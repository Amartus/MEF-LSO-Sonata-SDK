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55512A" w14:textId="5B59B966" w:rsidR="00B673CC" w:rsidRDefault="00B673CC" w:rsidP="00F437A7">
      <w:pPr>
        <w:jc w:val="center"/>
      </w:pPr>
      <w:r>
        <w:rPr>
          <w:noProof/>
        </w:rPr>
        <w:drawing>
          <wp:inline distT="0" distB="0" distL="0" distR="0" wp14:anchorId="72E2A19F" wp14:editId="308437B4">
            <wp:extent cx="3657600" cy="21945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2194560"/>
                    </a:xfrm>
                    <a:prstGeom prst="rect">
                      <a:avLst/>
                    </a:prstGeom>
                    <a:noFill/>
                  </pic:spPr>
                </pic:pic>
              </a:graphicData>
            </a:graphic>
          </wp:inline>
        </w:drawing>
      </w:r>
    </w:p>
    <w:p w14:paraId="6C96E521" w14:textId="6CC8D513" w:rsidR="00221AA1" w:rsidRPr="003374AA" w:rsidRDefault="00B2019D" w:rsidP="00221AA1">
      <w:pPr>
        <w:rPr>
          <w:rStyle w:val="Instructions"/>
          <w:i w:val="0"/>
          <w:color w:val="auto"/>
        </w:rPr>
      </w:pPr>
      <w:r>
        <w:fldChar w:fldCharType="begin"/>
      </w:r>
      <w:r>
        <w:instrText xml:space="preserve"> SET  Title  "</w:instrText>
      </w:r>
      <w:r w:rsidR="00F65C84" w:rsidRPr="0073012B">
        <w:instrText xml:space="preserve"> </w:instrText>
      </w:r>
      <w:r w:rsidR="003374AA">
        <w:instrText>LSO Sonata Test Requirements</w:instrText>
      </w:r>
      <w:r w:rsidR="003374AA" w:rsidRPr="0073012B">
        <w:instrText xml:space="preserve"> </w:instrText>
      </w:r>
      <w:r>
        <w:instrText xml:space="preserve">"\* MERGEFORMAT </w:instrText>
      </w:r>
      <w:r>
        <w:fldChar w:fldCharType="separate"/>
      </w:r>
      <w:bookmarkStart w:id="0" w:name="Title"/>
      <w:r w:rsidR="00245068" w:rsidRPr="0073012B">
        <w:rPr>
          <w:noProof/>
        </w:rPr>
        <w:t xml:space="preserve"> </w:t>
      </w:r>
      <w:r w:rsidR="00245068">
        <w:rPr>
          <w:noProof/>
        </w:rPr>
        <w:t>LSO Sonata Test Requirements</w:t>
      </w:r>
      <w:r w:rsidR="00245068" w:rsidRPr="0073012B">
        <w:rPr>
          <w:noProof/>
        </w:rPr>
        <w:t xml:space="preserve"> </w:t>
      </w:r>
      <w:bookmarkEnd w:id="0"/>
      <w:r>
        <w:fldChar w:fldCharType="end"/>
      </w:r>
      <w:r>
        <w:fldChar w:fldCharType="begin"/>
      </w:r>
      <w:r>
        <w:instrText xml:space="preserve"> SET  Date  "</w:instrText>
      </w:r>
      <w:r w:rsidR="00B86526">
        <w:instrText xml:space="preserve">December </w:instrText>
      </w:r>
      <w:r w:rsidR="003374AA">
        <w:instrText>2020</w:instrText>
      </w:r>
      <w:r>
        <w:instrText xml:space="preserve">"\* MERGEFORMAT </w:instrText>
      </w:r>
      <w:r>
        <w:fldChar w:fldCharType="separate"/>
      </w:r>
      <w:bookmarkStart w:id="1" w:name="Date"/>
      <w:r w:rsidR="00245068">
        <w:rPr>
          <w:noProof/>
        </w:rPr>
        <w:t>December 2020</w:t>
      </w:r>
      <w:bookmarkEnd w:id="1"/>
      <w:r>
        <w:fldChar w:fldCharType="end"/>
      </w:r>
      <w:r>
        <w:fldChar w:fldCharType="begin"/>
      </w:r>
      <w:r>
        <w:instrText xml:space="preserve"> SET  Doc_Number "</w:instrText>
      </w:r>
      <w:r w:rsidR="00234CE5">
        <w:instrText xml:space="preserve">MEF </w:instrText>
      </w:r>
      <w:r w:rsidR="006D5BEC">
        <w:instrText>W</w:instrText>
      </w:r>
      <w:r w:rsidR="003374AA">
        <w:instrText>92.1</w:instrText>
      </w:r>
      <w:r w:rsidR="000F2BFC">
        <w:instrText xml:space="preserve"> draft </w:instrText>
      </w:r>
      <w:r w:rsidR="00F65C84">
        <w:instrText>0.1</w:instrText>
      </w:r>
      <w:r>
        <w:instrText xml:space="preserve">"\* MERGEFORMAT </w:instrText>
      </w:r>
      <w:r>
        <w:fldChar w:fldCharType="separate"/>
      </w:r>
      <w:bookmarkStart w:id="2" w:name="Doc_Number"/>
      <w:r w:rsidR="00245068">
        <w:rPr>
          <w:noProof/>
        </w:rPr>
        <w:t>MEF W92.1 draft 0.1</w:t>
      </w:r>
      <w:bookmarkEnd w:id="2"/>
      <w:r>
        <w:fldChar w:fldCharType="end"/>
      </w:r>
      <w:r w:rsidR="00CD5C0B">
        <w:fldChar w:fldCharType="begin"/>
      </w:r>
      <w:r w:rsidR="00CD5C0B">
        <w:instrText xml:space="preserve"> SET  Contribution_Number "</w:instrText>
      </w:r>
      <w:r w:rsidR="00F84F56" w:rsidRPr="00F84F56">
        <w:instrText>Contribution Number</w:instrText>
      </w:r>
      <w:r w:rsidR="00CD5C0B">
        <w:instrText xml:space="preserve">"\* MERGEFORMAT </w:instrText>
      </w:r>
      <w:r w:rsidR="00CD5C0B">
        <w:fldChar w:fldCharType="separate"/>
      </w:r>
      <w:bookmarkStart w:id="3" w:name="Contribution_Number"/>
      <w:r w:rsidR="00245068" w:rsidRPr="00F84F56">
        <w:rPr>
          <w:noProof/>
        </w:rPr>
        <w:t>Contribution Number</w:t>
      </w:r>
      <w:bookmarkEnd w:id="3"/>
      <w:r w:rsidR="00CD5C0B">
        <w:fldChar w:fldCharType="end"/>
      </w:r>
    </w:p>
    <w:p w14:paraId="7908B810" w14:textId="4EBEBCBC" w:rsidR="00B2019D" w:rsidRPr="00162287" w:rsidRDefault="00FA1854" w:rsidP="00633130">
      <w:pPr>
        <w:pStyle w:val="DocumentTitle"/>
      </w:pPr>
      <w:r>
        <w:t>Working Draft</w:t>
      </w:r>
    </w:p>
    <w:p w14:paraId="5E8A2909" w14:textId="0640AF99" w:rsidR="00B2019D" w:rsidRPr="00126D38" w:rsidRDefault="00B2019D" w:rsidP="00633130">
      <w:pPr>
        <w:pStyle w:val="DocumentTitle"/>
      </w:pPr>
      <w:r w:rsidRPr="00126D38">
        <w:fldChar w:fldCharType="begin"/>
      </w:r>
      <w:r w:rsidRPr="00126D38">
        <w:instrText xml:space="preserve"> REF Doc_Number \h  \* MERGEFORMAT </w:instrText>
      </w:r>
      <w:r w:rsidRPr="00126D38">
        <w:fldChar w:fldCharType="separate"/>
      </w:r>
      <w:r w:rsidR="00245068">
        <w:t>MEF W92.1 draft 0.1</w:t>
      </w:r>
      <w:r w:rsidRPr="00126D38">
        <w:fldChar w:fldCharType="end"/>
      </w:r>
    </w:p>
    <w:p w14:paraId="75552C56" w14:textId="77777777" w:rsidR="006D13E6" w:rsidRPr="00162287" w:rsidRDefault="006D13E6" w:rsidP="00633130">
      <w:pPr>
        <w:pStyle w:val="DocumentTitle"/>
      </w:pPr>
    </w:p>
    <w:p w14:paraId="1F98D557" w14:textId="77777777" w:rsidR="00C32905" w:rsidRPr="00162287" w:rsidRDefault="00C32905" w:rsidP="002976BC">
      <w:pPr>
        <w:pStyle w:val="DocumentTitle"/>
      </w:pPr>
    </w:p>
    <w:p w14:paraId="453D2AE5" w14:textId="68FDCC35" w:rsidR="00B2019D" w:rsidRDefault="00B2019D" w:rsidP="002976BC">
      <w:pPr>
        <w:pStyle w:val="DocumentTitle"/>
      </w:pPr>
      <w:r w:rsidRPr="00162287">
        <w:fldChar w:fldCharType="begin"/>
      </w:r>
      <w:r w:rsidRPr="00162287">
        <w:rPr>
          <w:color w:val="993300"/>
        </w:rPr>
        <w:instrText xml:space="preserve"> REF Title \h </w:instrText>
      </w:r>
      <w:r w:rsidR="00162287" w:rsidRPr="00162287">
        <w:instrText xml:space="preserve"> \* MERGEFORMAT </w:instrText>
      </w:r>
      <w:r w:rsidRPr="00162287">
        <w:fldChar w:fldCharType="separate"/>
      </w:r>
      <w:r w:rsidR="00245068" w:rsidRPr="0073012B">
        <w:t xml:space="preserve"> </w:t>
      </w:r>
      <w:r w:rsidR="00245068">
        <w:t>LSO Sonata Test Requirements</w:t>
      </w:r>
      <w:r w:rsidR="00245068" w:rsidRPr="0073012B">
        <w:t xml:space="preserve"> </w:t>
      </w:r>
      <w:r w:rsidRPr="00162287">
        <w:fldChar w:fldCharType="end"/>
      </w:r>
    </w:p>
    <w:p w14:paraId="6B27CCAE" w14:textId="77777777" w:rsidR="00C32905" w:rsidRDefault="00C32905" w:rsidP="002976BC">
      <w:pPr>
        <w:pStyle w:val="DocumentTitle"/>
      </w:pPr>
    </w:p>
    <w:p w14:paraId="70E42CF0" w14:textId="77777777" w:rsidR="00C32905" w:rsidRDefault="00C32905" w:rsidP="002976BC">
      <w:pPr>
        <w:pStyle w:val="DocumentTitle"/>
      </w:pPr>
    </w:p>
    <w:p w14:paraId="7C9CEB98" w14:textId="5F7C9D56" w:rsidR="00B2019D" w:rsidRDefault="00B2019D" w:rsidP="002976BC">
      <w:pPr>
        <w:pStyle w:val="DocumentTitle"/>
      </w:pPr>
      <w:r w:rsidRPr="00AA0A3A">
        <w:fldChar w:fldCharType="begin"/>
      </w:r>
      <w:r w:rsidRPr="00AA0A3A">
        <w:instrText xml:space="preserve"> REF Date \h  \* MERGEFORMAT </w:instrText>
      </w:r>
      <w:r w:rsidRPr="00AA0A3A">
        <w:fldChar w:fldCharType="separate"/>
      </w:r>
      <w:r w:rsidR="00245068">
        <w:t>December 2020</w:t>
      </w:r>
      <w:r w:rsidRPr="00AA0A3A">
        <w:fldChar w:fldCharType="end"/>
      </w:r>
    </w:p>
    <w:p w14:paraId="2B072287" w14:textId="77777777" w:rsidR="00753BCE" w:rsidRDefault="00753BCE" w:rsidP="00671A35">
      <w:pPr>
        <w:pStyle w:val="DocumentTitle"/>
      </w:pPr>
    </w:p>
    <w:p w14:paraId="4BC455B5" w14:textId="23988FA4" w:rsidR="00753BCE" w:rsidRPr="00F65C84" w:rsidRDefault="00057BB2" w:rsidP="00671A35">
      <w:pPr>
        <w:pStyle w:val="DocumentTitle"/>
        <w:rPr>
          <w:color w:val="FF0000"/>
        </w:rPr>
      </w:pPr>
      <w:r>
        <w:rPr>
          <w:color w:val="FF0000"/>
        </w:rPr>
        <w:t>T</w:t>
      </w:r>
      <w:r w:rsidR="00753BCE" w:rsidRPr="00F65C84">
        <w:rPr>
          <w:color w:val="FF0000"/>
        </w:rPr>
        <w:t>his draft represents MEF work in progress and is subject to change.</w:t>
      </w:r>
    </w:p>
    <w:p w14:paraId="4618D13A" w14:textId="77777777" w:rsidR="00B2019D" w:rsidRDefault="002D703C" w:rsidP="00371068">
      <w:pPr>
        <w:ind w:firstLine="14"/>
      </w:pPr>
      <w:r>
        <w:br w:type="page"/>
      </w:r>
    </w:p>
    <w:p w14:paraId="411F7B0E" w14:textId="77777777" w:rsidR="00FC67AB" w:rsidRPr="004C7B8C" w:rsidRDefault="00FC67AB" w:rsidP="00C04D6C">
      <w:pPr>
        <w:pStyle w:val="Body"/>
      </w:pPr>
      <w:r w:rsidRPr="004C7B8C">
        <w:lastRenderedPageBreak/>
        <w:t>Disclaimer</w:t>
      </w:r>
    </w:p>
    <w:p w14:paraId="33CC8A62" w14:textId="4A11AE4B" w:rsidR="00EB4BB9" w:rsidRDefault="00EB4BB9" w:rsidP="00EB4BB9">
      <w:pPr>
        <w:pStyle w:val="Body"/>
      </w:pPr>
      <w:bookmarkStart w:id="4" w:name="_Toc386267424"/>
      <w:r>
        <w:t>© MEF</w:t>
      </w:r>
      <w:r w:rsidRPr="009B0FCA">
        <w:t xml:space="preserve"> Forum</w:t>
      </w:r>
      <w:r>
        <w:t xml:space="preserve"> </w:t>
      </w:r>
      <w:r w:rsidR="003374AA">
        <w:t>2020</w:t>
      </w:r>
      <w:r>
        <w:t xml:space="preserve">. </w:t>
      </w:r>
      <w:r w:rsidRPr="009B0FCA">
        <w:t>All Rights Reserved.</w:t>
      </w:r>
    </w:p>
    <w:p w14:paraId="6FC0B1E2" w14:textId="77777777" w:rsidR="00661298" w:rsidRDefault="00661298" w:rsidP="00C04D6C">
      <w:pPr>
        <w:pStyle w:val="Body"/>
      </w:pPr>
      <w:r w:rsidRPr="009B0FCA">
        <w:t xml:space="preserve">The information in this publication is </w:t>
      </w:r>
      <w:r>
        <w:t xml:space="preserve">freely available for reproduction and use by any recipient and is </w:t>
      </w:r>
      <w:r w:rsidRPr="009B0FCA">
        <w:t>believed to be accurate as of its</w:t>
      </w:r>
      <w:r>
        <w:t xml:space="preserve"> </w:t>
      </w:r>
      <w:r w:rsidRPr="009B0FCA">
        <w:t>publication date</w:t>
      </w:r>
      <w:r w:rsidR="00EE64FC">
        <w:t xml:space="preserve">. </w:t>
      </w:r>
      <w:r w:rsidRPr="009B0FCA">
        <w:t>Such information is subject</w:t>
      </w:r>
      <w:r>
        <w:t xml:space="preserve"> </w:t>
      </w:r>
      <w:r w:rsidRPr="009B0FCA">
        <w:t xml:space="preserve">to change without notice and </w:t>
      </w:r>
      <w:r w:rsidR="007620F1">
        <w:t>MEF</w:t>
      </w:r>
      <w:r w:rsidRPr="009B0FCA">
        <w:t xml:space="preserve"> Forum </w:t>
      </w:r>
      <w:r>
        <w:t xml:space="preserve">(MEF) </w:t>
      </w:r>
      <w:r w:rsidRPr="009B0FCA">
        <w:t>is not responsible</w:t>
      </w:r>
      <w:r>
        <w:t xml:space="preserve"> </w:t>
      </w:r>
      <w:r w:rsidRPr="009B0FCA">
        <w:t>for any errors</w:t>
      </w:r>
      <w:r w:rsidR="00EE64FC">
        <w:t xml:space="preserve">. </w:t>
      </w:r>
      <w:r>
        <w:t>MEF</w:t>
      </w:r>
      <w:r w:rsidRPr="009B0FCA">
        <w:t xml:space="preserve"> does not assume responsibility to update or correct any information</w:t>
      </w:r>
      <w:r>
        <w:t xml:space="preserve"> </w:t>
      </w:r>
      <w:r w:rsidRPr="009B0FCA">
        <w:t>in this publication</w:t>
      </w:r>
      <w:r w:rsidR="00EE64FC">
        <w:t xml:space="preserve">. </w:t>
      </w:r>
      <w:r>
        <w:t xml:space="preserve">No </w:t>
      </w:r>
      <w:r w:rsidRPr="009B0FCA">
        <w:t>representation or warranty,</w:t>
      </w:r>
      <w:r>
        <w:t xml:space="preserve"> </w:t>
      </w:r>
      <w:r w:rsidRPr="009B0FCA">
        <w:t xml:space="preserve">expressed or implied, </w:t>
      </w:r>
      <w:r>
        <w:t xml:space="preserve">is made by MEF </w:t>
      </w:r>
      <w:r w:rsidRPr="009B0FCA">
        <w:t>concerning the completeness, accuracy, or</w:t>
      </w:r>
      <w:r>
        <w:t xml:space="preserve"> </w:t>
      </w:r>
      <w:r w:rsidRPr="009B0FCA">
        <w:t xml:space="preserve">applicability of any information contained </w:t>
      </w:r>
      <w:r>
        <w:t>herein and n</w:t>
      </w:r>
      <w:r w:rsidRPr="009B0FCA">
        <w:t xml:space="preserve">o liability of any kind shall be assumed by </w:t>
      </w:r>
      <w:r>
        <w:t>MEF</w:t>
      </w:r>
      <w:r w:rsidRPr="009B0FCA">
        <w:t xml:space="preserve"> as a result of</w:t>
      </w:r>
      <w:r>
        <w:t xml:space="preserve"> </w:t>
      </w:r>
      <w:r w:rsidRPr="009B0FCA">
        <w:t xml:space="preserve">reliance upon </w:t>
      </w:r>
      <w:r>
        <w:t xml:space="preserve">such </w:t>
      </w:r>
      <w:r w:rsidRPr="009B0FCA">
        <w:t>information.</w:t>
      </w:r>
    </w:p>
    <w:p w14:paraId="4E751739" w14:textId="77777777" w:rsidR="00661298" w:rsidRDefault="00661298" w:rsidP="00C04D6C">
      <w:pPr>
        <w:pStyle w:val="Body"/>
      </w:pPr>
      <w:r>
        <w:t>The information contained herein is intended to be used without modification by the recipient or user of this document</w:t>
      </w:r>
      <w:r w:rsidR="00EE64FC">
        <w:t xml:space="preserve">. </w:t>
      </w:r>
      <w:r>
        <w:t>MEF is not responsible or liable for any modifications to this document made by any other party.</w:t>
      </w:r>
    </w:p>
    <w:p w14:paraId="7D08C3BD" w14:textId="77777777" w:rsidR="00661298" w:rsidRDefault="00661298" w:rsidP="00C04D6C">
      <w:pPr>
        <w:pStyle w:val="Body"/>
      </w:pPr>
      <w:r w:rsidRPr="009B0FCA">
        <w:t>The receipt</w:t>
      </w:r>
      <w:r>
        <w:t xml:space="preserve"> </w:t>
      </w:r>
      <w:r w:rsidRPr="009B0FCA">
        <w:t>or any use of this document or its contents</w:t>
      </w:r>
      <w:r>
        <w:t xml:space="preserve"> does not in any way create, by implication or otherwise:</w:t>
      </w:r>
    </w:p>
    <w:p w14:paraId="544A284A" w14:textId="77777777" w:rsidR="00661298" w:rsidRDefault="00661298" w:rsidP="00F0751A">
      <w:pPr>
        <w:pStyle w:val="Body"/>
        <w:numPr>
          <w:ilvl w:val="0"/>
          <w:numId w:val="6"/>
        </w:numPr>
      </w:pPr>
      <w:bookmarkStart w:id="5" w:name="_Ref342055855"/>
      <w:r>
        <w:t>a</w:t>
      </w:r>
      <w:r w:rsidRPr="009B0FCA">
        <w:t>ny express or implied license or right to or under any patent,</w:t>
      </w:r>
      <w:r>
        <w:t xml:space="preserve"> </w:t>
      </w:r>
      <w:r w:rsidRPr="009B0FCA">
        <w:t xml:space="preserve">copyright, trademark or trade secret rights </w:t>
      </w:r>
      <w:r>
        <w:t xml:space="preserve">held or claimed by any MEF member </w:t>
      </w:r>
      <w:r w:rsidRPr="009B0FCA">
        <w:t>which are or may be</w:t>
      </w:r>
      <w:r>
        <w:t xml:space="preserve"> </w:t>
      </w:r>
      <w:r w:rsidRPr="009B0FCA">
        <w:t>associated with the ideas, techniques, concepts</w:t>
      </w:r>
      <w:r>
        <w:t xml:space="preserve"> </w:t>
      </w:r>
      <w:r w:rsidRPr="009B0FCA">
        <w:t>or expressions contained herein; nor</w:t>
      </w:r>
      <w:bookmarkEnd w:id="5"/>
    </w:p>
    <w:p w14:paraId="3BF877D3" w14:textId="77777777" w:rsidR="00661298" w:rsidRDefault="00661298" w:rsidP="00F0751A">
      <w:pPr>
        <w:pStyle w:val="Body"/>
        <w:numPr>
          <w:ilvl w:val="0"/>
          <w:numId w:val="6"/>
        </w:numPr>
      </w:pPr>
      <w:r>
        <w:t>a</w:t>
      </w:r>
      <w:r w:rsidRPr="009B0FCA">
        <w:t xml:space="preserve">ny warranty or representation that any </w:t>
      </w:r>
      <w:r>
        <w:t>MEF</w:t>
      </w:r>
      <w:r w:rsidRPr="009B0FCA">
        <w:t xml:space="preserve"> members will announce any</w:t>
      </w:r>
      <w:r>
        <w:t xml:space="preserve"> </w:t>
      </w:r>
      <w:r w:rsidRPr="009B0FCA">
        <w:t>product(s) and/or service(s) related thereto, or if such announcements</w:t>
      </w:r>
      <w:r>
        <w:t xml:space="preserve"> </w:t>
      </w:r>
      <w:r w:rsidRPr="009B0FCA">
        <w:t>are made, that such announced product(s) and/or service(s) embody any or all of the ideas, technologies, or</w:t>
      </w:r>
      <w:r>
        <w:t xml:space="preserve"> </w:t>
      </w:r>
      <w:r w:rsidRPr="009B0FCA">
        <w:t>concepts contained herein; nor</w:t>
      </w:r>
    </w:p>
    <w:p w14:paraId="4619A46E" w14:textId="77777777" w:rsidR="00661298" w:rsidRDefault="00661298" w:rsidP="00F0751A">
      <w:pPr>
        <w:pStyle w:val="Body"/>
        <w:numPr>
          <w:ilvl w:val="0"/>
          <w:numId w:val="6"/>
        </w:numPr>
      </w:pPr>
      <w:r>
        <w:t>a</w:t>
      </w:r>
      <w:r w:rsidRPr="009B0FCA">
        <w:t xml:space="preserve">ny form of relationship between any </w:t>
      </w:r>
      <w:r>
        <w:t xml:space="preserve">MEF </w:t>
      </w:r>
      <w:r w:rsidRPr="009B0FCA">
        <w:t>member and the recipient or user</w:t>
      </w:r>
      <w:r>
        <w:t xml:space="preserve"> </w:t>
      </w:r>
      <w:r w:rsidRPr="009B0FCA">
        <w:t>of this document.</w:t>
      </w:r>
    </w:p>
    <w:p w14:paraId="60C5F470" w14:textId="7B64EEB8" w:rsidR="00661298" w:rsidRDefault="00661298" w:rsidP="00C04D6C">
      <w:pPr>
        <w:pStyle w:val="Body"/>
      </w:pPr>
      <w:r w:rsidRPr="009B0FCA">
        <w:t xml:space="preserve">Implementation or use of specific </w:t>
      </w:r>
      <w:r w:rsidR="00646CF5">
        <w:t>MEF</w:t>
      </w:r>
      <w:r w:rsidRPr="009B0FCA">
        <w:t xml:space="preserve"> standards</w:t>
      </w:r>
      <w:r w:rsidR="00EB4BB9">
        <w:t>, specifications,</w:t>
      </w:r>
      <w:r w:rsidRPr="009B0FCA">
        <w:t xml:space="preserve"> or</w:t>
      </w:r>
      <w:r>
        <w:t xml:space="preserve"> </w:t>
      </w:r>
      <w:r w:rsidRPr="009B0FCA">
        <w:t xml:space="preserve">recommendations will be voluntary, and no </w:t>
      </w:r>
      <w:r w:rsidR="00844DFB">
        <w:t>Member</w:t>
      </w:r>
      <w:r w:rsidR="00844DFB" w:rsidRPr="009B0FCA">
        <w:t xml:space="preserve"> </w:t>
      </w:r>
      <w:r w:rsidRPr="009B0FCA">
        <w:t>shall be obliged to implement</w:t>
      </w:r>
      <w:r>
        <w:t xml:space="preserve"> </w:t>
      </w:r>
      <w:r w:rsidRPr="009B0FCA">
        <w:t>them by virtue of participation in</w:t>
      </w:r>
      <w:r>
        <w:t xml:space="preserve"> </w:t>
      </w:r>
      <w:r w:rsidR="00646CF5">
        <w:t>MEF</w:t>
      </w:r>
      <w:r w:rsidRPr="009B0FCA">
        <w:t xml:space="preserve"> Forum</w:t>
      </w:r>
      <w:r w:rsidR="00EE64FC">
        <w:t xml:space="preserve">. </w:t>
      </w:r>
      <w:r>
        <w:t xml:space="preserve">MEF </w:t>
      </w:r>
      <w:r w:rsidRPr="009B0FCA">
        <w:t>is a non-profit</w:t>
      </w:r>
      <w:r>
        <w:t xml:space="preserve"> </w:t>
      </w:r>
      <w:r w:rsidRPr="009B0FCA">
        <w:t xml:space="preserve">international organization </w:t>
      </w:r>
      <w:r w:rsidR="00646CF5">
        <w:t>to enable the development and worldwide adoption of agile, assured and orchestrated network services</w:t>
      </w:r>
      <w:r w:rsidR="00EE64FC">
        <w:t xml:space="preserve">. </w:t>
      </w:r>
      <w:r>
        <w:t xml:space="preserve">MEF </w:t>
      </w:r>
      <w:r w:rsidRPr="009B0FCA">
        <w:t>does</w:t>
      </w:r>
      <w:r>
        <w:t xml:space="preserve"> </w:t>
      </w:r>
      <w:r w:rsidRPr="009B0FCA">
        <w:t>not, expressly or otherwise, endorse</w:t>
      </w:r>
      <w:r>
        <w:t xml:space="preserve"> </w:t>
      </w:r>
      <w:r w:rsidRPr="009B0FCA">
        <w:t>or promote any specific products or services.</w:t>
      </w:r>
    </w:p>
    <w:p w14:paraId="0AD7344F" w14:textId="77777777" w:rsidR="00C32905" w:rsidRDefault="00C32905" w:rsidP="000F2BFC">
      <w:pPr>
        <w:pStyle w:val="Body"/>
      </w:pPr>
    </w:p>
    <w:p w14:paraId="7CFE7165" w14:textId="77777777" w:rsidR="00C32905" w:rsidRDefault="00C32905" w:rsidP="000F2BFC">
      <w:pPr>
        <w:pStyle w:val="Body"/>
        <w:sectPr w:rsidR="00C32905" w:rsidSect="00F73ED3">
          <w:headerReference w:type="default" r:id="rId9"/>
          <w:footerReference w:type="default" r:id="rId10"/>
          <w:pgSz w:w="12240" w:h="15840" w:code="1"/>
          <w:pgMar w:top="1008" w:right="1440" w:bottom="1296" w:left="1440" w:header="864" w:footer="259" w:gutter="0"/>
          <w:lnNumType w:countBy="1" w:restart="continuous"/>
          <w:pgNumType w:start="1"/>
          <w:cols w:space="0"/>
        </w:sectPr>
      </w:pPr>
    </w:p>
    <w:p w14:paraId="48512075" w14:textId="77777777" w:rsidR="00B2019D" w:rsidRDefault="00B2019D" w:rsidP="0091383C">
      <w:pPr>
        <w:pStyle w:val="Heading"/>
      </w:pPr>
      <w:r w:rsidRPr="0091383C">
        <w:lastRenderedPageBreak/>
        <w:t>Table of Contents</w:t>
      </w:r>
    </w:p>
    <w:p w14:paraId="5232287B" w14:textId="1ED05E3C" w:rsidR="00245068" w:rsidRDefault="002103C0">
      <w:pPr>
        <w:pStyle w:val="TOC1"/>
        <w:rPr>
          <w:rFonts w:asciiTheme="minorHAnsi" w:eastAsiaTheme="minorEastAsia" w:hAnsiTheme="minorHAnsi" w:cstheme="minorBidi"/>
          <w:b w:val="0"/>
          <w:bCs w:val="0"/>
          <w:noProof/>
          <w:sz w:val="22"/>
          <w:szCs w:val="22"/>
        </w:rPr>
      </w:pPr>
      <w:r>
        <w:rPr>
          <w:sz w:val="18"/>
          <w:szCs w:val="18"/>
        </w:rPr>
        <w:fldChar w:fldCharType="begin"/>
      </w:r>
      <w:r w:rsidR="008259BE">
        <w:instrText xml:space="preserve"> TOC \o "1-</w:instrText>
      </w:r>
      <w:r w:rsidR="002D184E">
        <w:instrText>4</w:instrText>
      </w:r>
      <w:r w:rsidR="008259BE">
        <w:instrText>" \h \z</w:instrText>
      </w:r>
      <w:r>
        <w:instrText xml:space="preserve"> </w:instrText>
      </w:r>
      <w:r>
        <w:rPr>
          <w:sz w:val="18"/>
          <w:szCs w:val="18"/>
        </w:rPr>
        <w:fldChar w:fldCharType="separate"/>
      </w:r>
      <w:hyperlink w:anchor="_Toc58925717" w:history="1">
        <w:r w:rsidR="00245068" w:rsidRPr="007D12CD">
          <w:rPr>
            <w:rStyle w:val="Hyperlink"/>
            <w:noProof/>
          </w:rPr>
          <w:t>1</w:t>
        </w:r>
        <w:r w:rsidR="00245068">
          <w:rPr>
            <w:rFonts w:asciiTheme="minorHAnsi" w:eastAsiaTheme="minorEastAsia" w:hAnsiTheme="minorHAnsi" w:cstheme="minorBidi"/>
            <w:b w:val="0"/>
            <w:bCs w:val="0"/>
            <w:noProof/>
            <w:sz w:val="22"/>
            <w:szCs w:val="22"/>
          </w:rPr>
          <w:tab/>
        </w:r>
        <w:r w:rsidR="00245068" w:rsidRPr="007D12CD">
          <w:rPr>
            <w:rStyle w:val="Hyperlink"/>
            <w:noProof/>
          </w:rPr>
          <w:t>List of Contributing Members</w:t>
        </w:r>
        <w:r w:rsidR="00245068">
          <w:rPr>
            <w:noProof/>
            <w:webHidden/>
          </w:rPr>
          <w:tab/>
        </w:r>
        <w:r w:rsidR="00245068">
          <w:rPr>
            <w:noProof/>
            <w:webHidden/>
          </w:rPr>
          <w:fldChar w:fldCharType="begin"/>
        </w:r>
        <w:r w:rsidR="00245068">
          <w:rPr>
            <w:noProof/>
            <w:webHidden/>
          </w:rPr>
          <w:instrText xml:space="preserve"> PAGEREF _Toc58925717 \h </w:instrText>
        </w:r>
        <w:r w:rsidR="00245068">
          <w:rPr>
            <w:noProof/>
            <w:webHidden/>
          </w:rPr>
        </w:r>
        <w:r w:rsidR="00245068">
          <w:rPr>
            <w:noProof/>
            <w:webHidden/>
          </w:rPr>
          <w:fldChar w:fldCharType="separate"/>
        </w:r>
        <w:r w:rsidR="00245068">
          <w:rPr>
            <w:noProof/>
            <w:webHidden/>
          </w:rPr>
          <w:t>1</w:t>
        </w:r>
        <w:r w:rsidR="00245068">
          <w:rPr>
            <w:noProof/>
            <w:webHidden/>
          </w:rPr>
          <w:fldChar w:fldCharType="end"/>
        </w:r>
      </w:hyperlink>
    </w:p>
    <w:p w14:paraId="6947D863" w14:textId="48EF6E6E" w:rsidR="00245068" w:rsidRDefault="00245068">
      <w:pPr>
        <w:pStyle w:val="TOC1"/>
        <w:rPr>
          <w:rFonts w:asciiTheme="minorHAnsi" w:eastAsiaTheme="minorEastAsia" w:hAnsiTheme="minorHAnsi" w:cstheme="minorBidi"/>
          <w:b w:val="0"/>
          <w:bCs w:val="0"/>
          <w:noProof/>
          <w:sz w:val="22"/>
          <w:szCs w:val="22"/>
        </w:rPr>
      </w:pPr>
      <w:hyperlink w:anchor="_Toc58925718" w:history="1">
        <w:r w:rsidRPr="007D12CD">
          <w:rPr>
            <w:rStyle w:val="Hyperlink"/>
            <w:noProof/>
          </w:rPr>
          <w:t>2</w:t>
        </w:r>
        <w:r>
          <w:rPr>
            <w:rFonts w:asciiTheme="minorHAnsi" w:eastAsiaTheme="minorEastAsia" w:hAnsiTheme="minorHAnsi" w:cstheme="minorBidi"/>
            <w:b w:val="0"/>
            <w:bCs w:val="0"/>
            <w:noProof/>
            <w:sz w:val="22"/>
            <w:szCs w:val="22"/>
          </w:rPr>
          <w:tab/>
        </w:r>
        <w:r w:rsidRPr="007D12CD">
          <w:rPr>
            <w:rStyle w:val="Hyperlink"/>
            <w:noProof/>
          </w:rPr>
          <w:t>Abstract</w:t>
        </w:r>
        <w:r>
          <w:rPr>
            <w:noProof/>
            <w:webHidden/>
          </w:rPr>
          <w:tab/>
        </w:r>
        <w:r>
          <w:rPr>
            <w:noProof/>
            <w:webHidden/>
          </w:rPr>
          <w:fldChar w:fldCharType="begin"/>
        </w:r>
        <w:r>
          <w:rPr>
            <w:noProof/>
            <w:webHidden/>
          </w:rPr>
          <w:instrText xml:space="preserve"> PAGEREF _Toc58925718 \h </w:instrText>
        </w:r>
        <w:r>
          <w:rPr>
            <w:noProof/>
            <w:webHidden/>
          </w:rPr>
        </w:r>
        <w:r>
          <w:rPr>
            <w:noProof/>
            <w:webHidden/>
          </w:rPr>
          <w:fldChar w:fldCharType="separate"/>
        </w:r>
        <w:r>
          <w:rPr>
            <w:noProof/>
            <w:webHidden/>
          </w:rPr>
          <w:t>1</w:t>
        </w:r>
        <w:r>
          <w:rPr>
            <w:noProof/>
            <w:webHidden/>
          </w:rPr>
          <w:fldChar w:fldCharType="end"/>
        </w:r>
      </w:hyperlink>
    </w:p>
    <w:p w14:paraId="044548C7" w14:textId="615EAD53" w:rsidR="00245068" w:rsidRDefault="00245068">
      <w:pPr>
        <w:pStyle w:val="TOC1"/>
        <w:rPr>
          <w:rFonts w:asciiTheme="minorHAnsi" w:eastAsiaTheme="minorEastAsia" w:hAnsiTheme="minorHAnsi" w:cstheme="minorBidi"/>
          <w:b w:val="0"/>
          <w:bCs w:val="0"/>
          <w:noProof/>
          <w:sz w:val="22"/>
          <w:szCs w:val="22"/>
        </w:rPr>
      </w:pPr>
      <w:hyperlink w:anchor="_Toc58925719" w:history="1">
        <w:r w:rsidRPr="007D12CD">
          <w:rPr>
            <w:rStyle w:val="Hyperlink"/>
            <w:noProof/>
          </w:rPr>
          <w:t>3</w:t>
        </w:r>
        <w:r>
          <w:rPr>
            <w:rFonts w:asciiTheme="minorHAnsi" w:eastAsiaTheme="minorEastAsia" w:hAnsiTheme="minorHAnsi" w:cstheme="minorBidi"/>
            <w:b w:val="0"/>
            <w:bCs w:val="0"/>
            <w:noProof/>
            <w:sz w:val="22"/>
            <w:szCs w:val="22"/>
          </w:rPr>
          <w:tab/>
        </w:r>
        <w:r w:rsidRPr="007D12CD">
          <w:rPr>
            <w:rStyle w:val="Hyperlink"/>
            <w:noProof/>
          </w:rPr>
          <w:t>Sections Ready for CfC Comments</w:t>
        </w:r>
        <w:r>
          <w:rPr>
            <w:noProof/>
            <w:webHidden/>
          </w:rPr>
          <w:tab/>
        </w:r>
        <w:r>
          <w:rPr>
            <w:noProof/>
            <w:webHidden/>
          </w:rPr>
          <w:fldChar w:fldCharType="begin"/>
        </w:r>
        <w:r>
          <w:rPr>
            <w:noProof/>
            <w:webHidden/>
          </w:rPr>
          <w:instrText xml:space="preserve"> PAGEREF _Toc58925719 \h </w:instrText>
        </w:r>
        <w:r>
          <w:rPr>
            <w:noProof/>
            <w:webHidden/>
          </w:rPr>
        </w:r>
        <w:r>
          <w:rPr>
            <w:noProof/>
            <w:webHidden/>
          </w:rPr>
          <w:fldChar w:fldCharType="separate"/>
        </w:r>
        <w:r>
          <w:rPr>
            <w:noProof/>
            <w:webHidden/>
          </w:rPr>
          <w:t>1</w:t>
        </w:r>
        <w:r>
          <w:rPr>
            <w:noProof/>
            <w:webHidden/>
          </w:rPr>
          <w:fldChar w:fldCharType="end"/>
        </w:r>
      </w:hyperlink>
    </w:p>
    <w:p w14:paraId="7105A29A" w14:textId="27AF535F" w:rsidR="00245068" w:rsidRDefault="00245068">
      <w:pPr>
        <w:pStyle w:val="TOC1"/>
        <w:rPr>
          <w:rFonts w:asciiTheme="minorHAnsi" w:eastAsiaTheme="minorEastAsia" w:hAnsiTheme="minorHAnsi" w:cstheme="minorBidi"/>
          <w:b w:val="0"/>
          <w:bCs w:val="0"/>
          <w:noProof/>
          <w:sz w:val="22"/>
          <w:szCs w:val="22"/>
        </w:rPr>
      </w:pPr>
      <w:hyperlink w:anchor="_Toc58925720" w:history="1">
        <w:r w:rsidRPr="007D12CD">
          <w:rPr>
            <w:rStyle w:val="Hyperlink"/>
            <w:noProof/>
          </w:rPr>
          <w:t>4</w:t>
        </w:r>
        <w:r>
          <w:rPr>
            <w:rFonts w:asciiTheme="minorHAnsi" w:eastAsiaTheme="minorEastAsia" w:hAnsiTheme="minorHAnsi" w:cstheme="minorBidi"/>
            <w:b w:val="0"/>
            <w:bCs w:val="0"/>
            <w:noProof/>
            <w:sz w:val="22"/>
            <w:szCs w:val="22"/>
          </w:rPr>
          <w:tab/>
        </w:r>
        <w:r w:rsidRPr="007D12CD">
          <w:rPr>
            <w:rStyle w:val="Hyperlink"/>
            <w:noProof/>
          </w:rPr>
          <w:t>Terminology and Abbreviations</w:t>
        </w:r>
        <w:r>
          <w:rPr>
            <w:noProof/>
            <w:webHidden/>
          </w:rPr>
          <w:tab/>
        </w:r>
        <w:r>
          <w:rPr>
            <w:noProof/>
            <w:webHidden/>
          </w:rPr>
          <w:fldChar w:fldCharType="begin"/>
        </w:r>
        <w:r>
          <w:rPr>
            <w:noProof/>
            <w:webHidden/>
          </w:rPr>
          <w:instrText xml:space="preserve"> PAGEREF _Toc58925720 \h </w:instrText>
        </w:r>
        <w:r>
          <w:rPr>
            <w:noProof/>
            <w:webHidden/>
          </w:rPr>
        </w:r>
        <w:r>
          <w:rPr>
            <w:noProof/>
            <w:webHidden/>
          </w:rPr>
          <w:fldChar w:fldCharType="separate"/>
        </w:r>
        <w:r>
          <w:rPr>
            <w:noProof/>
            <w:webHidden/>
          </w:rPr>
          <w:t>4</w:t>
        </w:r>
        <w:r>
          <w:rPr>
            <w:noProof/>
            <w:webHidden/>
          </w:rPr>
          <w:fldChar w:fldCharType="end"/>
        </w:r>
      </w:hyperlink>
    </w:p>
    <w:p w14:paraId="003BE383" w14:textId="0B6B15A0" w:rsidR="00245068" w:rsidRDefault="00245068">
      <w:pPr>
        <w:pStyle w:val="TOC1"/>
        <w:rPr>
          <w:rFonts w:asciiTheme="minorHAnsi" w:eastAsiaTheme="minorEastAsia" w:hAnsiTheme="minorHAnsi" w:cstheme="minorBidi"/>
          <w:b w:val="0"/>
          <w:bCs w:val="0"/>
          <w:noProof/>
          <w:sz w:val="22"/>
          <w:szCs w:val="22"/>
        </w:rPr>
      </w:pPr>
      <w:hyperlink w:anchor="_Toc58925721" w:history="1">
        <w:r w:rsidRPr="007D12CD">
          <w:rPr>
            <w:rStyle w:val="Hyperlink"/>
            <w:noProof/>
          </w:rPr>
          <w:t>5</w:t>
        </w:r>
        <w:r>
          <w:rPr>
            <w:rFonts w:asciiTheme="minorHAnsi" w:eastAsiaTheme="minorEastAsia" w:hAnsiTheme="minorHAnsi" w:cstheme="minorBidi"/>
            <w:b w:val="0"/>
            <w:bCs w:val="0"/>
            <w:noProof/>
            <w:sz w:val="22"/>
            <w:szCs w:val="22"/>
          </w:rPr>
          <w:tab/>
        </w:r>
        <w:r w:rsidRPr="007D12CD">
          <w:rPr>
            <w:rStyle w:val="Hyperlink"/>
            <w:noProof/>
          </w:rPr>
          <w:t>Compliance Levels</w:t>
        </w:r>
        <w:r>
          <w:rPr>
            <w:noProof/>
            <w:webHidden/>
          </w:rPr>
          <w:tab/>
        </w:r>
        <w:r>
          <w:rPr>
            <w:noProof/>
            <w:webHidden/>
          </w:rPr>
          <w:fldChar w:fldCharType="begin"/>
        </w:r>
        <w:r>
          <w:rPr>
            <w:noProof/>
            <w:webHidden/>
          </w:rPr>
          <w:instrText xml:space="preserve"> PAGEREF _Toc58925721 \h </w:instrText>
        </w:r>
        <w:r>
          <w:rPr>
            <w:noProof/>
            <w:webHidden/>
          </w:rPr>
        </w:r>
        <w:r>
          <w:rPr>
            <w:noProof/>
            <w:webHidden/>
          </w:rPr>
          <w:fldChar w:fldCharType="separate"/>
        </w:r>
        <w:r>
          <w:rPr>
            <w:noProof/>
            <w:webHidden/>
          </w:rPr>
          <w:t>5</w:t>
        </w:r>
        <w:r>
          <w:rPr>
            <w:noProof/>
            <w:webHidden/>
          </w:rPr>
          <w:fldChar w:fldCharType="end"/>
        </w:r>
      </w:hyperlink>
    </w:p>
    <w:p w14:paraId="1493CBEB" w14:textId="7F9E4BC7" w:rsidR="00245068" w:rsidRDefault="00245068">
      <w:pPr>
        <w:pStyle w:val="TOC1"/>
        <w:rPr>
          <w:rFonts w:asciiTheme="minorHAnsi" w:eastAsiaTheme="minorEastAsia" w:hAnsiTheme="minorHAnsi" w:cstheme="minorBidi"/>
          <w:b w:val="0"/>
          <w:bCs w:val="0"/>
          <w:noProof/>
          <w:sz w:val="22"/>
          <w:szCs w:val="22"/>
        </w:rPr>
      </w:pPr>
      <w:hyperlink w:anchor="_Toc58925722" w:history="1">
        <w:r w:rsidRPr="007D12CD">
          <w:rPr>
            <w:rStyle w:val="Hyperlink"/>
            <w:noProof/>
          </w:rPr>
          <w:t>6</w:t>
        </w:r>
        <w:r>
          <w:rPr>
            <w:rFonts w:asciiTheme="minorHAnsi" w:eastAsiaTheme="minorEastAsia" w:hAnsiTheme="minorHAnsi" w:cstheme="minorBidi"/>
            <w:b w:val="0"/>
            <w:bCs w:val="0"/>
            <w:noProof/>
            <w:sz w:val="22"/>
            <w:szCs w:val="22"/>
          </w:rPr>
          <w:tab/>
        </w:r>
        <w:r w:rsidRPr="007D12CD">
          <w:rPr>
            <w:rStyle w:val="Hyperlink"/>
            <w:noProof/>
          </w:rPr>
          <w:t>Numerical Prefix Conventions</w:t>
        </w:r>
        <w:r>
          <w:rPr>
            <w:noProof/>
            <w:webHidden/>
          </w:rPr>
          <w:tab/>
        </w:r>
        <w:r>
          <w:rPr>
            <w:noProof/>
            <w:webHidden/>
          </w:rPr>
          <w:fldChar w:fldCharType="begin"/>
        </w:r>
        <w:r>
          <w:rPr>
            <w:noProof/>
            <w:webHidden/>
          </w:rPr>
          <w:instrText xml:space="preserve"> PAGEREF _Toc58925722 \h </w:instrText>
        </w:r>
        <w:r>
          <w:rPr>
            <w:noProof/>
            <w:webHidden/>
          </w:rPr>
        </w:r>
        <w:r>
          <w:rPr>
            <w:noProof/>
            <w:webHidden/>
          </w:rPr>
          <w:fldChar w:fldCharType="separate"/>
        </w:r>
        <w:r>
          <w:rPr>
            <w:noProof/>
            <w:webHidden/>
          </w:rPr>
          <w:t>5</w:t>
        </w:r>
        <w:r>
          <w:rPr>
            <w:noProof/>
            <w:webHidden/>
          </w:rPr>
          <w:fldChar w:fldCharType="end"/>
        </w:r>
      </w:hyperlink>
    </w:p>
    <w:p w14:paraId="0502BA1D" w14:textId="5DE52F34" w:rsidR="00245068" w:rsidRDefault="00245068">
      <w:pPr>
        <w:pStyle w:val="TOC1"/>
        <w:rPr>
          <w:rFonts w:asciiTheme="minorHAnsi" w:eastAsiaTheme="minorEastAsia" w:hAnsiTheme="minorHAnsi" w:cstheme="minorBidi"/>
          <w:b w:val="0"/>
          <w:bCs w:val="0"/>
          <w:noProof/>
          <w:sz w:val="22"/>
          <w:szCs w:val="22"/>
        </w:rPr>
      </w:pPr>
      <w:hyperlink w:anchor="_Toc58925723" w:history="1">
        <w:r w:rsidRPr="007D12CD">
          <w:rPr>
            <w:rStyle w:val="Hyperlink"/>
            <w:noProof/>
          </w:rPr>
          <w:t>7</w:t>
        </w:r>
        <w:r>
          <w:rPr>
            <w:rFonts w:asciiTheme="minorHAnsi" w:eastAsiaTheme="minorEastAsia" w:hAnsiTheme="minorHAnsi" w:cstheme="minorBidi"/>
            <w:b w:val="0"/>
            <w:bCs w:val="0"/>
            <w:noProof/>
            <w:sz w:val="22"/>
            <w:szCs w:val="22"/>
          </w:rPr>
          <w:tab/>
        </w:r>
        <w:r w:rsidRPr="007D12CD">
          <w:rPr>
            <w:rStyle w:val="Hyperlink"/>
            <w:noProof/>
          </w:rPr>
          <w:t>Introduction</w:t>
        </w:r>
        <w:r>
          <w:rPr>
            <w:noProof/>
            <w:webHidden/>
          </w:rPr>
          <w:tab/>
        </w:r>
        <w:r>
          <w:rPr>
            <w:noProof/>
            <w:webHidden/>
          </w:rPr>
          <w:fldChar w:fldCharType="begin"/>
        </w:r>
        <w:r>
          <w:rPr>
            <w:noProof/>
            <w:webHidden/>
          </w:rPr>
          <w:instrText xml:space="preserve"> PAGEREF _Toc58925723 \h </w:instrText>
        </w:r>
        <w:r>
          <w:rPr>
            <w:noProof/>
            <w:webHidden/>
          </w:rPr>
        </w:r>
        <w:r>
          <w:rPr>
            <w:noProof/>
            <w:webHidden/>
          </w:rPr>
          <w:fldChar w:fldCharType="separate"/>
        </w:r>
        <w:r>
          <w:rPr>
            <w:noProof/>
            <w:webHidden/>
          </w:rPr>
          <w:t>6</w:t>
        </w:r>
        <w:r>
          <w:rPr>
            <w:noProof/>
            <w:webHidden/>
          </w:rPr>
          <w:fldChar w:fldCharType="end"/>
        </w:r>
      </w:hyperlink>
    </w:p>
    <w:p w14:paraId="54AA8DCF" w14:textId="7AB166C0" w:rsidR="00245068" w:rsidRDefault="00245068">
      <w:pPr>
        <w:pStyle w:val="TOC2"/>
        <w:rPr>
          <w:rFonts w:asciiTheme="minorHAnsi" w:eastAsiaTheme="minorEastAsia" w:hAnsiTheme="minorHAnsi" w:cstheme="minorBidi"/>
          <w:sz w:val="22"/>
          <w:szCs w:val="22"/>
        </w:rPr>
      </w:pPr>
      <w:hyperlink w:anchor="_Toc58925724" w:history="1">
        <w:r w:rsidRPr="007D12CD">
          <w:rPr>
            <w:rStyle w:val="Hyperlink"/>
          </w:rPr>
          <w:t>7.1</w:t>
        </w:r>
        <w:r>
          <w:rPr>
            <w:rFonts w:asciiTheme="minorHAnsi" w:eastAsiaTheme="minorEastAsia" w:hAnsiTheme="minorHAnsi" w:cstheme="minorBidi"/>
            <w:sz w:val="22"/>
            <w:szCs w:val="22"/>
          </w:rPr>
          <w:tab/>
        </w:r>
        <w:r w:rsidRPr="007D12CD">
          <w:rPr>
            <w:rStyle w:val="Hyperlink"/>
          </w:rPr>
          <w:t>Explanation of Document Formatting</w:t>
        </w:r>
        <w:r>
          <w:rPr>
            <w:webHidden/>
          </w:rPr>
          <w:tab/>
        </w:r>
        <w:r>
          <w:rPr>
            <w:webHidden/>
          </w:rPr>
          <w:fldChar w:fldCharType="begin"/>
        </w:r>
        <w:r>
          <w:rPr>
            <w:webHidden/>
          </w:rPr>
          <w:instrText xml:space="preserve"> PAGEREF _Toc58925724 \h </w:instrText>
        </w:r>
        <w:r>
          <w:rPr>
            <w:webHidden/>
          </w:rPr>
        </w:r>
        <w:r>
          <w:rPr>
            <w:webHidden/>
          </w:rPr>
          <w:fldChar w:fldCharType="separate"/>
        </w:r>
        <w:r>
          <w:rPr>
            <w:webHidden/>
          </w:rPr>
          <w:t>8</w:t>
        </w:r>
        <w:r>
          <w:rPr>
            <w:webHidden/>
          </w:rPr>
          <w:fldChar w:fldCharType="end"/>
        </w:r>
      </w:hyperlink>
    </w:p>
    <w:p w14:paraId="2E0F0EBB" w14:textId="6F9EA895" w:rsidR="00245068" w:rsidRDefault="00245068">
      <w:pPr>
        <w:pStyle w:val="TOC1"/>
        <w:rPr>
          <w:rFonts w:asciiTheme="minorHAnsi" w:eastAsiaTheme="minorEastAsia" w:hAnsiTheme="minorHAnsi" w:cstheme="minorBidi"/>
          <w:b w:val="0"/>
          <w:bCs w:val="0"/>
          <w:noProof/>
          <w:sz w:val="22"/>
          <w:szCs w:val="22"/>
        </w:rPr>
      </w:pPr>
      <w:hyperlink w:anchor="_Toc58925725" w:history="1">
        <w:r w:rsidRPr="007D12CD">
          <w:rPr>
            <w:rStyle w:val="Hyperlink"/>
            <w:noProof/>
          </w:rPr>
          <w:t>8</w:t>
        </w:r>
        <w:r>
          <w:rPr>
            <w:rFonts w:asciiTheme="minorHAnsi" w:eastAsiaTheme="minorEastAsia" w:hAnsiTheme="minorHAnsi" w:cstheme="minorBidi"/>
            <w:b w:val="0"/>
            <w:bCs w:val="0"/>
            <w:noProof/>
            <w:sz w:val="22"/>
            <w:szCs w:val="22"/>
          </w:rPr>
          <w:tab/>
        </w:r>
        <w:r w:rsidRPr="007D12CD">
          <w:rPr>
            <w:rStyle w:val="Hyperlink"/>
            <w:noProof/>
          </w:rPr>
          <w:t>Address Validation Test Requirements and Test Cases</w:t>
        </w:r>
        <w:r>
          <w:rPr>
            <w:noProof/>
            <w:webHidden/>
          </w:rPr>
          <w:tab/>
        </w:r>
        <w:r>
          <w:rPr>
            <w:noProof/>
            <w:webHidden/>
          </w:rPr>
          <w:fldChar w:fldCharType="begin"/>
        </w:r>
        <w:r>
          <w:rPr>
            <w:noProof/>
            <w:webHidden/>
          </w:rPr>
          <w:instrText xml:space="preserve"> PAGEREF _Toc58925725 \h </w:instrText>
        </w:r>
        <w:r>
          <w:rPr>
            <w:noProof/>
            <w:webHidden/>
          </w:rPr>
        </w:r>
        <w:r>
          <w:rPr>
            <w:noProof/>
            <w:webHidden/>
          </w:rPr>
          <w:fldChar w:fldCharType="separate"/>
        </w:r>
        <w:r>
          <w:rPr>
            <w:noProof/>
            <w:webHidden/>
          </w:rPr>
          <w:t>10</w:t>
        </w:r>
        <w:r>
          <w:rPr>
            <w:noProof/>
            <w:webHidden/>
          </w:rPr>
          <w:fldChar w:fldCharType="end"/>
        </w:r>
      </w:hyperlink>
    </w:p>
    <w:p w14:paraId="12B4E165" w14:textId="5B04BF55" w:rsidR="00245068" w:rsidRDefault="00245068">
      <w:pPr>
        <w:pStyle w:val="TOC2"/>
        <w:rPr>
          <w:rFonts w:asciiTheme="minorHAnsi" w:eastAsiaTheme="minorEastAsia" w:hAnsiTheme="minorHAnsi" w:cstheme="minorBidi"/>
          <w:sz w:val="22"/>
          <w:szCs w:val="22"/>
        </w:rPr>
      </w:pPr>
      <w:hyperlink w:anchor="_Toc58925726" w:history="1">
        <w:r w:rsidRPr="007D12CD">
          <w:rPr>
            <w:rStyle w:val="Hyperlink"/>
          </w:rPr>
          <w:t>8.1</w:t>
        </w:r>
        <w:r>
          <w:rPr>
            <w:rFonts w:asciiTheme="minorHAnsi" w:eastAsiaTheme="minorEastAsia" w:hAnsiTheme="minorHAnsi" w:cstheme="minorBidi"/>
            <w:sz w:val="22"/>
            <w:szCs w:val="22"/>
          </w:rPr>
          <w:tab/>
        </w:r>
        <w:r w:rsidRPr="007D12CD">
          <w:rPr>
            <w:rStyle w:val="Hyperlink"/>
          </w:rPr>
          <w:t>Address Validation Sequence Diagram</w:t>
        </w:r>
        <w:r>
          <w:rPr>
            <w:webHidden/>
          </w:rPr>
          <w:tab/>
        </w:r>
        <w:r>
          <w:rPr>
            <w:webHidden/>
          </w:rPr>
          <w:fldChar w:fldCharType="begin"/>
        </w:r>
        <w:r>
          <w:rPr>
            <w:webHidden/>
          </w:rPr>
          <w:instrText xml:space="preserve"> PAGEREF _Toc58925726 \h </w:instrText>
        </w:r>
        <w:r>
          <w:rPr>
            <w:webHidden/>
          </w:rPr>
        </w:r>
        <w:r>
          <w:rPr>
            <w:webHidden/>
          </w:rPr>
          <w:fldChar w:fldCharType="separate"/>
        </w:r>
        <w:r>
          <w:rPr>
            <w:webHidden/>
          </w:rPr>
          <w:t>10</w:t>
        </w:r>
        <w:r>
          <w:rPr>
            <w:webHidden/>
          </w:rPr>
          <w:fldChar w:fldCharType="end"/>
        </w:r>
      </w:hyperlink>
    </w:p>
    <w:p w14:paraId="4037A1C7" w14:textId="1B6A0A49" w:rsidR="00245068" w:rsidRDefault="00245068">
      <w:pPr>
        <w:pStyle w:val="TOC2"/>
        <w:rPr>
          <w:rFonts w:asciiTheme="minorHAnsi" w:eastAsiaTheme="minorEastAsia" w:hAnsiTheme="minorHAnsi" w:cstheme="minorBidi"/>
          <w:sz w:val="22"/>
          <w:szCs w:val="22"/>
        </w:rPr>
      </w:pPr>
      <w:hyperlink w:anchor="_Toc58925727" w:history="1">
        <w:r w:rsidRPr="007D12CD">
          <w:rPr>
            <w:rStyle w:val="Hyperlink"/>
          </w:rPr>
          <w:t>8.2</w:t>
        </w:r>
        <w:r>
          <w:rPr>
            <w:rFonts w:asciiTheme="minorHAnsi" w:eastAsiaTheme="minorEastAsia" w:hAnsiTheme="minorHAnsi" w:cstheme="minorBidi"/>
            <w:sz w:val="22"/>
            <w:szCs w:val="22"/>
          </w:rPr>
          <w:tab/>
        </w:r>
        <w:r w:rsidRPr="007D12CD">
          <w:rPr>
            <w:rStyle w:val="Hyperlink"/>
          </w:rPr>
          <w:t>MEF 79, MEF 79.0.1, and MEF 79.0.2 Requirements</w:t>
        </w:r>
        <w:r>
          <w:rPr>
            <w:webHidden/>
          </w:rPr>
          <w:tab/>
        </w:r>
        <w:r>
          <w:rPr>
            <w:webHidden/>
          </w:rPr>
          <w:fldChar w:fldCharType="begin"/>
        </w:r>
        <w:r>
          <w:rPr>
            <w:webHidden/>
          </w:rPr>
          <w:instrText xml:space="preserve"> PAGEREF _Toc58925727 \h </w:instrText>
        </w:r>
        <w:r>
          <w:rPr>
            <w:webHidden/>
          </w:rPr>
        </w:r>
        <w:r>
          <w:rPr>
            <w:webHidden/>
          </w:rPr>
          <w:fldChar w:fldCharType="separate"/>
        </w:r>
        <w:r>
          <w:rPr>
            <w:webHidden/>
          </w:rPr>
          <w:t>10</w:t>
        </w:r>
        <w:r>
          <w:rPr>
            <w:webHidden/>
          </w:rPr>
          <w:fldChar w:fldCharType="end"/>
        </w:r>
      </w:hyperlink>
    </w:p>
    <w:p w14:paraId="31463113" w14:textId="6ECAC4D4" w:rsidR="00245068" w:rsidRDefault="00245068">
      <w:pPr>
        <w:pStyle w:val="TOC3"/>
        <w:rPr>
          <w:rFonts w:asciiTheme="minorHAnsi" w:eastAsiaTheme="minorEastAsia" w:hAnsiTheme="minorHAnsi" w:cstheme="minorBidi"/>
          <w:iCs w:val="0"/>
          <w:szCs w:val="22"/>
        </w:rPr>
      </w:pPr>
      <w:hyperlink w:anchor="_Toc58925728" w:history="1">
        <w:r w:rsidRPr="007D12CD">
          <w:rPr>
            <w:rStyle w:val="Hyperlink"/>
          </w:rPr>
          <w:t>8.2.1</w:t>
        </w:r>
        <w:r>
          <w:rPr>
            <w:rFonts w:asciiTheme="minorHAnsi" w:eastAsiaTheme="minorEastAsia" w:hAnsiTheme="minorHAnsi" w:cstheme="minorBidi"/>
            <w:iCs w:val="0"/>
            <w:szCs w:val="22"/>
          </w:rPr>
          <w:tab/>
        </w:r>
        <w:r w:rsidRPr="007D12CD">
          <w:rPr>
            <w:rStyle w:val="Hyperlink"/>
          </w:rPr>
          <w:t>MEF 79 Requirements</w:t>
        </w:r>
        <w:r>
          <w:rPr>
            <w:webHidden/>
          </w:rPr>
          <w:tab/>
        </w:r>
        <w:r>
          <w:rPr>
            <w:webHidden/>
          </w:rPr>
          <w:fldChar w:fldCharType="begin"/>
        </w:r>
        <w:r>
          <w:rPr>
            <w:webHidden/>
          </w:rPr>
          <w:instrText xml:space="preserve"> PAGEREF _Toc58925728 \h </w:instrText>
        </w:r>
        <w:r>
          <w:rPr>
            <w:webHidden/>
          </w:rPr>
        </w:r>
        <w:r>
          <w:rPr>
            <w:webHidden/>
          </w:rPr>
          <w:fldChar w:fldCharType="separate"/>
        </w:r>
        <w:r>
          <w:rPr>
            <w:webHidden/>
          </w:rPr>
          <w:t>10</w:t>
        </w:r>
        <w:r>
          <w:rPr>
            <w:webHidden/>
          </w:rPr>
          <w:fldChar w:fldCharType="end"/>
        </w:r>
      </w:hyperlink>
    </w:p>
    <w:p w14:paraId="6CD58150" w14:textId="20587CEC" w:rsidR="00245068" w:rsidRDefault="00245068">
      <w:pPr>
        <w:pStyle w:val="TOC3"/>
        <w:rPr>
          <w:rFonts w:asciiTheme="minorHAnsi" w:eastAsiaTheme="minorEastAsia" w:hAnsiTheme="minorHAnsi" w:cstheme="minorBidi"/>
          <w:iCs w:val="0"/>
          <w:szCs w:val="22"/>
        </w:rPr>
      </w:pPr>
      <w:hyperlink w:anchor="_Toc58925729" w:history="1">
        <w:r w:rsidRPr="007D12CD">
          <w:rPr>
            <w:rStyle w:val="Hyperlink"/>
          </w:rPr>
          <w:t>8.2.2</w:t>
        </w:r>
        <w:r>
          <w:rPr>
            <w:rFonts w:asciiTheme="minorHAnsi" w:eastAsiaTheme="minorEastAsia" w:hAnsiTheme="minorHAnsi" w:cstheme="minorBidi"/>
            <w:iCs w:val="0"/>
            <w:szCs w:val="22"/>
          </w:rPr>
          <w:tab/>
        </w:r>
        <w:r w:rsidRPr="007D12CD">
          <w:rPr>
            <w:rStyle w:val="Hyperlink"/>
          </w:rPr>
          <w:t>MEF 79.0.1 Requirements</w:t>
        </w:r>
        <w:r>
          <w:rPr>
            <w:webHidden/>
          </w:rPr>
          <w:tab/>
        </w:r>
        <w:r>
          <w:rPr>
            <w:webHidden/>
          </w:rPr>
          <w:fldChar w:fldCharType="begin"/>
        </w:r>
        <w:r>
          <w:rPr>
            <w:webHidden/>
          </w:rPr>
          <w:instrText xml:space="preserve"> PAGEREF _Toc58925729 \h </w:instrText>
        </w:r>
        <w:r>
          <w:rPr>
            <w:webHidden/>
          </w:rPr>
        </w:r>
        <w:r>
          <w:rPr>
            <w:webHidden/>
          </w:rPr>
          <w:fldChar w:fldCharType="separate"/>
        </w:r>
        <w:r>
          <w:rPr>
            <w:webHidden/>
          </w:rPr>
          <w:t>15</w:t>
        </w:r>
        <w:r>
          <w:rPr>
            <w:webHidden/>
          </w:rPr>
          <w:fldChar w:fldCharType="end"/>
        </w:r>
      </w:hyperlink>
    </w:p>
    <w:p w14:paraId="55CECAFA" w14:textId="15F36557" w:rsidR="00245068" w:rsidRDefault="00245068">
      <w:pPr>
        <w:pStyle w:val="TOC3"/>
        <w:rPr>
          <w:rFonts w:asciiTheme="minorHAnsi" w:eastAsiaTheme="minorEastAsia" w:hAnsiTheme="minorHAnsi" w:cstheme="minorBidi"/>
          <w:iCs w:val="0"/>
          <w:szCs w:val="22"/>
        </w:rPr>
      </w:pPr>
      <w:hyperlink w:anchor="_Toc58925730" w:history="1">
        <w:r w:rsidRPr="007D12CD">
          <w:rPr>
            <w:rStyle w:val="Hyperlink"/>
          </w:rPr>
          <w:t>8.2.3</w:t>
        </w:r>
        <w:r>
          <w:rPr>
            <w:rFonts w:asciiTheme="minorHAnsi" w:eastAsiaTheme="minorEastAsia" w:hAnsiTheme="minorHAnsi" w:cstheme="minorBidi"/>
            <w:iCs w:val="0"/>
            <w:szCs w:val="22"/>
          </w:rPr>
          <w:tab/>
        </w:r>
        <w:r w:rsidRPr="007D12CD">
          <w:rPr>
            <w:rStyle w:val="Hyperlink"/>
          </w:rPr>
          <w:t>MEF 79.0.2 Requirements</w:t>
        </w:r>
        <w:r>
          <w:rPr>
            <w:webHidden/>
          </w:rPr>
          <w:tab/>
        </w:r>
        <w:r>
          <w:rPr>
            <w:webHidden/>
          </w:rPr>
          <w:fldChar w:fldCharType="begin"/>
        </w:r>
        <w:r>
          <w:rPr>
            <w:webHidden/>
          </w:rPr>
          <w:instrText xml:space="preserve"> PAGEREF _Toc58925730 \h </w:instrText>
        </w:r>
        <w:r>
          <w:rPr>
            <w:webHidden/>
          </w:rPr>
        </w:r>
        <w:r>
          <w:rPr>
            <w:webHidden/>
          </w:rPr>
          <w:fldChar w:fldCharType="separate"/>
        </w:r>
        <w:r>
          <w:rPr>
            <w:webHidden/>
          </w:rPr>
          <w:t>15</w:t>
        </w:r>
        <w:r>
          <w:rPr>
            <w:webHidden/>
          </w:rPr>
          <w:fldChar w:fldCharType="end"/>
        </w:r>
      </w:hyperlink>
    </w:p>
    <w:p w14:paraId="794DCED4" w14:textId="25718481" w:rsidR="00245068" w:rsidRDefault="00245068">
      <w:pPr>
        <w:pStyle w:val="TOC2"/>
        <w:rPr>
          <w:rFonts w:asciiTheme="minorHAnsi" w:eastAsiaTheme="minorEastAsia" w:hAnsiTheme="minorHAnsi" w:cstheme="minorBidi"/>
          <w:sz w:val="22"/>
          <w:szCs w:val="22"/>
        </w:rPr>
      </w:pPr>
      <w:hyperlink w:anchor="_Toc58925731" w:history="1">
        <w:r w:rsidRPr="007D12CD">
          <w:rPr>
            <w:rStyle w:val="Hyperlink"/>
          </w:rPr>
          <w:t>8.3</w:t>
        </w:r>
        <w:r>
          <w:rPr>
            <w:rFonts w:asciiTheme="minorHAnsi" w:eastAsiaTheme="minorEastAsia" w:hAnsiTheme="minorHAnsi" w:cstheme="minorBidi"/>
            <w:sz w:val="22"/>
            <w:szCs w:val="22"/>
          </w:rPr>
          <w:tab/>
        </w:r>
        <w:r w:rsidRPr="007D12CD">
          <w:rPr>
            <w:rStyle w:val="Hyperlink"/>
          </w:rPr>
          <w:t>Address Validation Test Cases</w:t>
        </w:r>
        <w:r>
          <w:rPr>
            <w:webHidden/>
          </w:rPr>
          <w:tab/>
        </w:r>
        <w:r>
          <w:rPr>
            <w:webHidden/>
          </w:rPr>
          <w:fldChar w:fldCharType="begin"/>
        </w:r>
        <w:r>
          <w:rPr>
            <w:webHidden/>
          </w:rPr>
          <w:instrText xml:space="preserve"> PAGEREF _Toc58925731 \h </w:instrText>
        </w:r>
        <w:r>
          <w:rPr>
            <w:webHidden/>
          </w:rPr>
        </w:r>
        <w:r>
          <w:rPr>
            <w:webHidden/>
          </w:rPr>
          <w:fldChar w:fldCharType="separate"/>
        </w:r>
        <w:r>
          <w:rPr>
            <w:webHidden/>
          </w:rPr>
          <w:t>17</w:t>
        </w:r>
        <w:r>
          <w:rPr>
            <w:webHidden/>
          </w:rPr>
          <w:fldChar w:fldCharType="end"/>
        </w:r>
      </w:hyperlink>
    </w:p>
    <w:p w14:paraId="39049E71" w14:textId="13B7672B" w:rsidR="00245068" w:rsidRDefault="00245068">
      <w:pPr>
        <w:pStyle w:val="TOC3"/>
        <w:rPr>
          <w:rFonts w:asciiTheme="minorHAnsi" w:eastAsiaTheme="minorEastAsia" w:hAnsiTheme="minorHAnsi" w:cstheme="minorBidi"/>
          <w:iCs w:val="0"/>
          <w:szCs w:val="22"/>
        </w:rPr>
      </w:pPr>
      <w:hyperlink w:anchor="_Toc58925732" w:history="1">
        <w:r w:rsidRPr="007D12CD">
          <w:rPr>
            <w:rStyle w:val="Hyperlink"/>
          </w:rPr>
          <w:t>8.3.1</w:t>
        </w:r>
        <w:r>
          <w:rPr>
            <w:rFonts w:asciiTheme="minorHAnsi" w:eastAsiaTheme="minorEastAsia" w:hAnsiTheme="minorHAnsi" w:cstheme="minorBidi"/>
            <w:iCs w:val="0"/>
            <w:szCs w:val="22"/>
          </w:rPr>
          <w:tab/>
        </w:r>
        <w:r w:rsidRPr="007D12CD">
          <w:rPr>
            <w:rStyle w:val="Hyperlink"/>
          </w:rPr>
          <w:t>Validating Fielded Address with Unknown ID Method</w:t>
        </w:r>
        <w:r>
          <w:rPr>
            <w:webHidden/>
          </w:rPr>
          <w:tab/>
        </w:r>
        <w:r>
          <w:rPr>
            <w:webHidden/>
          </w:rPr>
          <w:fldChar w:fldCharType="begin"/>
        </w:r>
        <w:r>
          <w:rPr>
            <w:webHidden/>
          </w:rPr>
          <w:instrText xml:space="preserve"> PAGEREF _Toc58925732 \h </w:instrText>
        </w:r>
        <w:r>
          <w:rPr>
            <w:webHidden/>
          </w:rPr>
        </w:r>
        <w:r>
          <w:rPr>
            <w:webHidden/>
          </w:rPr>
          <w:fldChar w:fldCharType="separate"/>
        </w:r>
        <w:r>
          <w:rPr>
            <w:webHidden/>
          </w:rPr>
          <w:t>17</w:t>
        </w:r>
        <w:r>
          <w:rPr>
            <w:webHidden/>
          </w:rPr>
          <w:fldChar w:fldCharType="end"/>
        </w:r>
      </w:hyperlink>
    </w:p>
    <w:p w14:paraId="013F1F9C" w14:textId="2AFA786A" w:rsidR="00245068" w:rsidRDefault="00245068">
      <w:pPr>
        <w:pStyle w:val="TOC3"/>
        <w:rPr>
          <w:rFonts w:asciiTheme="minorHAnsi" w:eastAsiaTheme="minorEastAsia" w:hAnsiTheme="minorHAnsi" w:cstheme="minorBidi"/>
          <w:iCs w:val="0"/>
          <w:szCs w:val="22"/>
        </w:rPr>
      </w:pPr>
      <w:hyperlink w:anchor="_Toc58925733" w:history="1">
        <w:r w:rsidRPr="007D12CD">
          <w:rPr>
            <w:rStyle w:val="Hyperlink"/>
          </w:rPr>
          <w:t>8.3.2</w:t>
        </w:r>
        <w:r>
          <w:rPr>
            <w:rFonts w:asciiTheme="minorHAnsi" w:eastAsiaTheme="minorEastAsia" w:hAnsiTheme="minorHAnsi" w:cstheme="minorBidi"/>
            <w:iCs w:val="0"/>
            <w:szCs w:val="22"/>
          </w:rPr>
          <w:tab/>
        </w:r>
        <w:r w:rsidRPr="007D12CD">
          <w:rPr>
            <w:rStyle w:val="Hyperlink"/>
          </w:rPr>
          <w:t>Validating Fielded Address with Known ID Method</w:t>
        </w:r>
        <w:r>
          <w:rPr>
            <w:webHidden/>
          </w:rPr>
          <w:tab/>
        </w:r>
        <w:r>
          <w:rPr>
            <w:webHidden/>
          </w:rPr>
          <w:fldChar w:fldCharType="begin"/>
        </w:r>
        <w:r>
          <w:rPr>
            <w:webHidden/>
          </w:rPr>
          <w:instrText xml:space="preserve"> PAGEREF _Toc58925733 \h </w:instrText>
        </w:r>
        <w:r>
          <w:rPr>
            <w:webHidden/>
          </w:rPr>
        </w:r>
        <w:r>
          <w:rPr>
            <w:webHidden/>
          </w:rPr>
          <w:fldChar w:fldCharType="separate"/>
        </w:r>
        <w:r>
          <w:rPr>
            <w:webHidden/>
          </w:rPr>
          <w:t>18</w:t>
        </w:r>
        <w:r>
          <w:rPr>
            <w:webHidden/>
          </w:rPr>
          <w:fldChar w:fldCharType="end"/>
        </w:r>
      </w:hyperlink>
    </w:p>
    <w:p w14:paraId="6DAC4CE1" w14:textId="1BFFB0D4" w:rsidR="00245068" w:rsidRDefault="00245068">
      <w:pPr>
        <w:pStyle w:val="TOC3"/>
        <w:rPr>
          <w:rFonts w:asciiTheme="minorHAnsi" w:eastAsiaTheme="minorEastAsia" w:hAnsiTheme="minorHAnsi" w:cstheme="minorBidi"/>
          <w:iCs w:val="0"/>
          <w:szCs w:val="22"/>
        </w:rPr>
      </w:pPr>
      <w:hyperlink w:anchor="_Toc58925734" w:history="1">
        <w:r w:rsidRPr="007D12CD">
          <w:rPr>
            <w:rStyle w:val="Hyperlink"/>
          </w:rPr>
          <w:t>8.3.3</w:t>
        </w:r>
        <w:r>
          <w:rPr>
            <w:rFonts w:asciiTheme="minorHAnsi" w:eastAsiaTheme="minorEastAsia" w:hAnsiTheme="minorHAnsi" w:cstheme="minorBidi"/>
            <w:iCs w:val="0"/>
            <w:szCs w:val="22"/>
          </w:rPr>
          <w:tab/>
        </w:r>
        <w:r w:rsidRPr="007D12CD">
          <w:rPr>
            <w:rStyle w:val="Hyperlink"/>
          </w:rPr>
          <w:t>Validating Formatted Address with Unknown ID Method</w:t>
        </w:r>
        <w:r>
          <w:rPr>
            <w:webHidden/>
          </w:rPr>
          <w:tab/>
        </w:r>
        <w:r>
          <w:rPr>
            <w:webHidden/>
          </w:rPr>
          <w:fldChar w:fldCharType="begin"/>
        </w:r>
        <w:r>
          <w:rPr>
            <w:webHidden/>
          </w:rPr>
          <w:instrText xml:space="preserve"> PAGEREF _Toc58925734 \h </w:instrText>
        </w:r>
        <w:r>
          <w:rPr>
            <w:webHidden/>
          </w:rPr>
        </w:r>
        <w:r>
          <w:rPr>
            <w:webHidden/>
          </w:rPr>
          <w:fldChar w:fldCharType="separate"/>
        </w:r>
        <w:r>
          <w:rPr>
            <w:webHidden/>
          </w:rPr>
          <w:t>19</w:t>
        </w:r>
        <w:r>
          <w:rPr>
            <w:webHidden/>
          </w:rPr>
          <w:fldChar w:fldCharType="end"/>
        </w:r>
      </w:hyperlink>
    </w:p>
    <w:p w14:paraId="060E5033" w14:textId="69314911" w:rsidR="00245068" w:rsidRDefault="00245068">
      <w:pPr>
        <w:pStyle w:val="TOC3"/>
        <w:rPr>
          <w:rFonts w:asciiTheme="minorHAnsi" w:eastAsiaTheme="minorEastAsia" w:hAnsiTheme="minorHAnsi" w:cstheme="minorBidi"/>
          <w:iCs w:val="0"/>
          <w:szCs w:val="22"/>
        </w:rPr>
      </w:pPr>
      <w:hyperlink w:anchor="_Toc58925735" w:history="1">
        <w:r w:rsidRPr="007D12CD">
          <w:rPr>
            <w:rStyle w:val="Hyperlink"/>
          </w:rPr>
          <w:t>8.3.4</w:t>
        </w:r>
        <w:r>
          <w:rPr>
            <w:rFonts w:asciiTheme="minorHAnsi" w:eastAsiaTheme="minorEastAsia" w:hAnsiTheme="minorHAnsi" w:cstheme="minorBidi"/>
            <w:iCs w:val="0"/>
            <w:szCs w:val="22"/>
          </w:rPr>
          <w:tab/>
        </w:r>
        <w:r w:rsidRPr="007D12CD">
          <w:rPr>
            <w:rStyle w:val="Hyperlink"/>
          </w:rPr>
          <w:t>Validating Formatted Address with Known ID Method</w:t>
        </w:r>
        <w:r>
          <w:rPr>
            <w:webHidden/>
          </w:rPr>
          <w:tab/>
        </w:r>
        <w:r>
          <w:rPr>
            <w:webHidden/>
          </w:rPr>
          <w:fldChar w:fldCharType="begin"/>
        </w:r>
        <w:r>
          <w:rPr>
            <w:webHidden/>
          </w:rPr>
          <w:instrText xml:space="preserve"> PAGEREF _Toc58925735 \h </w:instrText>
        </w:r>
        <w:r>
          <w:rPr>
            <w:webHidden/>
          </w:rPr>
        </w:r>
        <w:r>
          <w:rPr>
            <w:webHidden/>
          </w:rPr>
          <w:fldChar w:fldCharType="separate"/>
        </w:r>
        <w:r>
          <w:rPr>
            <w:webHidden/>
          </w:rPr>
          <w:t>20</w:t>
        </w:r>
        <w:r>
          <w:rPr>
            <w:webHidden/>
          </w:rPr>
          <w:fldChar w:fldCharType="end"/>
        </w:r>
      </w:hyperlink>
    </w:p>
    <w:p w14:paraId="6E27684D" w14:textId="70064756" w:rsidR="00245068" w:rsidRDefault="00245068">
      <w:pPr>
        <w:pStyle w:val="TOC3"/>
        <w:rPr>
          <w:rFonts w:asciiTheme="minorHAnsi" w:eastAsiaTheme="minorEastAsia" w:hAnsiTheme="minorHAnsi" w:cstheme="minorBidi"/>
          <w:iCs w:val="0"/>
          <w:szCs w:val="22"/>
        </w:rPr>
      </w:pPr>
      <w:hyperlink w:anchor="_Toc58925736" w:history="1">
        <w:r w:rsidRPr="007D12CD">
          <w:rPr>
            <w:rStyle w:val="Hyperlink"/>
          </w:rPr>
          <w:t>8.3.5</w:t>
        </w:r>
        <w:r>
          <w:rPr>
            <w:rFonts w:asciiTheme="minorHAnsi" w:eastAsiaTheme="minorEastAsia" w:hAnsiTheme="minorHAnsi" w:cstheme="minorBidi"/>
            <w:iCs w:val="0"/>
            <w:szCs w:val="22"/>
          </w:rPr>
          <w:tab/>
        </w:r>
        <w:r w:rsidRPr="007D12CD">
          <w:rPr>
            <w:rStyle w:val="Hyperlink"/>
          </w:rPr>
          <w:t>Validating Geographic Address Acronym with Unknow ID Method</w:t>
        </w:r>
        <w:r>
          <w:rPr>
            <w:webHidden/>
          </w:rPr>
          <w:tab/>
        </w:r>
        <w:r>
          <w:rPr>
            <w:webHidden/>
          </w:rPr>
          <w:fldChar w:fldCharType="begin"/>
        </w:r>
        <w:r>
          <w:rPr>
            <w:webHidden/>
          </w:rPr>
          <w:instrText xml:space="preserve"> PAGEREF _Toc58925736 \h </w:instrText>
        </w:r>
        <w:r>
          <w:rPr>
            <w:webHidden/>
          </w:rPr>
        </w:r>
        <w:r>
          <w:rPr>
            <w:webHidden/>
          </w:rPr>
          <w:fldChar w:fldCharType="separate"/>
        </w:r>
        <w:r>
          <w:rPr>
            <w:webHidden/>
          </w:rPr>
          <w:t>21</w:t>
        </w:r>
        <w:r>
          <w:rPr>
            <w:webHidden/>
          </w:rPr>
          <w:fldChar w:fldCharType="end"/>
        </w:r>
      </w:hyperlink>
    </w:p>
    <w:p w14:paraId="78D93F84" w14:textId="2FC7277A" w:rsidR="00245068" w:rsidRDefault="00245068">
      <w:pPr>
        <w:pStyle w:val="TOC3"/>
        <w:rPr>
          <w:rFonts w:asciiTheme="minorHAnsi" w:eastAsiaTheme="minorEastAsia" w:hAnsiTheme="minorHAnsi" w:cstheme="minorBidi"/>
          <w:iCs w:val="0"/>
          <w:szCs w:val="22"/>
        </w:rPr>
      </w:pPr>
      <w:hyperlink w:anchor="_Toc58925737" w:history="1">
        <w:r w:rsidRPr="007D12CD">
          <w:rPr>
            <w:rStyle w:val="Hyperlink"/>
          </w:rPr>
          <w:t>8.3.6</w:t>
        </w:r>
        <w:r>
          <w:rPr>
            <w:rFonts w:asciiTheme="minorHAnsi" w:eastAsiaTheme="minorEastAsia" w:hAnsiTheme="minorHAnsi" w:cstheme="minorBidi"/>
            <w:iCs w:val="0"/>
            <w:szCs w:val="22"/>
          </w:rPr>
          <w:tab/>
        </w:r>
        <w:r w:rsidRPr="007D12CD">
          <w:rPr>
            <w:rStyle w:val="Hyperlink"/>
          </w:rPr>
          <w:t>Validating Geographic Address Identifier with Known ID Method</w:t>
        </w:r>
        <w:r>
          <w:rPr>
            <w:webHidden/>
          </w:rPr>
          <w:tab/>
        </w:r>
        <w:r>
          <w:rPr>
            <w:webHidden/>
          </w:rPr>
          <w:fldChar w:fldCharType="begin"/>
        </w:r>
        <w:r>
          <w:rPr>
            <w:webHidden/>
          </w:rPr>
          <w:instrText xml:space="preserve"> PAGEREF _Toc58925737 \h </w:instrText>
        </w:r>
        <w:r>
          <w:rPr>
            <w:webHidden/>
          </w:rPr>
        </w:r>
        <w:r>
          <w:rPr>
            <w:webHidden/>
          </w:rPr>
          <w:fldChar w:fldCharType="separate"/>
        </w:r>
        <w:r>
          <w:rPr>
            <w:webHidden/>
          </w:rPr>
          <w:t>22</w:t>
        </w:r>
        <w:r>
          <w:rPr>
            <w:webHidden/>
          </w:rPr>
          <w:fldChar w:fldCharType="end"/>
        </w:r>
      </w:hyperlink>
    </w:p>
    <w:p w14:paraId="41669A5F" w14:textId="72E0BC36" w:rsidR="00245068" w:rsidRDefault="00245068">
      <w:pPr>
        <w:pStyle w:val="TOC3"/>
        <w:rPr>
          <w:rFonts w:asciiTheme="minorHAnsi" w:eastAsiaTheme="minorEastAsia" w:hAnsiTheme="minorHAnsi" w:cstheme="minorBidi"/>
          <w:iCs w:val="0"/>
          <w:szCs w:val="22"/>
        </w:rPr>
      </w:pPr>
      <w:hyperlink w:anchor="_Toc58925738" w:history="1">
        <w:r w:rsidRPr="007D12CD">
          <w:rPr>
            <w:rStyle w:val="Hyperlink"/>
          </w:rPr>
          <w:t>8.3.7</w:t>
        </w:r>
        <w:r>
          <w:rPr>
            <w:rFonts w:asciiTheme="minorHAnsi" w:eastAsiaTheme="minorEastAsia" w:hAnsiTheme="minorHAnsi" w:cstheme="minorBidi"/>
            <w:iCs w:val="0"/>
            <w:szCs w:val="22"/>
          </w:rPr>
          <w:tab/>
        </w:r>
        <w:r w:rsidRPr="007D12CD">
          <w:rPr>
            <w:rStyle w:val="Hyperlink"/>
          </w:rPr>
          <w:t>Validating Geographic Point Address with Unknown ID Method</w:t>
        </w:r>
        <w:r>
          <w:rPr>
            <w:webHidden/>
          </w:rPr>
          <w:tab/>
        </w:r>
        <w:r>
          <w:rPr>
            <w:webHidden/>
          </w:rPr>
          <w:fldChar w:fldCharType="begin"/>
        </w:r>
        <w:r>
          <w:rPr>
            <w:webHidden/>
          </w:rPr>
          <w:instrText xml:space="preserve"> PAGEREF _Toc58925738 \h </w:instrText>
        </w:r>
        <w:r>
          <w:rPr>
            <w:webHidden/>
          </w:rPr>
        </w:r>
        <w:r>
          <w:rPr>
            <w:webHidden/>
          </w:rPr>
          <w:fldChar w:fldCharType="separate"/>
        </w:r>
        <w:r>
          <w:rPr>
            <w:webHidden/>
          </w:rPr>
          <w:t>22</w:t>
        </w:r>
        <w:r>
          <w:rPr>
            <w:webHidden/>
          </w:rPr>
          <w:fldChar w:fldCharType="end"/>
        </w:r>
      </w:hyperlink>
    </w:p>
    <w:p w14:paraId="183D0C40" w14:textId="16B06DFA" w:rsidR="00245068" w:rsidRDefault="00245068">
      <w:pPr>
        <w:pStyle w:val="TOC3"/>
        <w:rPr>
          <w:rFonts w:asciiTheme="minorHAnsi" w:eastAsiaTheme="minorEastAsia" w:hAnsiTheme="minorHAnsi" w:cstheme="minorBidi"/>
          <w:iCs w:val="0"/>
          <w:szCs w:val="22"/>
        </w:rPr>
      </w:pPr>
      <w:hyperlink w:anchor="_Toc58925739" w:history="1">
        <w:r w:rsidRPr="007D12CD">
          <w:rPr>
            <w:rStyle w:val="Hyperlink"/>
          </w:rPr>
          <w:t>8.3.8</w:t>
        </w:r>
        <w:r>
          <w:rPr>
            <w:rFonts w:asciiTheme="minorHAnsi" w:eastAsiaTheme="minorEastAsia" w:hAnsiTheme="minorHAnsi" w:cstheme="minorBidi"/>
            <w:iCs w:val="0"/>
            <w:szCs w:val="22"/>
          </w:rPr>
          <w:tab/>
        </w:r>
        <w:r w:rsidRPr="007D12CD">
          <w:rPr>
            <w:rStyle w:val="Hyperlink"/>
          </w:rPr>
          <w:t>Validating Geographic Point with Known ID Method</w:t>
        </w:r>
        <w:r>
          <w:rPr>
            <w:webHidden/>
          </w:rPr>
          <w:tab/>
        </w:r>
        <w:r>
          <w:rPr>
            <w:webHidden/>
          </w:rPr>
          <w:fldChar w:fldCharType="begin"/>
        </w:r>
        <w:r>
          <w:rPr>
            <w:webHidden/>
          </w:rPr>
          <w:instrText xml:space="preserve"> PAGEREF _Toc58925739 \h </w:instrText>
        </w:r>
        <w:r>
          <w:rPr>
            <w:webHidden/>
          </w:rPr>
        </w:r>
        <w:r>
          <w:rPr>
            <w:webHidden/>
          </w:rPr>
          <w:fldChar w:fldCharType="separate"/>
        </w:r>
        <w:r>
          <w:rPr>
            <w:webHidden/>
          </w:rPr>
          <w:t>23</w:t>
        </w:r>
        <w:r>
          <w:rPr>
            <w:webHidden/>
          </w:rPr>
          <w:fldChar w:fldCharType="end"/>
        </w:r>
      </w:hyperlink>
    </w:p>
    <w:p w14:paraId="790BAFA4" w14:textId="43C0C5E8" w:rsidR="00245068" w:rsidRDefault="00245068">
      <w:pPr>
        <w:pStyle w:val="TOC1"/>
        <w:rPr>
          <w:rFonts w:asciiTheme="minorHAnsi" w:eastAsiaTheme="minorEastAsia" w:hAnsiTheme="minorHAnsi" w:cstheme="minorBidi"/>
          <w:b w:val="0"/>
          <w:bCs w:val="0"/>
          <w:noProof/>
          <w:sz w:val="22"/>
          <w:szCs w:val="22"/>
        </w:rPr>
      </w:pPr>
      <w:hyperlink w:anchor="_Toc58925740" w:history="1">
        <w:r w:rsidRPr="007D12CD">
          <w:rPr>
            <w:rStyle w:val="Hyperlink"/>
            <w:noProof/>
          </w:rPr>
          <w:t>9</w:t>
        </w:r>
        <w:r>
          <w:rPr>
            <w:rFonts w:asciiTheme="minorHAnsi" w:eastAsiaTheme="minorEastAsia" w:hAnsiTheme="minorHAnsi" w:cstheme="minorBidi"/>
            <w:b w:val="0"/>
            <w:bCs w:val="0"/>
            <w:noProof/>
            <w:sz w:val="22"/>
            <w:szCs w:val="22"/>
          </w:rPr>
          <w:tab/>
        </w:r>
        <w:r w:rsidRPr="007D12CD">
          <w:rPr>
            <w:rStyle w:val="Hyperlink"/>
            <w:noProof/>
          </w:rPr>
          <w:t>Site Retrieval Test Requirements and Test Cases</w:t>
        </w:r>
        <w:r>
          <w:rPr>
            <w:noProof/>
            <w:webHidden/>
          </w:rPr>
          <w:tab/>
        </w:r>
        <w:r>
          <w:rPr>
            <w:noProof/>
            <w:webHidden/>
          </w:rPr>
          <w:fldChar w:fldCharType="begin"/>
        </w:r>
        <w:r>
          <w:rPr>
            <w:noProof/>
            <w:webHidden/>
          </w:rPr>
          <w:instrText xml:space="preserve"> PAGEREF _Toc58925740 \h </w:instrText>
        </w:r>
        <w:r>
          <w:rPr>
            <w:noProof/>
            <w:webHidden/>
          </w:rPr>
        </w:r>
        <w:r>
          <w:rPr>
            <w:noProof/>
            <w:webHidden/>
          </w:rPr>
          <w:fldChar w:fldCharType="separate"/>
        </w:r>
        <w:r>
          <w:rPr>
            <w:noProof/>
            <w:webHidden/>
          </w:rPr>
          <w:t>25</w:t>
        </w:r>
        <w:r>
          <w:rPr>
            <w:noProof/>
            <w:webHidden/>
          </w:rPr>
          <w:fldChar w:fldCharType="end"/>
        </w:r>
      </w:hyperlink>
    </w:p>
    <w:p w14:paraId="505E0FDA" w14:textId="6CF6175F" w:rsidR="00245068" w:rsidRDefault="00245068">
      <w:pPr>
        <w:pStyle w:val="TOC2"/>
        <w:rPr>
          <w:rFonts w:asciiTheme="minorHAnsi" w:eastAsiaTheme="minorEastAsia" w:hAnsiTheme="minorHAnsi" w:cstheme="minorBidi"/>
          <w:sz w:val="22"/>
          <w:szCs w:val="22"/>
        </w:rPr>
      </w:pPr>
      <w:hyperlink w:anchor="_Toc58925741" w:history="1">
        <w:r w:rsidRPr="007D12CD">
          <w:rPr>
            <w:rStyle w:val="Hyperlink"/>
          </w:rPr>
          <w:t>9.1</w:t>
        </w:r>
        <w:r>
          <w:rPr>
            <w:rFonts w:asciiTheme="minorHAnsi" w:eastAsiaTheme="minorEastAsia" w:hAnsiTheme="minorHAnsi" w:cstheme="minorBidi"/>
            <w:sz w:val="22"/>
            <w:szCs w:val="22"/>
          </w:rPr>
          <w:tab/>
        </w:r>
        <w:r w:rsidRPr="007D12CD">
          <w:rPr>
            <w:rStyle w:val="Hyperlink"/>
          </w:rPr>
          <w:t>Site Retrieval Sequence Diagram</w:t>
        </w:r>
        <w:r>
          <w:rPr>
            <w:webHidden/>
          </w:rPr>
          <w:tab/>
        </w:r>
        <w:r>
          <w:rPr>
            <w:webHidden/>
          </w:rPr>
          <w:fldChar w:fldCharType="begin"/>
        </w:r>
        <w:r>
          <w:rPr>
            <w:webHidden/>
          </w:rPr>
          <w:instrText xml:space="preserve"> PAGEREF _Toc58925741 \h </w:instrText>
        </w:r>
        <w:r>
          <w:rPr>
            <w:webHidden/>
          </w:rPr>
        </w:r>
        <w:r>
          <w:rPr>
            <w:webHidden/>
          </w:rPr>
          <w:fldChar w:fldCharType="separate"/>
        </w:r>
        <w:r>
          <w:rPr>
            <w:webHidden/>
          </w:rPr>
          <w:t>25</w:t>
        </w:r>
        <w:r>
          <w:rPr>
            <w:webHidden/>
          </w:rPr>
          <w:fldChar w:fldCharType="end"/>
        </w:r>
      </w:hyperlink>
    </w:p>
    <w:p w14:paraId="4392FFFA" w14:textId="680DDB7D" w:rsidR="00245068" w:rsidRDefault="00245068">
      <w:pPr>
        <w:pStyle w:val="TOC2"/>
        <w:rPr>
          <w:rFonts w:asciiTheme="minorHAnsi" w:eastAsiaTheme="minorEastAsia" w:hAnsiTheme="minorHAnsi" w:cstheme="minorBidi"/>
          <w:sz w:val="22"/>
          <w:szCs w:val="22"/>
        </w:rPr>
      </w:pPr>
      <w:hyperlink w:anchor="_Toc58925742" w:history="1">
        <w:r w:rsidRPr="007D12CD">
          <w:rPr>
            <w:rStyle w:val="Hyperlink"/>
          </w:rPr>
          <w:t>9.2</w:t>
        </w:r>
        <w:r>
          <w:rPr>
            <w:rFonts w:asciiTheme="minorHAnsi" w:eastAsiaTheme="minorEastAsia" w:hAnsiTheme="minorHAnsi" w:cstheme="minorBidi"/>
            <w:sz w:val="22"/>
            <w:szCs w:val="22"/>
          </w:rPr>
          <w:tab/>
        </w:r>
        <w:r w:rsidRPr="007D12CD">
          <w:rPr>
            <w:rStyle w:val="Hyperlink"/>
          </w:rPr>
          <w:t>MEF 79, MEF 79.0.1, and MEF 79.0.2 Requirements</w:t>
        </w:r>
        <w:r>
          <w:rPr>
            <w:webHidden/>
          </w:rPr>
          <w:tab/>
        </w:r>
        <w:r>
          <w:rPr>
            <w:webHidden/>
          </w:rPr>
          <w:fldChar w:fldCharType="begin"/>
        </w:r>
        <w:r>
          <w:rPr>
            <w:webHidden/>
          </w:rPr>
          <w:instrText xml:space="preserve"> PAGEREF _Toc58925742 \h </w:instrText>
        </w:r>
        <w:r>
          <w:rPr>
            <w:webHidden/>
          </w:rPr>
        </w:r>
        <w:r>
          <w:rPr>
            <w:webHidden/>
          </w:rPr>
          <w:fldChar w:fldCharType="separate"/>
        </w:r>
        <w:r>
          <w:rPr>
            <w:webHidden/>
          </w:rPr>
          <w:t>26</w:t>
        </w:r>
        <w:r>
          <w:rPr>
            <w:webHidden/>
          </w:rPr>
          <w:fldChar w:fldCharType="end"/>
        </w:r>
      </w:hyperlink>
    </w:p>
    <w:p w14:paraId="7972F53B" w14:textId="28EB3334" w:rsidR="00245068" w:rsidRDefault="00245068">
      <w:pPr>
        <w:pStyle w:val="TOC3"/>
        <w:rPr>
          <w:rFonts w:asciiTheme="minorHAnsi" w:eastAsiaTheme="minorEastAsia" w:hAnsiTheme="minorHAnsi" w:cstheme="minorBidi"/>
          <w:iCs w:val="0"/>
          <w:szCs w:val="22"/>
        </w:rPr>
      </w:pPr>
      <w:hyperlink w:anchor="_Toc58925743" w:history="1">
        <w:r w:rsidRPr="007D12CD">
          <w:rPr>
            <w:rStyle w:val="Hyperlink"/>
          </w:rPr>
          <w:t>9.2.1</w:t>
        </w:r>
        <w:r>
          <w:rPr>
            <w:rFonts w:asciiTheme="minorHAnsi" w:eastAsiaTheme="minorEastAsia" w:hAnsiTheme="minorHAnsi" w:cstheme="minorBidi"/>
            <w:iCs w:val="0"/>
            <w:szCs w:val="22"/>
          </w:rPr>
          <w:tab/>
        </w:r>
        <w:r w:rsidRPr="007D12CD">
          <w:rPr>
            <w:rStyle w:val="Hyperlink"/>
          </w:rPr>
          <w:t>MEF 79 Requirements</w:t>
        </w:r>
        <w:r>
          <w:rPr>
            <w:webHidden/>
          </w:rPr>
          <w:tab/>
        </w:r>
        <w:r>
          <w:rPr>
            <w:webHidden/>
          </w:rPr>
          <w:fldChar w:fldCharType="begin"/>
        </w:r>
        <w:r>
          <w:rPr>
            <w:webHidden/>
          </w:rPr>
          <w:instrText xml:space="preserve"> PAGEREF _Toc58925743 \h </w:instrText>
        </w:r>
        <w:r>
          <w:rPr>
            <w:webHidden/>
          </w:rPr>
        </w:r>
        <w:r>
          <w:rPr>
            <w:webHidden/>
          </w:rPr>
          <w:fldChar w:fldCharType="separate"/>
        </w:r>
        <w:r>
          <w:rPr>
            <w:webHidden/>
          </w:rPr>
          <w:t>26</w:t>
        </w:r>
        <w:r>
          <w:rPr>
            <w:webHidden/>
          </w:rPr>
          <w:fldChar w:fldCharType="end"/>
        </w:r>
      </w:hyperlink>
    </w:p>
    <w:p w14:paraId="4A36C95A" w14:textId="77FC8827" w:rsidR="00245068" w:rsidRDefault="00245068">
      <w:pPr>
        <w:pStyle w:val="TOC3"/>
        <w:rPr>
          <w:rFonts w:asciiTheme="minorHAnsi" w:eastAsiaTheme="minorEastAsia" w:hAnsiTheme="minorHAnsi" w:cstheme="minorBidi"/>
          <w:iCs w:val="0"/>
          <w:szCs w:val="22"/>
        </w:rPr>
      </w:pPr>
      <w:hyperlink w:anchor="_Toc58925744" w:history="1">
        <w:r w:rsidRPr="007D12CD">
          <w:rPr>
            <w:rStyle w:val="Hyperlink"/>
          </w:rPr>
          <w:t>9.2.2</w:t>
        </w:r>
        <w:r>
          <w:rPr>
            <w:rFonts w:asciiTheme="minorHAnsi" w:eastAsiaTheme="minorEastAsia" w:hAnsiTheme="minorHAnsi" w:cstheme="minorBidi"/>
            <w:iCs w:val="0"/>
            <w:szCs w:val="22"/>
          </w:rPr>
          <w:tab/>
        </w:r>
        <w:r w:rsidRPr="007D12CD">
          <w:rPr>
            <w:rStyle w:val="Hyperlink"/>
          </w:rPr>
          <w:t>MEF 79.0.1 Requirements</w:t>
        </w:r>
        <w:r>
          <w:rPr>
            <w:webHidden/>
          </w:rPr>
          <w:tab/>
        </w:r>
        <w:r>
          <w:rPr>
            <w:webHidden/>
          </w:rPr>
          <w:fldChar w:fldCharType="begin"/>
        </w:r>
        <w:r>
          <w:rPr>
            <w:webHidden/>
          </w:rPr>
          <w:instrText xml:space="preserve"> PAGEREF _Toc58925744 \h </w:instrText>
        </w:r>
        <w:r>
          <w:rPr>
            <w:webHidden/>
          </w:rPr>
        </w:r>
        <w:r>
          <w:rPr>
            <w:webHidden/>
          </w:rPr>
          <w:fldChar w:fldCharType="separate"/>
        </w:r>
        <w:r>
          <w:rPr>
            <w:webHidden/>
          </w:rPr>
          <w:t>27</w:t>
        </w:r>
        <w:r>
          <w:rPr>
            <w:webHidden/>
          </w:rPr>
          <w:fldChar w:fldCharType="end"/>
        </w:r>
      </w:hyperlink>
    </w:p>
    <w:p w14:paraId="32D75158" w14:textId="22E5D433" w:rsidR="00245068" w:rsidRDefault="00245068">
      <w:pPr>
        <w:pStyle w:val="TOC3"/>
        <w:rPr>
          <w:rFonts w:asciiTheme="minorHAnsi" w:eastAsiaTheme="minorEastAsia" w:hAnsiTheme="minorHAnsi" w:cstheme="minorBidi"/>
          <w:iCs w:val="0"/>
          <w:szCs w:val="22"/>
        </w:rPr>
      </w:pPr>
      <w:hyperlink w:anchor="_Toc58925745" w:history="1">
        <w:r w:rsidRPr="007D12CD">
          <w:rPr>
            <w:rStyle w:val="Hyperlink"/>
          </w:rPr>
          <w:t>9.2.3</w:t>
        </w:r>
        <w:r>
          <w:rPr>
            <w:rFonts w:asciiTheme="minorHAnsi" w:eastAsiaTheme="minorEastAsia" w:hAnsiTheme="minorHAnsi" w:cstheme="minorBidi"/>
            <w:iCs w:val="0"/>
            <w:szCs w:val="22"/>
          </w:rPr>
          <w:tab/>
        </w:r>
        <w:r w:rsidRPr="007D12CD">
          <w:rPr>
            <w:rStyle w:val="Hyperlink"/>
          </w:rPr>
          <w:t>MEF 79.0.2 Requirements</w:t>
        </w:r>
        <w:r>
          <w:rPr>
            <w:webHidden/>
          </w:rPr>
          <w:tab/>
        </w:r>
        <w:r>
          <w:rPr>
            <w:webHidden/>
          </w:rPr>
          <w:fldChar w:fldCharType="begin"/>
        </w:r>
        <w:r>
          <w:rPr>
            <w:webHidden/>
          </w:rPr>
          <w:instrText xml:space="preserve"> PAGEREF _Toc58925745 \h </w:instrText>
        </w:r>
        <w:r>
          <w:rPr>
            <w:webHidden/>
          </w:rPr>
        </w:r>
        <w:r>
          <w:rPr>
            <w:webHidden/>
          </w:rPr>
          <w:fldChar w:fldCharType="separate"/>
        </w:r>
        <w:r>
          <w:rPr>
            <w:webHidden/>
          </w:rPr>
          <w:t>27</w:t>
        </w:r>
        <w:r>
          <w:rPr>
            <w:webHidden/>
          </w:rPr>
          <w:fldChar w:fldCharType="end"/>
        </w:r>
      </w:hyperlink>
    </w:p>
    <w:p w14:paraId="09587A09" w14:textId="725961D5" w:rsidR="00245068" w:rsidRDefault="00245068">
      <w:pPr>
        <w:pStyle w:val="TOC2"/>
        <w:rPr>
          <w:rFonts w:asciiTheme="minorHAnsi" w:eastAsiaTheme="minorEastAsia" w:hAnsiTheme="minorHAnsi" w:cstheme="minorBidi"/>
          <w:sz w:val="22"/>
          <w:szCs w:val="22"/>
        </w:rPr>
      </w:pPr>
      <w:hyperlink w:anchor="_Toc58925746" w:history="1">
        <w:r w:rsidRPr="007D12CD">
          <w:rPr>
            <w:rStyle w:val="Hyperlink"/>
          </w:rPr>
          <w:t>9.3</w:t>
        </w:r>
        <w:r>
          <w:rPr>
            <w:rFonts w:asciiTheme="minorHAnsi" w:eastAsiaTheme="minorEastAsia" w:hAnsiTheme="minorHAnsi" w:cstheme="minorBidi"/>
            <w:sz w:val="22"/>
            <w:szCs w:val="22"/>
          </w:rPr>
          <w:tab/>
        </w:r>
        <w:r w:rsidRPr="007D12CD">
          <w:rPr>
            <w:rStyle w:val="Hyperlink"/>
          </w:rPr>
          <w:t>Service Site Retrieval Test Cases</w:t>
        </w:r>
        <w:r>
          <w:rPr>
            <w:webHidden/>
          </w:rPr>
          <w:tab/>
        </w:r>
        <w:r>
          <w:rPr>
            <w:webHidden/>
          </w:rPr>
          <w:fldChar w:fldCharType="begin"/>
        </w:r>
        <w:r>
          <w:rPr>
            <w:webHidden/>
          </w:rPr>
          <w:instrText xml:space="preserve"> PAGEREF _Toc58925746 \h </w:instrText>
        </w:r>
        <w:r>
          <w:rPr>
            <w:webHidden/>
          </w:rPr>
        </w:r>
        <w:r>
          <w:rPr>
            <w:webHidden/>
          </w:rPr>
          <w:fldChar w:fldCharType="separate"/>
        </w:r>
        <w:r>
          <w:rPr>
            <w:webHidden/>
          </w:rPr>
          <w:t>27</w:t>
        </w:r>
        <w:r>
          <w:rPr>
            <w:webHidden/>
          </w:rPr>
          <w:fldChar w:fldCharType="end"/>
        </w:r>
      </w:hyperlink>
    </w:p>
    <w:p w14:paraId="224E4F50" w14:textId="14991EB0" w:rsidR="00245068" w:rsidRDefault="00245068">
      <w:pPr>
        <w:pStyle w:val="TOC3"/>
        <w:rPr>
          <w:rFonts w:asciiTheme="minorHAnsi" w:eastAsiaTheme="minorEastAsia" w:hAnsiTheme="minorHAnsi" w:cstheme="minorBidi"/>
          <w:iCs w:val="0"/>
          <w:szCs w:val="22"/>
        </w:rPr>
      </w:pPr>
      <w:hyperlink w:anchor="_Toc58925747" w:history="1">
        <w:r w:rsidRPr="007D12CD">
          <w:rPr>
            <w:rStyle w:val="Hyperlink"/>
          </w:rPr>
          <w:t>9.3.1</w:t>
        </w:r>
        <w:r>
          <w:rPr>
            <w:rFonts w:asciiTheme="minorHAnsi" w:eastAsiaTheme="minorEastAsia" w:hAnsiTheme="minorHAnsi" w:cstheme="minorBidi"/>
            <w:iCs w:val="0"/>
            <w:szCs w:val="22"/>
          </w:rPr>
          <w:tab/>
        </w:r>
        <w:r w:rsidRPr="007D12CD">
          <w:rPr>
            <w:rStyle w:val="Hyperlink"/>
          </w:rPr>
          <w:t>Retrieve Service Site List</w:t>
        </w:r>
        <w:r>
          <w:rPr>
            <w:webHidden/>
          </w:rPr>
          <w:tab/>
        </w:r>
        <w:r>
          <w:rPr>
            <w:webHidden/>
          </w:rPr>
          <w:fldChar w:fldCharType="begin"/>
        </w:r>
        <w:r>
          <w:rPr>
            <w:webHidden/>
          </w:rPr>
          <w:instrText xml:space="preserve"> PAGEREF _Toc58925747 \h </w:instrText>
        </w:r>
        <w:r>
          <w:rPr>
            <w:webHidden/>
          </w:rPr>
        </w:r>
        <w:r>
          <w:rPr>
            <w:webHidden/>
          </w:rPr>
          <w:fldChar w:fldCharType="separate"/>
        </w:r>
        <w:r>
          <w:rPr>
            <w:webHidden/>
          </w:rPr>
          <w:t>27</w:t>
        </w:r>
        <w:r>
          <w:rPr>
            <w:webHidden/>
          </w:rPr>
          <w:fldChar w:fldCharType="end"/>
        </w:r>
      </w:hyperlink>
    </w:p>
    <w:p w14:paraId="314571B3" w14:textId="33FBE5FE" w:rsidR="00245068" w:rsidRDefault="00245068">
      <w:pPr>
        <w:pStyle w:val="TOC3"/>
        <w:rPr>
          <w:rFonts w:asciiTheme="minorHAnsi" w:eastAsiaTheme="minorEastAsia" w:hAnsiTheme="minorHAnsi" w:cstheme="minorBidi"/>
          <w:iCs w:val="0"/>
          <w:szCs w:val="22"/>
        </w:rPr>
      </w:pPr>
      <w:hyperlink w:anchor="_Toc58925748" w:history="1">
        <w:r w:rsidRPr="007D12CD">
          <w:rPr>
            <w:rStyle w:val="Hyperlink"/>
          </w:rPr>
          <w:t>9.3.2</w:t>
        </w:r>
        <w:r>
          <w:rPr>
            <w:rFonts w:asciiTheme="minorHAnsi" w:eastAsiaTheme="minorEastAsia" w:hAnsiTheme="minorHAnsi" w:cstheme="minorBidi"/>
            <w:iCs w:val="0"/>
            <w:szCs w:val="22"/>
          </w:rPr>
          <w:tab/>
        </w:r>
        <w:r w:rsidRPr="007D12CD">
          <w:rPr>
            <w:rStyle w:val="Hyperlink"/>
          </w:rPr>
          <w:t>Retrieve Service Site by ID</w:t>
        </w:r>
        <w:r>
          <w:rPr>
            <w:webHidden/>
          </w:rPr>
          <w:tab/>
        </w:r>
        <w:r>
          <w:rPr>
            <w:webHidden/>
          </w:rPr>
          <w:fldChar w:fldCharType="begin"/>
        </w:r>
        <w:r>
          <w:rPr>
            <w:webHidden/>
          </w:rPr>
          <w:instrText xml:space="preserve"> PAGEREF _Toc58925748 \h </w:instrText>
        </w:r>
        <w:r>
          <w:rPr>
            <w:webHidden/>
          </w:rPr>
        </w:r>
        <w:r>
          <w:rPr>
            <w:webHidden/>
          </w:rPr>
          <w:fldChar w:fldCharType="separate"/>
        </w:r>
        <w:r>
          <w:rPr>
            <w:webHidden/>
          </w:rPr>
          <w:t>27</w:t>
        </w:r>
        <w:r>
          <w:rPr>
            <w:webHidden/>
          </w:rPr>
          <w:fldChar w:fldCharType="end"/>
        </w:r>
      </w:hyperlink>
    </w:p>
    <w:p w14:paraId="5027BE5D" w14:textId="1B861863" w:rsidR="00245068" w:rsidRDefault="00245068">
      <w:pPr>
        <w:pStyle w:val="TOC1"/>
        <w:rPr>
          <w:rFonts w:asciiTheme="minorHAnsi" w:eastAsiaTheme="minorEastAsia" w:hAnsiTheme="minorHAnsi" w:cstheme="minorBidi"/>
          <w:b w:val="0"/>
          <w:bCs w:val="0"/>
          <w:noProof/>
          <w:sz w:val="22"/>
          <w:szCs w:val="22"/>
        </w:rPr>
      </w:pPr>
      <w:hyperlink w:anchor="_Toc58925749" w:history="1">
        <w:r w:rsidRPr="007D12CD">
          <w:rPr>
            <w:rStyle w:val="Hyperlink"/>
            <w:noProof/>
          </w:rPr>
          <w:t>10</w:t>
        </w:r>
        <w:r>
          <w:rPr>
            <w:rFonts w:asciiTheme="minorHAnsi" w:eastAsiaTheme="minorEastAsia" w:hAnsiTheme="minorHAnsi" w:cstheme="minorBidi"/>
            <w:b w:val="0"/>
            <w:bCs w:val="0"/>
            <w:noProof/>
            <w:sz w:val="22"/>
            <w:szCs w:val="22"/>
          </w:rPr>
          <w:tab/>
        </w:r>
        <w:r w:rsidRPr="007D12CD">
          <w:rPr>
            <w:rStyle w:val="Hyperlink"/>
            <w:noProof/>
          </w:rPr>
          <w:t>Product Offering Qualification Creation</w:t>
        </w:r>
        <w:r>
          <w:rPr>
            <w:noProof/>
            <w:webHidden/>
          </w:rPr>
          <w:tab/>
        </w:r>
        <w:r>
          <w:rPr>
            <w:noProof/>
            <w:webHidden/>
          </w:rPr>
          <w:fldChar w:fldCharType="begin"/>
        </w:r>
        <w:r>
          <w:rPr>
            <w:noProof/>
            <w:webHidden/>
          </w:rPr>
          <w:instrText xml:space="preserve"> PAGEREF _Toc58925749 \h </w:instrText>
        </w:r>
        <w:r>
          <w:rPr>
            <w:noProof/>
            <w:webHidden/>
          </w:rPr>
        </w:r>
        <w:r>
          <w:rPr>
            <w:noProof/>
            <w:webHidden/>
          </w:rPr>
          <w:fldChar w:fldCharType="separate"/>
        </w:r>
        <w:r>
          <w:rPr>
            <w:noProof/>
            <w:webHidden/>
          </w:rPr>
          <w:t>28</w:t>
        </w:r>
        <w:r>
          <w:rPr>
            <w:noProof/>
            <w:webHidden/>
          </w:rPr>
          <w:fldChar w:fldCharType="end"/>
        </w:r>
      </w:hyperlink>
    </w:p>
    <w:p w14:paraId="1FBEC390" w14:textId="5C6D6F2A" w:rsidR="00245068" w:rsidRDefault="00245068">
      <w:pPr>
        <w:pStyle w:val="TOC2"/>
        <w:rPr>
          <w:rFonts w:asciiTheme="minorHAnsi" w:eastAsiaTheme="minorEastAsia" w:hAnsiTheme="minorHAnsi" w:cstheme="minorBidi"/>
          <w:sz w:val="22"/>
          <w:szCs w:val="22"/>
        </w:rPr>
      </w:pPr>
      <w:hyperlink w:anchor="_Toc58925750" w:history="1">
        <w:r w:rsidRPr="007D12CD">
          <w:rPr>
            <w:rStyle w:val="Hyperlink"/>
          </w:rPr>
          <w:t>10.1</w:t>
        </w:r>
        <w:r>
          <w:rPr>
            <w:rFonts w:asciiTheme="minorHAnsi" w:eastAsiaTheme="minorEastAsia" w:hAnsiTheme="minorHAnsi" w:cstheme="minorBidi"/>
            <w:sz w:val="22"/>
            <w:szCs w:val="22"/>
          </w:rPr>
          <w:tab/>
        </w:r>
        <w:r w:rsidRPr="007D12CD">
          <w:rPr>
            <w:rStyle w:val="Hyperlink"/>
          </w:rPr>
          <w:t>POQ Creation Sequence Diagrams</w:t>
        </w:r>
        <w:r>
          <w:rPr>
            <w:webHidden/>
          </w:rPr>
          <w:tab/>
        </w:r>
        <w:r>
          <w:rPr>
            <w:webHidden/>
          </w:rPr>
          <w:fldChar w:fldCharType="begin"/>
        </w:r>
        <w:r>
          <w:rPr>
            <w:webHidden/>
          </w:rPr>
          <w:instrText xml:space="preserve"> PAGEREF _Toc58925750 \h </w:instrText>
        </w:r>
        <w:r>
          <w:rPr>
            <w:webHidden/>
          </w:rPr>
        </w:r>
        <w:r>
          <w:rPr>
            <w:webHidden/>
          </w:rPr>
          <w:fldChar w:fldCharType="separate"/>
        </w:r>
        <w:r>
          <w:rPr>
            <w:webHidden/>
          </w:rPr>
          <w:t>28</w:t>
        </w:r>
        <w:r>
          <w:rPr>
            <w:webHidden/>
          </w:rPr>
          <w:fldChar w:fldCharType="end"/>
        </w:r>
      </w:hyperlink>
    </w:p>
    <w:p w14:paraId="7461339E" w14:textId="4B9BD576" w:rsidR="00245068" w:rsidRDefault="00245068">
      <w:pPr>
        <w:pStyle w:val="TOC2"/>
        <w:rPr>
          <w:rFonts w:asciiTheme="minorHAnsi" w:eastAsiaTheme="minorEastAsia" w:hAnsiTheme="minorHAnsi" w:cstheme="minorBidi"/>
          <w:sz w:val="22"/>
          <w:szCs w:val="22"/>
        </w:rPr>
      </w:pPr>
      <w:hyperlink w:anchor="_Toc58925751" w:history="1">
        <w:r w:rsidRPr="007D12CD">
          <w:rPr>
            <w:rStyle w:val="Hyperlink"/>
          </w:rPr>
          <w:t>10.2</w:t>
        </w:r>
        <w:r>
          <w:rPr>
            <w:rFonts w:asciiTheme="minorHAnsi" w:eastAsiaTheme="minorEastAsia" w:hAnsiTheme="minorHAnsi" w:cstheme="minorBidi"/>
            <w:sz w:val="22"/>
            <w:szCs w:val="22"/>
          </w:rPr>
          <w:tab/>
        </w:r>
        <w:r w:rsidRPr="007D12CD">
          <w:rPr>
            <w:rStyle w:val="Hyperlink"/>
          </w:rPr>
          <w:t>MEF 79, MEF 79.0.1, and MEF 79.0.2 Requirements</w:t>
        </w:r>
        <w:r>
          <w:rPr>
            <w:webHidden/>
          </w:rPr>
          <w:tab/>
        </w:r>
        <w:r>
          <w:rPr>
            <w:webHidden/>
          </w:rPr>
          <w:fldChar w:fldCharType="begin"/>
        </w:r>
        <w:r>
          <w:rPr>
            <w:webHidden/>
          </w:rPr>
          <w:instrText xml:space="preserve"> PAGEREF _Toc58925751 \h </w:instrText>
        </w:r>
        <w:r>
          <w:rPr>
            <w:webHidden/>
          </w:rPr>
        </w:r>
        <w:r>
          <w:rPr>
            <w:webHidden/>
          </w:rPr>
          <w:fldChar w:fldCharType="separate"/>
        </w:r>
        <w:r>
          <w:rPr>
            <w:webHidden/>
          </w:rPr>
          <w:t>30</w:t>
        </w:r>
        <w:r>
          <w:rPr>
            <w:webHidden/>
          </w:rPr>
          <w:fldChar w:fldCharType="end"/>
        </w:r>
      </w:hyperlink>
    </w:p>
    <w:p w14:paraId="5006191A" w14:textId="44397193" w:rsidR="00245068" w:rsidRDefault="00245068">
      <w:pPr>
        <w:pStyle w:val="TOC3"/>
        <w:rPr>
          <w:rFonts w:asciiTheme="minorHAnsi" w:eastAsiaTheme="minorEastAsia" w:hAnsiTheme="minorHAnsi" w:cstheme="minorBidi"/>
          <w:iCs w:val="0"/>
          <w:szCs w:val="22"/>
        </w:rPr>
      </w:pPr>
      <w:hyperlink w:anchor="_Toc58925752" w:history="1">
        <w:r w:rsidRPr="007D12CD">
          <w:rPr>
            <w:rStyle w:val="Hyperlink"/>
          </w:rPr>
          <w:t>10.2.1</w:t>
        </w:r>
        <w:r>
          <w:rPr>
            <w:rFonts w:asciiTheme="minorHAnsi" w:eastAsiaTheme="minorEastAsia" w:hAnsiTheme="minorHAnsi" w:cstheme="minorBidi"/>
            <w:iCs w:val="0"/>
            <w:szCs w:val="22"/>
          </w:rPr>
          <w:tab/>
        </w:r>
        <w:r w:rsidRPr="007D12CD">
          <w:rPr>
            <w:rStyle w:val="Hyperlink"/>
          </w:rPr>
          <w:t>MEF 79 Requirements</w:t>
        </w:r>
        <w:r>
          <w:rPr>
            <w:webHidden/>
          </w:rPr>
          <w:tab/>
        </w:r>
        <w:r>
          <w:rPr>
            <w:webHidden/>
          </w:rPr>
          <w:fldChar w:fldCharType="begin"/>
        </w:r>
        <w:r>
          <w:rPr>
            <w:webHidden/>
          </w:rPr>
          <w:instrText xml:space="preserve"> PAGEREF _Toc58925752 \h </w:instrText>
        </w:r>
        <w:r>
          <w:rPr>
            <w:webHidden/>
          </w:rPr>
        </w:r>
        <w:r>
          <w:rPr>
            <w:webHidden/>
          </w:rPr>
          <w:fldChar w:fldCharType="separate"/>
        </w:r>
        <w:r>
          <w:rPr>
            <w:webHidden/>
          </w:rPr>
          <w:t>30</w:t>
        </w:r>
        <w:r>
          <w:rPr>
            <w:webHidden/>
          </w:rPr>
          <w:fldChar w:fldCharType="end"/>
        </w:r>
      </w:hyperlink>
    </w:p>
    <w:p w14:paraId="14FDD915" w14:textId="5885BE41" w:rsidR="00245068" w:rsidRDefault="00245068">
      <w:pPr>
        <w:pStyle w:val="TOC3"/>
        <w:rPr>
          <w:rFonts w:asciiTheme="minorHAnsi" w:eastAsiaTheme="minorEastAsia" w:hAnsiTheme="minorHAnsi" w:cstheme="minorBidi"/>
          <w:iCs w:val="0"/>
          <w:szCs w:val="22"/>
        </w:rPr>
      </w:pPr>
      <w:hyperlink w:anchor="_Toc58925753" w:history="1">
        <w:r w:rsidRPr="007D12CD">
          <w:rPr>
            <w:rStyle w:val="Hyperlink"/>
          </w:rPr>
          <w:t>10.2.2</w:t>
        </w:r>
        <w:r>
          <w:rPr>
            <w:rFonts w:asciiTheme="minorHAnsi" w:eastAsiaTheme="minorEastAsia" w:hAnsiTheme="minorHAnsi" w:cstheme="minorBidi"/>
            <w:iCs w:val="0"/>
            <w:szCs w:val="22"/>
          </w:rPr>
          <w:tab/>
        </w:r>
        <w:r w:rsidRPr="007D12CD">
          <w:rPr>
            <w:rStyle w:val="Hyperlink"/>
          </w:rPr>
          <w:t>MEF 79.0.1 Requirements</w:t>
        </w:r>
        <w:r>
          <w:rPr>
            <w:webHidden/>
          </w:rPr>
          <w:tab/>
        </w:r>
        <w:r>
          <w:rPr>
            <w:webHidden/>
          </w:rPr>
          <w:fldChar w:fldCharType="begin"/>
        </w:r>
        <w:r>
          <w:rPr>
            <w:webHidden/>
          </w:rPr>
          <w:instrText xml:space="preserve"> PAGEREF _Toc58925753 \h </w:instrText>
        </w:r>
        <w:r>
          <w:rPr>
            <w:webHidden/>
          </w:rPr>
        </w:r>
        <w:r>
          <w:rPr>
            <w:webHidden/>
          </w:rPr>
          <w:fldChar w:fldCharType="separate"/>
        </w:r>
        <w:r>
          <w:rPr>
            <w:webHidden/>
          </w:rPr>
          <w:t>31</w:t>
        </w:r>
        <w:r>
          <w:rPr>
            <w:webHidden/>
          </w:rPr>
          <w:fldChar w:fldCharType="end"/>
        </w:r>
      </w:hyperlink>
    </w:p>
    <w:p w14:paraId="697DBDEA" w14:textId="36DE9A6C" w:rsidR="00245068" w:rsidRDefault="00245068">
      <w:pPr>
        <w:pStyle w:val="TOC3"/>
        <w:rPr>
          <w:rFonts w:asciiTheme="minorHAnsi" w:eastAsiaTheme="minorEastAsia" w:hAnsiTheme="minorHAnsi" w:cstheme="minorBidi"/>
          <w:iCs w:val="0"/>
          <w:szCs w:val="22"/>
        </w:rPr>
      </w:pPr>
      <w:hyperlink w:anchor="_Toc58925754" w:history="1">
        <w:r w:rsidRPr="007D12CD">
          <w:rPr>
            <w:rStyle w:val="Hyperlink"/>
          </w:rPr>
          <w:t>10.2.3</w:t>
        </w:r>
        <w:r>
          <w:rPr>
            <w:rFonts w:asciiTheme="minorHAnsi" w:eastAsiaTheme="minorEastAsia" w:hAnsiTheme="minorHAnsi" w:cstheme="minorBidi"/>
            <w:iCs w:val="0"/>
            <w:szCs w:val="22"/>
          </w:rPr>
          <w:tab/>
        </w:r>
        <w:r w:rsidRPr="007D12CD">
          <w:rPr>
            <w:rStyle w:val="Hyperlink"/>
          </w:rPr>
          <w:t>MEF 79.0.2 Requirements</w:t>
        </w:r>
        <w:r>
          <w:rPr>
            <w:webHidden/>
          </w:rPr>
          <w:tab/>
        </w:r>
        <w:r>
          <w:rPr>
            <w:webHidden/>
          </w:rPr>
          <w:fldChar w:fldCharType="begin"/>
        </w:r>
        <w:r>
          <w:rPr>
            <w:webHidden/>
          </w:rPr>
          <w:instrText xml:space="preserve"> PAGEREF _Toc58925754 \h </w:instrText>
        </w:r>
        <w:r>
          <w:rPr>
            <w:webHidden/>
          </w:rPr>
        </w:r>
        <w:r>
          <w:rPr>
            <w:webHidden/>
          </w:rPr>
          <w:fldChar w:fldCharType="separate"/>
        </w:r>
        <w:r>
          <w:rPr>
            <w:webHidden/>
          </w:rPr>
          <w:t>32</w:t>
        </w:r>
        <w:r>
          <w:rPr>
            <w:webHidden/>
          </w:rPr>
          <w:fldChar w:fldCharType="end"/>
        </w:r>
      </w:hyperlink>
    </w:p>
    <w:p w14:paraId="17EB9832" w14:textId="4B19780F" w:rsidR="00245068" w:rsidRDefault="00245068">
      <w:pPr>
        <w:pStyle w:val="TOC2"/>
        <w:rPr>
          <w:rFonts w:asciiTheme="minorHAnsi" w:eastAsiaTheme="minorEastAsia" w:hAnsiTheme="minorHAnsi" w:cstheme="minorBidi"/>
          <w:sz w:val="22"/>
          <w:szCs w:val="22"/>
        </w:rPr>
      </w:pPr>
      <w:hyperlink w:anchor="_Toc58925755" w:history="1">
        <w:r w:rsidRPr="007D12CD">
          <w:rPr>
            <w:rStyle w:val="Hyperlink"/>
          </w:rPr>
          <w:t>10.3</w:t>
        </w:r>
        <w:r>
          <w:rPr>
            <w:rFonts w:asciiTheme="minorHAnsi" w:eastAsiaTheme="minorEastAsia" w:hAnsiTheme="minorHAnsi" w:cstheme="minorBidi"/>
            <w:sz w:val="22"/>
            <w:szCs w:val="22"/>
          </w:rPr>
          <w:tab/>
        </w:r>
        <w:r w:rsidRPr="007D12CD">
          <w:rPr>
            <w:rStyle w:val="Hyperlink"/>
          </w:rPr>
          <w:t>POQ Creation Test Cases</w:t>
        </w:r>
        <w:r>
          <w:rPr>
            <w:webHidden/>
          </w:rPr>
          <w:tab/>
        </w:r>
        <w:r>
          <w:rPr>
            <w:webHidden/>
          </w:rPr>
          <w:fldChar w:fldCharType="begin"/>
        </w:r>
        <w:r>
          <w:rPr>
            <w:webHidden/>
          </w:rPr>
          <w:instrText xml:space="preserve"> PAGEREF _Toc58925755 \h </w:instrText>
        </w:r>
        <w:r>
          <w:rPr>
            <w:webHidden/>
          </w:rPr>
        </w:r>
        <w:r>
          <w:rPr>
            <w:webHidden/>
          </w:rPr>
          <w:fldChar w:fldCharType="separate"/>
        </w:r>
        <w:r>
          <w:rPr>
            <w:webHidden/>
          </w:rPr>
          <w:t>32</w:t>
        </w:r>
        <w:r>
          <w:rPr>
            <w:webHidden/>
          </w:rPr>
          <w:fldChar w:fldCharType="end"/>
        </w:r>
      </w:hyperlink>
    </w:p>
    <w:p w14:paraId="443A7601" w14:textId="36EB49A5" w:rsidR="00245068" w:rsidRDefault="00245068">
      <w:pPr>
        <w:pStyle w:val="TOC3"/>
        <w:rPr>
          <w:rFonts w:asciiTheme="minorHAnsi" w:eastAsiaTheme="minorEastAsia" w:hAnsiTheme="minorHAnsi" w:cstheme="minorBidi"/>
          <w:iCs w:val="0"/>
          <w:szCs w:val="22"/>
        </w:rPr>
      </w:pPr>
      <w:hyperlink w:anchor="_Toc58925756" w:history="1">
        <w:r w:rsidRPr="007D12CD">
          <w:rPr>
            <w:rStyle w:val="Hyperlink"/>
          </w:rPr>
          <w:t>10.3.1</w:t>
        </w:r>
        <w:r>
          <w:rPr>
            <w:rFonts w:asciiTheme="minorHAnsi" w:eastAsiaTheme="minorEastAsia" w:hAnsiTheme="minorHAnsi" w:cstheme="minorBidi"/>
            <w:iCs w:val="0"/>
            <w:szCs w:val="22"/>
          </w:rPr>
          <w:tab/>
        </w:r>
        <w:r w:rsidRPr="007D12CD">
          <w:rPr>
            <w:rStyle w:val="Hyperlink"/>
          </w:rPr>
          <w:t>Create POQ Product Action = INSTALL Test Cases</w:t>
        </w:r>
        <w:r>
          <w:rPr>
            <w:webHidden/>
          </w:rPr>
          <w:tab/>
        </w:r>
        <w:r>
          <w:rPr>
            <w:webHidden/>
          </w:rPr>
          <w:fldChar w:fldCharType="begin"/>
        </w:r>
        <w:r>
          <w:rPr>
            <w:webHidden/>
          </w:rPr>
          <w:instrText xml:space="preserve"> PAGEREF _Toc58925756 \h </w:instrText>
        </w:r>
        <w:r>
          <w:rPr>
            <w:webHidden/>
          </w:rPr>
        </w:r>
        <w:r>
          <w:rPr>
            <w:webHidden/>
          </w:rPr>
          <w:fldChar w:fldCharType="separate"/>
        </w:r>
        <w:r>
          <w:rPr>
            <w:webHidden/>
          </w:rPr>
          <w:t>32</w:t>
        </w:r>
        <w:r>
          <w:rPr>
            <w:webHidden/>
          </w:rPr>
          <w:fldChar w:fldCharType="end"/>
        </w:r>
      </w:hyperlink>
    </w:p>
    <w:p w14:paraId="11CDD4EA" w14:textId="5FDA2ADB" w:rsidR="00245068" w:rsidRDefault="00245068">
      <w:pPr>
        <w:pStyle w:val="TOC3"/>
        <w:rPr>
          <w:rFonts w:asciiTheme="minorHAnsi" w:eastAsiaTheme="minorEastAsia" w:hAnsiTheme="minorHAnsi" w:cstheme="minorBidi"/>
          <w:iCs w:val="0"/>
          <w:szCs w:val="22"/>
        </w:rPr>
      </w:pPr>
      <w:hyperlink w:anchor="_Toc58925757" w:history="1">
        <w:r w:rsidRPr="007D12CD">
          <w:rPr>
            <w:rStyle w:val="Hyperlink"/>
          </w:rPr>
          <w:t>10.3.2</w:t>
        </w:r>
        <w:r>
          <w:rPr>
            <w:rFonts w:asciiTheme="minorHAnsi" w:eastAsiaTheme="minorEastAsia" w:hAnsiTheme="minorHAnsi" w:cstheme="minorBidi"/>
            <w:iCs w:val="0"/>
            <w:szCs w:val="22"/>
          </w:rPr>
          <w:tab/>
        </w:r>
        <w:r w:rsidRPr="007D12CD">
          <w:rPr>
            <w:rStyle w:val="Hyperlink"/>
          </w:rPr>
          <w:t>Create POQ Product Action = CHANGE Test Cases</w:t>
        </w:r>
        <w:r>
          <w:rPr>
            <w:webHidden/>
          </w:rPr>
          <w:tab/>
        </w:r>
        <w:r>
          <w:rPr>
            <w:webHidden/>
          </w:rPr>
          <w:fldChar w:fldCharType="begin"/>
        </w:r>
        <w:r>
          <w:rPr>
            <w:webHidden/>
          </w:rPr>
          <w:instrText xml:space="preserve"> PAGEREF _Toc58925757 \h </w:instrText>
        </w:r>
        <w:r>
          <w:rPr>
            <w:webHidden/>
          </w:rPr>
        </w:r>
        <w:r>
          <w:rPr>
            <w:webHidden/>
          </w:rPr>
          <w:fldChar w:fldCharType="separate"/>
        </w:r>
        <w:r>
          <w:rPr>
            <w:webHidden/>
          </w:rPr>
          <w:t>32</w:t>
        </w:r>
        <w:r>
          <w:rPr>
            <w:webHidden/>
          </w:rPr>
          <w:fldChar w:fldCharType="end"/>
        </w:r>
      </w:hyperlink>
    </w:p>
    <w:p w14:paraId="206DD29A" w14:textId="5ADB738C" w:rsidR="00245068" w:rsidRDefault="00245068">
      <w:pPr>
        <w:pStyle w:val="TOC3"/>
        <w:rPr>
          <w:rFonts w:asciiTheme="minorHAnsi" w:eastAsiaTheme="minorEastAsia" w:hAnsiTheme="minorHAnsi" w:cstheme="minorBidi"/>
          <w:iCs w:val="0"/>
          <w:szCs w:val="22"/>
        </w:rPr>
      </w:pPr>
      <w:hyperlink w:anchor="_Toc58925758" w:history="1">
        <w:r w:rsidRPr="007D12CD">
          <w:rPr>
            <w:rStyle w:val="Hyperlink"/>
          </w:rPr>
          <w:t>10.3.3</w:t>
        </w:r>
        <w:r>
          <w:rPr>
            <w:rFonts w:asciiTheme="minorHAnsi" w:eastAsiaTheme="minorEastAsia" w:hAnsiTheme="minorHAnsi" w:cstheme="minorBidi"/>
            <w:iCs w:val="0"/>
            <w:szCs w:val="22"/>
          </w:rPr>
          <w:tab/>
        </w:r>
        <w:r w:rsidRPr="007D12CD">
          <w:rPr>
            <w:rStyle w:val="Hyperlink"/>
          </w:rPr>
          <w:t>Create POQ Product Action = DISCONNECT Test Cases</w:t>
        </w:r>
        <w:r>
          <w:rPr>
            <w:webHidden/>
          </w:rPr>
          <w:tab/>
        </w:r>
        <w:r>
          <w:rPr>
            <w:webHidden/>
          </w:rPr>
          <w:fldChar w:fldCharType="begin"/>
        </w:r>
        <w:r>
          <w:rPr>
            <w:webHidden/>
          </w:rPr>
          <w:instrText xml:space="preserve"> PAGEREF _Toc58925758 \h </w:instrText>
        </w:r>
        <w:r>
          <w:rPr>
            <w:webHidden/>
          </w:rPr>
        </w:r>
        <w:r>
          <w:rPr>
            <w:webHidden/>
          </w:rPr>
          <w:fldChar w:fldCharType="separate"/>
        </w:r>
        <w:r>
          <w:rPr>
            <w:webHidden/>
          </w:rPr>
          <w:t>32</w:t>
        </w:r>
        <w:r>
          <w:rPr>
            <w:webHidden/>
          </w:rPr>
          <w:fldChar w:fldCharType="end"/>
        </w:r>
      </w:hyperlink>
    </w:p>
    <w:p w14:paraId="30351D43" w14:textId="391D7E30" w:rsidR="00245068" w:rsidRDefault="00245068">
      <w:pPr>
        <w:pStyle w:val="TOC1"/>
        <w:rPr>
          <w:rFonts w:asciiTheme="minorHAnsi" w:eastAsiaTheme="minorEastAsia" w:hAnsiTheme="minorHAnsi" w:cstheme="minorBidi"/>
          <w:b w:val="0"/>
          <w:bCs w:val="0"/>
          <w:noProof/>
          <w:sz w:val="22"/>
          <w:szCs w:val="22"/>
        </w:rPr>
      </w:pPr>
      <w:hyperlink w:anchor="_Toc58925759" w:history="1">
        <w:r w:rsidRPr="007D12CD">
          <w:rPr>
            <w:rStyle w:val="Hyperlink"/>
            <w:noProof/>
          </w:rPr>
          <w:t>11</w:t>
        </w:r>
        <w:r>
          <w:rPr>
            <w:rFonts w:asciiTheme="minorHAnsi" w:eastAsiaTheme="minorEastAsia" w:hAnsiTheme="minorHAnsi" w:cstheme="minorBidi"/>
            <w:b w:val="0"/>
            <w:bCs w:val="0"/>
            <w:noProof/>
            <w:sz w:val="22"/>
            <w:szCs w:val="22"/>
          </w:rPr>
          <w:tab/>
        </w:r>
        <w:r w:rsidRPr="007D12CD">
          <w:rPr>
            <w:rStyle w:val="Hyperlink"/>
            <w:noProof/>
          </w:rPr>
          <w:t>Product Offering Qualification Retrieval</w:t>
        </w:r>
        <w:r>
          <w:rPr>
            <w:noProof/>
            <w:webHidden/>
          </w:rPr>
          <w:tab/>
        </w:r>
        <w:r>
          <w:rPr>
            <w:noProof/>
            <w:webHidden/>
          </w:rPr>
          <w:fldChar w:fldCharType="begin"/>
        </w:r>
        <w:r>
          <w:rPr>
            <w:noProof/>
            <w:webHidden/>
          </w:rPr>
          <w:instrText xml:space="preserve"> PAGEREF _Toc58925759 \h </w:instrText>
        </w:r>
        <w:r>
          <w:rPr>
            <w:noProof/>
            <w:webHidden/>
          </w:rPr>
        </w:r>
        <w:r>
          <w:rPr>
            <w:noProof/>
            <w:webHidden/>
          </w:rPr>
          <w:fldChar w:fldCharType="separate"/>
        </w:r>
        <w:r>
          <w:rPr>
            <w:noProof/>
            <w:webHidden/>
          </w:rPr>
          <w:t>33</w:t>
        </w:r>
        <w:r>
          <w:rPr>
            <w:noProof/>
            <w:webHidden/>
          </w:rPr>
          <w:fldChar w:fldCharType="end"/>
        </w:r>
      </w:hyperlink>
    </w:p>
    <w:p w14:paraId="00B0597A" w14:textId="175A3BA0" w:rsidR="00245068" w:rsidRDefault="00245068">
      <w:pPr>
        <w:pStyle w:val="TOC2"/>
        <w:rPr>
          <w:rFonts w:asciiTheme="minorHAnsi" w:eastAsiaTheme="minorEastAsia" w:hAnsiTheme="minorHAnsi" w:cstheme="minorBidi"/>
          <w:sz w:val="22"/>
          <w:szCs w:val="22"/>
        </w:rPr>
      </w:pPr>
      <w:hyperlink w:anchor="_Toc58925760" w:history="1">
        <w:r w:rsidRPr="007D12CD">
          <w:rPr>
            <w:rStyle w:val="Hyperlink"/>
          </w:rPr>
          <w:t>11.1</w:t>
        </w:r>
        <w:r>
          <w:rPr>
            <w:rFonts w:asciiTheme="minorHAnsi" w:eastAsiaTheme="minorEastAsia" w:hAnsiTheme="minorHAnsi" w:cstheme="minorBidi"/>
            <w:sz w:val="22"/>
            <w:szCs w:val="22"/>
          </w:rPr>
          <w:tab/>
        </w:r>
        <w:r w:rsidRPr="007D12CD">
          <w:rPr>
            <w:rStyle w:val="Hyperlink"/>
          </w:rPr>
          <w:t>POQ Retrieval Sequence Diagrams</w:t>
        </w:r>
        <w:r>
          <w:rPr>
            <w:webHidden/>
          </w:rPr>
          <w:tab/>
        </w:r>
        <w:r>
          <w:rPr>
            <w:webHidden/>
          </w:rPr>
          <w:fldChar w:fldCharType="begin"/>
        </w:r>
        <w:r>
          <w:rPr>
            <w:webHidden/>
          </w:rPr>
          <w:instrText xml:space="preserve"> PAGEREF _Toc58925760 \h </w:instrText>
        </w:r>
        <w:r>
          <w:rPr>
            <w:webHidden/>
          </w:rPr>
        </w:r>
        <w:r>
          <w:rPr>
            <w:webHidden/>
          </w:rPr>
          <w:fldChar w:fldCharType="separate"/>
        </w:r>
        <w:r>
          <w:rPr>
            <w:webHidden/>
          </w:rPr>
          <w:t>33</w:t>
        </w:r>
        <w:r>
          <w:rPr>
            <w:webHidden/>
          </w:rPr>
          <w:fldChar w:fldCharType="end"/>
        </w:r>
      </w:hyperlink>
    </w:p>
    <w:p w14:paraId="08655166" w14:textId="75B551D8" w:rsidR="00245068" w:rsidRDefault="00245068">
      <w:pPr>
        <w:pStyle w:val="TOC3"/>
        <w:rPr>
          <w:rFonts w:asciiTheme="minorHAnsi" w:eastAsiaTheme="minorEastAsia" w:hAnsiTheme="minorHAnsi" w:cstheme="minorBidi"/>
          <w:iCs w:val="0"/>
          <w:szCs w:val="22"/>
        </w:rPr>
      </w:pPr>
      <w:hyperlink w:anchor="_Toc58925761" w:history="1">
        <w:r w:rsidRPr="007D12CD">
          <w:rPr>
            <w:rStyle w:val="Hyperlink"/>
          </w:rPr>
          <w:t>11.1.1</w:t>
        </w:r>
        <w:r>
          <w:rPr>
            <w:rFonts w:asciiTheme="minorHAnsi" w:eastAsiaTheme="minorEastAsia" w:hAnsiTheme="minorHAnsi" w:cstheme="minorBidi"/>
            <w:iCs w:val="0"/>
            <w:szCs w:val="22"/>
          </w:rPr>
          <w:tab/>
        </w:r>
        <w:r w:rsidRPr="007D12CD">
          <w:rPr>
            <w:rStyle w:val="Hyperlink"/>
          </w:rPr>
          <w:t>Retrieve POQ List Sequence Diagram</w:t>
        </w:r>
        <w:r>
          <w:rPr>
            <w:webHidden/>
          </w:rPr>
          <w:tab/>
        </w:r>
        <w:r>
          <w:rPr>
            <w:webHidden/>
          </w:rPr>
          <w:fldChar w:fldCharType="begin"/>
        </w:r>
        <w:r>
          <w:rPr>
            <w:webHidden/>
          </w:rPr>
          <w:instrText xml:space="preserve"> PAGEREF _Toc58925761 \h </w:instrText>
        </w:r>
        <w:r>
          <w:rPr>
            <w:webHidden/>
          </w:rPr>
        </w:r>
        <w:r>
          <w:rPr>
            <w:webHidden/>
          </w:rPr>
          <w:fldChar w:fldCharType="separate"/>
        </w:r>
        <w:r>
          <w:rPr>
            <w:webHidden/>
          </w:rPr>
          <w:t>33</w:t>
        </w:r>
        <w:r>
          <w:rPr>
            <w:webHidden/>
          </w:rPr>
          <w:fldChar w:fldCharType="end"/>
        </w:r>
      </w:hyperlink>
    </w:p>
    <w:p w14:paraId="31F072C0" w14:textId="1AE41C45" w:rsidR="00245068" w:rsidRDefault="00245068">
      <w:pPr>
        <w:pStyle w:val="TOC3"/>
        <w:rPr>
          <w:rFonts w:asciiTheme="minorHAnsi" w:eastAsiaTheme="minorEastAsia" w:hAnsiTheme="minorHAnsi" w:cstheme="minorBidi"/>
          <w:iCs w:val="0"/>
          <w:szCs w:val="22"/>
        </w:rPr>
      </w:pPr>
      <w:hyperlink w:anchor="_Toc58925762" w:history="1">
        <w:r w:rsidRPr="007D12CD">
          <w:rPr>
            <w:rStyle w:val="Hyperlink"/>
          </w:rPr>
          <w:t>11.1.2</w:t>
        </w:r>
        <w:r>
          <w:rPr>
            <w:rFonts w:asciiTheme="minorHAnsi" w:eastAsiaTheme="minorEastAsia" w:hAnsiTheme="minorHAnsi" w:cstheme="minorBidi"/>
            <w:iCs w:val="0"/>
            <w:szCs w:val="22"/>
          </w:rPr>
          <w:tab/>
        </w:r>
        <w:r w:rsidRPr="007D12CD">
          <w:rPr>
            <w:rStyle w:val="Hyperlink"/>
          </w:rPr>
          <w:t>Retrieve POQ by ID Sequence Diagram</w:t>
        </w:r>
        <w:r>
          <w:rPr>
            <w:webHidden/>
          </w:rPr>
          <w:tab/>
        </w:r>
        <w:r>
          <w:rPr>
            <w:webHidden/>
          </w:rPr>
          <w:fldChar w:fldCharType="begin"/>
        </w:r>
        <w:r>
          <w:rPr>
            <w:webHidden/>
          </w:rPr>
          <w:instrText xml:space="preserve"> PAGEREF _Toc58925762 \h </w:instrText>
        </w:r>
        <w:r>
          <w:rPr>
            <w:webHidden/>
          </w:rPr>
        </w:r>
        <w:r>
          <w:rPr>
            <w:webHidden/>
          </w:rPr>
          <w:fldChar w:fldCharType="separate"/>
        </w:r>
        <w:r>
          <w:rPr>
            <w:webHidden/>
          </w:rPr>
          <w:t>33</w:t>
        </w:r>
        <w:r>
          <w:rPr>
            <w:webHidden/>
          </w:rPr>
          <w:fldChar w:fldCharType="end"/>
        </w:r>
      </w:hyperlink>
    </w:p>
    <w:p w14:paraId="706EF3AB" w14:textId="3CA66632" w:rsidR="00245068" w:rsidRDefault="00245068">
      <w:pPr>
        <w:pStyle w:val="TOC2"/>
        <w:rPr>
          <w:rFonts w:asciiTheme="minorHAnsi" w:eastAsiaTheme="minorEastAsia" w:hAnsiTheme="minorHAnsi" w:cstheme="minorBidi"/>
          <w:sz w:val="22"/>
          <w:szCs w:val="22"/>
        </w:rPr>
      </w:pPr>
      <w:hyperlink w:anchor="_Toc58925763" w:history="1">
        <w:r w:rsidRPr="007D12CD">
          <w:rPr>
            <w:rStyle w:val="Hyperlink"/>
          </w:rPr>
          <w:t>11.2</w:t>
        </w:r>
        <w:r>
          <w:rPr>
            <w:rFonts w:asciiTheme="minorHAnsi" w:eastAsiaTheme="minorEastAsia" w:hAnsiTheme="minorHAnsi" w:cstheme="minorBidi"/>
            <w:sz w:val="22"/>
            <w:szCs w:val="22"/>
          </w:rPr>
          <w:tab/>
        </w:r>
        <w:r w:rsidRPr="007D12CD">
          <w:rPr>
            <w:rStyle w:val="Hyperlink"/>
          </w:rPr>
          <w:t>MEF 79, MEF 79.0.1, and MEF 79.0.2 Requirements</w:t>
        </w:r>
        <w:r>
          <w:rPr>
            <w:webHidden/>
          </w:rPr>
          <w:tab/>
        </w:r>
        <w:r>
          <w:rPr>
            <w:webHidden/>
          </w:rPr>
          <w:fldChar w:fldCharType="begin"/>
        </w:r>
        <w:r>
          <w:rPr>
            <w:webHidden/>
          </w:rPr>
          <w:instrText xml:space="preserve"> PAGEREF _Toc58925763 \h </w:instrText>
        </w:r>
        <w:r>
          <w:rPr>
            <w:webHidden/>
          </w:rPr>
        </w:r>
        <w:r>
          <w:rPr>
            <w:webHidden/>
          </w:rPr>
          <w:fldChar w:fldCharType="separate"/>
        </w:r>
        <w:r>
          <w:rPr>
            <w:webHidden/>
          </w:rPr>
          <w:t>34</w:t>
        </w:r>
        <w:r>
          <w:rPr>
            <w:webHidden/>
          </w:rPr>
          <w:fldChar w:fldCharType="end"/>
        </w:r>
      </w:hyperlink>
    </w:p>
    <w:p w14:paraId="6B86ED5A" w14:textId="2ABCF08C" w:rsidR="00245068" w:rsidRDefault="00245068">
      <w:pPr>
        <w:pStyle w:val="TOC3"/>
        <w:rPr>
          <w:rFonts w:asciiTheme="minorHAnsi" w:eastAsiaTheme="minorEastAsia" w:hAnsiTheme="minorHAnsi" w:cstheme="minorBidi"/>
          <w:iCs w:val="0"/>
          <w:szCs w:val="22"/>
        </w:rPr>
      </w:pPr>
      <w:hyperlink w:anchor="_Toc58925764" w:history="1">
        <w:r w:rsidRPr="007D12CD">
          <w:rPr>
            <w:rStyle w:val="Hyperlink"/>
          </w:rPr>
          <w:t>11.2.1</w:t>
        </w:r>
        <w:r>
          <w:rPr>
            <w:rFonts w:asciiTheme="minorHAnsi" w:eastAsiaTheme="minorEastAsia" w:hAnsiTheme="minorHAnsi" w:cstheme="minorBidi"/>
            <w:iCs w:val="0"/>
            <w:szCs w:val="22"/>
          </w:rPr>
          <w:tab/>
        </w:r>
        <w:r w:rsidRPr="007D12CD">
          <w:rPr>
            <w:rStyle w:val="Hyperlink"/>
          </w:rPr>
          <w:t>MEF 79 Requirements</w:t>
        </w:r>
        <w:r>
          <w:rPr>
            <w:webHidden/>
          </w:rPr>
          <w:tab/>
        </w:r>
        <w:r>
          <w:rPr>
            <w:webHidden/>
          </w:rPr>
          <w:fldChar w:fldCharType="begin"/>
        </w:r>
        <w:r>
          <w:rPr>
            <w:webHidden/>
          </w:rPr>
          <w:instrText xml:space="preserve"> PAGEREF _Toc58925764 \h </w:instrText>
        </w:r>
        <w:r>
          <w:rPr>
            <w:webHidden/>
          </w:rPr>
        </w:r>
        <w:r>
          <w:rPr>
            <w:webHidden/>
          </w:rPr>
          <w:fldChar w:fldCharType="separate"/>
        </w:r>
        <w:r>
          <w:rPr>
            <w:webHidden/>
          </w:rPr>
          <w:t>34</w:t>
        </w:r>
        <w:r>
          <w:rPr>
            <w:webHidden/>
          </w:rPr>
          <w:fldChar w:fldCharType="end"/>
        </w:r>
      </w:hyperlink>
    </w:p>
    <w:p w14:paraId="324C9274" w14:textId="5C1B4243" w:rsidR="00245068" w:rsidRDefault="00245068">
      <w:pPr>
        <w:pStyle w:val="TOC3"/>
        <w:rPr>
          <w:rFonts w:asciiTheme="minorHAnsi" w:eastAsiaTheme="minorEastAsia" w:hAnsiTheme="minorHAnsi" w:cstheme="minorBidi"/>
          <w:iCs w:val="0"/>
          <w:szCs w:val="22"/>
        </w:rPr>
      </w:pPr>
      <w:hyperlink w:anchor="_Toc58925765" w:history="1">
        <w:r w:rsidRPr="007D12CD">
          <w:rPr>
            <w:rStyle w:val="Hyperlink"/>
          </w:rPr>
          <w:t>11.2.2</w:t>
        </w:r>
        <w:r>
          <w:rPr>
            <w:rFonts w:asciiTheme="minorHAnsi" w:eastAsiaTheme="minorEastAsia" w:hAnsiTheme="minorHAnsi" w:cstheme="minorBidi"/>
            <w:iCs w:val="0"/>
            <w:szCs w:val="22"/>
          </w:rPr>
          <w:tab/>
        </w:r>
        <w:r w:rsidRPr="007D12CD">
          <w:rPr>
            <w:rStyle w:val="Hyperlink"/>
          </w:rPr>
          <w:t>MEF 79.0.1 Requirements</w:t>
        </w:r>
        <w:r>
          <w:rPr>
            <w:webHidden/>
          </w:rPr>
          <w:tab/>
        </w:r>
        <w:r>
          <w:rPr>
            <w:webHidden/>
          </w:rPr>
          <w:fldChar w:fldCharType="begin"/>
        </w:r>
        <w:r>
          <w:rPr>
            <w:webHidden/>
          </w:rPr>
          <w:instrText xml:space="preserve"> PAGEREF _Toc58925765 \h </w:instrText>
        </w:r>
        <w:r>
          <w:rPr>
            <w:webHidden/>
          </w:rPr>
        </w:r>
        <w:r>
          <w:rPr>
            <w:webHidden/>
          </w:rPr>
          <w:fldChar w:fldCharType="separate"/>
        </w:r>
        <w:r>
          <w:rPr>
            <w:webHidden/>
          </w:rPr>
          <w:t>36</w:t>
        </w:r>
        <w:r>
          <w:rPr>
            <w:webHidden/>
          </w:rPr>
          <w:fldChar w:fldCharType="end"/>
        </w:r>
      </w:hyperlink>
    </w:p>
    <w:p w14:paraId="3E9B3040" w14:textId="167A7DC9" w:rsidR="00245068" w:rsidRDefault="00245068">
      <w:pPr>
        <w:pStyle w:val="TOC3"/>
        <w:rPr>
          <w:rFonts w:asciiTheme="minorHAnsi" w:eastAsiaTheme="minorEastAsia" w:hAnsiTheme="minorHAnsi" w:cstheme="minorBidi"/>
          <w:iCs w:val="0"/>
          <w:szCs w:val="22"/>
        </w:rPr>
      </w:pPr>
      <w:hyperlink w:anchor="_Toc58925766" w:history="1">
        <w:r w:rsidRPr="007D12CD">
          <w:rPr>
            <w:rStyle w:val="Hyperlink"/>
          </w:rPr>
          <w:t>11.2.3</w:t>
        </w:r>
        <w:r>
          <w:rPr>
            <w:rFonts w:asciiTheme="minorHAnsi" w:eastAsiaTheme="minorEastAsia" w:hAnsiTheme="minorHAnsi" w:cstheme="minorBidi"/>
            <w:iCs w:val="0"/>
            <w:szCs w:val="22"/>
          </w:rPr>
          <w:tab/>
        </w:r>
        <w:r w:rsidRPr="007D12CD">
          <w:rPr>
            <w:rStyle w:val="Hyperlink"/>
          </w:rPr>
          <w:t>MEF 79.0.2 Requirements</w:t>
        </w:r>
        <w:r>
          <w:rPr>
            <w:webHidden/>
          </w:rPr>
          <w:tab/>
        </w:r>
        <w:r>
          <w:rPr>
            <w:webHidden/>
          </w:rPr>
          <w:fldChar w:fldCharType="begin"/>
        </w:r>
        <w:r>
          <w:rPr>
            <w:webHidden/>
          </w:rPr>
          <w:instrText xml:space="preserve"> PAGEREF _Toc58925766 \h </w:instrText>
        </w:r>
        <w:r>
          <w:rPr>
            <w:webHidden/>
          </w:rPr>
        </w:r>
        <w:r>
          <w:rPr>
            <w:webHidden/>
          </w:rPr>
          <w:fldChar w:fldCharType="separate"/>
        </w:r>
        <w:r>
          <w:rPr>
            <w:webHidden/>
          </w:rPr>
          <w:t>36</w:t>
        </w:r>
        <w:r>
          <w:rPr>
            <w:webHidden/>
          </w:rPr>
          <w:fldChar w:fldCharType="end"/>
        </w:r>
      </w:hyperlink>
    </w:p>
    <w:p w14:paraId="6296E55C" w14:textId="6315345A" w:rsidR="00245068" w:rsidRDefault="00245068">
      <w:pPr>
        <w:pStyle w:val="TOC2"/>
        <w:rPr>
          <w:rFonts w:asciiTheme="minorHAnsi" w:eastAsiaTheme="minorEastAsia" w:hAnsiTheme="minorHAnsi" w:cstheme="minorBidi"/>
          <w:sz w:val="22"/>
          <w:szCs w:val="22"/>
        </w:rPr>
      </w:pPr>
      <w:hyperlink w:anchor="_Toc58925767" w:history="1">
        <w:r w:rsidRPr="007D12CD">
          <w:rPr>
            <w:rStyle w:val="Hyperlink"/>
          </w:rPr>
          <w:t>11.3</w:t>
        </w:r>
        <w:r>
          <w:rPr>
            <w:rFonts w:asciiTheme="minorHAnsi" w:eastAsiaTheme="minorEastAsia" w:hAnsiTheme="minorHAnsi" w:cstheme="minorBidi"/>
            <w:sz w:val="22"/>
            <w:szCs w:val="22"/>
          </w:rPr>
          <w:tab/>
        </w:r>
        <w:r w:rsidRPr="007D12CD">
          <w:rPr>
            <w:rStyle w:val="Hyperlink"/>
          </w:rPr>
          <w:t>Retrieve POQ List Test Cases</w:t>
        </w:r>
        <w:r>
          <w:rPr>
            <w:webHidden/>
          </w:rPr>
          <w:tab/>
        </w:r>
        <w:r>
          <w:rPr>
            <w:webHidden/>
          </w:rPr>
          <w:fldChar w:fldCharType="begin"/>
        </w:r>
        <w:r>
          <w:rPr>
            <w:webHidden/>
          </w:rPr>
          <w:instrText xml:space="preserve"> PAGEREF _Toc58925767 \h </w:instrText>
        </w:r>
        <w:r>
          <w:rPr>
            <w:webHidden/>
          </w:rPr>
        </w:r>
        <w:r>
          <w:rPr>
            <w:webHidden/>
          </w:rPr>
          <w:fldChar w:fldCharType="separate"/>
        </w:r>
        <w:r>
          <w:rPr>
            <w:webHidden/>
          </w:rPr>
          <w:t>36</w:t>
        </w:r>
        <w:r>
          <w:rPr>
            <w:webHidden/>
          </w:rPr>
          <w:fldChar w:fldCharType="end"/>
        </w:r>
      </w:hyperlink>
    </w:p>
    <w:p w14:paraId="51E9D9A8" w14:textId="2CC068A6" w:rsidR="00245068" w:rsidRDefault="00245068">
      <w:pPr>
        <w:pStyle w:val="TOC3"/>
        <w:rPr>
          <w:rFonts w:asciiTheme="minorHAnsi" w:eastAsiaTheme="minorEastAsia" w:hAnsiTheme="minorHAnsi" w:cstheme="minorBidi"/>
          <w:iCs w:val="0"/>
          <w:szCs w:val="22"/>
        </w:rPr>
      </w:pPr>
      <w:hyperlink w:anchor="_Toc58925768" w:history="1">
        <w:r w:rsidRPr="007D12CD">
          <w:rPr>
            <w:rStyle w:val="Hyperlink"/>
          </w:rPr>
          <w:t>11.3.1</w:t>
        </w:r>
        <w:r>
          <w:rPr>
            <w:rFonts w:asciiTheme="minorHAnsi" w:eastAsiaTheme="minorEastAsia" w:hAnsiTheme="minorHAnsi" w:cstheme="minorBidi"/>
            <w:iCs w:val="0"/>
            <w:szCs w:val="22"/>
          </w:rPr>
          <w:tab/>
        </w:r>
        <w:r w:rsidRPr="007D12CD">
          <w:rPr>
            <w:rStyle w:val="Hyperlink"/>
          </w:rPr>
          <w:t>Retrieve POQ List POQ State</w:t>
        </w:r>
        <w:r>
          <w:rPr>
            <w:webHidden/>
          </w:rPr>
          <w:tab/>
        </w:r>
        <w:r>
          <w:rPr>
            <w:webHidden/>
          </w:rPr>
          <w:fldChar w:fldCharType="begin"/>
        </w:r>
        <w:r>
          <w:rPr>
            <w:webHidden/>
          </w:rPr>
          <w:instrText xml:space="preserve"> PAGEREF _Toc58925768 \h </w:instrText>
        </w:r>
        <w:r>
          <w:rPr>
            <w:webHidden/>
          </w:rPr>
        </w:r>
        <w:r>
          <w:rPr>
            <w:webHidden/>
          </w:rPr>
          <w:fldChar w:fldCharType="separate"/>
        </w:r>
        <w:r>
          <w:rPr>
            <w:webHidden/>
          </w:rPr>
          <w:t>36</w:t>
        </w:r>
        <w:r>
          <w:rPr>
            <w:webHidden/>
          </w:rPr>
          <w:fldChar w:fldCharType="end"/>
        </w:r>
      </w:hyperlink>
    </w:p>
    <w:p w14:paraId="134FD6B4" w14:textId="00BFBEEF" w:rsidR="00245068" w:rsidRDefault="00245068">
      <w:pPr>
        <w:pStyle w:val="TOC3"/>
        <w:rPr>
          <w:rFonts w:asciiTheme="minorHAnsi" w:eastAsiaTheme="minorEastAsia" w:hAnsiTheme="minorHAnsi" w:cstheme="minorBidi"/>
          <w:iCs w:val="0"/>
          <w:szCs w:val="22"/>
        </w:rPr>
      </w:pPr>
      <w:hyperlink w:anchor="_Toc58925769" w:history="1">
        <w:r w:rsidRPr="007D12CD">
          <w:rPr>
            <w:rStyle w:val="Hyperlink"/>
          </w:rPr>
          <w:t>11.3.2</w:t>
        </w:r>
        <w:r>
          <w:rPr>
            <w:rFonts w:asciiTheme="minorHAnsi" w:eastAsiaTheme="minorEastAsia" w:hAnsiTheme="minorHAnsi" w:cstheme="minorBidi"/>
            <w:iCs w:val="0"/>
            <w:szCs w:val="22"/>
          </w:rPr>
          <w:tab/>
        </w:r>
        <w:r w:rsidRPr="007D12CD">
          <w:rPr>
            <w:rStyle w:val="Hyperlink"/>
          </w:rPr>
          <w:t>Retrieve POQ List Date Range</w:t>
        </w:r>
        <w:r>
          <w:rPr>
            <w:webHidden/>
          </w:rPr>
          <w:tab/>
        </w:r>
        <w:r>
          <w:rPr>
            <w:webHidden/>
          </w:rPr>
          <w:fldChar w:fldCharType="begin"/>
        </w:r>
        <w:r>
          <w:rPr>
            <w:webHidden/>
          </w:rPr>
          <w:instrText xml:space="preserve"> PAGEREF _Toc58925769 \h </w:instrText>
        </w:r>
        <w:r>
          <w:rPr>
            <w:webHidden/>
          </w:rPr>
        </w:r>
        <w:r>
          <w:rPr>
            <w:webHidden/>
          </w:rPr>
          <w:fldChar w:fldCharType="separate"/>
        </w:r>
        <w:r>
          <w:rPr>
            <w:webHidden/>
          </w:rPr>
          <w:t>36</w:t>
        </w:r>
        <w:r>
          <w:rPr>
            <w:webHidden/>
          </w:rPr>
          <w:fldChar w:fldCharType="end"/>
        </w:r>
      </w:hyperlink>
    </w:p>
    <w:p w14:paraId="78EC749B" w14:textId="62A06425" w:rsidR="00245068" w:rsidRDefault="00245068">
      <w:pPr>
        <w:pStyle w:val="TOC3"/>
        <w:rPr>
          <w:rFonts w:asciiTheme="minorHAnsi" w:eastAsiaTheme="minorEastAsia" w:hAnsiTheme="minorHAnsi" w:cstheme="minorBidi"/>
          <w:iCs w:val="0"/>
          <w:szCs w:val="22"/>
        </w:rPr>
      </w:pPr>
      <w:hyperlink w:anchor="_Toc58925770" w:history="1">
        <w:r w:rsidRPr="007D12CD">
          <w:rPr>
            <w:rStyle w:val="Hyperlink"/>
          </w:rPr>
          <w:t>11.3.3</w:t>
        </w:r>
        <w:r>
          <w:rPr>
            <w:rFonts w:asciiTheme="minorHAnsi" w:eastAsiaTheme="minorEastAsia" w:hAnsiTheme="minorHAnsi" w:cstheme="minorBidi"/>
            <w:iCs w:val="0"/>
            <w:szCs w:val="22"/>
          </w:rPr>
          <w:tab/>
        </w:r>
        <w:r w:rsidRPr="007D12CD">
          <w:rPr>
            <w:rStyle w:val="Hyperlink"/>
          </w:rPr>
          <w:t>Retrieve POQ List Project Identifier</w:t>
        </w:r>
        <w:r>
          <w:rPr>
            <w:webHidden/>
          </w:rPr>
          <w:tab/>
        </w:r>
        <w:r>
          <w:rPr>
            <w:webHidden/>
          </w:rPr>
          <w:fldChar w:fldCharType="begin"/>
        </w:r>
        <w:r>
          <w:rPr>
            <w:webHidden/>
          </w:rPr>
          <w:instrText xml:space="preserve"> PAGEREF _Toc58925770 \h </w:instrText>
        </w:r>
        <w:r>
          <w:rPr>
            <w:webHidden/>
          </w:rPr>
        </w:r>
        <w:r>
          <w:rPr>
            <w:webHidden/>
          </w:rPr>
          <w:fldChar w:fldCharType="separate"/>
        </w:r>
        <w:r>
          <w:rPr>
            <w:webHidden/>
          </w:rPr>
          <w:t>36</w:t>
        </w:r>
        <w:r>
          <w:rPr>
            <w:webHidden/>
          </w:rPr>
          <w:fldChar w:fldCharType="end"/>
        </w:r>
      </w:hyperlink>
    </w:p>
    <w:p w14:paraId="22424783" w14:textId="18C14DA9" w:rsidR="00245068" w:rsidRDefault="00245068">
      <w:pPr>
        <w:pStyle w:val="TOC2"/>
        <w:rPr>
          <w:rFonts w:asciiTheme="minorHAnsi" w:eastAsiaTheme="minorEastAsia" w:hAnsiTheme="minorHAnsi" w:cstheme="minorBidi"/>
          <w:sz w:val="22"/>
          <w:szCs w:val="22"/>
        </w:rPr>
      </w:pPr>
      <w:hyperlink w:anchor="_Toc58925771" w:history="1">
        <w:r w:rsidRPr="007D12CD">
          <w:rPr>
            <w:rStyle w:val="Hyperlink"/>
          </w:rPr>
          <w:t>11.4</w:t>
        </w:r>
        <w:r>
          <w:rPr>
            <w:rFonts w:asciiTheme="minorHAnsi" w:eastAsiaTheme="minorEastAsia" w:hAnsiTheme="minorHAnsi" w:cstheme="minorBidi"/>
            <w:sz w:val="22"/>
            <w:szCs w:val="22"/>
          </w:rPr>
          <w:tab/>
        </w:r>
        <w:r w:rsidRPr="007D12CD">
          <w:rPr>
            <w:rStyle w:val="Hyperlink"/>
          </w:rPr>
          <w:t>Retrieve POQ by Identifier Test Cases</w:t>
        </w:r>
        <w:r>
          <w:rPr>
            <w:webHidden/>
          </w:rPr>
          <w:tab/>
        </w:r>
        <w:r>
          <w:rPr>
            <w:webHidden/>
          </w:rPr>
          <w:fldChar w:fldCharType="begin"/>
        </w:r>
        <w:r>
          <w:rPr>
            <w:webHidden/>
          </w:rPr>
          <w:instrText xml:space="preserve"> PAGEREF _Toc58925771 \h </w:instrText>
        </w:r>
        <w:r>
          <w:rPr>
            <w:webHidden/>
          </w:rPr>
        </w:r>
        <w:r>
          <w:rPr>
            <w:webHidden/>
          </w:rPr>
          <w:fldChar w:fldCharType="separate"/>
        </w:r>
        <w:r>
          <w:rPr>
            <w:webHidden/>
          </w:rPr>
          <w:t>36</w:t>
        </w:r>
        <w:r>
          <w:rPr>
            <w:webHidden/>
          </w:rPr>
          <w:fldChar w:fldCharType="end"/>
        </w:r>
      </w:hyperlink>
    </w:p>
    <w:p w14:paraId="63BE20F6" w14:textId="4F412EE0" w:rsidR="00245068" w:rsidRDefault="00245068">
      <w:pPr>
        <w:pStyle w:val="TOC3"/>
        <w:rPr>
          <w:rFonts w:asciiTheme="minorHAnsi" w:eastAsiaTheme="minorEastAsia" w:hAnsiTheme="minorHAnsi" w:cstheme="minorBidi"/>
          <w:iCs w:val="0"/>
          <w:szCs w:val="22"/>
        </w:rPr>
      </w:pPr>
      <w:hyperlink w:anchor="_Toc58925772" w:history="1">
        <w:r w:rsidRPr="007D12CD">
          <w:rPr>
            <w:rStyle w:val="Hyperlink"/>
          </w:rPr>
          <w:t>11.4.1</w:t>
        </w:r>
        <w:r>
          <w:rPr>
            <w:rFonts w:asciiTheme="minorHAnsi" w:eastAsiaTheme="minorEastAsia" w:hAnsiTheme="minorHAnsi" w:cstheme="minorBidi"/>
            <w:iCs w:val="0"/>
            <w:szCs w:val="22"/>
          </w:rPr>
          <w:tab/>
        </w:r>
        <w:r w:rsidRPr="007D12CD">
          <w:rPr>
            <w:rStyle w:val="Hyperlink"/>
          </w:rPr>
          <w:t>Retrieve POQ by Identifier Test Cases</w:t>
        </w:r>
        <w:r>
          <w:rPr>
            <w:webHidden/>
          </w:rPr>
          <w:tab/>
        </w:r>
        <w:r>
          <w:rPr>
            <w:webHidden/>
          </w:rPr>
          <w:fldChar w:fldCharType="begin"/>
        </w:r>
        <w:r>
          <w:rPr>
            <w:webHidden/>
          </w:rPr>
          <w:instrText xml:space="preserve"> PAGEREF _Toc58925772 \h </w:instrText>
        </w:r>
        <w:r>
          <w:rPr>
            <w:webHidden/>
          </w:rPr>
        </w:r>
        <w:r>
          <w:rPr>
            <w:webHidden/>
          </w:rPr>
          <w:fldChar w:fldCharType="separate"/>
        </w:r>
        <w:r>
          <w:rPr>
            <w:webHidden/>
          </w:rPr>
          <w:t>36</w:t>
        </w:r>
        <w:r>
          <w:rPr>
            <w:webHidden/>
          </w:rPr>
          <w:fldChar w:fldCharType="end"/>
        </w:r>
      </w:hyperlink>
    </w:p>
    <w:p w14:paraId="10037C4D" w14:textId="182E0081" w:rsidR="00245068" w:rsidRDefault="00245068">
      <w:pPr>
        <w:pStyle w:val="TOC1"/>
        <w:rPr>
          <w:rFonts w:asciiTheme="minorHAnsi" w:eastAsiaTheme="minorEastAsia" w:hAnsiTheme="minorHAnsi" w:cstheme="minorBidi"/>
          <w:b w:val="0"/>
          <w:bCs w:val="0"/>
          <w:noProof/>
          <w:sz w:val="22"/>
          <w:szCs w:val="22"/>
        </w:rPr>
      </w:pPr>
      <w:hyperlink w:anchor="_Toc58925773" w:history="1">
        <w:r w:rsidRPr="007D12CD">
          <w:rPr>
            <w:rStyle w:val="Hyperlink"/>
            <w:noProof/>
          </w:rPr>
          <w:t>12</w:t>
        </w:r>
        <w:r>
          <w:rPr>
            <w:rFonts w:asciiTheme="minorHAnsi" w:eastAsiaTheme="minorEastAsia" w:hAnsiTheme="minorHAnsi" w:cstheme="minorBidi"/>
            <w:b w:val="0"/>
            <w:bCs w:val="0"/>
            <w:noProof/>
            <w:sz w:val="22"/>
            <w:szCs w:val="22"/>
          </w:rPr>
          <w:tab/>
        </w:r>
        <w:r w:rsidRPr="007D12CD">
          <w:rPr>
            <w:rStyle w:val="Hyperlink"/>
            <w:noProof/>
          </w:rPr>
          <w:t>Product Offering Qualification Notification</w:t>
        </w:r>
        <w:r>
          <w:rPr>
            <w:noProof/>
            <w:webHidden/>
          </w:rPr>
          <w:tab/>
        </w:r>
        <w:r>
          <w:rPr>
            <w:noProof/>
            <w:webHidden/>
          </w:rPr>
          <w:fldChar w:fldCharType="begin"/>
        </w:r>
        <w:r>
          <w:rPr>
            <w:noProof/>
            <w:webHidden/>
          </w:rPr>
          <w:instrText xml:space="preserve"> PAGEREF _Toc58925773 \h </w:instrText>
        </w:r>
        <w:r>
          <w:rPr>
            <w:noProof/>
            <w:webHidden/>
          </w:rPr>
        </w:r>
        <w:r>
          <w:rPr>
            <w:noProof/>
            <w:webHidden/>
          </w:rPr>
          <w:fldChar w:fldCharType="separate"/>
        </w:r>
        <w:r>
          <w:rPr>
            <w:noProof/>
            <w:webHidden/>
          </w:rPr>
          <w:t>37</w:t>
        </w:r>
        <w:r>
          <w:rPr>
            <w:noProof/>
            <w:webHidden/>
          </w:rPr>
          <w:fldChar w:fldCharType="end"/>
        </w:r>
      </w:hyperlink>
    </w:p>
    <w:p w14:paraId="70C43DE8" w14:textId="38201FB6" w:rsidR="00245068" w:rsidRDefault="00245068">
      <w:pPr>
        <w:pStyle w:val="TOC2"/>
        <w:rPr>
          <w:rFonts w:asciiTheme="minorHAnsi" w:eastAsiaTheme="minorEastAsia" w:hAnsiTheme="minorHAnsi" w:cstheme="minorBidi"/>
          <w:sz w:val="22"/>
          <w:szCs w:val="22"/>
        </w:rPr>
      </w:pPr>
      <w:hyperlink w:anchor="_Toc58925774" w:history="1">
        <w:r w:rsidRPr="007D12CD">
          <w:rPr>
            <w:rStyle w:val="Hyperlink"/>
          </w:rPr>
          <w:t>12.1</w:t>
        </w:r>
        <w:r>
          <w:rPr>
            <w:rFonts w:asciiTheme="minorHAnsi" w:eastAsiaTheme="minorEastAsia" w:hAnsiTheme="minorHAnsi" w:cstheme="minorBidi"/>
            <w:sz w:val="22"/>
            <w:szCs w:val="22"/>
          </w:rPr>
          <w:tab/>
        </w:r>
        <w:r w:rsidRPr="007D12CD">
          <w:rPr>
            <w:rStyle w:val="Hyperlink"/>
          </w:rPr>
          <w:t>Product Offering Qualification Notification Sequence Diagrams</w:t>
        </w:r>
        <w:r>
          <w:rPr>
            <w:webHidden/>
          </w:rPr>
          <w:tab/>
        </w:r>
        <w:r>
          <w:rPr>
            <w:webHidden/>
          </w:rPr>
          <w:fldChar w:fldCharType="begin"/>
        </w:r>
        <w:r>
          <w:rPr>
            <w:webHidden/>
          </w:rPr>
          <w:instrText xml:space="preserve"> PAGEREF _Toc58925774 \h </w:instrText>
        </w:r>
        <w:r>
          <w:rPr>
            <w:webHidden/>
          </w:rPr>
        </w:r>
        <w:r>
          <w:rPr>
            <w:webHidden/>
          </w:rPr>
          <w:fldChar w:fldCharType="separate"/>
        </w:r>
        <w:r>
          <w:rPr>
            <w:webHidden/>
          </w:rPr>
          <w:t>37</w:t>
        </w:r>
        <w:r>
          <w:rPr>
            <w:webHidden/>
          </w:rPr>
          <w:fldChar w:fldCharType="end"/>
        </w:r>
      </w:hyperlink>
    </w:p>
    <w:p w14:paraId="3387E65E" w14:textId="4EEE5709" w:rsidR="00245068" w:rsidRDefault="00245068">
      <w:pPr>
        <w:pStyle w:val="TOC3"/>
        <w:rPr>
          <w:rFonts w:asciiTheme="minorHAnsi" w:eastAsiaTheme="minorEastAsia" w:hAnsiTheme="minorHAnsi" w:cstheme="minorBidi"/>
          <w:iCs w:val="0"/>
          <w:szCs w:val="22"/>
        </w:rPr>
      </w:pPr>
      <w:hyperlink w:anchor="_Toc58925775" w:history="1">
        <w:r w:rsidRPr="007D12CD">
          <w:rPr>
            <w:rStyle w:val="Hyperlink"/>
          </w:rPr>
          <w:t>12.1.1</w:t>
        </w:r>
        <w:r>
          <w:rPr>
            <w:rFonts w:asciiTheme="minorHAnsi" w:eastAsiaTheme="minorEastAsia" w:hAnsiTheme="minorHAnsi" w:cstheme="minorBidi"/>
            <w:iCs w:val="0"/>
            <w:szCs w:val="22"/>
          </w:rPr>
          <w:tab/>
        </w:r>
        <w:r w:rsidRPr="007D12CD">
          <w:rPr>
            <w:rStyle w:val="Hyperlink"/>
          </w:rPr>
          <w:t>Register for POQ Notifications</w:t>
        </w:r>
        <w:r>
          <w:rPr>
            <w:webHidden/>
          </w:rPr>
          <w:tab/>
        </w:r>
        <w:r>
          <w:rPr>
            <w:webHidden/>
          </w:rPr>
          <w:fldChar w:fldCharType="begin"/>
        </w:r>
        <w:r>
          <w:rPr>
            <w:webHidden/>
          </w:rPr>
          <w:instrText xml:space="preserve"> PAGEREF _Toc58925775 \h </w:instrText>
        </w:r>
        <w:r>
          <w:rPr>
            <w:webHidden/>
          </w:rPr>
        </w:r>
        <w:r>
          <w:rPr>
            <w:webHidden/>
          </w:rPr>
          <w:fldChar w:fldCharType="separate"/>
        </w:r>
        <w:r>
          <w:rPr>
            <w:webHidden/>
          </w:rPr>
          <w:t>37</w:t>
        </w:r>
        <w:r>
          <w:rPr>
            <w:webHidden/>
          </w:rPr>
          <w:fldChar w:fldCharType="end"/>
        </w:r>
      </w:hyperlink>
    </w:p>
    <w:p w14:paraId="7F9D6C00" w14:textId="722CCB2B" w:rsidR="00245068" w:rsidRDefault="00245068">
      <w:pPr>
        <w:pStyle w:val="TOC3"/>
        <w:rPr>
          <w:rFonts w:asciiTheme="minorHAnsi" w:eastAsiaTheme="minorEastAsia" w:hAnsiTheme="minorHAnsi" w:cstheme="minorBidi"/>
          <w:iCs w:val="0"/>
          <w:szCs w:val="22"/>
        </w:rPr>
      </w:pPr>
      <w:hyperlink w:anchor="_Toc58925776" w:history="1">
        <w:r w:rsidRPr="007D12CD">
          <w:rPr>
            <w:rStyle w:val="Hyperlink"/>
          </w:rPr>
          <w:t>12.1.2</w:t>
        </w:r>
        <w:r>
          <w:rPr>
            <w:rFonts w:asciiTheme="minorHAnsi" w:eastAsiaTheme="minorEastAsia" w:hAnsiTheme="minorHAnsi" w:cstheme="minorBidi"/>
            <w:iCs w:val="0"/>
            <w:szCs w:val="22"/>
          </w:rPr>
          <w:tab/>
        </w:r>
        <w:r w:rsidRPr="007D12CD">
          <w:rPr>
            <w:rStyle w:val="Hyperlink"/>
          </w:rPr>
          <w:t>POQ  Notification Sequence Diagram</w:t>
        </w:r>
        <w:r>
          <w:rPr>
            <w:webHidden/>
          </w:rPr>
          <w:tab/>
        </w:r>
        <w:r>
          <w:rPr>
            <w:webHidden/>
          </w:rPr>
          <w:fldChar w:fldCharType="begin"/>
        </w:r>
        <w:r>
          <w:rPr>
            <w:webHidden/>
          </w:rPr>
          <w:instrText xml:space="preserve"> PAGEREF _Toc58925776 \h </w:instrText>
        </w:r>
        <w:r>
          <w:rPr>
            <w:webHidden/>
          </w:rPr>
        </w:r>
        <w:r>
          <w:rPr>
            <w:webHidden/>
          </w:rPr>
          <w:fldChar w:fldCharType="separate"/>
        </w:r>
        <w:r>
          <w:rPr>
            <w:webHidden/>
          </w:rPr>
          <w:t>37</w:t>
        </w:r>
        <w:r>
          <w:rPr>
            <w:webHidden/>
          </w:rPr>
          <w:fldChar w:fldCharType="end"/>
        </w:r>
      </w:hyperlink>
    </w:p>
    <w:p w14:paraId="5545439F" w14:textId="7EB71E98" w:rsidR="00245068" w:rsidRDefault="00245068">
      <w:pPr>
        <w:pStyle w:val="TOC2"/>
        <w:rPr>
          <w:rFonts w:asciiTheme="minorHAnsi" w:eastAsiaTheme="minorEastAsia" w:hAnsiTheme="minorHAnsi" w:cstheme="minorBidi"/>
          <w:sz w:val="22"/>
          <w:szCs w:val="22"/>
        </w:rPr>
      </w:pPr>
      <w:hyperlink w:anchor="_Toc58925777" w:history="1">
        <w:r w:rsidRPr="007D12CD">
          <w:rPr>
            <w:rStyle w:val="Hyperlink"/>
          </w:rPr>
          <w:t>12.2</w:t>
        </w:r>
        <w:r>
          <w:rPr>
            <w:rFonts w:asciiTheme="minorHAnsi" w:eastAsiaTheme="minorEastAsia" w:hAnsiTheme="minorHAnsi" w:cstheme="minorBidi"/>
            <w:sz w:val="22"/>
            <w:szCs w:val="22"/>
          </w:rPr>
          <w:tab/>
        </w:r>
        <w:r w:rsidRPr="007D12CD">
          <w:rPr>
            <w:rStyle w:val="Hyperlink"/>
          </w:rPr>
          <w:t>MEF 79, MEF 79.0.1, and MEF 79.0.2 Requirements</w:t>
        </w:r>
        <w:r>
          <w:rPr>
            <w:webHidden/>
          </w:rPr>
          <w:tab/>
        </w:r>
        <w:r>
          <w:rPr>
            <w:webHidden/>
          </w:rPr>
          <w:fldChar w:fldCharType="begin"/>
        </w:r>
        <w:r>
          <w:rPr>
            <w:webHidden/>
          </w:rPr>
          <w:instrText xml:space="preserve"> PAGEREF _Toc58925777 \h </w:instrText>
        </w:r>
        <w:r>
          <w:rPr>
            <w:webHidden/>
          </w:rPr>
        </w:r>
        <w:r>
          <w:rPr>
            <w:webHidden/>
          </w:rPr>
          <w:fldChar w:fldCharType="separate"/>
        </w:r>
        <w:r>
          <w:rPr>
            <w:webHidden/>
          </w:rPr>
          <w:t>38</w:t>
        </w:r>
        <w:r>
          <w:rPr>
            <w:webHidden/>
          </w:rPr>
          <w:fldChar w:fldCharType="end"/>
        </w:r>
      </w:hyperlink>
    </w:p>
    <w:p w14:paraId="5D3FFBE8" w14:textId="3CA505A0" w:rsidR="00245068" w:rsidRDefault="00245068">
      <w:pPr>
        <w:pStyle w:val="TOC3"/>
        <w:rPr>
          <w:rFonts w:asciiTheme="minorHAnsi" w:eastAsiaTheme="minorEastAsia" w:hAnsiTheme="minorHAnsi" w:cstheme="minorBidi"/>
          <w:iCs w:val="0"/>
          <w:szCs w:val="22"/>
        </w:rPr>
      </w:pPr>
      <w:hyperlink w:anchor="_Toc58925778" w:history="1">
        <w:r w:rsidRPr="007D12CD">
          <w:rPr>
            <w:rStyle w:val="Hyperlink"/>
          </w:rPr>
          <w:t>12.2.1</w:t>
        </w:r>
        <w:r>
          <w:rPr>
            <w:rFonts w:asciiTheme="minorHAnsi" w:eastAsiaTheme="minorEastAsia" w:hAnsiTheme="minorHAnsi" w:cstheme="minorBidi"/>
            <w:iCs w:val="0"/>
            <w:szCs w:val="22"/>
          </w:rPr>
          <w:tab/>
        </w:r>
        <w:r w:rsidRPr="007D12CD">
          <w:rPr>
            <w:rStyle w:val="Hyperlink"/>
          </w:rPr>
          <w:t>MEF 79 Requirements</w:t>
        </w:r>
        <w:r>
          <w:rPr>
            <w:webHidden/>
          </w:rPr>
          <w:tab/>
        </w:r>
        <w:r>
          <w:rPr>
            <w:webHidden/>
          </w:rPr>
          <w:fldChar w:fldCharType="begin"/>
        </w:r>
        <w:r>
          <w:rPr>
            <w:webHidden/>
          </w:rPr>
          <w:instrText xml:space="preserve"> PAGEREF _Toc58925778 \h </w:instrText>
        </w:r>
        <w:r>
          <w:rPr>
            <w:webHidden/>
          </w:rPr>
        </w:r>
        <w:r>
          <w:rPr>
            <w:webHidden/>
          </w:rPr>
          <w:fldChar w:fldCharType="separate"/>
        </w:r>
        <w:r>
          <w:rPr>
            <w:webHidden/>
          </w:rPr>
          <w:t>38</w:t>
        </w:r>
        <w:r>
          <w:rPr>
            <w:webHidden/>
          </w:rPr>
          <w:fldChar w:fldCharType="end"/>
        </w:r>
      </w:hyperlink>
    </w:p>
    <w:p w14:paraId="7AAFE89E" w14:textId="666A7D17" w:rsidR="00245068" w:rsidRDefault="00245068">
      <w:pPr>
        <w:pStyle w:val="TOC3"/>
        <w:rPr>
          <w:rFonts w:asciiTheme="minorHAnsi" w:eastAsiaTheme="minorEastAsia" w:hAnsiTheme="minorHAnsi" w:cstheme="minorBidi"/>
          <w:iCs w:val="0"/>
          <w:szCs w:val="22"/>
        </w:rPr>
      </w:pPr>
      <w:hyperlink w:anchor="_Toc58925779" w:history="1">
        <w:r w:rsidRPr="007D12CD">
          <w:rPr>
            <w:rStyle w:val="Hyperlink"/>
          </w:rPr>
          <w:t>12.2.2</w:t>
        </w:r>
        <w:r>
          <w:rPr>
            <w:rFonts w:asciiTheme="minorHAnsi" w:eastAsiaTheme="minorEastAsia" w:hAnsiTheme="minorHAnsi" w:cstheme="minorBidi"/>
            <w:iCs w:val="0"/>
            <w:szCs w:val="22"/>
          </w:rPr>
          <w:tab/>
        </w:r>
        <w:r w:rsidRPr="007D12CD">
          <w:rPr>
            <w:rStyle w:val="Hyperlink"/>
          </w:rPr>
          <w:t>MEF 79.0.1 Requirements</w:t>
        </w:r>
        <w:r>
          <w:rPr>
            <w:webHidden/>
          </w:rPr>
          <w:tab/>
        </w:r>
        <w:r>
          <w:rPr>
            <w:webHidden/>
          </w:rPr>
          <w:fldChar w:fldCharType="begin"/>
        </w:r>
        <w:r>
          <w:rPr>
            <w:webHidden/>
          </w:rPr>
          <w:instrText xml:space="preserve"> PAGEREF _Toc58925779 \h </w:instrText>
        </w:r>
        <w:r>
          <w:rPr>
            <w:webHidden/>
          </w:rPr>
        </w:r>
        <w:r>
          <w:rPr>
            <w:webHidden/>
          </w:rPr>
          <w:fldChar w:fldCharType="separate"/>
        </w:r>
        <w:r>
          <w:rPr>
            <w:webHidden/>
          </w:rPr>
          <w:t>38</w:t>
        </w:r>
        <w:r>
          <w:rPr>
            <w:webHidden/>
          </w:rPr>
          <w:fldChar w:fldCharType="end"/>
        </w:r>
      </w:hyperlink>
    </w:p>
    <w:p w14:paraId="497BE079" w14:textId="070D11FA" w:rsidR="00245068" w:rsidRDefault="00245068">
      <w:pPr>
        <w:pStyle w:val="TOC3"/>
        <w:rPr>
          <w:rFonts w:asciiTheme="minorHAnsi" w:eastAsiaTheme="minorEastAsia" w:hAnsiTheme="minorHAnsi" w:cstheme="minorBidi"/>
          <w:iCs w:val="0"/>
          <w:szCs w:val="22"/>
        </w:rPr>
      </w:pPr>
      <w:hyperlink w:anchor="_Toc58925780" w:history="1">
        <w:r w:rsidRPr="007D12CD">
          <w:rPr>
            <w:rStyle w:val="Hyperlink"/>
          </w:rPr>
          <w:t>12.2.3</w:t>
        </w:r>
        <w:r>
          <w:rPr>
            <w:rFonts w:asciiTheme="minorHAnsi" w:eastAsiaTheme="minorEastAsia" w:hAnsiTheme="minorHAnsi" w:cstheme="minorBidi"/>
            <w:iCs w:val="0"/>
            <w:szCs w:val="22"/>
          </w:rPr>
          <w:tab/>
        </w:r>
        <w:r w:rsidRPr="007D12CD">
          <w:rPr>
            <w:rStyle w:val="Hyperlink"/>
          </w:rPr>
          <w:t>MEF 79.0.2 Requirements</w:t>
        </w:r>
        <w:r>
          <w:rPr>
            <w:webHidden/>
          </w:rPr>
          <w:tab/>
        </w:r>
        <w:r>
          <w:rPr>
            <w:webHidden/>
          </w:rPr>
          <w:fldChar w:fldCharType="begin"/>
        </w:r>
        <w:r>
          <w:rPr>
            <w:webHidden/>
          </w:rPr>
          <w:instrText xml:space="preserve"> PAGEREF _Toc58925780 \h </w:instrText>
        </w:r>
        <w:r>
          <w:rPr>
            <w:webHidden/>
          </w:rPr>
        </w:r>
        <w:r>
          <w:rPr>
            <w:webHidden/>
          </w:rPr>
          <w:fldChar w:fldCharType="separate"/>
        </w:r>
        <w:r>
          <w:rPr>
            <w:webHidden/>
          </w:rPr>
          <w:t>38</w:t>
        </w:r>
        <w:r>
          <w:rPr>
            <w:webHidden/>
          </w:rPr>
          <w:fldChar w:fldCharType="end"/>
        </w:r>
      </w:hyperlink>
    </w:p>
    <w:p w14:paraId="305F4B2A" w14:textId="5CA8B2D4" w:rsidR="00245068" w:rsidRDefault="00245068">
      <w:pPr>
        <w:pStyle w:val="TOC2"/>
        <w:rPr>
          <w:rFonts w:asciiTheme="minorHAnsi" w:eastAsiaTheme="minorEastAsia" w:hAnsiTheme="minorHAnsi" w:cstheme="minorBidi"/>
          <w:sz w:val="22"/>
          <w:szCs w:val="22"/>
        </w:rPr>
      </w:pPr>
      <w:hyperlink w:anchor="_Toc58925781" w:history="1">
        <w:r w:rsidRPr="007D12CD">
          <w:rPr>
            <w:rStyle w:val="Hyperlink"/>
          </w:rPr>
          <w:t>12.3</w:t>
        </w:r>
        <w:r>
          <w:rPr>
            <w:rFonts w:asciiTheme="minorHAnsi" w:eastAsiaTheme="minorEastAsia" w:hAnsiTheme="minorHAnsi" w:cstheme="minorBidi"/>
            <w:sz w:val="22"/>
            <w:szCs w:val="22"/>
          </w:rPr>
          <w:tab/>
        </w:r>
        <w:r w:rsidRPr="007D12CD">
          <w:rPr>
            <w:rStyle w:val="Hyperlink"/>
          </w:rPr>
          <w:t>POQ Notification Test Cases</w:t>
        </w:r>
        <w:r>
          <w:rPr>
            <w:webHidden/>
          </w:rPr>
          <w:tab/>
        </w:r>
        <w:r>
          <w:rPr>
            <w:webHidden/>
          </w:rPr>
          <w:fldChar w:fldCharType="begin"/>
        </w:r>
        <w:r>
          <w:rPr>
            <w:webHidden/>
          </w:rPr>
          <w:instrText xml:space="preserve"> PAGEREF _Toc58925781 \h </w:instrText>
        </w:r>
        <w:r>
          <w:rPr>
            <w:webHidden/>
          </w:rPr>
        </w:r>
        <w:r>
          <w:rPr>
            <w:webHidden/>
          </w:rPr>
          <w:fldChar w:fldCharType="separate"/>
        </w:r>
        <w:r>
          <w:rPr>
            <w:webHidden/>
          </w:rPr>
          <w:t>38</w:t>
        </w:r>
        <w:r>
          <w:rPr>
            <w:webHidden/>
          </w:rPr>
          <w:fldChar w:fldCharType="end"/>
        </w:r>
      </w:hyperlink>
    </w:p>
    <w:p w14:paraId="52D34F7E" w14:textId="271D950F" w:rsidR="00245068" w:rsidRDefault="00245068">
      <w:pPr>
        <w:pStyle w:val="TOC2"/>
        <w:rPr>
          <w:rFonts w:asciiTheme="minorHAnsi" w:eastAsiaTheme="minorEastAsia" w:hAnsiTheme="minorHAnsi" w:cstheme="minorBidi"/>
          <w:sz w:val="22"/>
          <w:szCs w:val="22"/>
        </w:rPr>
      </w:pPr>
      <w:hyperlink w:anchor="_Toc58925782" w:history="1">
        <w:r w:rsidRPr="007D12CD">
          <w:rPr>
            <w:rStyle w:val="Hyperlink"/>
          </w:rPr>
          <w:t>12.4</w:t>
        </w:r>
        <w:r>
          <w:rPr>
            <w:rFonts w:asciiTheme="minorHAnsi" w:eastAsiaTheme="minorEastAsia" w:hAnsiTheme="minorHAnsi" w:cstheme="minorBidi"/>
            <w:sz w:val="22"/>
            <w:szCs w:val="22"/>
          </w:rPr>
          <w:tab/>
        </w:r>
        <w:r w:rsidRPr="007D12CD">
          <w:rPr>
            <w:rStyle w:val="Hyperlink"/>
          </w:rPr>
          <w:t>Register for POQ Notifications Request Test Cases</w:t>
        </w:r>
        <w:r>
          <w:rPr>
            <w:webHidden/>
          </w:rPr>
          <w:tab/>
        </w:r>
        <w:r>
          <w:rPr>
            <w:webHidden/>
          </w:rPr>
          <w:fldChar w:fldCharType="begin"/>
        </w:r>
        <w:r>
          <w:rPr>
            <w:webHidden/>
          </w:rPr>
          <w:instrText xml:space="preserve"> PAGEREF _Toc58925782 \h </w:instrText>
        </w:r>
        <w:r>
          <w:rPr>
            <w:webHidden/>
          </w:rPr>
        </w:r>
        <w:r>
          <w:rPr>
            <w:webHidden/>
          </w:rPr>
          <w:fldChar w:fldCharType="separate"/>
        </w:r>
        <w:r>
          <w:rPr>
            <w:webHidden/>
          </w:rPr>
          <w:t>38</w:t>
        </w:r>
        <w:r>
          <w:rPr>
            <w:webHidden/>
          </w:rPr>
          <w:fldChar w:fldCharType="end"/>
        </w:r>
      </w:hyperlink>
    </w:p>
    <w:p w14:paraId="0F9D6852" w14:textId="3B107997" w:rsidR="00245068" w:rsidRDefault="00245068">
      <w:pPr>
        <w:pStyle w:val="TOC1"/>
        <w:rPr>
          <w:rFonts w:asciiTheme="minorHAnsi" w:eastAsiaTheme="minorEastAsia" w:hAnsiTheme="minorHAnsi" w:cstheme="minorBidi"/>
          <w:b w:val="0"/>
          <w:bCs w:val="0"/>
          <w:noProof/>
          <w:sz w:val="22"/>
          <w:szCs w:val="22"/>
        </w:rPr>
      </w:pPr>
      <w:hyperlink w:anchor="_Toc58925783" w:history="1">
        <w:r w:rsidRPr="007D12CD">
          <w:rPr>
            <w:rStyle w:val="Hyperlink"/>
            <w:noProof/>
          </w:rPr>
          <w:t>13</w:t>
        </w:r>
        <w:r>
          <w:rPr>
            <w:rFonts w:asciiTheme="minorHAnsi" w:eastAsiaTheme="minorEastAsia" w:hAnsiTheme="minorHAnsi" w:cstheme="minorBidi"/>
            <w:b w:val="0"/>
            <w:bCs w:val="0"/>
            <w:noProof/>
            <w:sz w:val="22"/>
            <w:szCs w:val="22"/>
          </w:rPr>
          <w:tab/>
        </w:r>
        <w:r w:rsidRPr="007D12CD">
          <w:rPr>
            <w:rStyle w:val="Hyperlink"/>
            <w:noProof/>
          </w:rPr>
          <w:t>Product Quote Creation</w:t>
        </w:r>
        <w:r>
          <w:rPr>
            <w:noProof/>
            <w:webHidden/>
          </w:rPr>
          <w:tab/>
        </w:r>
        <w:r>
          <w:rPr>
            <w:noProof/>
            <w:webHidden/>
          </w:rPr>
          <w:fldChar w:fldCharType="begin"/>
        </w:r>
        <w:r>
          <w:rPr>
            <w:noProof/>
            <w:webHidden/>
          </w:rPr>
          <w:instrText xml:space="preserve"> PAGEREF _Toc58925783 \h </w:instrText>
        </w:r>
        <w:r>
          <w:rPr>
            <w:noProof/>
            <w:webHidden/>
          </w:rPr>
        </w:r>
        <w:r>
          <w:rPr>
            <w:noProof/>
            <w:webHidden/>
          </w:rPr>
          <w:fldChar w:fldCharType="separate"/>
        </w:r>
        <w:r>
          <w:rPr>
            <w:noProof/>
            <w:webHidden/>
          </w:rPr>
          <w:t>39</w:t>
        </w:r>
        <w:r>
          <w:rPr>
            <w:noProof/>
            <w:webHidden/>
          </w:rPr>
          <w:fldChar w:fldCharType="end"/>
        </w:r>
      </w:hyperlink>
    </w:p>
    <w:p w14:paraId="24B7D993" w14:textId="70B7F8C6" w:rsidR="00245068" w:rsidRDefault="00245068">
      <w:pPr>
        <w:pStyle w:val="TOC2"/>
        <w:rPr>
          <w:rFonts w:asciiTheme="minorHAnsi" w:eastAsiaTheme="minorEastAsia" w:hAnsiTheme="minorHAnsi" w:cstheme="minorBidi"/>
          <w:sz w:val="22"/>
          <w:szCs w:val="22"/>
        </w:rPr>
      </w:pPr>
      <w:hyperlink w:anchor="_Toc58925784" w:history="1">
        <w:r w:rsidRPr="007D12CD">
          <w:rPr>
            <w:rStyle w:val="Hyperlink"/>
          </w:rPr>
          <w:t>13.1</w:t>
        </w:r>
        <w:r>
          <w:rPr>
            <w:rFonts w:asciiTheme="minorHAnsi" w:eastAsiaTheme="minorEastAsia" w:hAnsiTheme="minorHAnsi" w:cstheme="minorBidi"/>
            <w:sz w:val="22"/>
            <w:szCs w:val="22"/>
          </w:rPr>
          <w:tab/>
        </w:r>
        <w:r w:rsidRPr="007D12CD">
          <w:rPr>
            <w:rStyle w:val="Hyperlink"/>
          </w:rPr>
          <w:t>Product Create Quote Sequence Diagram</w:t>
        </w:r>
        <w:r>
          <w:rPr>
            <w:webHidden/>
          </w:rPr>
          <w:tab/>
        </w:r>
        <w:r>
          <w:rPr>
            <w:webHidden/>
          </w:rPr>
          <w:fldChar w:fldCharType="begin"/>
        </w:r>
        <w:r>
          <w:rPr>
            <w:webHidden/>
          </w:rPr>
          <w:instrText xml:space="preserve"> PAGEREF _Toc58925784 \h </w:instrText>
        </w:r>
        <w:r>
          <w:rPr>
            <w:webHidden/>
          </w:rPr>
        </w:r>
        <w:r>
          <w:rPr>
            <w:webHidden/>
          </w:rPr>
          <w:fldChar w:fldCharType="separate"/>
        </w:r>
        <w:r>
          <w:rPr>
            <w:webHidden/>
          </w:rPr>
          <w:t>39</w:t>
        </w:r>
        <w:r>
          <w:rPr>
            <w:webHidden/>
          </w:rPr>
          <w:fldChar w:fldCharType="end"/>
        </w:r>
      </w:hyperlink>
    </w:p>
    <w:p w14:paraId="3C229054" w14:textId="66815F5F" w:rsidR="00245068" w:rsidRDefault="00245068">
      <w:pPr>
        <w:pStyle w:val="TOC3"/>
        <w:rPr>
          <w:rFonts w:asciiTheme="minorHAnsi" w:eastAsiaTheme="minorEastAsia" w:hAnsiTheme="minorHAnsi" w:cstheme="minorBidi"/>
          <w:iCs w:val="0"/>
          <w:szCs w:val="22"/>
        </w:rPr>
      </w:pPr>
      <w:hyperlink w:anchor="_Toc58925785" w:history="1">
        <w:r w:rsidRPr="007D12CD">
          <w:rPr>
            <w:rStyle w:val="Hyperlink"/>
          </w:rPr>
          <w:t>13.1.1</w:t>
        </w:r>
        <w:r>
          <w:rPr>
            <w:rFonts w:asciiTheme="minorHAnsi" w:eastAsiaTheme="minorEastAsia" w:hAnsiTheme="minorHAnsi" w:cstheme="minorBidi"/>
            <w:iCs w:val="0"/>
            <w:szCs w:val="22"/>
          </w:rPr>
          <w:tab/>
        </w:r>
        <w:r w:rsidRPr="007D12CD">
          <w:rPr>
            <w:rStyle w:val="Hyperlink"/>
          </w:rPr>
          <w:t>Product Quote Create with Immediate Response = TRUE Sequence Diagram</w:t>
        </w:r>
        <w:r>
          <w:rPr>
            <w:webHidden/>
          </w:rPr>
          <w:tab/>
        </w:r>
        <w:r>
          <w:rPr>
            <w:webHidden/>
          </w:rPr>
          <w:fldChar w:fldCharType="begin"/>
        </w:r>
        <w:r>
          <w:rPr>
            <w:webHidden/>
          </w:rPr>
          <w:instrText xml:space="preserve"> PAGEREF _Toc58925785 \h </w:instrText>
        </w:r>
        <w:r>
          <w:rPr>
            <w:webHidden/>
          </w:rPr>
        </w:r>
        <w:r>
          <w:rPr>
            <w:webHidden/>
          </w:rPr>
          <w:fldChar w:fldCharType="separate"/>
        </w:r>
        <w:r>
          <w:rPr>
            <w:webHidden/>
          </w:rPr>
          <w:t>39</w:t>
        </w:r>
        <w:r>
          <w:rPr>
            <w:webHidden/>
          </w:rPr>
          <w:fldChar w:fldCharType="end"/>
        </w:r>
      </w:hyperlink>
    </w:p>
    <w:p w14:paraId="1507BBA3" w14:textId="7FEE2F0C" w:rsidR="00245068" w:rsidRDefault="00245068">
      <w:pPr>
        <w:pStyle w:val="TOC3"/>
        <w:rPr>
          <w:rFonts w:asciiTheme="minorHAnsi" w:eastAsiaTheme="minorEastAsia" w:hAnsiTheme="minorHAnsi" w:cstheme="minorBidi"/>
          <w:iCs w:val="0"/>
          <w:szCs w:val="22"/>
        </w:rPr>
      </w:pPr>
      <w:hyperlink w:anchor="_Toc58925786" w:history="1">
        <w:r w:rsidRPr="007D12CD">
          <w:rPr>
            <w:rStyle w:val="Hyperlink"/>
          </w:rPr>
          <w:t>13.1.2</w:t>
        </w:r>
        <w:r>
          <w:rPr>
            <w:rFonts w:asciiTheme="minorHAnsi" w:eastAsiaTheme="minorEastAsia" w:hAnsiTheme="minorHAnsi" w:cstheme="minorBidi"/>
            <w:iCs w:val="0"/>
            <w:szCs w:val="22"/>
          </w:rPr>
          <w:tab/>
        </w:r>
        <w:r w:rsidRPr="007D12CD">
          <w:rPr>
            <w:rStyle w:val="Hyperlink"/>
          </w:rPr>
          <w:t>Product Quote Create with Immediate Response = FALSE Sequence Diagram</w:t>
        </w:r>
        <w:r>
          <w:rPr>
            <w:webHidden/>
          </w:rPr>
          <w:tab/>
        </w:r>
        <w:r>
          <w:rPr>
            <w:webHidden/>
          </w:rPr>
          <w:fldChar w:fldCharType="begin"/>
        </w:r>
        <w:r>
          <w:rPr>
            <w:webHidden/>
          </w:rPr>
          <w:instrText xml:space="preserve"> PAGEREF _Toc58925786 \h </w:instrText>
        </w:r>
        <w:r>
          <w:rPr>
            <w:webHidden/>
          </w:rPr>
        </w:r>
        <w:r>
          <w:rPr>
            <w:webHidden/>
          </w:rPr>
          <w:fldChar w:fldCharType="separate"/>
        </w:r>
        <w:r>
          <w:rPr>
            <w:webHidden/>
          </w:rPr>
          <w:t>41</w:t>
        </w:r>
        <w:r>
          <w:rPr>
            <w:webHidden/>
          </w:rPr>
          <w:fldChar w:fldCharType="end"/>
        </w:r>
      </w:hyperlink>
    </w:p>
    <w:p w14:paraId="64B61CE0" w14:textId="51E66E2B" w:rsidR="00245068" w:rsidRDefault="00245068">
      <w:pPr>
        <w:pStyle w:val="TOC3"/>
        <w:rPr>
          <w:rFonts w:asciiTheme="minorHAnsi" w:eastAsiaTheme="minorEastAsia" w:hAnsiTheme="minorHAnsi" w:cstheme="minorBidi"/>
          <w:iCs w:val="0"/>
          <w:szCs w:val="22"/>
        </w:rPr>
      </w:pPr>
      <w:hyperlink w:anchor="_Toc58925787" w:history="1">
        <w:r w:rsidRPr="007D12CD">
          <w:rPr>
            <w:rStyle w:val="Hyperlink"/>
          </w:rPr>
          <w:t>13.1.3</w:t>
        </w:r>
        <w:r>
          <w:rPr>
            <w:rFonts w:asciiTheme="minorHAnsi" w:eastAsiaTheme="minorEastAsia" w:hAnsiTheme="minorHAnsi" w:cstheme="minorBidi"/>
            <w:iCs w:val="0"/>
            <w:szCs w:val="22"/>
          </w:rPr>
          <w:tab/>
        </w:r>
        <w:r w:rsidRPr="007D12CD">
          <w:rPr>
            <w:rStyle w:val="Hyperlink"/>
          </w:rPr>
          <w:t>Product Quote Create with Immediate Response = FALSE  Immediate Response Sequence Diagram</w:t>
        </w:r>
        <w:r>
          <w:rPr>
            <w:webHidden/>
          </w:rPr>
          <w:tab/>
        </w:r>
        <w:r>
          <w:rPr>
            <w:webHidden/>
          </w:rPr>
          <w:fldChar w:fldCharType="begin"/>
        </w:r>
        <w:r>
          <w:rPr>
            <w:webHidden/>
          </w:rPr>
          <w:instrText xml:space="preserve"> PAGEREF _Toc58925787 \h </w:instrText>
        </w:r>
        <w:r>
          <w:rPr>
            <w:webHidden/>
          </w:rPr>
        </w:r>
        <w:r>
          <w:rPr>
            <w:webHidden/>
          </w:rPr>
          <w:fldChar w:fldCharType="separate"/>
        </w:r>
        <w:r>
          <w:rPr>
            <w:webHidden/>
          </w:rPr>
          <w:t>41</w:t>
        </w:r>
        <w:r>
          <w:rPr>
            <w:webHidden/>
          </w:rPr>
          <w:fldChar w:fldCharType="end"/>
        </w:r>
      </w:hyperlink>
    </w:p>
    <w:p w14:paraId="397EB436" w14:textId="70E9E489" w:rsidR="00245068" w:rsidRDefault="00245068">
      <w:pPr>
        <w:pStyle w:val="TOC3"/>
        <w:rPr>
          <w:rFonts w:asciiTheme="minorHAnsi" w:eastAsiaTheme="minorEastAsia" w:hAnsiTheme="minorHAnsi" w:cstheme="minorBidi"/>
          <w:iCs w:val="0"/>
          <w:szCs w:val="22"/>
        </w:rPr>
      </w:pPr>
      <w:hyperlink w:anchor="_Toc58925788" w:history="1">
        <w:r w:rsidRPr="007D12CD">
          <w:rPr>
            <w:rStyle w:val="Hyperlink"/>
          </w:rPr>
          <w:t>13.1.4</w:t>
        </w:r>
        <w:r>
          <w:rPr>
            <w:rFonts w:asciiTheme="minorHAnsi" w:eastAsiaTheme="minorEastAsia" w:hAnsiTheme="minorHAnsi" w:cstheme="minorBidi"/>
            <w:iCs w:val="0"/>
            <w:szCs w:val="22"/>
          </w:rPr>
          <w:tab/>
        </w:r>
        <w:r w:rsidRPr="007D12CD">
          <w:rPr>
            <w:rStyle w:val="Hyperlink"/>
          </w:rPr>
          <w:t>Cancel Quote Sequence Diagram</w:t>
        </w:r>
        <w:r>
          <w:rPr>
            <w:webHidden/>
          </w:rPr>
          <w:tab/>
        </w:r>
        <w:r>
          <w:rPr>
            <w:webHidden/>
          </w:rPr>
          <w:fldChar w:fldCharType="begin"/>
        </w:r>
        <w:r>
          <w:rPr>
            <w:webHidden/>
          </w:rPr>
          <w:instrText xml:space="preserve"> PAGEREF _Toc58925788 \h </w:instrText>
        </w:r>
        <w:r>
          <w:rPr>
            <w:webHidden/>
          </w:rPr>
        </w:r>
        <w:r>
          <w:rPr>
            <w:webHidden/>
          </w:rPr>
          <w:fldChar w:fldCharType="separate"/>
        </w:r>
        <w:r>
          <w:rPr>
            <w:webHidden/>
          </w:rPr>
          <w:t>43</w:t>
        </w:r>
        <w:r>
          <w:rPr>
            <w:webHidden/>
          </w:rPr>
          <w:fldChar w:fldCharType="end"/>
        </w:r>
      </w:hyperlink>
    </w:p>
    <w:p w14:paraId="4CD4589A" w14:textId="41B4F6F9" w:rsidR="00245068" w:rsidRDefault="00245068">
      <w:pPr>
        <w:pStyle w:val="TOC3"/>
        <w:rPr>
          <w:rFonts w:asciiTheme="minorHAnsi" w:eastAsiaTheme="minorEastAsia" w:hAnsiTheme="minorHAnsi" w:cstheme="minorBidi"/>
          <w:iCs w:val="0"/>
          <w:szCs w:val="22"/>
        </w:rPr>
      </w:pPr>
      <w:hyperlink w:anchor="_Toc58925789" w:history="1">
        <w:r w:rsidRPr="007D12CD">
          <w:rPr>
            <w:rStyle w:val="Hyperlink"/>
          </w:rPr>
          <w:t>13.1.5</w:t>
        </w:r>
        <w:r>
          <w:rPr>
            <w:rFonts w:asciiTheme="minorHAnsi" w:eastAsiaTheme="minorEastAsia" w:hAnsiTheme="minorHAnsi" w:cstheme="minorBidi"/>
            <w:iCs w:val="0"/>
            <w:szCs w:val="22"/>
          </w:rPr>
          <w:tab/>
        </w:r>
        <w:r w:rsidRPr="007D12CD">
          <w:rPr>
            <w:rStyle w:val="Hyperlink"/>
          </w:rPr>
          <w:t>Reject Quote Sequence Diagram</w:t>
        </w:r>
        <w:r>
          <w:rPr>
            <w:webHidden/>
          </w:rPr>
          <w:tab/>
        </w:r>
        <w:r>
          <w:rPr>
            <w:webHidden/>
          </w:rPr>
          <w:fldChar w:fldCharType="begin"/>
        </w:r>
        <w:r>
          <w:rPr>
            <w:webHidden/>
          </w:rPr>
          <w:instrText xml:space="preserve"> PAGEREF _Toc58925789 \h </w:instrText>
        </w:r>
        <w:r>
          <w:rPr>
            <w:webHidden/>
          </w:rPr>
        </w:r>
        <w:r>
          <w:rPr>
            <w:webHidden/>
          </w:rPr>
          <w:fldChar w:fldCharType="separate"/>
        </w:r>
        <w:r>
          <w:rPr>
            <w:webHidden/>
          </w:rPr>
          <w:t>43</w:t>
        </w:r>
        <w:r>
          <w:rPr>
            <w:webHidden/>
          </w:rPr>
          <w:fldChar w:fldCharType="end"/>
        </w:r>
      </w:hyperlink>
    </w:p>
    <w:p w14:paraId="0957F5BF" w14:textId="3FC4C30B" w:rsidR="00245068" w:rsidRDefault="00245068">
      <w:pPr>
        <w:pStyle w:val="TOC2"/>
        <w:rPr>
          <w:rFonts w:asciiTheme="minorHAnsi" w:eastAsiaTheme="minorEastAsia" w:hAnsiTheme="minorHAnsi" w:cstheme="minorBidi"/>
          <w:sz w:val="22"/>
          <w:szCs w:val="22"/>
        </w:rPr>
      </w:pPr>
      <w:hyperlink w:anchor="_Toc58925790" w:history="1">
        <w:r w:rsidRPr="007D12CD">
          <w:rPr>
            <w:rStyle w:val="Hyperlink"/>
          </w:rPr>
          <w:t>13.2</w:t>
        </w:r>
        <w:r>
          <w:rPr>
            <w:rFonts w:asciiTheme="minorHAnsi" w:eastAsiaTheme="minorEastAsia" w:hAnsiTheme="minorHAnsi" w:cstheme="minorBidi"/>
            <w:sz w:val="22"/>
            <w:szCs w:val="22"/>
          </w:rPr>
          <w:tab/>
        </w:r>
        <w:r w:rsidRPr="007D12CD">
          <w:rPr>
            <w:rStyle w:val="Hyperlink"/>
          </w:rPr>
          <w:t>MEF W80 Requirements</w:t>
        </w:r>
        <w:r>
          <w:rPr>
            <w:webHidden/>
          </w:rPr>
          <w:tab/>
        </w:r>
        <w:r>
          <w:rPr>
            <w:webHidden/>
          </w:rPr>
          <w:fldChar w:fldCharType="begin"/>
        </w:r>
        <w:r>
          <w:rPr>
            <w:webHidden/>
          </w:rPr>
          <w:instrText xml:space="preserve"> PAGEREF _Toc58925790 \h </w:instrText>
        </w:r>
        <w:r>
          <w:rPr>
            <w:webHidden/>
          </w:rPr>
        </w:r>
        <w:r>
          <w:rPr>
            <w:webHidden/>
          </w:rPr>
          <w:fldChar w:fldCharType="separate"/>
        </w:r>
        <w:r>
          <w:rPr>
            <w:webHidden/>
          </w:rPr>
          <w:t>43</w:t>
        </w:r>
        <w:r>
          <w:rPr>
            <w:webHidden/>
          </w:rPr>
          <w:fldChar w:fldCharType="end"/>
        </w:r>
      </w:hyperlink>
    </w:p>
    <w:p w14:paraId="0E7B6626" w14:textId="6DD2D7FF" w:rsidR="00245068" w:rsidRDefault="00245068">
      <w:pPr>
        <w:pStyle w:val="TOC3"/>
        <w:rPr>
          <w:rFonts w:asciiTheme="minorHAnsi" w:eastAsiaTheme="minorEastAsia" w:hAnsiTheme="minorHAnsi" w:cstheme="minorBidi"/>
          <w:iCs w:val="0"/>
          <w:szCs w:val="22"/>
        </w:rPr>
      </w:pPr>
      <w:hyperlink w:anchor="_Toc58925791" w:history="1">
        <w:r w:rsidRPr="007D12CD">
          <w:rPr>
            <w:rStyle w:val="Hyperlink"/>
          </w:rPr>
          <w:t>13.2.1</w:t>
        </w:r>
        <w:r>
          <w:rPr>
            <w:rFonts w:asciiTheme="minorHAnsi" w:eastAsiaTheme="minorEastAsia" w:hAnsiTheme="minorHAnsi" w:cstheme="minorBidi"/>
            <w:iCs w:val="0"/>
            <w:szCs w:val="22"/>
          </w:rPr>
          <w:tab/>
        </w:r>
        <w:r w:rsidRPr="007D12CD">
          <w:rPr>
            <w:rStyle w:val="Hyperlink"/>
          </w:rPr>
          <w:t>Create Quote Requirements</w:t>
        </w:r>
        <w:r>
          <w:rPr>
            <w:webHidden/>
          </w:rPr>
          <w:tab/>
        </w:r>
        <w:r>
          <w:rPr>
            <w:webHidden/>
          </w:rPr>
          <w:fldChar w:fldCharType="begin"/>
        </w:r>
        <w:r>
          <w:rPr>
            <w:webHidden/>
          </w:rPr>
          <w:instrText xml:space="preserve"> PAGEREF _Toc58925791 \h </w:instrText>
        </w:r>
        <w:r>
          <w:rPr>
            <w:webHidden/>
          </w:rPr>
        </w:r>
        <w:r>
          <w:rPr>
            <w:webHidden/>
          </w:rPr>
          <w:fldChar w:fldCharType="separate"/>
        </w:r>
        <w:r>
          <w:rPr>
            <w:webHidden/>
          </w:rPr>
          <w:t>43</w:t>
        </w:r>
        <w:r>
          <w:rPr>
            <w:webHidden/>
          </w:rPr>
          <w:fldChar w:fldCharType="end"/>
        </w:r>
      </w:hyperlink>
    </w:p>
    <w:p w14:paraId="2F0A7767" w14:textId="220AA777" w:rsidR="00245068" w:rsidRDefault="00245068">
      <w:pPr>
        <w:pStyle w:val="TOC3"/>
        <w:rPr>
          <w:rFonts w:asciiTheme="minorHAnsi" w:eastAsiaTheme="minorEastAsia" w:hAnsiTheme="minorHAnsi" w:cstheme="minorBidi"/>
          <w:iCs w:val="0"/>
          <w:szCs w:val="22"/>
        </w:rPr>
      </w:pPr>
      <w:hyperlink w:anchor="_Toc58925792" w:history="1">
        <w:r w:rsidRPr="007D12CD">
          <w:rPr>
            <w:rStyle w:val="Hyperlink"/>
          </w:rPr>
          <w:t>13.2.2</w:t>
        </w:r>
        <w:r>
          <w:rPr>
            <w:rFonts w:asciiTheme="minorHAnsi" w:eastAsiaTheme="minorEastAsia" w:hAnsiTheme="minorHAnsi" w:cstheme="minorBidi"/>
            <w:iCs w:val="0"/>
            <w:szCs w:val="22"/>
          </w:rPr>
          <w:tab/>
        </w:r>
        <w:r w:rsidRPr="007D12CD">
          <w:rPr>
            <w:rStyle w:val="Hyperlink"/>
          </w:rPr>
          <w:t>MEF W80 Cancel or Reject Quote Requirements</w:t>
        </w:r>
        <w:r>
          <w:rPr>
            <w:webHidden/>
          </w:rPr>
          <w:tab/>
        </w:r>
        <w:r>
          <w:rPr>
            <w:webHidden/>
          </w:rPr>
          <w:fldChar w:fldCharType="begin"/>
        </w:r>
        <w:r>
          <w:rPr>
            <w:webHidden/>
          </w:rPr>
          <w:instrText xml:space="preserve"> PAGEREF _Toc58925792 \h </w:instrText>
        </w:r>
        <w:r>
          <w:rPr>
            <w:webHidden/>
          </w:rPr>
        </w:r>
        <w:r>
          <w:rPr>
            <w:webHidden/>
          </w:rPr>
          <w:fldChar w:fldCharType="separate"/>
        </w:r>
        <w:r>
          <w:rPr>
            <w:webHidden/>
          </w:rPr>
          <w:t>48</w:t>
        </w:r>
        <w:r>
          <w:rPr>
            <w:webHidden/>
          </w:rPr>
          <w:fldChar w:fldCharType="end"/>
        </w:r>
      </w:hyperlink>
    </w:p>
    <w:p w14:paraId="3F937BB7" w14:textId="43D5A2BD" w:rsidR="00245068" w:rsidRDefault="00245068">
      <w:pPr>
        <w:pStyle w:val="TOC2"/>
        <w:rPr>
          <w:rFonts w:asciiTheme="minorHAnsi" w:eastAsiaTheme="minorEastAsia" w:hAnsiTheme="minorHAnsi" w:cstheme="minorBidi"/>
          <w:sz w:val="22"/>
          <w:szCs w:val="22"/>
        </w:rPr>
      </w:pPr>
      <w:hyperlink w:anchor="_Toc58925793" w:history="1">
        <w:r w:rsidRPr="007D12CD">
          <w:rPr>
            <w:rStyle w:val="Hyperlink"/>
          </w:rPr>
          <w:t>13.3</w:t>
        </w:r>
        <w:r>
          <w:rPr>
            <w:rFonts w:asciiTheme="minorHAnsi" w:eastAsiaTheme="minorEastAsia" w:hAnsiTheme="minorHAnsi" w:cstheme="minorBidi"/>
            <w:sz w:val="22"/>
            <w:szCs w:val="22"/>
          </w:rPr>
          <w:tab/>
        </w:r>
        <w:r w:rsidRPr="007D12CD">
          <w:rPr>
            <w:rStyle w:val="Hyperlink"/>
          </w:rPr>
          <w:t>Product Quote Create Test Cases</w:t>
        </w:r>
        <w:r>
          <w:rPr>
            <w:webHidden/>
          </w:rPr>
          <w:tab/>
        </w:r>
        <w:r>
          <w:rPr>
            <w:webHidden/>
          </w:rPr>
          <w:fldChar w:fldCharType="begin"/>
        </w:r>
        <w:r>
          <w:rPr>
            <w:webHidden/>
          </w:rPr>
          <w:instrText xml:space="preserve"> PAGEREF _Toc58925793 \h </w:instrText>
        </w:r>
        <w:r>
          <w:rPr>
            <w:webHidden/>
          </w:rPr>
        </w:r>
        <w:r>
          <w:rPr>
            <w:webHidden/>
          </w:rPr>
          <w:fldChar w:fldCharType="separate"/>
        </w:r>
        <w:r>
          <w:rPr>
            <w:webHidden/>
          </w:rPr>
          <w:t>48</w:t>
        </w:r>
        <w:r>
          <w:rPr>
            <w:webHidden/>
          </w:rPr>
          <w:fldChar w:fldCharType="end"/>
        </w:r>
      </w:hyperlink>
    </w:p>
    <w:p w14:paraId="17FDF865" w14:textId="422C5EBC" w:rsidR="00245068" w:rsidRDefault="00245068">
      <w:pPr>
        <w:pStyle w:val="TOC3"/>
        <w:rPr>
          <w:rFonts w:asciiTheme="minorHAnsi" w:eastAsiaTheme="minorEastAsia" w:hAnsiTheme="minorHAnsi" w:cstheme="minorBidi"/>
          <w:iCs w:val="0"/>
          <w:szCs w:val="22"/>
        </w:rPr>
      </w:pPr>
      <w:hyperlink w:anchor="_Toc58925794" w:history="1">
        <w:r w:rsidRPr="007D12CD">
          <w:rPr>
            <w:rStyle w:val="Hyperlink"/>
          </w:rPr>
          <w:t>13.3.1</w:t>
        </w:r>
        <w:r>
          <w:rPr>
            <w:rFonts w:asciiTheme="minorHAnsi" w:eastAsiaTheme="minorEastAsia" w:hAnsiTheme="minorHAnsi" w:cstheme="minorBidi"/>
            <w:iCs w:val="0"/>
            <w:szCs w:val="22"/>
          </w:rPr>
          <w:tab/>
        </w:r>
        <w:r w:rsidRPr="007D12CD">
          <w:rPr>
            <w:rStyle w:val="Hyperlink"/>
          </w:rPr>
          <w:t>Request Create Product Quote with Immediate Response = TRUE</w:t>
        </w:r>
        <w:r>
          <w:rPr>
            <w:webHidden/>
          </w:rPr>
          <w:tab/>
        </w:r>
        <w:r>
          <w:rPr>
            <w:webHidden/>
          </w:rPr>
          <w:fldChar w:fldCharType="begin"/>
        </w:r>
        <w:r>
          <w:rPr>
            <w:webHidden/>
          </w:rPr>
          <w:instrText xml:space="preserve"> PAGEREF _Toc58925794 \h </w:instrText>
        </w:r>
        <w:r>
          <w:rPr>
            <w:webHidden/>
          </w:rPr>
        </w:r>
        <w:r>
          <w:rPr>
            <w:webHidden/>
          </w:rPr>
          <w:fldChar w:fldCharType="separate"/>
        </w:r>
        <w:r>
          <w:rPr>
            <w:webHidden/>
          </w:rPr>
          <w:t>48</w:t>
        </w:r>
        <w:r>
          <w:rPr>
            <w:webHidden/>
          </w:rPr>
          <w:fldChar w:fldCharType="end"/>
        </w:r>
      </w:hyperlink>
    </w:p>
    <w:p w14:paraId="052EF72A" w14:textId="3E37F65E" w:rsidR="00245068" w:rsidRDefault="00245068">
      <w:pPr>
        <w:pStyle w:val="TOC3"/>
        <w:rPr>
          <w:rFonts w:asciiTheme="minorHAnsi" w:eastAsiaTheme="minorEastAsia" w:hAnsiTheme="minorHAnsi" w:cstheme="minorBidi"/>
          <w:iCs w:val="0"/>
          <w:szCs w:val="22"/>
        </w:rPr>
      </w:pPr>
      <w:hyperlink w:anchor="_Toc58925795" w:history="1">
        <w:r w:rsidRPr="007D12CD">
          <w:rPr>
            <w:rStyle w:val="Hyperlink"/>
          </w:rPr>
          <w:t>13.3.2</w:t>
        </w:r>
        <w:r>
          <w:rPr>
            <w:rFonts w:asciiTheme="minorHAnsi" w:eastAsiaTheme="minorEastAsia" w:hAnsiTheme="minorHAnsi" w:cstheme="minorBidi"/>
            <w:iCs w:val="0"/>
            <w:szCs w:val="22"/>
          </w:rPr>
          <w:tab/>
        </w:r>
        <w:r w:rsidRPr="007D12CD">
          <w:rPr>
            <w:rStyle w:val="Hyperlink"/>
          </w:rPr>
          <w:t>Request Create Product Quote with Immediate Response = FALSE</w:t>
        </w:r>
        <w:r>
          <w:rPr>
            <w:webHidden/>
          </w:rPr>
          <w:tab/>
        </w:r>
        <w:r>
          <w:rPr>
            <w:webHidden/>
          </w:rPr>
          <w:fldChar w:fldCharType="begin"/>
        </w:r>
        <w:r>
          <w:rPr>
            <w:webHidden/>
          </w:rPr>
          <w:instrText xml:space="preserve"> PAGEREF _Toc58925795 \h </w:instrText>
        </w:r>
        <w:r>
          <w:rPr>
            <w:webHidden/>
          </w:rPr>
        </w:r>
        <w:r>
          <w:rPr>
            <w:webHidden/>
          </w:rPr>
          <w:fldChar w:fldCharType="separate"/>
        </w:r>
        <w:r>
          <w:rPr>
            <w:webHidden/>
          </w:rPr>
          <w:t>48</w:t>
        </w:r>
        <w:r>
          <w:rPr>
            <w:webHidden/>
          </w:rPr>
          <w:fldChar w:fldCharType="end"/>
        </w:r>
      </w:hyperlink>
    </w:p>
    <w:p w14:paraId="75CCA9C5" w14:textId="493BE23C" w:rsidR="00245068" w:rsidRDefault="00245068">
      <w:pPr>
        <w:pStyle w:val="TOC3"/>
        <w:rPr>
          <w:rFonts w:asciiTheme="minorHAnsi" w:eastAsiaTheme="minorEastAsia" w:hAnsiTheme="minorHAnsi" w:cstheme="minorBidi"/>
          <w:iCs w:val="0"/>
          <w:szCs w:val="22"/>
        </w:rPr>
      </w:pPr>
      <w:hyperlink w:anchor="_Toc58925796" w:history="1">
        <w:r w:rsidRPr="007D12CD">
          <w:rPr>
            <w:rStyle w:val="Hyperlink"/>
          </w:rPr>
          <w:t>13.3.3</w:t>
        </w:r>
        <w:r>
          <w:rPr>
            <w:rFonts w:asciiTheme="minorHAnsi" w:eastAsiaTheme="minorEastAsia" w:hAnsiTheme="minorHAnsi" w:cstheme="minorBidi"/>
            <w:iCs w:val="0"/>
            <w:szCs w:val="22"/>
          </w:rPr>
          <w:tab/>
        </w:r>
        <w:r w:rsidRPr="007D12CD">
          <w:rPr>
            <w:rStyle w:val="Hyperlink"/>
          </w:rPr>
          <w:t>Response Create Product Quote with Immediate Response = FALSE Immediate Response</w:t>
        </w:r>
        <w:r>
          <w:rPr>
            <w:webHidden/>
          </w:rPr>
          <w:tab/>
        </w:r>
        <w:r>
          <w:rPr>
            <w:webHidden/>
          </w:rPr>
          <w:fldChar w:fldCharType="begin"/>
        </w:r>
        <w:r>
          <w:rPr>
            <w:webHidden/>
          </w:rPr>
          <w:instrText xml:space="preserve"> PAGEREF _Toc58925796 \h </w:instrText>
        </w:r>
        <w:r>
          <w:rPr>
            <w:webHidden/>
          </w:rPr>
        </w:r>
        <w:r>
          <w:rPr>
            <w:webHidden/>
          </w:rPr>
          <w:fldChar w:fldCharType="separate"/>
        </w:r>
        <w:r>
          <w:rPr>
            <w:webHidden/>
          </w:rPr>
          <w:t>48</w:t>
        </w:r>
        <w:r>
          <w:rPr>
            <w:webHidden/>
          </w:rPr>
          <w:fldChar w:fldCharType="end"/>
        </w:r>
      </w:hyperlink>
    </w:p>
    <w:p w14:paraId="4799EE84" w14:textId="326B07B2" w:rsidR="00245068" w:rsidRDefault="00245068">
      <w:pPr>
        <w:pStyle w:val="TOC3"/>
        <w:rPr>
          <w:rFonts w:asciiTheme="minorHAnsi" w:eastAsiaTheme="minorEastAsia" w:hAnsiTheme="minorHAnsi" w:cstheme="minorBidi"/>
          <w:iCs w:val="0"/>
          <w:szCs w:val="22"/>
        </w:rPr>
      </w:pPr>
      <w:hyperlink w:anchor="_Toc58925797" w:history="1">
        <w:r w:rsidRPr="007D12CD">
          <w:rPr>
            <w:rStyle w:val="Hyperlink"/>
          </w:rPr>
          <w:t>13.3.4</w:t>
        </w:r>
        <w:r>
          <w:rPr>
            <w:rFonts w:asciiTheme="minorHAnsi" w:eastAsiaTheme="minorEastAsia" w:hAnsiTheme="minorHAnsi" w:cstheme="minorBidi"/>
            <w:iCs w:val="0"/>
            <w:szCs w:val="22"/>
          </w:rPr>
          <w:tab/>
        </w:r>
        <w:r w:rsidRPr="007D12CD">
          <w:rPr>
            <w:rStyle w:val="Hyperlink"/>
          </w:rPr>
          <w:t>Request Cancel Product Quote</w:t>
        </w:r>
        <w:r>
          <w:rPr>
            <w:webHidden/>
          </w:rPr>
          <w:tab/>
        </w:r>
        <w:r>
          <w:rPr>
            <w:webHidden/>
          </w:rPr>
          <w:fldChar w:fldCharType="begin"/>
        </w:r>
        <w:r>
          <w:rPr>
            <w:webHidden/>
          </w:rPr>
          <w:instrText xml:space="preserve"> PAGEREF _Toc58925797 \h </w:instrText>
        </w:r>
        <w:r>
          <w:rPr>
            <w:webHidden/>
          </w:rPr>
        </w:r>
        <w:r>
          <w:rPr>
            <w:webHidden/>
          </w:rPr>
          <w:fldChar w:fldCharType="separate"/>
        </w:r>
        <w:r>
          <w:rPr>
            <w:webHidden/>
          </w:rPr>
          <w:t>48</w:t>
        </w:r>
        <w:r>
          <w:rPr>
            <w:webHidden/>
          </w:rPr>
          <w:fldChar w:fldCharType="end"/>
        </w:r>
      </w:hyperlink>
    </w:p>
    <w:p w14:paraId="776012D8" w14:textId="2FB83253" w:rsidR="00245068" w:rsidRDefault="00245068">
      <w:pPr>
        <w:pStyle w:val="TOC3"/>
        <w:rPr>
          <w:rFonts w:asciiTheme="minorHAnsi" w:eastAsiaTheme="minorEastAsia" w:hAnsiTheme="minorHAnsi" w:cstheme="minorBidi"/>
          <w:iCs w:val="0"/>
          <w:szCs w:val="22"/>
        </w:rPr>
      </w:pPr>
      <w:hyperlink w:anchor="_Toc58925798" w:history="1">
        <w:r w:rsidRPr="007D12CD">
          <w:rPr>
            <w:rStyle w:val="Hyperlink"/>
          </w:rPr>
          <w:t>13.3.5</w:t>
        </w:r>
        <w:r>
          <w:rPr>
            <w:rFonts w:asciiTheme="minorHAnsi" w:eastAsiaTheme="minorEastAsia" w:hAnsiTheme="minorHAnsi" w:cstheme="minorBidi"/>
            <w:iCs w:val="0"/>
            <w:szCs w:val="22"/>
          </w:rPr>
          <w:tab/>
        </w:r>
        <w:r w:rsidRPr="007D12CD">
          <w:rPr>
            <w:rStyle w:val="Hyperlink"/>
          </w:rPr>
          <w:t>Buyer Request Reject Product Quote</w:t>
        </w:r>
        <w:r>
          <w:rPr>
            <w:webHidden/>
          </w:rPr>
          <w:tab/>
        </w:r>
        <w:r>
          <w:rPr>
            <w:webHidden/>
          </w:rPr>
          <w:fldChar w:fldCharType="begin"/>
        </w:r>
        <w:r>
          <w:rPr>
            <w:webHidden/>
          </w:rPr>
          <w:instrText xml:space="preserve"> PAGEREF _Toc58925798 \h </w:instrText>
        </w:r>
        <w:r>
          <w:rPr>
            <w:webHidden/>
          </w:rPr>
        </w:r>
        <w:r>
          <w:rPr>
            <w:webHidden/>
          </w:rPr>
          <w:fldChar w:fldCharType="separate"/>
        </w:r>
        <w:r>
          <w:rPr>
            <w:webHidden/>
          </w:rPr>
          <w:t>48</w:t>
        </w:r>
        <w:r>
          <w:rPr>
            <w:webHidden/>
          </w:rPr>
          <w:fldChar w:fldCharType="end"/>
        </w:r>
      </w:hyperlink>
    </w:p>
    <w:p w14:paraId="3BBFE0F4" w14:textId="77C24353" w:rsidR="00245068" w:rsidRDefault="00245068">
      <w:pPr>
        <w:pStyle w:val="TOC3"/>
        <w:rPr>
          <w:rFonts w:asciiTheme="minorHAnsi" w:eastAsiaTheme="minorEastAsia" w:hAnsiTheme="minorHAnsi" w:cstheme="minorBidi"/>
          <w:iCs w:val="0"/>
          <w:szCs w:val="22"/>
        </w:rPr>
      </w:pPr>
      <w:hyperlink w:anchor="_Toc58925799" w:history="1">
        <w:r w:rsidRPr="007D12CD">
          <w:rPr>
            <w:rStyle w:val="Hyperlink"/>
          </w:rPr>
          <w:t>13.3.6</w:t>
        </w:r>
        <w:r>
          <w:rPr>
            <w:rFonts w:asciiTheme="minorHAnsi" w:eastAsiaTheme="minorEastAsia" w:hAnsiTheme="minorHAnsi" w:cstheme="minorBidi"/>
            <w:iCs w:val="0"/>
            <w:szCs w:val="22"/>
          </w:rPr>
          <w:tab/>
        </w:r>
        <w:r w:rsidRPr="007D12CD">
          <w:rPr>
            <w:rStyle w:val="Hyperlink"/>
          </w:rPr>
          <w:t>Response Reject Product Quote</w:t>
        </w:r>
        <w:r>
          <w:rPr>
            <w:webHidden/>
          </w:rPr>
          <w:tab/>
        </w:r>
        <w:r>
          <w:rPr>
            <w:webHidden/>
          </w:rPr>
          <w:fldChar w:fldCharType="begin"/>
        </w:r>
        <w:r>
          <w:rPr>
            <w:webHidden/>
          </w:rPr>
          <w:instrText xml:space="preserve"> PAGEREF _Toc58925799 \h </w:instrText>
        </w:r>
        <w:r>
          <w:rPr>
            <w:webHidden/>
          </w:rPr>
        </w:r>
        <w:r>
          <w:rPr>
            <w:webHidden/>
          </w:rPr>
          <w:fldChar w:fldCharType="separate"/>
        </w:r>
        <w:r>
          <w:rPr>
            <w:webHidden/>
          </w:rPr>
          <w:t>48</w:t>
        </w:r>
        <w:r>
          <w:rPr>
            <w:webHidden/>
          </w:rPr>
          <w:fldChar w:fldCharType="end"/>
        </w:r>
      </w:hyperlink>
    </w:p>
    <w:p w14:paraId="4B25CD7A" w14:textId="6891734C" w:rsidR="00245068" w:rsidRDefault="00245068">
      <w:pPr>
        <w:pStyle w:val="TOC1"/>
        <w:rPr>
          <w:rFonts w:asciiTheme="minorHAnsi" w:eastAsiaTheme="minorEastAsia" w:hAnsiTheme="minorHAnsi" w:cstheme="minorBidi"/>
          <w:b w:val="0"/>
          <w:bCs w:val="0"/>
          <w:noProof/>
          <w:sz w:val="22"/>
          <w:szCs w:val="22"/>
        </w:rPr>
      </w:pPr>
      <w:hyperlink w:anchor="_Toc58925800" w:history="1">
        <w:r w:rsidRPr="007D12CD">
          <w:rPr>
            <w:rStyle w:val="Hyperlink"/>
            <w:noProof/>
          </w:rPr>
          <w:t>14</w:t>
        </w:r>
        <w:r>
          <w:rPr>
            <w:rFonts w:asciiTheme="minorHAnsi" w:eastAsiaTheme="minorEastAsia" w:hAnsiTheme="minorHAnsi" w:cstheme="minorBidi"/>
            <w:b w:val="0"/>
            <w:bCs w:val="0"/>
            <w:noProof/>
            <w:sz w:val="22"/>
            <w:szCs w:val="22"/>
          </w:rPr>
          <w:tab/>
        </w:r>
        <w:r w:rsidRPr="007D12CD">
          <w:rPr>
            <w:rStyle w:val="Hyperlink"/>
            <w:noProof/>
          </w:rPr>
          <w:t>Product Quote Retrieval</w:t>
        </w:r>
        <w:r>
          <w:rPr>
            <w:noProof/>
            <w:webHidden/>
          </w:rPr>
          <w:tab/>
        </w:r>
        <w:r>
          <w:rPr>
            <w:noProof/>
            <w:webHidden/>
          </w:rPr>
          <w:fldChar w:fldCharType="begin"/>
        </w:r>
        <w:r>
          <w:rPr>
            <w:noProof/>
            <w:webHidden/>
          </w:rPr>
          <w:instrText xml:space="preserve"> PAGEREF _Toc58925800 \h </w:instrText>
        </w:r>
        <w:r>
          <w:rPr>
            <w:noProof/>
            <w:webHidden/>
          </w:rPr>
        </w:r>
        <w:r>
          <w:rPr>
            <w:noProof/>
            <w:webHidden/>
          </w:rPr>
          <w:fldChar w:fldCharType="separate"/>
        </w:r>
        <w:r>
          <w:rPr>
            <w:noProof/>
            <w:webHidden/>
          </w:rPr>
          <w:t>49</w:t>
        </w:r>
        <w:r>
          <w:rPr>
            <w:noProof/>
            <w:webHidden/>
          </w:rPr>
          <w:fldChar w:fldCharType="end"/>
        </w:r>
      </w:hyperlink>
    </w:p>
    <w:p w14:paraId="04489D30" w14:textId="6CE3E90D" w:rsidR="00245068" w:rsidRDefault="00245068">
      <w:pPr>
        <w:pStyle w:val="TOC2"/>
        <w:rPr>
          <w:rFonts w:asciiTheme="minorHAnsi" w:eastAsiaTheme="minorEastAsia" w:hAnsiTheme="minorHAnsi" w:cstheme="minorBidi"/>
          <w:sz w:val="22"/>
          <w:szCs w:val="22"/>
        </w:rPr>
      </w:pPr>
      <w:hyperlink w:anchor="_Toc58925801" w:history="1">
        <w:r w:rsidRPr="007D12CD">
          <w:rPr>
            <w:rStyle w:val="Hyperlink"/>
          </w:rPr>
          <w:t>14.1</w:t>
        </w:r>
        <w:r>
          <w:rPr>
            <w:rFonts w:asciiTheme="minorHAnsi" w:eastAsiaTheme="minorEastAsia" w:hAnsiTheme="minorHAnsi" w:cstheme="minorBidi"/>
            <w:sz w:val="22"/>
            <w:szCs w:val="22"/>
          </w:rPr>
          <w:tab/>
        </w:r>
        <w:r w:rsidRPr="007D12CD">
          <w:rPr>
            <w:rStyle w:val="Hyperlink"/>
          </w:rPr>
          <w:t>Product Quote Retrieval Sequence Diagrams</w:t>
        </w:r>
        <w:r>
          <w:rPr>
            <w:webHidden/>
          </w:rPr>
          <w:tab/>
        </w:r>
        <w:r>
          <w:rPr>
            <w:webHidden/>
          </w:rPr>
          <w:fldChar w:fldCharType="begin"/>
        </w:r>
        <w:r>
          <w:rPr>
            <w:webHidden/>
          </w:rPr>
          <w:instrText xml:space="preserve"> PAGEREF _Toc58925801 \h </w:instrText>
        </w:r>
        <w:r>
          <w:rPr>
            <w:webHidden/>
          </w:rPr>
        </w:r>
        <w:r>
          <w:rPr>
            <w:webHidden/>
          </w:rPr>
          <w:fldChar w:fldCharType="separate"/>
        </w:r>
        <w:r>
          <w:rPr>
            <w:webHidden/>
          </w:rPr>
          <w:t>49</w:t>
        </w:r>
        <w:r>
          <w:rPr>
            <w:webHidden/>
          </w:rPr>
          <w:fldChar w:fldCharType="end"/>
        </w:r>
      </w:hyperlink>
    </w:p>
    <w:p w14:paraId="70C2E212" w14:textId="6AFF34E5" w:rsidR="00245068" w:rsidRDefault="00245068">
      <w:pPr>
        <w:pStyle w:val="TOC3"/>
        <w:rPr>
          <w:rFonts w:asciiTheme="minorHAnsi" w:eastAsiaTheme="minorEastAsia" w:hAnsiTheme="minorHAnsi" w:cstheme="minorBidi"/>
          <w:iCs w:val="0"/>
          <w:szCs w:val="22"/>
        </w:rPr>
      </w:pPr>
      <w:hyperlink w:anchor="_Toc58925802" w:history="1">
        <w:r w:rsidRPr="007D12CD">
          <w:rPr>
            <w:rStyle w:val="Hyperlink"/>
          </w:rPr>
          <w:t>14.1.1</w:t>
        </w:r>
        <w:r>
          <w:rPr>
            <w:rFonts w:asciiTheme="minorHAnsi" w:eastAsiaTheme="minorEastAsia" w:hAnsiTheme="minorHAnsi" w:cstheme="minorBidi"/>
            <w:iCs w:val="0"/>
            <w:szCs w:val="22"/>
          </w:rPr>
          <w:tab/>
        </w:r>
        <w:r w:rsidRPr="007D12CD">
          <w:rPr>
            <w:rStyle w:val="Hyperlink"/>
          </w:rPr>
          <w:t>Retrieve Product Quote List Sequence Diagram</w:t>
        </w:r>
        <w:r>
          <w:rPr>
            <w:webHidden/>
          </w:rPr>
          <w:tab/>
        </w:r>
        <w:r>
          <w:rPr>
            <w:webHidden/>
          </w:rPr>
          <w:fldChar w:fldCharType="begin"/>
        </w:r>
        <w:r>
          <w:rPr>
            <w:webHidden/>
          </w:rPr>
          <w:instrText xml:space="preserve"> PAGEREF _Toc58925802 \h </w:instrText>
        </w:r>
        <w:r>
          <w:rPr>
            <w:webHidden/>
          </w:rPr>
        </w:r>
        <w:r>
          <w:rPr>
            <w:webHidden/>
          </w:rPr>
          <w:fldChar w:fldCharType="separate"/>
        </w:r>
        <w:r>
          <w:rPr>
            <w:webHidden/>
          </w:rPr>
          <w:t>49</w:t>
        </w:r>
        <w:r>
          <w:rPr>
            <w:webHidden/>
          </w:rPr>
          <w:fldChar w:fldCharType="end"/>
        </w:r>
      </w:hyperlink>
    </w:p>
    <w:p w14:paraId="7F67D01C" w14:textId="20E662DD" w:rsidR="00245068" w:rsidRDefault="00245068">
      <w:pPr>
        <w:pStyle w:val="TOC3"/>
        <w:rPr>
          <w:rFonts w:asciiTheme="minorHAnsi" w:eastAsiaTheme="minorEastAsia" w:hAnsiTheme="minorHAnsi" w:cstheme="minorBidi"/>
          <w:iCs w:val="0"/>
          <w:szCs w:val="22"/>
        </w:rPr>
      </w:pPr>
      <w:hyperlink w:anchor="_Toc58925803" w:history="1">
        <w:r w:rsidRPr="007D12CD">
          <w:rPr>
            <w:rStyle w:val="Hyperlink"/>
          </w:rPr>
          <w:t>14.1.2</w:t>
        </w:r>
        <w:r>
          <w:rPr>
            <w:rFonts w:asciiTheme="minorHAnsi" w:eastAsiaTheme="minorEastAsia" w:hAnsiTheme="minorHAnsi" w:cstheme="minorBidi"/>
            <w:iCs w:val="0"/>
            <w:szCs w:val="22"/>
          </w:rPr>
          <w:tab/>
        </w:r>
        <w:r w:rsidRPr="007D12CD">
          <w:rPr>
            <w:rStyle w:val="Hyperlink"/>
          </w:rPr>
          <w:t>Retrieve Product Quote by Quote ID Sequence Diagram</w:t>
        </w:r>
        <w:r>
          <w:rPr>
            <w:webHidden/>
          </w:rPr>
          <w:tab/>
        </w:r>
        <w:r>
          <w:rPr>
            <w:webHidden/>
          </w:rPr>
          <w:fldChar w:fldCharType="begin"/>
        </w:r>
        <w:r>
          <w:rPr>
            <w:webHidden/>
          </w:rPr>
          <w:instrText xml:space="preserve"> PAGEREF _Toc58925803 \h </w:instrText>
        </w:r>
        <w:r>
          <w:rPr>
            <w:webHidden/>
          </w:rPr>
        </w:r>
        <w:r>
          <w:rPr>
            <w:webHidden/>
          </w:rPr>
          <w:fldChar w:fldCharType="separate"/>
        </w:r>
        <w:r>
          <w:rPr>
            <w:webHidden/>
          </w:rPr>
          <w:t>49</w:t>
        </w:r>
        <w:r>
          <w:rPr>
            <w:webHidden/>
          </w:rPr>
          <w:fldChar w:fldCharType="end"/>
        </w:r>
      </w:hyperlink>
    </w:p>
    <w:p w14:paraId="4CA7C0E0" w14:textId="12FB03B0" w:rsidR="00245068" w:rsidRDefault="00245068">
      <w:pPr>
        <w:pStyle w:val="TOC2"/>
        <w:rPr>
          <w:rFonts w:asciiTheme="minorHAnsi" w:eastAsiaTheme="minorEastAsia" w:hAnsiTheme="minorHAnsi" w:cstheme="minorBidi"/>
          <w:sz w:val="22"/>
          <w:szCs w:val="22"/>
        </w:rPr>
      </w:pPr>
      <w:hyperlink w:anchor="_Toc58925804" w:history="1">
        <w:r w:rsidRPr="007D12CD">
          <w:rPr>
            <w:rStyle w:val="Hyperlink"/>
          </w:rPr>
          <w:t>14.2</w:t>
        </w:r>
        <w:r>
          <w:rPr>
            <w:rFonts w:asciiTheme="minorHAnsi" w:eastAsiaTheme="minorEastAsia" w:hAnsiTheme="minorHAnsi" w:cstheme="minorBidi"/>
            <w:sz w:val="22"/>
            <w:szCs w:val="22"/>
          </w:rPr>
          <w:tab/>
        </w:r>
        <w:r w:rsidRPr="007D12CD">
          <w:rPr>
            <w:rStyle w:val="Hyperlink"/>
          </w:rPr>
          <w:t>MEF W80 Requirements</w:t>
        </w:r>
        <w:r>
          <w:rPr>
            <w:webHidden/>
          </w:rPr>
          <w:tab/>
        </w:r>
        <w:r>
          <w:rPr>
            <w:webHidden/>
          </w:rPr>
          <w:fldChar w:fldCharType="begin"/>
        </w:r>
        <w:r>
          <w:rPr>
            <w:webHidden/>
          </w:rPr>
          <w:instrText xml:space="preserve"> PAGEREF _Toc58925804 \h </w:instrText>
        </w:r>
        <w:r>
          <w:rPr>
            <w:webHidden/>
          </w:rPr>
        </w:r>
        <w:r>
          <w:rPr>
            <w:webHidden/>
          </w:rPr>
          <w:fldChar w:fldCharType="separate"/>
        </w:r>
        <w:r>
          <w:rPr>
            <w:webHidden/>
          </w:rPr>
          <w:t>50</w:t>
        </w:r>
        <w:r>
          <w:rPr>
            <w:webHidden/>
          </w:rPr>
          <w:fldChar w:fldCharType="end"/>
        </w:r>
      </w:hyperlink>
    </w:p>
    <w:p w14:paraId="5A9F3135" w14:textId="20964CF1" w:rsidR="00245068" w:rsidRDefault="00245068">
      <w:pPr>
        <w:pStyle w:val="TOC3"/>
        <w:rPr>
          <w:rFonts w:asciiTheme="minorHAnsi" w:eastAsiaTheme="minorEastAsia" w:hAnsiTheme="minorHAnsi" w:cstheme="minorBidi"/>
          <w:iCs w:val="0"/>
          <w:szCs w:val="22"/>
        </w:rPr>
      </w:pPr>
      <w:hyperlink w:anchor="_Toc58925805" w:history="1">
        <w:r w:rsidRPr="007D12CD">
          <w:rPr>
            <w:rStyle w:val="Hyperlink"/>
          </w:rPr>
          <w:t>14.2.1</w:t>
        </w:r>
        <w:r>
          <w:rPr>
            <w:rFonts w:asciiTheme="minorHAnsi" w:eastAsiaTheme="minorEastAsia" w:hAnsiTheme="minorHAnsi" w:cstheme="minorBidi"/>
            <w:iCs w:val="0"/>
            <w:szCs w:val="22"/>
          </w:rPr>
          <w:tab/>
        </w:r>
        <w:r w:rsidRPr="007D12CD">
          <w:rPr>
            <w:rStyle w:val="Hyperlink"/>
          </w:rPr>
          <w:t>Retrieve Product Quote</w:t>
        </w:r>
        <w:r>
          <w:rPr>
            <w:webHidden/>
          </w:rPr>
          <w:tab/>
        </w:r>
        <w:r>
          <w:rPr>
            <w:webHidden/>
          </w:rPr>
          <w:fldChar w:fldCharType="begin"/>
        </w:r>
        <w:r>
          <w:rPr>
            <w:webHidden/>
          </w:rPr>
          <w:instrText xml:space="preserve"> PAGEREF _Toc58925805 \h </w:instrText>
        </w:r>
        <w:r>
          <w:rPr>
            <w:webHidden/>
          </w:rPr>
        </w:r>
        <w:r>
          <w:rPr>
            <w:webHidden/>
          </w:rPr>
          <w:fldChar w:fldCharType="separate"/>
        </w:r>
        <w:r>
          <w:rPr>
            <w:webHidden/>
          </w:rPr>
          <w:t>50</w:t>
        </w:r>
        <w:r>
          <w:rPr>
            <w:webHidden/>
          </w:rPr>
          <w:fldChar w:fldCharType="end"/>
        </w:r>
      </w:hyperlink>
    </w:p>
    <w:p w14:paraId="282FA44F" w14:textId="2D908F52" w:rsidR="00245068" w:rsidRDefault="00245068">
      <w:pPr>
        <w:pStyle w:val="TOC3"/>
        <w:rPr>
          <w:rFonts w:asciiTheme="minorHAnsi" w:eastAsiaTheme="minorEastAsia" w:hAnsiTheme="minorHAnsi" w:cstheme="minorBidi"/>
          <w:iCs w:val="0"/>
          <w:szCs w:val="22"/>
        </w:rPr>
      </w:pPr>
      <w:hyperlink w:anchor="_Toc58925806" w:history="1">
        <w:r w:rsidRPr="007D12CD">
          <w:rPr>
            <w:rStyle w:val="Hyperlink"/>
          </w:rPr>
          <w:t>14.2.2</w:t>
        </w:r>
        <w:r>
          <w:rPr>
            <w:rFonts w:asciiTheme="minorHAnsi" w:eastAsiaTheme="minorEastAsia" w:hAnsiTheme="minorHAnsi" w:cstheme="minorBidi"/>
            <w:iCs w:val="0"/>
            <w:szCs w:val="22"/>
          </w:rPr>
          <w:tab/>
        </w:r>
        <w:r w:rsidRPr="007D12CD">
          <w:rPr>
            <w:rStyle w:val="Hyperlink"/>
          </w:rPr>
          <w:t>MEF W80 Retrieve Product Quote by Quote ID Requirements</w:t>
        </w:r>
        <w:r>
          <w:rPr>
            <w:webHidden/>
          </w:rPr>
          <w:tab/>
        </w:r>
        <w:r>
          <w:rPr>
            <w:webHidden/>
          </w:rPr>
          <w:fldChar w:fldCharType="begin"/>
        </w:r>
        <w:r>
          <w:rPr>
            <w:webHidden/>
          </w:rPr>
          <w:instrText xml:space="preserve"> PAGEREF _Toc58925806 \h </w:instrText>
        </w:r>
        <w:r>
          <w:rPr>
            <w:webHidden/>
          </w:rPr>
        </w:r>
        <w:r>
          <w:rPr>
            <w:webHidden/>
          </w:rPr>
          <w:fldChar w:fldCharType="separate"/>
        </w:r>
        <w:r>
          <w:rPr>
            <w:webHidden/>
          </w:rPr>
          <w:t>50</w:t>
        </w:r>
        <w:r>
          <w:rPr>
            <w:webHidden/>
          </w:rPr>
          <w:fldChar w:fldCharType="end"/>
        </w:r>
      </w:hyperlink>
    </w:p>
    <w:p w14:paraId="46BF2D4F" w14:textId="122D1BBF" w:rsidR="00245068" w:rsidRDefault="00245068">
      <w:pPr>
        <w:pStyle w:val="TOC2"/>
        <w:rPr>
          <w:rFonts w:asciiTheme="minorHAnsi" w:eastAsiaTheme="minorEastAsia" w:hAnsiTheme="minorHAnsi" w:cstheme="minorBidi"/>
          <w:sz w:val="22"/>
          <w:szCs w:val="22"/>
        </w:rPr>
      </w:pPr>
      <w:hyperlink w:anchor="_Toc58925807" w:history="1">
        <w:r w:rsidRPr="007D12CD">
          <w:rPr>
            <w:rStyle w:val="Hyperlink"/>
          </w:rPr>
          <w:t>14.3</w:t>
        </w:r>
        <w:r>
          <w:rPr>
            <w:rFonts w:asciiTheme="minorHAnsi" w:eastAsiaTheme="minorEastAsia" w:hAnsiTheme="minorHAnsi" w:cstheme="minorBidi"/>
            <w:sz w:val="22"/>
            <w:szCs w:val="22"/>
          </w:rPr>
          <w:tab/>
        </w:r>
        <w:r w:rsidRPr="007D12CD">
          <w:rPr>
            <w:rStyle w:val="Hyperlink"/>
          </w:rPr>
          <w:t>Retrieve Product Quote Test Cases</w:t>
        </w:r>
        <w:r>
          <w:rPr>
            <w:webHidden/>
          </w:rPr>
          <w:tab/>
        </w:r>
        <w:r>
          <w:rPr>
            <w:webHidden/>
          </w:rPr>
          <w:fldChar w:fldCharType="begin"/>
        </w:r>
        <w:r>
          <w:rPr>
            <w:webHidden/>
          </w:rPr>
          <w:instrText xml:space="preserve"> PAGEREF _Toc58925807 \h </w:instrText>
        </w:r>
        <w:r>
          <w:rPr>
            <w:webHidden/>
          </w:rPr>
        </w:r>
        <w:r>
          <w:rPr>
            <w:webHidden/>
          </w:rPr>
          <w:fldChar w:fldCharType="separate"/>
        </w:r>
        <w:r>
          <w:rPr>
            <w:webHidden/>
          </w:rPr>
          <w:t>51</w:t>
        </w:r>
        <w:r>
          <w:rPr>
            <w:webHidden/>
          </w:rPr>
          <w:fldChar w:fldCharType="end"/>
        </w:r>
      </w:hyperlink>
    </w:p>
    <w:p w14:paraId="2F3A1BE6" w14:textId="66A618F1" w:rsidR="00245068" w:rsidRDefault="00245068">
      <w:pPr>
        <w:pStyle w:val="TOC3"/>
        <w:rPr>
          <w:rFonts w:asciiTheme="minorHAnsi" w:eastAsiaTheme="minorEastAsia" w:hAnsiTheme="minorHAnsi" w:cstheme="minorBidi"/>
          <w:iCs w:val="0"/>
          <w:szCs w:val="22"/>
        </w:rPr>
      </w:pPr>
      <w:hyperlink w:anchor="_Toc58925808" w:history="1">
        <w:r w:rsidRPr="007D12CD">
          <w:rPr>
            <w:rStyle w:val="Hyperlink"/>
          </w:rPr>
          <w:t>14.3.1</w:t>
        </w:r>
        <w:r>
          <w:rPr>
            <w:rFonts w:asciiTheme="minorHAnsi" w:eastAsiaTheme="minorEastAsia" w:hAnsiTheme="minorHAnsi" w:cstheme="minorBidi"/>
            <w:iCs w:val="0"/>
            <w:szCs w:val="22"/>
          </w:rPr>
          <w:tab/>
        </w:r>
        <w:r w:rsidRPr="007D12CD">
          <w:rPr>
            <w:rStyle w:val="Hyperlink"/>
          </w:rPr>
          <w:t>Retrieve Product Quote List Test Case</w:t>
        </w:r>
        <w:r>
          <w:rPr>
            <w:webHidden/>
          </w:rPr>
          <w:tab/>
        </w:r>
        <w:r>
          <w:rPr>
            <w:webHidden/>
          </w:rPr>
          <w:fldChar w:fldCharType="begin"/>
        </w:r>
        <w:r>
          <w:rPr>
            <w:webHidden/>
          </w:rPr>
          <w:instrText xml:space="preserve"> PAGEREF _Toc58925808 \h </w:instrText>
        </w:r>
        <w:r>
          <w:rPr>
            <w:webHidden/>
          </w:rPr>
        </w:r>
        <w:r>
          <w:rPr>
            <w:webHidden/>
          </w:rPr>
          <w:fldChar w:fldCharType="separate"/>
        </w:r>
        <w:r>
          <w:rPr>
            <w:webHidden/>
          </w:rPr>
          <w:t>51</w:t>
        </w:r>
        <w:r>
          <w:rPr>
            <w:webHidden/>
          </w:rPr>
          <w:fldChar w:fldCharType="end"/>
        </w:r>
      </w:hyperlink>
    </w:p>
    <w:p w14:paraId="634D051E" w14:textId="08372EBD" w:rsidR="00245068" w:rsidRDefault="00245068">
      <w:pPr>
        <w:pStyle w:val="TOC3"/>
        <w:rPr>
          <w:rFonts w:asciiTheme="minorHAnsi" w:eastAsiaTheme="minorEastAsia" w:hAnsiTheme="minorHAnsi" w:cstheme="minorBidi"/>
          <w:iCs w:val="0"/>
          <w:szCs w:val="22"/>
        </w:rPr>
      </w:pPr>
      <w:hyperlink w:anchor="_Toc58925809" w:history="1">
        <w:r w:rsidRPr="007D12CD">
          <w:rPr>
            <w:rStyle w:val="Hyperlink"/>
          </w:rPr>
          <w:t>14.3.2</w:t>
        </w:r>
        <w:r>
          <w:rPr>
            <w:rFonts w:asciiTheme="minorHAnsi" w:eastAsiaTheme="minorEastAsia" w:hAnsiTheme="minorHAnsi" w:cstheme="minorBidi"/>
            <w:iCs w:val="0"/>
            <w:szCs w:val="22"/>
          </w:rPr>
          <w:tab/>
        </w:r>
        <w:r w:rsidRPr="007D12CD">
          <w:rPr>
            <w:rStyle w:val="Hyperlink"/>
          </w:rPr>
          <w:t>Retrieve Product Quote by Quote ID Test Case</w:t>
        </w:r>
        <w:r>
          <w:rPr>
            <w:webHidden/>
          </w:rPr>
          <w:tab/>
        </w:r>
        <w:r>
          <w:rPr>
            <w:webHidden/>
          </w:rPr>
          <w:fldChar w:fldCharType="begin"/>
        </w:r>
        <w:r>
          <w:rPr>
            <w:webHidden/>
          </w:rPr>
          <w:instrText xml:space="preserve"> PAGEREF _Toc58925809 \h </w:instrText>
        </w:r>
        <w:r>
          <w:rPr>
            <w:webHidden/>
          </w:rPr>
        </w:r>
        <w:r>
          <w:rPr>
            <w:webHidden/>
          </w:rPr>
          <w:fldChar w:fldCharType="separate"/>
        </w:r>
        <w:r>
          <w:rPr>
            <w:webHidden/>
          </w:rPr>
          <w:t>51</w:t>
        </w:r>
        <w:r>
          <w:rPr>
            <w:webHidden/>
          </w:rPr>
          <w:fldChar w:fldCharType="end"/>
        </w:r>
      </w:hyperlink>
    </w:p>
    <w:p w14:paraId="1CCA4371" w14:textId="54B738D9" w:rsidR="00245068" w:rsidRDefault="00245068">
      <w:pPr>
        <w:pStyle w:val="TOC1"/>
        <w:rPr>
          <w:rFonts w:asciiTheme="minorHAnsi" w:eastAsiaTheme="minorEastAsia" w:hAnsiTheme="minorHAnsi" w:cstheme="minorBidi"/>
          <w:b w:val="0"/>
          <w:bCs w:val="0"/>
          <w:noProof/>
          <w:sz w:val="22"/>
          <w:szCs w:val="22"/>
        </w:rPr>
      </w:pPr>
      <w:hyperlink w:anchor="_Toc58925810" w:history="1">
        <w:r w:rsidRPr="007D12CD">
          <w:rPr>
            <w:rStyle w:val="Hyperlink"/>
            <w:noProof/>
          </w:rPr>
          <w:t>15</w:t>
        </w:r>
        <w:r>
          <w:rPr>
            <w:rFonts w:asciiTheme="minorHAnsi" w:eastAsiaTheme="minorEastAsia" w:hAnsiTheme="minorHAnsi" w:cstheme="minorBidi"/>
            <w:b w:val="0"/>
            <w:bCs w:val="0"/>
            <w:noProof/>
            <w:sz w:val="22"/>
            <w:szCs w:val="22"/>
          </w:rPr>
          <w:tab/>
        </w:r>
        <w:r w:rsidRPr="007D12CD">
          <w:rPr>
            <w:rStyle w:val="Hyperlink"/>
            <w:noProof/>
          </w:rPr>
          <w:t>Product Quote Notification</w:t>
        </w:r>
        <w:r>
          <w:rPr>
            <w:noProof/>
            <w:webHidden/>
          </w:rPr>
          <w:tab/>
        </w:r>
        <w:r>
          <w:rPr>
            <w:noProof/>
            <w:webHidden/>
          </w:rPr>
          <w:fldChar w:fldCharType="begin"/>
        </w:r>
        <w:r>
          <w:rPr>
            <w:noProof/>
            <w:webHidden/>
          </w:rPr>
          <w:instrText xml:space="preserve"> PAGEREF _Toc58925810 \h </w:instrText>
        </w:r>
        <w:r>
          <w:rPr>
            <w:noProof/>
            <w:webHidden/>
          </w:rPr>
        </w:r>
        <w:r>
          <w:rPr>
            <w:noProof/>
            <w:webHidden/>
          </w:rPr>
          <w:fldChar w:fldCharType="separate"/>
        </w:r>
        <w:r>
          <w:rPr>
            <w:noProof/>
            <w:webHidden/>
          </w:rPr>
          <w:t>52</w:t>
        </w:r>
        <w:r>
          <w:rPr>
            <w:noProof/>
            <w:webHidden/>
          </w:rPr>
          <w:fldChar w:fldCharType="end"/>
        </w:r>
      </w:hyperlink>
    </w:p>
    <w:p w14:paraId="1689FCFA" w14:textId="126B4C34" w:rsidR="00245068" w:rsidRDefault="00245068">
      <w:pPr>
        <w:pStyle w:val="TOC2"/>
        <w:rPr>
          <w:rFonts w:asciiTheme="minorHAnsi" w:eastAsiaTheme="minorEastAsia" w:hAnsiTheme="minorHAnsi" w:cstheme="minorBidi"/>
          <w:sz w:val="22"/>
          <w:szCs w:val="22"/>
        </w:rPr>
      </w:pPr>
      <w:hyperlink w:anchor="_Toc58925811" w:history="1">
        <w:r w:rsidRPr="007D12CD">
          <w:rPr>
            <w:rStyle w:val="Hyperlink"/>
          </w:rPr>
          <w:t>15.1</w:t>
        </w:r>
        <w:r>
          <w:rPr>
            <w:rFonts w:asciiTheme="minorHAnsi" w:eastAsiaTheme="minorEastAsia" w:hAnsiTheme="minorHAnsi" w:cstheme="minorBidi"/>
            <w:sz w:val="22"/>
            <w:szCs w:val="22"/>
          </w:rPr>
          <w:tab/>
        </w:r>
        <w:r w:rsidRPr="007D12CD">
          <w:rPr>
            <w:rStyle w:val="Hyperlink"/>
          </w:rPr>
          <w:t>Product Quote Notification Sequence Diagrams</w:t>
        </w:r>
        <w:r>
          <w:rPr>
            <w:webHidden/>
          </w:rPr>
          <w:tab/>
        </w:r>
        <w:r>
          <w:rPr>
            <w:webHidden/>
          </w:rPr>
          <w:fldChar w:fldCharType="begin"/>
        </w:r>
        <w:r>
          <w:rPr>
            <w:webHidden/>
          </w:rPr>
          <w:instrText xml:space="preserve"> PAGEREF _Toc58925811 \h </w:instrText>
        </w:r>
        <w:r>
          <w:rPr>
            <w:webHidden/>
          </w:rPr>
        </w:r>
        <w:r>
          <w:rPr>
            <w:webHidden/>
          </w:rPr>
          <w:fldChar w:fldCharType="separate"/>
        </w:r>
        <w:r>
          <w:rPr>
            <w:webHidden/>
          </w:rPr>
          <w:t>52</w:t>
        </w:r>
        <w:r>
          <w:rPr>
            <w:webHidden/>
          </w:rPr>
          <w:fldChar w:fldCharType="end"/>
        </w:r>
      </w:hyperlink>
    </w:p>
    <w:p w14:paraId="46BABBC4" w14:textId="61032E88" w:rsidR="00245068" w:rsidRDefault="00245068">
      <w:pPr>
        <w:pStyle w:val="TOC3"/>
        <w:rPr>
          <w:rFonts w:asciiTheme="minorHAnsi" w:eastAsiaTheme="minorEastAsia" w:hAnsiTheme="minorHAnsi" w:cstheme="minorBidi"/>
          <w:iCs w:val="0"/>
          <w:szCs w:val="22"/>
        </w:rPr>
      </w:pPr>
      <w:hyperlink w:anchor="_Toc58925812" w:history="1">
        <w:r w:rsidRPr="007D12CD">
          <w:rPr>
            <w:rStyle w:val="Hyperlink"/>
          </w:rPr>
          <w:t>15.1.1</w:t>
        </w:r>
        <w:r>
          <w:rPr>
            <w:rFonts w:asciiTheme="minorHAnsi" w:eastAsiaTheme="minorEastAsia" w:hAnsiTheme="minorHAnsi" w:cstheme="minorBidi"/>
            <w:iCs w:val="0"/>
            <w:szCs w:val="22"/>
          </w:rPr>
          <w:tab/>
        </w:r>
        <w:r w:rsidRPr="007D12CD">
          <w:rPr>
            <w:rStyle w:val="Hyperlink"/>
          </w:rPr>
          <w:t>Register for Product Notification Sequence Diagram</w:t>
        </w:r>
        <w:r>
          <w:rPr>
            <w:webHidden/>
          </w:rPr>
          <w:tab/>
        </w:r>
        <w:r>
          <w:rPr>
            <w:webHidden/>
          </w:rPr>
          <w:fldChar w:fldCharType="begin"/>
        </w:r>
        <w:r>
          <w:rPr>
            <w:webHidden/>
          </w:rPr>
          <w:instrText xml:space="preserve"> PAGEREF _Toc58925812 \h </w:instrText>
        </w:r>
        <w:r>
          <w:rPr>
            <w:webHidden/>
          </w:rPr>
        </w:r>
        <w:r>
          <w:rPr>
            <w:webHidden/>
          </w:rPr>
          <w:fldChar w:fldCharType="separate"/>
        </w:r>
        <w:r>
          <w:rPr>
            <w:webHidden/>
          </w:rPr>
          <w:t>52</w:t>
        </w:r>
        <w:r>
          <w:rPr>
            <w:webHidden/>
          </w:rPr>
          <w:fldChar w:fldCharType="end"/>
        </w:r>
      </w:hyperlink>
    </w:p>
    <w:p w14:paraId="04C229D8" w14:textId="010A608C" w:rsidR="00245068" w:rsidRDefault="00245068">
      <w:pPr>
        <w:pStyle w:val="TOC3"/>
        <w:rPr>
          <w:rFonts w:asciiTheme="minorHAnsi" w:eastAsiaTheme="minorEastAsia" w:hAnsiTheme="minorHAnsi" w:cstheme="minorBidi"/>
          <w:iCs w:val="0"/>
          <w:szCs w:val="22"/>
        </w:rPr>
      </w:pPr>
      <w:hyperlink w:anchor="_Toc58925813" w:history="1">
        <w:r w:rsidRPr="007D12CD">
          <w:rPr>
            <w:rStyle w:val="Hyperlink"/>
          </w:rPr>
          <w:t>15.1.2</w:t>
        </w:r>
        <w:r>
          <w:rPr>
            <w:rFonts w:asciiTheme="minorHAnsi" w:eastAsiaTheme="minorEastAsia" w:hAnsiTheme="minorHAnsi" w:cstheme="minorBidi"/>
            <w:iCs w:val="0"/>
            <w:szCs w:val="22"/>
          </w:rPr>
          <w:tab/>
        </w:r>
        <w:r w:rsidRPr="007D12CD">
          <w:rPr>
            <w:rStyle w:val="Hyperlink"/>
          </w:rPr>
          <w:t>Send Product Quote Notification Sequence Diagram</w:t>
        </w:r>
        <w:r>
          <w:rPr>
            <w:webHidden/>
          </w:rPr>
          <w:tab/>
        </w:r>
        <w:r>
          <w:rPr>
            <w:webHidden/>
          </w:rPr>
          <w:fldChar w:fldCharType="begin"/>
        </w:r>
        <w:r>
          <w:rPr>
            <w:webHidden/>
          </w:rPr>
          <w:instrText xml:space="preserve"> PAGEREF _Toc58925813 \h </w:instrText>
        </w:r>
        <w:r>
          <w:rPr>
            <w:webHidden/>
          </w:rPr>
        </w:r>
        <w:r>
          <w:rPr>
            <w:webHidden/>
          </w:rPr>
          <w:fldChar w:fldCharType="separate"/>
        </w:r>
        <w:r>
          <w:rPr>
            <w:webHidden/>
          </w:rPr>
          <w:t>52</w:t>
        </w:r>
        <w:r>
          <w:rPr>
            <w:webHidden/>
          </w:rPr>
          <w:fldChar w:fldCharType="end"/>
        </w:r>
      </w:hyperlink>
    </w:p>
    <w:p w14:paraId="27CBFC91" w14:textId="2090C37E" w:rsidR="00245068" w:rsidRDefault="00245068">
      <w:pPr>
        <w:pStyle w:val="TOC2"/>
        <w:rPr>
          <w:rFonts w:asciiTheme="minorHAnsi" w:eastAsiaTheme="minorEastAsia" w:hAnsiTheme="minorHAnsi" w:cstheme="minorBidi"/>
          <w:sz w:val="22"/>
          <w:szCs w:val="22"/>
        </w:rPr>
      </w:pPr>
      <w:hyperlink w:anchor="_Toc58925814" w:history="1">
        <w:r w:rsidRPr="007D12CD">
          <w:rPr>
            <w:rStyle w:val="Hyperlink"/>
          </w:rPr>
          <w:t>15.2</w:t>
        </w:r>
        <w:r>
          <w:rPr>
            <w:rFonts w:asciiTheme="minorHAnsi" w:eastAsiaTheme="minorEastAsia" w:hAnsiTheme="minorHAnsi" w:cstheme="minorBidi"/>
            <w:sz w:val="22"/>
            <w:szCs w:val="22"/>
          </w:rPr>
          <w:tab/>
        </w:r>
        <w:r w:rsidRPr="007D12CD">
          <w:rPr>
            <w:rStyle w:val="Hyperlink"/>
          </w:rPr>
          <w:t>MEF W80 Requirements</w:t>
        </w:r>
        <w:r>
          <w:rPr>
            <w:webHidden/>
          </w:rPr>
          <w:tab/>
        </w:r>
        <w:r>
          <w:rPr>
            <w:webHidden/>
          </w:rPr>
          <w:fldChar w:fldCharType="begin"/>
        </w:r>
        <w:r>
          <w:rPr>
            <w:webHidden/>
          </w:rPr>
          <w:instrText xml:space="preserve"> PAGEREF _Toc58925814 \h </w:instrText>
        </w:r>
        <w:r>
          <w:rPr>
            <w:webHidden/>
          </w:rPr>
        </w:r>
        <w:r>
          <w:rPr>
            <w:webHidden/>
          </w:rPr>
          <w:fldChar w:fldCharType="separate"/>
        </w:r>
        <w:r>
          <w:rPr>
            <w:webHidden/>
          </w:rPr>
          <w:t>52</w:t>
        </w:r>
        <w:r>
          <w:rPr>
            <w:webHidden/>
          </w:rPr>
          <w:fldChar w:fldCharType="end"/>
        </w:r>
      </w:hyperlink>
    </w:p>
    <w:p w14:paraId="57A509E3" w14:textId="44DDC127" w:rsidR="00245068" w:rsidRDefault="00245068">
      <w:pPr>
        <w:pStyle w:val="TOC3"/>
        <w:rPr>
          <w:rFonts w:asciiTheme="minorHAnsi" w:eastAsiaTheme="minorEastAsia" w:hAnsiTheme="minorHAnsi" w:cstheme="minorBidi"/>
          <w:iCs w:val="0"/>
          <w:szCs w:val="22"/>
        </w:rPr>
      </w:pPr>
      <w:hyperlink w:anchor="_Toc58925815" w:history="1">
        <w:r w:rsidRPr="007D12CD">
          <w:rPr>
            <w:rStyle w:val="Hyperlink"/>
          </w:rPr>
          <w:t>15.2.1</w:t>
        </w:r>
        <w:r>
          <w:rPr>
            <w:rFonts w:asciiTheme="minorHAnsi" w:eastAsiaTheme="minorEastAsia" w:hAnsiTheme="minorHAnsi" w:cstheme="minorBidi"/>
            <w:iCs w:val="0"/>
            <w:szCs w:val="22"/>
          </w:rPr>
          <w:tab/>
        </w:r>
        <w:r w:rsidRPr="007D12CD">
          <w:rPr>
            <w:rStyle w:val="Hyperlink"/>
          </w:rPr>
          <w:t>Register for Product Quote Notifications Requirements</w:t>
        </w:r>
        <w:r>
          <w:rPr>
            <w:webHidden/>
          </w:rPr>
          <w:tab/>
        </w:r>
        <w:r>
          <w:rPr>
            <w:webHidden/>
          </w:rPr>
          <w:fldChar w:fldCharType="begin"/>
        </w:r>
        <w:r>
          <w:rPr>
            <w:webHidden/>
          </w:rPr>
          <w:instrText xml:space="preserve"> PAGEREF _Toc58925815 \h </w:instrText>
        </w:r>
        <w:r>
          <w:rPr>
            <w:webHidden/>
          </w:rPr>
        </w:r>
        <w:r>
          <w:rPr>
            <w:webHidden/>
          </w:rPr>
          <w:fldChar w:fldCharType="separate"/>
        </w:r>
        <w:r>
          <w:rPr>
            <w:webHidden/>
          </w:rPr>
          <w:t>53</w:t>
        </w:r>
        <w:r>
          <w:rPr>
            <w:webHidden/>
          </w:rPr>
          <w:fldChar w:fldCharType="end"/>
        </w:r>
      </w:hyperlink>
    </w:p>
    <w:p w14:paraId="717920AE" w14:textId="696EFCBC" w:rsidR="00245068" w:rsidRDefault="00245068">
      <w:pPr>
        <w:pStyle w:val="TOC3"/>
        <w:rPr>
          <w:rFonts w:asciiTheme="minorHAnsi" w:eastAsiaTheme="minorEastAsia" w:hAnsiTheme="minorHAnsi" w:cstheme="minorBidi"/>
          <w:iCs w:val="0"/>
          <w:szCs w:val="22"/>
        </w:rPr>
      </w:pPr>
      <w:hyperlink w:anchor="_Toc58925816" w:history="1">
        <w:r w:rsidRPr="007D12CD">
          <w:rPr>
            <w:rStyle w:val="Hyperlink"/>
          </w:rPr>
          <w:t>15.2.2</w:t>
        </w:r>
        <w:r>
          <w:rPr>
            <w:rFonts w:asciiTheme="minorHAnsi" w:eastAsiaTheme="minorEastAsia" w:hAnsiTheme="minorHAnsi" w:cstheme="minorBidi"/>
            <w:iCs w:val="0"/>
            <w:szCs w:val="22"/>
          </w:rPr>
          <w:tab/>
        </w:r>
        <w:r w:rsidRPr="007D12CD">
          <w:rPr>
            <w:rStyle w:val="Hyperlink"/>
          </w:rPr>
          <w:t>MEF W80 Send Product Quote Notifications Requirements</w:t>
        </w:r>
        <w:r>
          <w:rPr>
            <w:webHidden/>
          </w:rPr>
          <w:tab/>
        </w:r>
        <w:r>
          <w:rPr>
            <w:webHidden/>
          </w:rPr>
          <w:fldChar w:fldCharType="begin"/>
        </w:r>
        <w:r>
          <w:rPr>
            <w:webHidden/>
          </w:rPr>
          <w:instrText xml:space="preserve"> PAGEREF _Toc58925816 \h </w:instrText>
        </w:r>
        <w:r>
          <w:rPr>
            <w:webHidden/>
          </w:rPr>
        </w:r>
        <w:r>
          <w:rPr>
            <w:webHidden/>
          </w:rPr>
          <w:fldChar w:fldCharType="separate"/>
        </w:r>
        <w:r>
          <w:rPr>
            <w:webHidden/>
          </w:rPr>
          <w:t>53</w:t>
        </w:r>
        <w:r>
          <w:rPr>
            <w:webHidden/>
          </w:rPr>
          <w:fldChar w:fldCharType="end"/>
        </w:r>
      </w:hyperlink>
    </w:p>
    <w:p w14:paraId="4EE79D89" w14:textId="473E5EBF" w:rsidR="00245068" w:rsidRDefault="00245068">
      <w:pPr>
        <w:pStyle w:val="TOC2"/>
        <w:rPr>
          <w:rFonts w:asciiTheme="minorHAnsi" w:eastAsiaTheme="minorEastAsia" w:hAnsiTheme="minorHAnsi" w:cstheme="minorBidi"/>
          <w:sz w:val="22"/>
          <w:szCs w:val="22"/>
        </w:rPr>
      </w:pPr>
      <w:hyperlink w:anchor="_Toc58925817" w:history="1">
        <w:r w:rsidRPr="007D12CD">
          <w:rPr>
            <w:rStyle w:val="Hyperlink"/>
          </w:rPr>
          <w:t>15.3</w:t>
        </w:r>
        <w:r>
          <w:rPr>
            <w:rFonts w:asciiTheme="minorHAnsi" w:eastAsiaTheme="minorEastAsia" w:hAnsiTheme="minorHAnsi" w:cstheme="minorBidi"/>
            <w:sz w:val="22"/>
            <w:szCs w:val="22"/>
          </w:rPr>
          <w:tab/>
        </w:r>
        <w:r w:rsidRPr="007D12CD">
          <w:rPr>
            <w:rStyle w:val="Hyperlink"/>
          </w:rPr>
          <w:t>Product Quote Notification Test Cases</w:t>
        </w:r>
        <w:r>
          <w:rPr>
            <w:webHidden/>
          </w:rPr>
          <w:tab/>
        </w:r>
        <w:r>
          <w:rPr>
            <w:webHidden/>
          </w:rPr>
          <w:fldChar w:fldCharType="begin"/>
        </w:r>
        <w:r>
          <w:rPr>
            <w:webHidden/>
          </w:rPr>
          <w:instrText xml:space="preserve"> PAGEREF _Toc58925817 \h </w:instrText>
        </w:r>
        <w:r>
          <w:rPr>
            <w:webHidden/>
          </w:rPr>
        </w:r>
        <w:r>
          <w:rPr>
            <w:webHidden/>
          </w:rPr>
          <w:fldChar w:fldCharType="separate"/>
        </w:r>
        <w:r>
          <w:rPr>
            <w:webHidden/>
          </w:rPr>
          <w:t>53</w:t>
        </w:r>
        <w:r>
          <w:rPr>
            <w:webHidden/>
          </w:rPr>
          <w:fldChar w:fldCharType="end"/>
        </w:r>
      </w:hyperlink>
    </w:p>
    <w:p w14:paraId="26936105" w14:textId="63F07B7A" w:rsidR="00245068" w:rsidRDefault="00245068">
      <w:pPr>
        <w:pStyle w:val="TOC3"/>
        <w:rPr>
          <w:rFonts w:asciiTheme="minorHAnsi" w:eastAsiaTheme="minorEastAsia" w:hAnsiTheme="minorHAnsi" w:cstheme="minorBidi"/>
          <w:iCs w:val="0"/>
          <w:szCs w:val="22"/>
        </w:rPr>
      </w:pPr>
      <w:hyperlink w:anchor="_Toc58925818" w:history="1">
        <w:r w:rsidRPr="007D12CD">
          <w:rPr>
            <w:rStyle w:val="Hyperlink"/>
          </w:rPr>
          <w:t>15.3.1</w:t>
        </w:r>
        <w:r>
          <w:rPr>
            <w:rFonts w:asciiTheme="minorHAnsi" w:eastAsiaTheme="minorEastAsia" w:hAnsiTheme="minorHAnsi" w:cstheme="minorBidi"/>
            <w:iCs w:val="0"/>
            <w:szCs w:val="22"/>
          </w:rPr>
          <w:tab/>
        </w:r>
        <w:r w:rsidRPr="007D12CD">
          <w:rPr>
            <w:rStyle w:val="Hyperlink"/>
          </w:rPr>
          <w:t>Register for Product Quote Notifications Test Case</w:t>
        </w:r>
        <w:r>
          <w:rPr>
            <w:webHidden/>
          </w:rPr>
          <w:tab/>
        </w:r>
        <w:r>
          <w:rPr>
            <w:webHidden/>
          </w:rPr>
          <w:fldChar w:fldCharType="begin"/>
        </w:r>
        <w:r>
          <w:rPr>
            <w:webHidden/>
          </w:rPr>
          <w:instrText xml:space="preserve"> PAGEREF _Toc58925818 \h </w:instrText>
        </w:r>
        <w:r>
          <w:rPr>
            <w:webHidden/>
          </w:rPr>
        </w:r>
        <w:r>
          <w:rPr>
            <w:webHidden/>
          </w:rPr>
          <w:fldChar w:fldCharType="separate"/>
        </w:r>
        <w:r>
          <w:rPr>
            <w:webHidden/>
          </w:rPr>
          <w:t>53</w:t>
        </w:r>
        <w:r>
          <w:rPr>
            <w:webHidden/>
          </w:rPr>
          <w:fldChar w:fldCharType="end"/>
        </w:r>
      </w:hyperlink>
    </w:p>
    <w:p w14:paraId="7EFDC4E5" w14:textId="10C4DB2F" w:rsidR="00245068" w:rsidRDefault="00245068">
      <w:pPr>
        <w:pStyle w:val="TOC3"/>
        <w:rPr>
          <w:rFonts w:asciiTheme="minorHAnsi" w:eastAsiaTheme="minorEastAsia" w:hAnsiTheme="minorHAnsi" w:cstheme="minorBidi"/>
          <w:iCs w:val="0"/>
          <w:szCs w:val="22"/>
        </w:rPr>
      </w:pPr>
      <w:hyperlink w:anchor="_Toc58925819" w:history="1">
        <w:r w:rsidRPr="007D12CD">
          <w:rPr>
            <w:rStyle w:val="Hyperlink"/>
          </w:rPr>
          <w:t>15.3.2</w:t>
        </w:r>
        <w:r>
          <w:rPr>
            <w:rFonts w:asciiTheme="minorHAnsi" w:eastAsiaTheme="minorEastAsia" w:hAnsiTheme="minorHAnsi" w:cstheme="minorBidi"/>
            <w:iCs w:val="0"/>
            <w:szCs w:val="22"/>
          </w:rPr>
          <w:tab/>
        </w:r>
        <w:r w:rsidRPr="007D12CD">
          <w:rPr>
            <w:rStyle w:val="Hyperlink"/>
          </w:rPr>
          <w:t>Send Notification Test Case</w:t>
        </w:r>
        <w:r>
          <w:rPr>
            <w:webHidden/>
          </w:rPr>
          <w:tab/>
        </w:r>
        <w:r>
          <w:rPr>
            <w:webHidden/>
          </w:rPr>
          <w:fldChar w:fldCharType="begin"/>
        </w:r>
        <w:r>
          <w:rPr>
            <w:webHidden/>
          </w:rPr>
          <w:instrText xml:space="preserve"> PAGEREF _Toc58925819 \h </w:instrText>
        </w:r>
        <w:r>
          <w:rPr>
            <w:webHidden/>
          </w:rPr>
        </w:r>
        <w:r>
          <w:rPr>
            <w:webHidden/>
          </w:rPr>
          <w:fldChar w:fldCharType="separate"/>
        </w:r>
        <w:r>
          <w:rPr>
            <w:webHidden/>
          </w:rPr>
          <w:t>53</w:t>
        </w:r>
        <w:r>
          <w:rPr>
            <w:webHidden/>
          </w:rPr>
          <w:fldChar w:fldCharType="end"/>
        </w:r>
      </w:hyperlink>
    </w:p>
    <w:p w14:paraId="68777B5A" w14:textId="1799A040" w:rsidR="00245068" w:rsidRDefault="00245068">
      <w:pPr>
        <w:pStyle w:val="TOC1"/>
        <w:rPr>
          <w:rFonts w:asciiTheme="minorHAnsi" w:eastAsiaTheme="minorEastAsia" w:hAnsiTheme="minorHAnsi" w:cstheme="minorBidi"/>
          <w:b w:val="0"/>
          <w:bCs w:val="0"/>
          <w:noProof/>
          <w:sz w:val="22"/>
          <w:szCs w:val="22"/>
        </w:rPr>
      </w:pPr>
      <w:hyperlink w:anchor="_Toc58925820" w:history="1">
        <w:r w:rsidRPr="007D12CD">
          <w:rPr>
            <w:rStyle w:val="Hyperlink"/>
            <w:noProof/>
          </w:rPr>
          <w:t>16</w:t>
        </w:r>
        <w:r>
          <w:rPr>
            <w:rFonts w:asciiTheme="minorHAnsi" w:eastAsiaTheme="minorEastAsia" w:hAnsiTheme="minorHAnsi" w:cstheme="minorBidi"/>
            <w:b w:val="0"/>
            <w:bCs w:val="0"/>
            <w:noProof/>
            <w:sz w:val="22"/>
            <w:szCs w:val="22"/>
          </w:rPr>
          <w:tab/>
        </w:r>
        <w:r w:rsidRPr="007D12CD">
          <w:rPr>
            <w:rStyle w:val="Hyperlink"/>
            <w:noProof/>
          </w:rPr>
          <w:t>Product Inventory</w:t>
        </w:r>
        <w:r>
          <w:rPr>
            <w:noProof/>
            <w:webHidden/>
          </w:rPr>
          <w:tab/>
        </w:r>
        <w:r>
          <w:rPr>
            <w:noProof/>
            <w:webHidden/>
          </w:rPr>
          <w:fldChar w:fldCharType="begin"/>
        </w:r>
        <w:r>
          <w:rPr>
            <w:noProof/>
            <w:webHidden/>
          </w:rPr>
          <w:instrText xml:space="preserve"> PAGEREF _Toc58925820 \h </w:instrText>
        </w:r>
        <w:r>
          <w:rPr>
            <w:noProof/>
            <w:webHidden/>
          </w:rPr>
        </w:r>
        <w:r>
          <w:rPr>
            <w:noProof/>
            <w:webHidden/>
          </w:rPr>
          <w:fldChar w:fldCharType="separate"/>
        </w:r>
        <w:r>
          <w:rPr>
            <w:noProof/>
            <w:webHidden/>
          </w:rPr>
          <w:t>54</w:t>
        </w:r>
        <w:r>
          <w:rPr>
            <w:noProof/>
            <w:webHidden/>
          </w:rPr>
          <w:fldChar w:fldCharType="end"/>
        </w:r>
      </w:hyperlink>
    </w:p>
    <w:p w14:paraId="4AC416C4" w14:textId="480C98C1" w:rsidR="00245068" w:rsidRDefault="00245068">
      <w:pPr>
        <w:pStyle w:val="TOC2"/>
        <w:rPr>
          <w:rFonts w:asciiTheme="minorHAnsi" w:eastAsiaTheme="minorEastAsia" w:hAnsiTheme="minorHAnsi" w:cstheme="minorBidi"/>
          <w:sz w:val="22"/>
          <w:szCs w:val="22"/>
        </w:rPr>
      </w:pPr>
      <w:hyperlink w:anchor="_Toc58925821" w:history="1">
        <w:r w:rsidRPr="007D12CD">
          <w:rPr>
            <w:rStyle w:val="Hyperlink"/>
          </w:rPr>
          <w:t>16.1</w:t>
        </w:r>
        <w:r>
          <w:rPr>
            <w:rFonts w:asciiTheme="minorHAnsi" w:eastAsiaTheme="minorEastAsia" w:hAnsiTheme="minorHAnsi" w:cstheme="minorBidi"/>
            <w:sz w:val="22"/>
            <w:szCs w:val="22"/>
          </w:rPr>
          <w:tab/>
        </w:r>
        <w:r w:rsidRPr="007D12CD">
          <w:rPr>
            <w:rStyle w:val="Hyperlink"/>
          </w:rPr>
          <w:t>Product Inventory Sequence Diagrams</w:t>
        </w:r>
        <w:r>
          <w:rPr>
            <w:webHidden/>
          </w:rPr>
          <w:tab/>
        </w:r>
        <w:r>
          <w:rPr>
            <w:webHidden/>
          </w:rPr>
          <w:fldChar w:fldCharType="begin"/>
        </w:r>
        <w:r>
          <w:rPr>
            <w:webHidden/>
          </w:rPr>
          <w:instrText xml:space="preserve"> PAGEREF _Toc58925821 \h </w:instrText>
        </w:r>
        <w:r>
          <w:rPr>
            <w:webHidden/>
          </w:rPr>
        </w:r>
        <w:r>
          <w:rPr>
            <w:webHidden/>
          </w:rPr>
          <w:fldChar w:fldCharType="separate"/>
        </w:r>
        <w:r>
          <w:rPr>
            <w:webHidden/>
          </w:rPr>
          <w:t>54</w:t>
        </w:r>
        <w:r>
          <w:rPr>
            <w:webHidden/>
          </w:rPr>
          <w:fldChar w:fldCharType="end"/>
        </w:r>
      </w:hyperlink>
    </w:p>
    <w:p w14:paraId="5FAA4CB2" w14:textId="6D6BA5CE" w:rsidR="00245068" w:rsidRDefault="00245068">
      <w:pPr>
        <w:pStyle w:val="TOC3"/>
        <w:rPr>
          <w:rFonts w:asciiTheme="minorHAnsi" w:eastAsiaTheme="minorEastAsia" w:hAnsiTheme="minorHAnsi" w:cstheme="minorBidi"/>
          <w:iCs w:val="0"/>
          <w:szCs w:val="22"/>
        </w:rPr>
      </w:pPr>
      <w:hyperlink w:anchor="_Toc58925822" w:history="1">
        <w:r w:rsidRPr="007D12CD">
          <w:rPr>
            <w:rStyle w:val="Hyperlink"/>
          </w:rPr>
          <w:t>16.1.1</w:t>
        </w:r>
        <w:r>
          <w:rPr>
            <w:rFonts w:asciiTheme="minorHAnsi" w:eastAsiaTheme="minorEastAsia" w:hAnsiTheme="minorHAnsi" w:cstheme="minorBidi"/>
            <w:iCs w:val="0"/>
            <w:szCs w:val="22"/>
          </w:rPr>
          <w:tab/>
        </w:r>
        <w:r w:rsidRPr="007D12CD">
          <w:rPr>
            <w:rStyle w:val="Hyperlink"/>
          </w:rPr>
          <w:t>Product Inventory Retrieve Product List Sequence Diagram</w:t>
        </w:r>
        <w:r>
          <w:rPr>
            <w:webHidden/>
          </w:rPr>
          <w:tab/>
        </w:r>
        <w:r>
          <w:rPr>
            <w:webHidden/>
          </w:rPr>
          <w:fldChar w:fldCharType="begin"/>
        </w:r>
        <w:r>
          <w:rPr>
            <w:webHidden/>
          </w:rPr>
          <w:instrText xml:space="preserve"> PAGEREF _Toc58925822 \h </w:instrText>
        </w:r>
        <w:r>
          <w:rPr>
            <w:webHidden/>
          </w:rPr>
        </w:r>
        <w:r>
          <w:rPr>
            <w:webHidden/>
          </w:rPr>
          <w:fldChar w:fldCharType="separate"/>
        </w:r>
        <w:r>
          <w:rPr>
            <w:webHidden/>
          </w:rPr>
          <w:t>54</w:t>
        </w:r>
        <w:r>
          <w:rPr>
            <w:webHidden/>
          </w:rPr>
          <w:fldChar w:fldCharType="end"/>
        </w:r>
      </w:hyperlink>
    </w:p>
    <w:p w14:paraId="234D2D4B" w14:textId="519F576F" w:rsidR="00245068" w:rsidRDefault="00245068">
      <w:pPr>
        <w:pStyle w:val="TOC3"/>
        <w:rPr>
          <w:rFonts w:asciiTheme="minorHAnsi" w:eastAsiaTheme="minorEastAsia" w:hAnsiTheme="minorHAnsi" w:cstheme="minorBidi"/>
          <w:iCs w:val="0"/>
          <w:szCs w:val="22"/>
        </w:rPr>
      </w:pPr>
      <w:hyperlink w:anchor="_Toc58925823" w:history="1">
        <w:r w:rsidRPr="007D12CD">
          <w:rPr>
            <w:rStyle w:val="Hyperlink"/>
          </w:rPr>
          <w:t>16.1.2</w:t>
        </w:r>
        <w:r>
          <w:rPr>
            <w:rFonts w:asciiTheme="minorHAnsi" w:eastAsiaTheme="minorEastAsia" w:hAnsiTheme="minorHAnsi" w:cstheme="minorBidi"/>
            <w:iCs w:val="0"/>
            <w:szCs w:val="22"/>
          </w:rPr>
          <w:tab/>
        </w:r>
        <w:r w:rsidRPr="007D12CD">
          <w:rPr>
            <w:rStyle w:val="Hyperlink"/>
          </w:rPr>
          <w:t>Product Inventory Retrieve Product by ID Sequence Diagram</w:t>
        </w:r>
        <w:r>
          <w:rPr>
            <w:webHidden/>
          </w:rPr>
          <w:tab/>
        </w:r>
        <w:r>
          <w:rPr>
            <w:webHidden/>
          </w:rPr>
          <w:fldChar w:fldCharType="begin"/>
        </w:r>
        <w:r>
          <w:rPr>
            <w:webHidden/>
          </w:rPr>
          <w:instrText xml:space="preserve"> PAGEREF _Toc58925823 \h </w:instrText>
        </w:r>
        <w:r>
          <w:rPr>
            <w:webHidden/>
          </w:rPr>
        </w:r>
        <w:r>
          <w:rPr>
            <w:webHidden/>
          </w:rPr>
          <w:fldChar w:fldCharType="separate"/>
        </w:r>
        <w:r>
          <w:rPr>
            <w:webHidden/>
          </w:rPr>
          <w:t>54</w:t>
        </w:r>
        <w:r>
          <w:rPr>
            <w:webHidden/>
          </w:rPr>
          <w:fldChar w:fldCharType="end"/>
        </w:r>
      </w:hyperlink>
    </w:p>
    <w:p w14:paraId="62CF6DE9" w14:textId="6339F6DD" w:rsidR="00245068" w:rsidRDefault="00245068">
      <w:pPr>
        <w:pStyle w:val="TOC2"/>
        <w:rPr>
          <w:rFonts w:asciiTheme="minorHAnsi" w:eastAsiaTheme="minorEastAsia" w:hAnsiTheme="minorHAnsi" w:cstheme="minorBidi"/>
          <w:sz w:val="22"/>
          <w:szCs w:val="22"/>
        </w:rPr>
      </w:pPr>
      <w:hyperlink w:anchor="_Toc58925824" w:history="1">
        <w:r w:rsidRPr="007D12CD">
          <w:rPr>
            <w:rStyle w:val="Hyperlink"/>
          </w:rPr>
          <w:t>16.2</w:t>
        </w:r>
        <w:r>
          <w:rPr>
            <w:rFonts w:asciiTheme="minorHAnsi" w:eastAsiaTheme="minorEastAsia" w:hAnsiTheme="minorHAnsi" w:cstheme="minorBidi"/>
            <w:sz w:val="22"/>
            <w:szCs w:val="22"/>
          </w:rPr>
          <w:tab/>
        </w:r>
        <w:r w:rsidRPr="007D12CD">
          <w:rPr>
            <w:rStyle w:val="Hyperlink"/>
          </w:rPr>
          <w:t>MEF 81 and 81.0.1 Requirements</w:t>
        </w:r>
        <w:r>
          <w:rPr>
            <w:webHidden/>
          </w:rPr>
          <w:tab/>
        </w:r>
        <w:r>
          <w:rPr>
            <w:webHidden/>
          </w:rPr>
          <w:fldChar w:fldCharType="begin"/>
        </w:r>
        <w:r>
          <w:rPr>
            <w:webHidden/>
          </w:rPr>
          <w:instrText xml:space="preserve"> PAGEREF _Toc58925824 \h </w:instrText>
        </w:r>
        <w:r>
          <w:rPr>
            <w:webHidden/>
          </w:rPr>
        </w:r>
        <w:r>
          <w:rPr>
            <w:webHidden/>
          </w:rPr>
          <w:fldChar w:fldCharType="separate"/>
        </w:r>
        <w:r>
          <w:rPr>
            <w:webHidden/>
          </w:rPr>
          <w:t>55</w:t>
        </w:r>
        <w:r>
          <w:rPr>
            <w:webHidden/>
          </w:rPr>
          <w:fldChar w:fldCharType="end"/>
        </w:r>
      </w:hyperlink>
    </w:p>
    <w:p w14:paraId="4AB8716A" w14:textId="388CF635" w:rsidR="00245068" w:rsidRDefault="00245068">
      <w:pPr>
        <w:pStyle w:val="TOC3"/>
        <w:rPr>
          <w:rFonts w:asciiTheme="minorHAnsi" w:eastAsiaTheme="minorEastAsia" w:hAnsiTheme="minorHAnsi" w:cstheme="minorBidi"/>
          <w:iCs w:val="0"/>
          <w:szCs w:val="22"/>
        </w:rPr>
      </w:pPr>
      <w:hyperlink w:anchor="_Toc58925825" w:history="1">
        <w:r w:rsidRPr="007D12CD">
          <w:rPr>
            <w:rStyle w:val="Hyperlink"/>
          </w:rPr>
          <w:t>16.2.1</w:t>
        </w:r>
        <w:r>
          <w:rPr>
            <w:rFonts w:asciiTheme="minorHAnsi" w:eastAsiaTheme="minorEastAsia" w:hAnsiTheme="minorHAnsi" w:cstheme="minorBidi"/>
            <w:iCs w:val="0"/>
            <w:szCs w:val="22"/>
          </w:rPr>
          <w:tab/>
        </w:r>
        <w:r w:rsidRPr="007D12CD">
          <w:rPr>
            <w:rStyle w:val="Hyperlink"/>
          </w:rPr>
          <w:t>Product Inventory Retrieve List Requirements</w:t>
        </w:r>
        <w:r>
          <w:rPr>
            <w:webHidden/>
          </w:rPr>
          <w:tab/>
        </w:r>
        <w:r>
          <w:rPr>
            <w:webHidden/>
          </w:rPr>
          <w:fldChar w:fldCharType="begin"/>
        </w:r>
        <w:r>
          <w:rPr>
            <w:webHidden/>
          </w:rPr>
          <w:instrText xml:space="preserve"> PAGEREF _Toc58925825 \h </w:instrText>
        </w:r>
        <w:r>
          <w:rPr>
            <w:webHidden/>
          </w:rPr>
        </w:r>
        <w:r>
          <w:rPr>
            <w:webHidden/>
          </w:rPr>
          <w:fldChar w:fldCharType="separate"/>
        </w:r>
        <w:r>
          <w:rPr>
            <w:webHidden/>
          </w:rPr>
          <w:t>55</w:t>
        </w:r>
        <w:r>
          <w:rPr>
            <w:webHidden/>
          </w:rPr>
          <w:fldChar w:fldCharType="end"/>
        </w:r>
      </w:hyperlink>
    </w:p>
    <w:p w14:paraId="20E3CD52" w14:textId="1E74ECFC" w:rsidR="00245068" w:rsidRDefault="00245068">
      <w:pPr>
        <w:pStyle w:val="TOC3"/>
        <w:rPr>
          <w:rFonts w:asciiTheme="minorHAnsi" w:eastAsiaTheme="minorEastAsia" w:hAnsiTheme="minorHAnsi" w:cstheme="minorBidi"/>
          <w:iCs w:val="0"/>
          <w:szCs w:val="22"/>
        </w:rPr>
      </w:pPr>
      <w:hyperlink w:anchor="_Toc58925826" w:history="1">
        <w:r w:rsidRPr="007D12CD">
          <w:rPr>
            <w:rStyle w:val="Hyperlink"/>
          </w:rPr>
          <w:t>16.2.2</w:t>
        </w:r>
        <w:r>
          <w:rPr>
            <w:rFonts w:asciiTheme="minorHAnsi" w:eastAsiaTheme="minorEastAsia" w:hAnsiTheme="minorHAnsi" w:cstheme="minorBidi"/>
            <w:iCs w:val="0"/>
            <w:szCs w:val="22"/>
          </w:rPr>
          <w:tab/>
        </w:r>
        <w:r w:rsidRPr="007D12CD">
          <w:rPr>
            <w:rStyle w:val="Hyperlink"/>
          </w:rPr>
          <w:t>Product Inventory Retrieve Product ID Requirements</w:t>
        </w:r>
        <w:r>
          <w:rPr>
            <w:webHidden/>
          </w:rPr>
          <w:tab/>
        </w:r>
        <w:r>
          <w:rPr>
            <w:webHidden/>
          </w:rPr>
          <w:fldChar w:fldCharType="begin"/>
        </w:r>
        <w:r>
          <w:rPr>
            <w:webHidden/>
          </w:rPr>
          <w:instrText xml:space="preserve"> PAGEREF _Toc58925826 \h </w:instrText>
        </w:r>
        <w:r>
          <w:rPr>
            <w:webHidden/>
          </w:rPr>
        </w:r>
        <w:r>
          <w:rPr>
            <w:webHidden/>
          </w:rPr>
          <w:fldChar w:fldCharType="separate"/>
        </w:r>
        <w:r>
          <w:rPr>
            <w:webHidden/>
          </w:rPr>
          <w:t>56</w:t>
        </w:r>
        <w:r>
          <w:rPr>
            <w:webHidden/>
          </w:rPr>
          <w:fldChar w:fldCharType="end"/>
        </w:r>
      </w:hyperlink>
    </w:p>
    <w:p w14:paraId="5E488626" w14:textId="19CCA227" w:rsidR="00245068" w:rsidRDefault="00245068">
      <w:pPr>
        <w:pStyle w:val="TOC2"/>
        <w:rPr>
          <w:rFonts w:asciiTheme="minorHAnsi" w:eastAsiaTheme="minorEastAsia" w:hAnsiTheme="minorHAnsi" w:cstheme="minorBidi"/>
          <w:sz w:val="22"/>
          <w:szCs w:val="22"/>
        </w:rPr>
      </w:pPr>
      <w:hyperlink w:anchor="_Toc58925827" w:history="1">
        <w:r w:rsidRPr="007D12CD">
          <w:rPr>
            <w:rStyle w:val="Hyperlink"/>
          </w:rPr>
          <w:t>16.3</w:t>
        </w:r>
        <w:r>
          <w:rPr>
            <w:rFonts w:asciiTheme="minorHAnsi" w:eastAsiaTheme="minorEastAsia" w:hAnsiTheme="minorHAnsi" w:cstheme="minorBidi"/>
            <w:sz w:val="22"/>
            <w:szCs w:val="22"/>
          </w:rPr>
          <w:tab/>
        </w:r>
        <w:r w:rsidRPr="007D12CD">
          <w:rPr>
            <w:rStyle w:val="Hyperlink"/>
          </w:rPr>
          <w:t>Product Inventory Test Cases</w:t>
        </w:r>
        <w:r>
          <w:rPr>
            <w:webHidden/>
          </w:rPr>
          <w:tab/>
        </w:r>
        <w:r>
          <w:rPr>
            <w:webHidden/>
          </w:rPr>
          <w:fldChar w:fldCharType="begin"/>
        </w:r>
        <w:r>
          <w:rPr>
            <w:webHidden/>
          </w:rPr>
          <w:instrText xml:space="preserve"> PAGEREF _Toc58925827 \h </w:instrText>
        </w:r>
        <w:r>
          <w:rPr>
            <w:webHidden/>
          </w:rPr>
        </w:r>
        <w:r>
          <w:rPr>
            <w:webHidden/>
          </w:rPr>
          <w:fldChar w:fldCharType="separate"/>
        </w:r>
        <w:r>
          <w:rPr>
            <w:webHidden/>
          </w:rPr>
          <w:t>57</w:t>
        </w:r>
        <w:r>
          <w:rPr>
            <w:webHidden/>
          </w:rPr>
          <w:fldChar w:fldCharType="end"/>
        </w:r>
      </w:hyperlink>
    </w:p>
    <w:p w14:paraId="1F4F44F6" w14:textId="6EC93BBC" w:rsidR="00245068" w:rsidRDefault="00245068">
      <w:pPr>
        <w:pStyle w:val="TOC3"/>
        <w:rPr>
          <w:rFonts w:asciiTheme="minorHAnsi" w:eastAsiaTheme="minorEastAsia" w:hAnsiTheme="minorHAnsi" w:cstheme="minorBidi"/>
          <w:iCs w:val="0"/>
          <w:szCs w:val="22"/>
        </w:rPr>
      </w:pPr>
      <w:hyperlink w:anchor="_Toc58925828" w:history="1">
        <w:r w:rsidRPr="007D12CD">
          <w:rPr>
            <w:rStyle w:val="Hyperlink"/>
          </w:rPr>
          <w:t>16.3.1</w:t>
        </w:r>
        <w:r>
          <w:rPr>
            <w:rFonts w:asciiTheme="minorHAnsi" w:eastAsiaTheme="minorEastAsia" w:hAnsiTheme="minorHAnsi" w:cstheme="minorBidi"/>
            <w:iCs w:val="0"/>
            <w:szCs w:val="22"/>
          </w:rPr>
          <w:tab/>
        </w:r>
        <w:r w:rsidRPr="007D12CD">
          <w:rPr>
            <w:rStyle w:val="Hyperlink"/>
          </w:rPr>
          <w:t>Product Inventory Retrieve List Test Cases</w:t>
        </w:r>
        <w:r>
          <w:rPr>
            <w:webHidden/>
          </w:rPr>
          <w:tab/>
        </w:r>
        <w:r>
          <w:rPr>
            <w:webHidden/>
          </w:rPr>
          <w:fldChar w:fldCharType="begin"/>
        </w:r>
        <w:r>
          <w:rPr>
            <w:webHidden/>
          </w:rPr>
          <w:instrText xml:space="preserve"> PAGEREF _Toc58925828 \h </w:instrText>
        </w:r>
        <w:r>
          <w:rPr>
            <w:webHidden/>
          </w:rPr>
        </w:r>
        <w:r>
          <w:rPr>
            <w:webHidden/>
          </w:rPr>
          <w:fldChar w:fldCharType="separate"/>
        </w:r>
        <w:r>
          <w:rPr>
            <w:webHidden/>
          </w:rPr>
          <w:t>57</w:t>
        </w:r>
        <w:r>
          <w:rPr>
            <w:webHidden/>
          </w:rPr>
          <w:fldChar w:fldCharType="end"/>
        </w:r>
      </w:hyperlink>
    </w:p>
    <w:p w14:paraId="3F154D16" w14:textId="5744EC08" w:rsidR="00245068" w:rsidRDefault="00245068">
      <w:pPr>
        <w:pStyle w:val="TOC3"/>
        <w:rPr>
          <w:rFonts w:asciiTheme="minorHAnsi" w:eastAsiaTheme="minorEastAsia" w:hAnsiTheme="minorHAnsi" w:cstheme="minorBidi"/>
          <w:iCs w:val="0"/>
          <w:szCs w:val="22"/>
        </w:rPr>
      </w:pPr>
      <w:hyperlink w:anchor="_Toc58925829" w:history="1">
        <w:r w:rsidRPr="007D12CD">
          <w:rPr>
            <w:rStyle w:val="Hyperlink"/>
          </w:rPr>
          <w:t>16.3.2</w:t>
        </w:r>
        <w:r>
          <w:rPr>
            <w:rFonts w:asciiTheme="minorHAnsi" w:eastAsiaTheme="minorEastAsia" w:hAnsiTheme="minorHAnsi" w:cstheme="minorBidi"/>
            <w:iCs w:val="0"/>
            <w:szCs w:val="22"/>
          </w:rPr>
          <w:tab/>
        </w:r>
        <w:r w:rsidRPr="007D12CD">
          <w:rPr>
            <w:rStyle w:val="Hyperlink"/>
          </w:rPr>
          <w:t>Product Inventory Retrieve Product ID Test Cases</w:t>
        </w:r>
        <w:r>
          <w:rPr>
            <w:webHidden/>
          </w:rPr>
          <w:tab/>
        </w:r>
        <w:r>
          <w:rPr>
            <w:webHidden/>
          </w:rPr>
          <w:fldChar w:fldCharType="begin"/>
        </w:r>
        <w:r>
          <w:rPr>
            <w:webHidden/>
          </w:rPr>
          <w:instrText xml:space="preserve"> PAGEREF _Toc58925829 \h </w:instrText>
        </w:r>
        <w:r>
          <w:rPr>
            <w:webHidden/>
          </w:rPr>
        </w:r>
        <w:r>
          <w:rPr>
            <w:webHidden/>
          </w:rPr>
          <w:fldChar w:fldCharType="separate"/>
        </w:r>
        <w:r>
          <w:rPr>
            <w:webHidden/>
          </w:rPr>
          <w:t>57</w:t>
        </w:r>
        <w:r>
          <w:rPr>
            <w:webHidden/>
          </w:rPr>
          <w:fldChar w:fldCharType="end"/>
        </w:r>
      </w:hyperlink>
    </w:p>
    <w:p w14:paraId="2F3B15EB" w14:textId="6ACC9337" w:rsidR="00245068" w:rsidRDefault="00245068">
      <w:pPr>
        <w:pStyle w:val="TOC1"/>
        <w:rPr>
          <w:rFonts w:asciiTheme="minorHAnsi" w:eastAsiaTheme="minorEastAsia" w:hAnsiTheme="minorHAnsi" w:cstheme="minorBidi"/>
          <w:b w:val="0"/>
          <w:bCs w:val="0"/>
          <w:noProof/>
          <w:sz w:val="22"/>
          <w:szCs w:val="22"/>
        </w:rPr>
      </w:pPr>
      <w:hyperlink w:anchor="_Toc58925830" w:history="1">
        <w:r w:rsidRPr="007D12CD">
          <w:rPr>
            <w:rStyle w:val="Hyperlink"/>
            <w:noProof/>
          </w:rPr>
          <w:t>17</w:t>
        </w:r>
        <w:r>
          <w:rPr>
            <w:rFonts w:asciiTheme="minorHAnsi" w:eastAsiaTheme="minorEastAsia" w:hAnsiTheme="minorHAnsi" w:cstheme="minorBidi"/>
            <w:b w:val="0"/>
            <w:bCs w:val="0"/>
            <w:noProof/>
            <w:sz w:val="22"/>
            <w:szCs w:val="22"/>
          </w:rPr>
          <w:tab/>
        </w:r>
        <w:r w:rsidRPr="007D12CD">
          <w:rPr>
            <w:rStyle w:val="Hyperlink"/>
            <w:noProof/>
          </w:rPr>
          <w:t>Product Order Creation, Retrieval, and Notification</w:t>
        </w:r>
        <w:r>
          <w:rPr>
            <w:noProof/>
            <w:webHidden/>
          </w:rPr>
          <w:tab/>
        </w:r>
        <w:r>
          <w:rPr>
            <w:noProof/>
            <w:webHidden/>
          </w:rPr>
          <w:fldChar w:fldCharType="begin"/>
        </w:r>
        <w:r>
          <w:rPr>
            <w:noProof/>
            <w:webHidden/>
          </w:rPr>
          <w:instrText xml:space="preserve"> PAGEREF _Toc58925830 \h </w:instrText>
        </w:r>
        <w:r>
          <w:rPr>
            <w:noProof/>
            <w:webHidden/>
          </w:rPr>
        </w:r>
        <w:r>
          <w:rPr>
            <w:noProof/>
            <w:webHidden/>
          </w:rPr>
          <w:fldChar w:fldCharType="separate"/>
        </w:r>
        <w:r>
          <w:rPr>
            <w:noProof/>
            <w:webHidden/>
          </w:rPr>
          <w:t>58</w:t>
        </w:r>
        <w:r>
          <w:rPr>
            <w:noProof/>
            <w:webHidden/>
          </w:rPr>
          <w:fldChar w:fldCharType="end"/>
        </w:r>
      </w:hyperlink>
    </w:p>
    <w:p w14:paraId="08C49272" w14:textId="16B56346" w:rsidR="00245068" w:rsidRDefault="00245068">
      <w:pPr>
        <w:pStyle w:val="TOC1"/>
        <w:rPr>
          <w:rFonts w:asciiTheme="minorHAnsi" w:eastAsiaTheme="minorEastAsia" w:hAnsiTheme="minorHAnsi" w:cstheme="minorBidi"/>
          <w:b w:val="0"/>
          <w:bCs w:val="0"/>
          <w:noProof/>
          <w:sz w:val="22"/>
          <w:szCs w:val="22"/>
        </w:rPr>
      </w:pPr>
      <w:hyperlink w:anchor="_Toc58925831" w:history="1">
        <w:r w:rsidRPr="007D12CD">
          <w:rPr>
            <w:rStyle w:val="Hyperlink"/>
            <w:noProof/>
          </w:rPr>
          <w:t>18</w:t>
        </w:r>
        <w:r>
          <w:rPr>
            <w:rFonts w:asciiTheme="minorHAnsi" w:eastAsiaTheme="minorEastAsia" w:hAnsiTheme="minorHAnsi" w:cstheme="minorBidi"/>
            <w:b w:val="0"/>
            <w:bCs w:val="0"/>
            <w:noProof/>
            <w:sz w:val="22"/>
            <w:szCs w:val="22"/>
          </w:rPr>
          <w:tab/>
        </w:r>
        <w:r w:rsidRPr="007D12CD">
          <w:rPr>
            <w:rStyle w:val="Hyperlink"/>
            <w:noProof/>
          </w:rPr>
          <w:t>References</w:t>
        </w:r>
        <w:r>
          <w:rPr>
            <w:noProof/>
            <w:webHidden/>
          </w:rPr>
          <w:tab/>
        </w:r>
        <w:r>
          <w:rPr>
            <w:noProof/>
            <w:webHidden/>
          </w:rPr>
          <w:fldChar w:fldCharType="begin"/>
        </w:r>
        <w:r>
          <w:rPr>
            <w:noProof/>
            <w:webHidden/>
          </w:rPr>
          <w:instrText xml:space="preserve"> PAGEREF _Toc58925831 \h </w:instrText>
        </w:r>
        <w:r>
          <w:rPr>
            <w:noProof/>
            <w:webHidden/>
          </w:rPr>
        </w:r>
        <w:r>
          <w:rPr>
            <w:noProof/>
            <w:webHidden/>
          </w:rPr>
          <w:fldChar w:fldCharType="separate"/>
        </w:r>
        <w:r>
          <w:rPr>
            <w:noProof/>
            <w:webHidden/>
          </w:rPr>
          <w:t>59</w:t>
        </w:r>
        <w:r>
          <w:rPr>
            <w:noProof/>
            <w:webHidden/>
          </w:rPr>
          <w:fldChar w:fldCharType="end"/>
        </w:r>
      </w:hyperlink>
    </w:p>
    <w:p w14:paraId="3AC6DBDF" w14:textId="7832CA1F" w:rsidR="00804E8F" w:rsidRDefault="002103C0" w:rsidP="00804E8F">
      <w:r>
        <w:fldChar w:fldCharType="end"/>
      </w:r>
      <w:bookmarkStart w:id="6" w:name="_Toc410434163"/>
      <w:bookmarkEnd w:id="4"/>
      <w:r w:rsidR="00804E8F">
        <w:br w:type="page"/>
      </w:r>
    </w:p>
    <w:p w14:paraId="79EDD44C" w14:textId="77777777" w:rsidR="00B2019D" w:rsidRDefault="00B2019D" w:rsidP="0091383C">
      <w:pPr>
        <w:pStyle w:val="Heading"/>
      </w:pPr>
      <w:r>
        <w:lastRenderedPageBreak/>
        <w:t>List of Figures</w:t>
      </w:r>
    </w:p>
    <w:p w14:paraId="049B51EB" w14:textId="072B743A" w:rsidR="00245068" w:rsidRDefault="00B2019D">
      <w:pPr>
        <w:pStyle w:val="TableofFigures"/>
        <w:tabs>
          <w:tab w:val="right" w:leader="dot" w:pos="9350"/>
        </w:tabs>
        <w:rPr>
          <w:rFonts w:asciiTheme="minorHAnsi" w:eastAsiaTheme="minorEastAsia" w:hAnsiTheme="minorHAnsi" w:cstheme="minorBidi"/>
          <w:noProof/>
          <w:sz w:val="22"/>
          <w:szCs w:val="22"/>
        </w:rPr>
      </w:pPr>
      <w:r>
        <w:rPr>
          <w:smallCaps/>
        </w:rPr>
        <w:fldChar w:fldCharType="begin"/>
      </w:r>
      <w:r>
        <w:rPr>
          <w:smallCaps/>
        </w:rPr>
        <w:instrText xml:space="preserve"> TOC \h \z \c "Figure" </w:instrText>
      </w:r>
      <w:r>
        <w:rPr>
          <w:smallCaps/>
        </w:rPr>
        <w:fldChar w:fldCharType="separate"/>
      </w:r>
      <w:hyperlink w:anchor="_Toc58925832" w:history="1">
        <w:r w:rsidR="00245068" w:rsidRPr="00232B70">
          <w:rPr>
            <w:rStyle w:val="Hyperlink"/>
            <w:noProof/>
          </w:rPr>
          <w:t>Figure 1 – Place to Site and Address Relationship</w:t>
        </w:r>
        <w:r w:rsidR="00245068">
          <w:rPr>
            <w:noProof/>
            <w:webHidden/>
          </w:rPr>
          <w:tab/>
        </w:r>
        <w:r w:rsidR="00245068">
          <w:rPr>
            <w:noProof/>
            <w:webHidden/>
          </w:rPr>
          <w:fldChar w:fldCharType="begin"/>
        </w:r>
        <w:r w:rsidR="00245068">
          <w:rPr>
            <w:noProof/>
            <w:webHidden/>
          </w:rPr>
          <w:instrText xml:space="preserve"> PAGEREF _Toc58925832 \h </w:instrText>
        </w:r>
        <w:r w:rsidR="00245068">
          <w:rPr>
            <w:noProof/>
            <w:webHidden/>
          </w:rPr>
        </w:r>
        <w:r w:rsidR="00245068">
          <w:rPr>
            <w:noProof/>
            <w:webHidden/>
          </w:rPr>
          <w:fldChar w:fldCharType="separate"/>
        </w:r>
        <w:r w:rsidR="00245068">
          <w:rPr>
            <w:noProof/>
            <w:webHidden/>
          </w:rPr>
          <w:t>7</w:t>
        </w:r>
        <w:r w:rsidR="00245068">
          <w:rPr>
            <w:noProof/>
            <w:webHidden/>
          </w:rPr>
          <w:fldChar w:fldCharType="end"/>
        </w:r>
      </w:hyperlink>
    </w:p>
    <w:p w14:paraId="55A261F6" w14:textId="1A28157F"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33" w:history="1">
        <w:r w:rsidRPr="00232B70">
          <w:rPr>
            <w:rStyle w:val="Hyperlink"/>
            <w:noProof/>
          </w:rPr>
          <w:t>Figure 2 – Address Validation Sequence Diagram</w:t>
        </w:r>
        <w:r>
          <w:rPr>
            <w:noProof/>
            <w:webHidden/>
          </w:rPr>
          <w:tab/>
        </w:r>
        <w:r>
          <w:rPr>
            <w:noProof/>
            <w:webHidden/>
          </w:rPr>
          <w:fldChar w:fldCharType="begin"/>
        </w:r>
        <w:r>
          <w:rPr>
            <w:noProof/>
            <w:webHidden/>
          </w:rPr>
          <w:instrText xml:space="preserve"> PAGEREF _Toc58925833 \h </w:instrText>
        </w:r>
        <w:r>
          <w:rPr>
            <w:noProof/>
            <w:webHidden/>
          </w:rPr>
        </w:r>
        <w:r>
          <w:rPr>
            <w:noProof/>
            <w:webHidden/>
          </w:rPr>
          <w:fldChar w:fldCharType="separate"/>
        </w:r>
        <w:r>
          <w:rPr>
            <w:noProof/>
            <w:webHidden/>
          </w:rPr>
          <w:t>10</w:t>
        </w:r>
        <w:r>
          <w:rPr>
            <w:noProof/>
            <w:webHidden/>
          </w:rPr>
          <w:fldChar w:fldCharType="end"/>
        </w:r>
      </w:hyperlink>
    </w:p>
    <w:p w14:paraId="5195000B" w14:textId="493589D2"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34" w:history="1">
        <w:r w:rsidRPr="00232B70">
          <w:rPr>
            <w:rStyle w:val="Hyperlink"/>
            <w:noProof/>
          </w:rPr>
          <w:t>Figure 3 – Retrieve Service Site List Sequence Diagram</w:t>
        </w:r>
        <w:r>
          <w:rPr>
            <w:noProof/>
            <w:webHidden/>
          </w:rPr>
          <w:tab/>
        </w:r>
        <w:r>
          <w:rPr>
            <w:noProof/>
            <w:webHidden/>
          </w:rPr>
          <w:fldChar w:fldCharType="begin"/>
        </w:r>
        <w:r>
          <w:rPr>
            <w:noProof/>
            <w:webHidden/>
          </w:rPr>
          <w:instrText xml:space="preserve"> PAGEREF _Toc58925834 \h </w:instrText>
        </w:r>
        <w:r>
          <w:rPr>
            <w:noProof/>
            <w:webHidden/>
          </w:rPr>
        </w:r>
        <w:r>
          <w:rPr>
            <w:noProof/>
            <w:webHidden/>
          </w:rPr>
          <w:fldChar w:fldCharType="separate"/>
        </w:r>
        <w:r>
          <w:rPr>
            <w:noProof/>
            <w:webHidden/>
          </w:rPr>
          <w:t>25</w:t>
        </w:r>
        <w:r>
          <w:rPr>
            <w:noProof/>
            <w:webHidden/>
          </w:rPr>
          <w:fldChar w:fldCharType="end"/>
        </w:r>
      </w:hyperlink>
    </w:p>
    <w:p w14:paraId="5C2F927E" w14:textId="43FD9D45"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35" w:history="1">
        <w:r w:rsidRPr="00232B70">
          <w:rPr>
            <w:rStyle w:val="Hyperlink"/>
            <w:noProof/>
          </w:rPr>
          <w:t>Figure 4 – Retrieve Service Site by ID Sequence Diagram</w:t>
        </w:r>
        <w:r>
          <w:rPr>
            <w:noProof/>
            <w:webHidden/>
          </w:rPr>
          <w:tab/>
        </w:r>
        <w:r>
          <w:rPr>
            <w:noProof/>
            <w:webHidden/>
          </w:rPr>
          <w:fldChar w:fldCharType="begin"/>
        </w:r>
        <w:r>
          <w:rPr>
            <w:noProof/>
            <w:webHidden/>
          </w:rPr>
          <w:instrText xml:space="preserve"> PAGEREF _Toc58925835 \h </w:instrText>
        </w:r>
        <w:r>
          <w:rPr>
            <w:noProof/>
            <w:webHidden/>
          </w:rPr>
        </w:r>
        <w:r>
          <w:rPr>
            <w:noProof/>
            <w:webHidden/>
          </w:rPr>
          <w:fldChar w:fldCharType="separate"/>
        </w:r>
        <w:r>
          <w:rPr>
            <w:noProof/>
            <w:webHidden/>
          </w:rPr>
          <w:t>25</w:t>
        </w:r>
        <w:r>
          <w:rPr>
            <w:noProof/>
            <w:webHidden/>
          </w:rPr>
          <w:fldChar w:fldCharType="end"/>
        </w:r>
      </w:hyperlink>
    </w:p>
    <w:p w14:paraId="2813C637" w14:textId="2CC94A0B"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36" w:history="1">
        <w:r w:rsidRPr="00232B70">
          <w:rPr>
            <w:rStyle w:val="Hyperlink"/>
            <w:noProof/>
          </w:rPr>
          <w:t>Figure 5 – POQ Creation POQ Activity = INSTALL Sequence Diagram</w:t>
        </w:r>
        <w:r>
          <w:rPr>
            <w:noProof/>
            <w:webHidden/>
          </w:rPr>
          <w:tab/>
        </w:r>
        <w:r>
          <w:rPr>
            <w:noProof/>
            <w:webHidden/>
          </w:rPr>
          <w:fldChar w:fldCharType="begin"/>
        </w:r>
        <w:r>
          <w:rPr>
            <w:noProof/>
            <w:webHidden/>
          </w:rPr>
          <w:instrText xml:space="preserve"> PAGEREF _Toc58925836 \h </w:instrText>
        </w:r>
        <w:r>
          <w:rPr>
            <w:noProof/>
            <w:webHidden/>
          </w:rPr>
        </w:r>
        <w:r>
          <w:rPr>
            <w:noProof/>
            <w:webHidden/>
          </w:rPr>
          <w:fldChar w:fldCharType="separate"/>
        </w:r>
        <w:r>
          <w:rPr>
            <w:noProof/>
            <w:webHidden/>
          </w:rPr>
          <w:t>28</w:t>
        </w:r>
        <w:r>
          <w:rPr>
            <w:noProof/>
            <w:webHidden/>
          </w:rPr>
          <w:fldChar w:fldCharType="end"/>
        </w:r>
      </w:hyperlink>
    </w:p>
    <w:p w14:paraId="19A7E8AD" w14:textId="6F22472C"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37" w:history="1">
        <w:r w:rsidRPr="00232B70">
          <w:rPr>
            <w:rStyle w:val="Hyperlink"/>
            <w:noProof/>
          </w:rPr>
          <w:t>Figure 6 – POQ Creation POQ Activity = CHANGE Sequence Diagram</w:t>
        </w:r>
        <w:r>
          <w:rPr>
            <w:noProof/>
            <w:webHidden/>
          </w:rPr>
          <w:tab/>
        </w:r>
        <w:r>
          <w:rPr>
            <w:noProof/>
            <w:webHidden/>
          </w:rPr>
          <w:fldChar w:fldCharType="begin"/>
        </w:r>
        <w:r>
          <w:rPr>
            <w:noProof/>
            <w:webHidden/>
          </w:rPr>
          <w:instrText xml:space="preserve"> PAGEREF _Toc58925837 \h </w:instrText>
        </w:r>
        <w:r>
          <w:rPr>
            <w:noProof/>
            <w:webHidden/>
          </w:rPr>
        </w:r>
        <w:r>
          <w:rPr>
            <w:noProof/>
            <w:webHidden/>
          </w:rPr>
          <w:fldChar w:fldCharType="separate"/>
        </w:r>
        <w:r>
          <w:rPr>
            <w:noProof/>
            <w:webHidden/>
          </w:rPr>
          <w:t>29</w:t>
        </w:r>
        <w:r>
          <w:rPr>
            <w:noProof/>
            <w:webHidden/>
          </w:rPr>
          <w:fldChar w:fldCharType="end"/>
        </w:r>
      </w:hyperlink>
    </w:p>
    <w:p w14:paraId="5995ED44" w14:textId="4870E09E"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38" w:history="1">
        <w:r w:rsidRPr="00232B70">
          <w:rPr>
            <w:rStyle w:val="Hyperlink"/>
            <w:noProof/>
          </w:rPr>
          <w:t>Figure 7 – POQ Creation POQ Activity = DISCONNECT Sequence Diagram</w:t>
        </w:r>
        <w:r>
          <w:rPr>
            <w:noProof/>
            <w:webHidden/>
          </w:rPr>
          <w:tab/>
        </w:r>
        <w:r>
          <w:rPr>
            <w:noProof/>
            <w:webHidden/>
          </w:rPr>
          <w:fldChar w:fldCharType="begin"/>
        </w:r>
        <w:r>
          <w:rPr>
            <w:noProof/>
            <w:webHidden/>
          </w:rPr>
          <w:instrText xml:space="preserve"> PAGEREF _Toc58925838 \h </w:instrText>
        </w:r>
        <w:r>
          <w:rPr>
            <w:noProof/>
            <w:webHidden/>
          </w:rPr>
        </w:r>
        <w:r>
          <w:rPr>
            <w:noProof/>
            <w:webHidden/>
          </w:rPr>
          <w:fldChar w:fldCharType="separate"/>
        </w:r>
        <w:r>
          <w:rPr>
            <w:noProof/>
            <w:webHidden/>
          </w:rPr>
          <w:t>30</w:t>
        </w:r>
        <w:r>
          <w:rPr>
            <w:noProof/>
            <w:webHidden/>
          </w:rPr>
          <w:fldChar w:fldCharType="end"/>
        </w:r>
      </w:hyperlink>
    </w:p>
    <w:p w14:paraId="67BC4149" w14:textId="725EDF13"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39" w:history="1">
        <w:r w:rsidRPr="00232B70">
          <w:rPr>
            <w:rStyle w:val="Hyperlink"/>
            <w:noProof/>
          </w:rPr>
          <w:t>Figure 8 – Retrieve POQ List Sequence Diagram</w:t>
        </w:r>
        <w:r>
          <w:rPr>
            <w:noProof/>
            <w:webHidden/>
          </w:rPr>
          <w:tab/>
        </w:r>
        <w:r>
          <w:rPr>
            <w:noProof/>
            <w:webHidden/>
          </w:rPr>
          <w:fldChar w:fldCharType="begin"/>
        </w:r>
        <w:r>
          <w:rPr>
            <w:noProof/>
            <w:webHidden/>
          </w:rPr>
          <w:instrText xml:space="preserve"> PAGEREF _Toc58925839 \h </w:instrText>
        </w:r>
        <w:r>
          <w:rPr>
            <w:noProof/>
            <w:webHidden/>
          </w:rPr>
        </w:r>
        <w:r>
          <w:rPr>
            <w:noProof/>
            <w:webHidden/>
          </w:rPr>
          <w:fldChar w:fldCharType="separate"/>
        </w:r>
        <w:r>
          <w:rPr>
            <w:noProof/>
            <w:webHidden/>
          </w:rPr>
          <w:t>33</w:t>
        </w:r>
        <w:r>
          <w:rPr>
            <w:noProof/>
            <w:webHidden/>
          </w:rPr>
          <w:fldChar w:fldCharType="end"/>
        </w:r>
      </w:hyperlink>
    </w:p>
    <w:p w14:paraId="3C2189D3" w14:textId="60BD27F7"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40" w:history="1">
        <w:r w:rsidRPr="00232B70">
          <w:rPr>
            <w:rStyle w:val="Hyperlink"/>
            <w:noProof/>
          </w:rPr>
          <w:t>Figure 9 – Retrieve POQ by ID</w:t>
        </w:r>
        <w:r>
          <w:rPr>
            <w:noProof/>
            <w:webHidden/>
          </w:rPr>
          <w:tab/>
        </w:r>
        <w:r>
          <w:rPr>
            <w:noProof/>
            <w:webHidden/>
          </w:rPr>
          <w:fldChar w:fldCharType="begin"/>
        </w:r>
        <w:r>
          <w:rPr>
            <w:noProof/>
            <w:webHidden/>
          </w:rPr>
          <w:instrText xml:space="preserve"> PAGEREF _Toc58925840 \h </w:instrText>
        </w:r>
        <w:r>
          <w:rPr>
            <w:noProof/>
            <w:webHidden/>
          </w:rPr>
        </w:r>
        <w:r>
          <w:rPr>
            <w:noProof/>
            <w:webHidden/>
          </w:rPr>
          <w:fldChar w:fldCharType="separate"/>
        </w:r>
        <w:r>
          <w:rPr>
            <w:noProof/>
            <w:webHidden/>
          </w:rPr>
          <w:t>34</w:t>
        </w:r>
        <w:r>
          <w:rPr>
            <w:noProof/>
            <w:webHidden/>
          </w:rPr>
          <w:fldChar w:fldCharType="end"/>
        </w:r>
      </w:hyperlink>
    </w:p>
    <w:p w14:paraId="384D7ABA" w14:textId="41BE220F"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41" w:history="1">
        <w:r w:rsidRPr="00232B70">
          <w:rPr>
            <w:rStyle w:val="Hyperlink"/>
            <w:noProof/>
          </w:rPr>
          <w:t>Figure 10 – Register for POQ Notifications Sequence Diagram</w:t>
        </w:r>
        <w:r>
          <w:rPr>
            <w:noProof/>
            <w:webHidden/>
          </w:rPr>
          <w:tab/>
        </w:r>
        <w:r>
          <w:rPr>
            <w:noProof/>
            <w:webHidden/>
          </w:rPr>
          <w:fldChar w:fldCharType="begin"/>
        </w:r>
        <w:r>
          <w:rPr>
            <w:noProof/>
            <w:webHidden/>
          </w:rPr>
          <w:instrText xml:space="preserve"> PAGEREF _Toc58925841 \h </w:instrText>
        </w:r>
        <w:r>
          <w:rPr>
            <w:noProof/>
            <w:webHidden/>
          </w:rPr>
        </w:r>
        <w:r>
          <w:rPr>
            <w:noProof/>
            <w:webHidden/>
          </w:rPr>
          <w:fldChar w:fldCharType="separate"/>
        </w:r>
        <w:r>
          <w:rPr>
            <w:noProof/>
            <w:webHidden/>
          </w:rPr>
          <w:t>37</w:t>
        </w:r>
        <w:r>
          <w:rPr>
            <w:noProof/>
            <w:webHidden/>
          </w:rPr>
          <w:fldChar w:fldCharType="end"/>
        </w:r>
      </w:hyperlink>
    </w:p>
    <w:p w14:paraId="0F6A117B" w14:textId="44A7345C"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42" w:history="1">
        <w:r w:rsidRPr="00232B70">
          <w:rPr>
            <w:rStyle w:val="Hyperlink"/>
            <w:noProof/>
          </w:rPr>
          <w:t>Figure 11 – POQ Notification</w:t>
        </w:r>
        <w:r>
          <w:rPr>
            <w:noProof/>
            <w:webHidden/>
          </w:rPr>
          <w:tab/>
        </w:r>
        <w:r>
          <w:rPr>
            <w:noProof/>
            <w:webHidden/>
          </w:rPr>
          <w:fldChar w:fldCharType="begin"/>
        </w:r>
        <w:r>
          <w:rPr>
            <w:noProof/>
            <w:webHidden/>
          </w:rPr>
          <w:instrText xml:space="preserve"> PAGEREF _Toc58925842 \h </w:instrText>
        </w:r>
        <w:r>
          <w:rPr>
            <w:noProof/>
            <w:webHidden/>
          </w:rPr>
        </w:r>
        <w:r>
          <w:rPr>
            <w:noProof/>
            <w:webHidden/>
          </w:rPr>
          <w:fldChar w:fldCharType="separate"/>
        </w:r>
        <w:r>
          <w:rPr>
            <w:noProof/>
            <w:webHidden/>
          </w:rPr>
          <w:t>37</w:t>
        </w:r>
        <w:r>
          <w:rPr>
            <w:noProof/>
            <w:webHidden/>
          </w:rPr>
          <w:fldChar w:fldCharType="end"/>
        </w:r>
      </w:hyperlink>
    </w:p>
    <w:p w14:paraId="732D6257" w14:textId="5788E1C2"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43" w:history="1">
        <w:r w:rsidRPr="00232B70">
          <w:rPr>
            <w:rStyle w:val="Hyperlink"/>
            <w:noProof/>
          </w:rPr>
          <w:t>Figure 12 – Product Quote Create with Immediate Response = TRUE Sequence Diagram</w:t>
        </w:r>
        <w:r>
          <w:rPr>
            <w:noProof/>
            <w:webHidden/>
          </w:rPr>
          <w:tab/>
        </w:r>
        <w:r>
          <w:rPr>
            <w:noProof/>
            <w:webHidden/>
          </w:rPr>
          <w:fldChar w:fldCharType="begin"/>
        </w:r>
        <w:r>
          <w:rPr>
            <w:noProof/>
            <w:webHidden/>
          </w:rPr>
          <w:instrText xml:space="preserve"> PAGEREF _Toc58925843 \h </w:instrText>
        </w:r>
        <w:r>
          <w:rPr>
            <w:noProof/>
            <w:webHidden/>
          </w:rPr>
        </w:r>
        <w:r>
          <w:rPr>
            <w:noProof/>
            <w:webHidden/>
          </w:rPr>
          <w:fldChar w:fldCharType="separate"/>
        </w:r>
        <w:r>
          <w:rPr>
            <w:noProof/>
            <w:webHidden/>
          </w:rPr>
          <w:t>40</w:t>
        </w:r>
        <w:r>
          <w:rPr>
            <w:noProof/>
            <w:webHidden/>
          </w:rPr>
          <w:fldChar w:fldCharType="end"/>
        </w:r>
      </w:hyperlink>
    </w:p>
    <w:p w14:paraId="2F228876" w14:textId="118DAFE7"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44" w:history="1">
        <w:r w:rsidRPr="00232B70">
          <w:rPr>
            <w:rStyle w:val="Hyperlink"/>
            <w:noProof/>
          </w:rPr>
          <w:t>Figure 13 – Product Quote Create With Immediate Response = FALSE Sequence Diagram</w:t>
        </w:r>
        <w:r>
          <w:rPr>
            <w:noProof/>
            <w:webHidden/>
          </w:rPr>
          <w:tab/>
        </w:r>
        <w:r>
          <w:rPr>
            <w:noProof/>
            <w:webHidden/>
          </w:rPr>
          <w:fldChar w:fldCharType="begin"/>
        </w:r>
        <w:r>
          <w:rPr>
            <w:noProof/>
            <w:webHidden/>
          </w:rPr>
          <w:instrText xml:space="preserve"> PAGEREF _Toc58925844 \h </w:instrText>
        </w:r>
        <w:r>
          <w:rPr>
            <w:noProof/>
            <w:webHidden/>
          </w:rPr>
        </w:r>
        <w:r>
          <w:rPr>
            <w:noProof/>
            <w:webHidden/>
          </w:rPr>
          <w:fldChar w:fldCharType="separate"/>
        </w:r>
        <w:r>
          <w:rPr>
            <w:noProof/>
            <w:webHidden/>
          </w:rPr>
          <w:t>41</w:t>
        </w:r>
        <w:r>
          <w:rPr>
            <w:noProof/>
            <w:webHidden/>
          </w:rPr>
          <w:fldChar w:fldCharType="end"/>
        </w:r>
      </w:hyperlink>
    </w:p>
    <w:p w14:paraId="5AD9DD39" w14:textId="152C4C44"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45" w:history="1">
        <w:r w:rsidRPr="00232B70">
          <w:rPr>
            <w:rStyle w:val="Hyperlink"/>
            <w:noProof/>
          </w:rPr>
          <w:t>Figure 14 – Product Quote Create With Immediate Response = FALSE, Immediate Response Sequence Diagram</w:t>
        </w:r>
        <w:r>
          <w:rPr>
            <w:noProof/>
            <w:webHidden/>
          </w:rPr>
          <w:tab/>
        </w:r>
        <w:r>
          <w:rPr>
            <w:noProof/>
            <w:webHidden/>
          </w:rPr>
          <w:fldChar w:fldCharType="begin"/>
        </w:r>
        <w:r>
          <w:rPr>
            <w:noProof/>
            <w:webHidden/>
          </w:rPr>
          <w:instrText xml:space="preserve"> PAGEREF _Toc58925845 \h </w:instrText>
        </w:r>
        <w:r>
          <w:rPr>
            <w:noProof/>
            <w:webHidden/>
          </w:rPr>
        </w:r>
        <w:r>
          <w:rPr>
            <w:noProof/>
            <w:webHidden/>
          </w:rPr>
          <w:fldChar w:fldCharType="separate"/>
        </w:r>
        <w:r>
          <w:rPr>
            <w:noProof/>
            <w:webHidden/>
          </w:rPr>
          <w:t>42</w:t>
        </w:r>
        <w:r>
          <w:rPr>
            <w:noProof/>
            <w:webHidden/>
          </w:rPr>
          <w:fldChar w:fldCharType="end"/>
        </w:r>
      </w:hyperlink>
    </w:p>
    <w:p w14:paraId="7308C30C" w14:textId="51B9B710"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46" w:history="1">
        <w:r w:rsidRPr="00232B70">
          <w:rPr>
            <w:rStyle w:val="Hyperlink"/>
            <w:noProof/>
          </w:rPr>
          <w:t>Figure 15 – Cancel Quote Sequence Diagram</w:t>
        </w:r>
        <w:r>
          <w:rPr>
            <w:noProof/>
            <w:webHidden/>
          </w:rPr>
          <w:tab/>
        </w:r>
        <w:r>
          <w:rPr>
            <w:noProof/>
            <w:webHidden/>
          </w:rPr>
          <w:fldChar w:fldCharType="begin"/>
        </w:r>
        <w:r>
          <w:rPr>
            <w:noProof/>
            <w:webHidden/>
          </w:rPr>
          <w:instrText xml:space="preserve"> PAGEREF _Toc58925846 \h </w:instrText>
        </w:r>
        <w:r>
          <w:rPr>
            <w:noProof/>
            <w:webHidden/>
          </w:rPr>
        </w:r>
        <w:r>
          <w:rPr>
            <w:noProof/>
            <w:webHidden/>
          </w:rPr>
          <w:fldChar w:fldCharType="separate"/>
        </w:r>
        <w:r>
          <w:rPr>
            <w:noProof/>
            <w:webHidden/>
          </w:rPr>
          <w:t>43</w:t>
        </w:r>
        <w:r>
          <w:rPr>
            <w:noProof/>
            <w:webHidden/>
          </w:rPr>
          <w:fldChar w:fldCharType="end"/>
        </w:r>
      </w:hyperlink>
    </w:p>
    <w:p w14:paraId="322FA06A" w14:textId="40EAB27E"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47" w:history="1">
        <w:r w:rsidRPr="00232B70">
          <w:rPr>
            <w:rStyle w:val="Hyperlink"/>
            <w:noProof/>
          </w:rPr>
          <w:t>Figure 16 – Reject Quote Sequence Diagram</w:t>
        </w:r>
        <w:r>
          <w:rPr>
            <w:noProof/>
            <w:webHidden/>
          </w:rPr>
          <w:tab/>
        </w:r>
        <w:r>
          <w:rPr>
            <w:noProof/>
            <w:webHidden/>
          </w:rPr>
          <w:fldChar w:fldCharType="begin"/>
        </w:r>
        <w:r>
          <w:rPr>
            <w:noProof/>
            <w:webHidden/>
          </w:rPr>
          <w:instrText xml:space="preserve"> PAGEREF _Toc58925847 \h </w:instrText>
        </w:r>
        <w:r>
          <w:rPr>
            <w:noProof/>
            <w:webHidden/>
          </w:rPr>
        </w:r>
        <w:r>
          <w:rPr>
            <w:noProof/>
            <w:webHidden/>
          </w:rPr>
          <w:fldChar w:fldCharType="separate"/>
        </w:r>
        <w:r>
          <w:rPr>
            <w:noProof/>
            <w:webHidden/>
          </w:rPr>
          <w:t>43</w:t>
        </w:r>
        <w:r>
          <w:rPr>
            <w:noProof/>
            <w:webHidden/>
          </w:rPr>
          <w:fldChar w:fldCharType="end"/>
        </w:r>
      </w:hyperlink>
    </w:p>
    <w:p w14:paraId="6829E27D" w14:textId="1BE95179"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48" w:history="1">
        <w:r w:rsidRPr="00232B70">
          <w:rPr>
            <w:rStyle w:val="Hyperlink"/>
            <w:noProof/>
          </w:rPr>
          <w:t>Figure 17 – Retrieve Product Quote List Sequence Diagram</w:t>
        </w:r>
        <w:r>
          <w:rPr>
            <w:noProof/>
            <w:webHidden/>
          </w:rPr>
          <w:tab/>
        </w:r>
        <w:r>
          <w:rPr>
            <w:noProof/>
            <w:webHidden/>
          </w:rPr>
          <w:fldChar w:fldCharType="begin"/>
        </w:r>
        <w:r>
          <w:rPr>
            <w:noProof/>
            <w:webHidden/>
          </w:rPr>
          <w:instrText xml:space="preserve"> PAGEREF _Toc58925848 \h </w:instrText>
        </w:r>
        <w:r>
          <w:rPr>
            <w:noProof/>
            <w:webHidden/>
          </w:rPr>
        </w:r>
        <w:r>
          <w:rPr>
            <w:noProof/>
            <w:webHidden/>
          </w:rPr>
          <w:fldChar w:fldCharType="separate"/>
        </w:r>
        <w:r>
          <w:rPr>
            <w:noProof/>
            <w:webHidden/>
          </w:rPr>
          <w:t>49</w:t>
        </w:r>
        <w:r>
          <w:rPr>
            <w:noProof/>
            <w:webHidden/>
          </w:rPr>
          <w:fldChar w:fldCharType="end"/>
        </w:r>
      </w:hyperlink>
    </w:p>
    <w:p w14:paraId="29E2C967" w14:textId="445F79DC"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49" w:history="1">
        <w:r w:rsidRPr="00232B70">
          <w:rPr>
            <w:rStyle w:val="Hyperlink"/>
            <w:noProof/>
          </w:rPr>
          <w:t>Figure 18 – Retrieve Product Quote by Quote ID Sequence Diagram</w:t>
        </w:r>
        <w:r>
          <w:rPr>
            <w:noProof/>
            <w:webHidden/>
          </w:rPr>
          <w:tab/>
        </w:r>
        <w:r>
          <w:rPr>
            <w:noProof/>
            <w:webHidden/>
          </w:rPr>
          <w:fldChar w:fldCharType="begin"/>
        </w:r>
        <w:r>
          <w:rPr>
            <w:noProof/>
            <w:webHidden/>
          </w:rPr>
          <w:instrText xml:space="preserve"> PAGEREF _Toc58925849 \h </w:instrText>
        </w:r>
        <w:r>
          <w:rPr>
            <w:noProof/>
            <w:webHidden/>
          </w:rPr>
        </w:r>
        <w:r>
          <w:rPr>
            <w:noProof/>
            <w:webHidden/>
          </w:rPr>
          <w:fldChar w:fldCharType="separate"/>
        </w:r>
        <w:r>
          <w:rPr>
            <w:noProof/>
            <w:webHidden/>
          </w:rPr>
          <w:t>50</w:t>
        </w:r>
        <w:r>
          <w:rPr>
            <w:noProof/>
            <w:webHidden/>
          </w:rPr>
          <w:fldChar w:fldCharType="end"/>
        </w:r>
      </w:hyperlink>
    </w:p>
    <w:p w14:paraId="7C552EC9" w14:textId="3AD0ECF9"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50" w:history="1">
        <w:r w:rsidRPr="00232B70">
          <w:rPr>
            <w:rStyle w:val="Hyperlink"/>
            <w:noProof/>
          </w:rPr>
          <w:t>Figure 19 – Register for Quote Notifications Sequence Diagram</w:t>
        </w:r>
        <w:r>
          <w:rPr>
            <w:noProof/>
            <w:webHidden/>
          </w:rPr>
          <w:tab/>
        </w:r>
        <w:r>
          <w:rPr>
            <w:noProof/>
            <w:webHidden/>
          </w:rPr>
          <w:fldChar w:fldCharType="begin"/>
        </w:r>
        <w:r>
          <w:rPr>
            <w:noProof/>
            <w:webHidden/>
          </w:rPr>
          <w:instrText xml:space="preserve"> PAGEREF _Toc58925850 \h </w:instrText>
        </w:r>
        <w:r>
          <w:rPr>
            <w:noProof/>
            <w:webHidden/>
          </w:rPr>
        </w:r>
        <w:r>
          <w:rPr>
            <w:noProof/>
            <w:webHidden/>
          </w:rPr>
          <w:fldChar w:fldCharType="separate"/>
        </w:r>
        <w:r>
          <w:rPr>
            <w:noProof/>
            <w:webHidden/>
          </w:rPr>
          <w:t>52</w:t>
        </w:r>
        <w:r>
          <w:rPr>
            <w:noProof/>
            <w:webHidden/>
          </w:rPr>
          <w:fldChar w:fldCharType="end"/>
        </w:r>
      </w:hyperlink>
    </w:p>
    <w:p w14:paraId="6AF0C1F7" w14:textId="696F18D8"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51" w:history="1">
        <w:r w:rsidRPr="00232B70">
          <w:rPr>
            <w:rStyle w:val="Hyperlink"/>
            <w:noProof/>
          </w:rPr>
          <w:t>Figure 20 – Send Product Quote Notification Sequence Diagram</w:t>
        </w:r>
        <w:r>
          <w:rPr>
            <w:noProof/>
            <w:webHidden/>
          </w:rPr>
          <w:tab/>
        </w:r>
        <w:r>
          <w:rPr>
            <w:noProof/>
            <w:webHidden/>
          </w:rPr>
          <w:fldChar w:fldCharType="begin"/>
        </w:r>
        <w:r>
          <w:rPr>
            <w:noProof/>
            <w:webHidden/>
          </w:rPr>
          <w:instrText xml:space="preserve"> PAGEREF _Toc58925851 \h </w:instrText>
        </w:r>
        <w:r>
          <w:rPr>
            <w:noProof/>
            <w:webHidden/>
          </w:rPr>
        </w:r>
        <w:r>
          <w:rPr>
            <w:noProof/>
            <w:webHidden/>
          </w:rPr>
          <w:fldChar w:fldCharType="separate"/>
        </w:r>
        <w:r>
          <w:rPr>
            <w:noProof/>
            <w:webHidden/>
          </w:rPr>
          <w:t>52</w:t>
        </w:r>
        <w:r>
          <w:rPr>
            <w:noProof/>
            <w:webHidden/>
          </w:rPr>
          <w:fldChar w:fldCharType="end"/>
        </w:r>
      </w:hyperlink>
    </w:p>
    <w:p w14:paraId="314DFEC4" w14:textId="2F985623"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52" w:history="1">
        <w:r w:rsidRPr="00232B70">
          <w:rPr>
            <w:rStyle w:val="Hyperlink"/>
            <w:noProof/>
          </w:rPr>
          <w:t>Figure 21 – Product Inventory Retrieve Product List Sequence Diagram</w:t>
        </w:r>
        <w:r>
          <w:rPr>
            <w:noProof/>
            <w:webHidden/>
          </w:rPr>
          <w:tab/>
        </w:r>
        <w:r>
          <w:rPr>
            <w:noProof/>
            <w:webHidden/>
          </w:rPr>
          <w:fldChar w:fldCharType="begin"/>
        </w:r>
        <w:r>
          <w:rPr>
            <w:noProof/>
            <w:webHidden/>
          </w:rPr>
          <w:instrText xml:space="preserve"> PAGEREF _Toc58925852 \h </w:instrText>
        </w:r>
        <w:r>
          <w:rPr>
            <w:noProof/>
            <w:webHidden/>
          </w:rPr>
        </w:r>
        <w:r>
          <w:rPr>
            <w:noProof/>
            <w:webHidden/>
          </w:rPr>
          <w:fldChar w:fldCharType="separate"/>
        </w:r>
        <w:r>
          <w:rPr>
            <w:noProof/>
            <w:webHidden/>
          </w:rPr>
          <w:t>54</w:t>
        </w:r>
        <w:r>
          <w:rPr>
            <w:noProof/>
            <w:webHidden/>
          </w:rPr>
          <w:fldChar w:fldCharType="end"/>
        </w:r>
      </w:hyperlink>
    </w:p>
    <w:p w14:paraId="18337D8C" w14:textId="1CDC140F"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53" w:history="1">
        <w:r w:rsidRPr="00232B70">
          <w:rPr>
            <w:rStyle w:val="Hyperlink"/>
            <w:noProof/>
          </w:rPr>
          <w:t>Figure 22 – Product Inventory Retrieve Product by ID Sequence Diagram</w:t>
        </w:r>
        <w:r>
          <w:rPr>
            <w:noProof/>
            <w:webHidden/>
          </w:rPr>
          <w:tab/>
        </w:r>
        <w:r>
          <w:rPr>
            <w:noProof/>
            <w:webHidden/>
          </w:rPr>
          <w:fldChar w:fldCharType="begin"/>
        </w:r>
        <w:r>
          <w:rPr>
            <w:noProof/>
            <w:webHidden/>
          </w:rPr>
          <w:instrText xml:space="preserve"> PAGEREF _Toc58925853 \h </w:instrText>
        </w:r>
        <w:r>
          <w:rPr>
            <w:noProof/>
            <w:webHidden/>
          </w:rPr>
        </w:r>
        <w:r>
          <w:rPr>
            <w:noProof/>
            <w:webHidden/>
          </w:rPr>
          <w:fldChar w:fldCharType="separate"/>
        </w:r>
        <w:r>
          <w:rPr>
            <w:noProof/>
            <w:webHidden/>
          </w:rPr>
          <w:t>55</w:t>
        </w:r>
        <w:r>
          <w:rPr>
            <w:noProof/>
            <w:webHidden/>
          </w:rPr>
          <w:fldChar w:fldCharType="end"/>
        </w:r>
      </w:hyperlink>
    </w:p>
    <w:p w14:paraId="0E445063" w14:textId="0A641D42" w:rsidR="00D039FF" w:rsidRDefault="00B2019D" w:rsidP="00EC6EC6">
      <w:r>
        <w:fldChar w:fldCharType="end"/>
      </w:r>
      <w:r w:rsidR="00D039FF">
        <w:br w:type="page"/>
      </w:r>
    </w:p>
    <w:p w14:paraId="6DCC9012" w14:textId="77777777" w:rsidR="00B2019D" w:rsidRDefault="00B2019D" w:rsidP="0091383C">
      <w:pPr>
        <w:pStyle w:val="Heading"/>
      </w:pPr>
      <w:r>
        <w:lastRenderedPageBreak/>
        <w:t>List of Tables</w:t>
      </w:r>
    </w:p>
    <w:p w14:paraId="0D8CCA1E" w14:textId="18C0C255" w:rsidR="00245068" w:rsidRDefault="00B2019D">
      <w:pPr>
        <w:pStyle w:val="TableofFigures"/>
        <w:tabs>
          <w:tab w:val="right" w:leader="dot" w:pos="9350"/>
        </w:tabs>
        <w:rPr>
          <w:rFonts w:asciiTheme="minorHAnsi" w:eastAsiaTheme="minorEastAsia" w:hAnsiTheme="minorHAnsi" w:cstheme="minorBidi"/>
          <w:noProof/>
          <w:sz w:val="22"/>
          <w:szCs w:val="22"/>
        </w:rPr>
      </w:pPr>
      <w:r>
        <w:rPr>
          <w:b/>
          <w:smallCaps/>
          <w:sz w:val="20"/>
        </w:rPr>
        <w:fldChar w:fldCharType="begin"/>
      </w:r>
      <w:r>
        <w:rPr>
          <w:b/>
          <w:smallCaps/>
          <w:sz w:val="20"/>
        </w:rPr>
        <w:instrText xml:space="preserve"> TOC \h \z \c "Table" </w:instrText>
      </w:r>
      <w:r>
        <w:rPr>
          <w:b/>
          <w:smallCaps/>
          <w:sz w:val="20"/>
        </w:rPr>
        <w:fldChar w:fldCharType="separate"/>
      </w:r>
      <w:hyperlink w:anchor="_Toc58925854" w:history="1">
        <w:r w:rsidR="00245068" w:rsidRPr="002A461F">
          <w:rPr>
            <w:rStyle w:val="Hyperlink"/>
            <w:noProof/>
          </w:rPr>
          <w:t>Table 1 – Sections Ready for CfC Comments</w:t>
        </w:r>
        <w:r w:rsidR="00245068">
          <w:rPr>
            <w:noProof/>
            <w:webHidden/>
          </w:rPr>
          <w:tab/>
        </w:r>
        <w:r w:rsidR="00245068">
          <w:rPr>
            <w:noProof/>
            <w:webHidden/>
          </w:rPr>
          <w:fldChar w:fldCharType="begin"/>
        </w:r>
        <w:r w:rsidR="00245068">
          <w:rPr>
            <w:noProof/>
            <w:webHidden/>
          </w:rPr>
          <w:instrText xml:space="preserve"> PAGEREF _Toc58925854 \h </w:instrText>
        </w:r>
        <w:r w:rsidR="00245068">
          <w:rPr>
            <w:noProof/>
            <w:webHidden/>
          </w:rPr>
        </w:r>
        <w:r w:rsidR="00245068">
          <w:rPr>
            <w:noProof/>
            <w:webHidden/>
          </w:rPr>
          <w:fldChar w:fldCharType="separate"/>
        </w:r>
        <w:r w:rsidR="00245068">
          <w:rPr>
            <w:noProof/>
            <w:webHidden/>
          </w:rPr>
          <w:t>3</w:t>
        </w:r>
        <w:r w:rsidR="00245068">
          <w:rPr>
            <w:noProof/>
            <w:webHidden/>
          </w:rPr>
          <w:fldChar w:fldCharType="end"/>
        </w:r>
      </w:hyperlink>
    </w:p>
    <w:p w14:paraId="6D329605" w14:textId="375D7CD1"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55" w:history="1">
        <w:r w:rsidRPr="002A461F">
          <w:rPr>
            <w:rStyle w:val="Hyperlink"/>
            <w:noProof/>
          </w:rPr>
          <w:t>Table 2 – Terminology and Abbreviations</w:t>
        </w:r>
        <w:r>
          <w:rPr>
            <w:noProof/>
            <w:webHidden/>
          </w:rPr>
          <w:tab/>
        </w:r>
        <w:r>
          <w:rPr>
            <w:noProof/>
            <w:webHidden/>
          </w:rPr>
          <w:fldChar w:fldCharType="begin"/>
        </w:r>
        <w:r>
          <w:rPr>
            <w:noProof/>
            <w:webHidden/>
          </w:rPr>
          <w:instrText xml:space="preserve"> PAGEREF _Toc58925855 \h </w:instrText>
        </w:r>
        <w:r>
          <w:rPr>
            <w:noProof/>
            <w:webHidden/>
          </w:rPr>
        </w:r>
        <w:r>
          <w:rPr>
            <w:noProof/>
            <w:webHidden/>
          </w:rPr>
          <w:fldChar w:fldCharType="separate"/>
        </w:r>
        <w:r>
          <w:rPr>
            <w:noProof/>
            <w:webHidden/>
          </w:rPr>
          <w:t>4</w:t>
        </w:r>
        <w:r>
          <w:rPr>
            <w:noProof/>
            <w:webHidden/>
          </w:rPr>
          <w:fldChar w:fldCharType="end"/>
        </w:r>
      </w:hyperlink>
    </w:p>
    <w:p w14:paraId="48B235B4" w14:textId="0F496F6D"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56" w:history="1">
        <w:r w:rsidRPr="002A461F">
          <w:rPr>
            <w:rStyle w:val="Hyperlink"/>
            <w:noProof/>
          </w:rPr>
          <w:t>Table 3 – Numerical Prefix Conventions</w:t>
        </w:r>
        <w:r>
          <w:rPr>
            <w:noProof/>
            <w:webHidden/>
          </w:rPr>
          <w:tab/>
        </w:r>
        <w:r>
          <w:rPr>
            <w:noProof/>
            <w:webHidden/>
          </w:rPr>
          <w:fldChar w:fldCharType="begin"/>
        </w:r>
        <w:r>
          <w:rPr>
            <w:noProof/>
            <w:webHidden/>
          </w:rPr>
          <w:instrText xml:space="preserve"> PAGEREF _Toc58925856 \h </w:instrText>
        </w:r>
        <w:r>
          <w:rPr>
            <w:noProof/>
            <w:webHidden/>
          </w:rPr>
        </w:r>
        <w:r>
          <w:rPr>
            <w:noProof/>
            <w:webHidden/>
          </w:rPr>
          <w:fldChar w:fldCharType="separate"/>
        </w:r>
        <w:r>
          <w:rPr>
            <w:noProof/>
            <w:webHidden/>
          </w:rPr>
          <w:t>5</w:t>
        </w:r>
        <w:r>
          <w:rPr>
            <w:noProof/>
            <w:webHidden/>
          </w:rPr>
          <w:fldChar w:fldCharType="end"/>
        </w:r>
      </w:hyperlink>
    </w:p>
    <w:p w14:paraId="77C305D7" w14:textId="6D3D8C65"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57" w:history="1">
        <w:r w:rsidRPr="002A461F">
          <w:rPr>
            <w:rStyle w:val="Hyperlink"/>
            <w:noProof/>
          </w:rPr>
          <w:t>Table 4 – MEF 79 Requirements for Address Validation</w:t>
        </w:r>
        <w:r>
          <w:rPr>
            <w:noProof/>
            <w:webHidden/>
          </w:rPr>
          <w:tab/>
        </w:r>
        <w:r>
          <w:rPr>
            <w:noProof/>
            <w:webHidden/>
          </w:rPr>
          <w:fldChar w:fldCharType="begin"/>
        </w:r>
        <w:r>
          <w:rPr>
            <w:noProof/>
            <w:webHidden/>
          </w:rPr>
          <w:instrText xml:space="preserve"> PAGEREF _Toc58925857 \h </w:instrText>
        </w:r>
        <w:r>
          <w:rPr>
            <w:noProof/>
            <w:webHidden/>
          </w:rPr>
        </w:r>
        <w:r>
          <w:rPr>
            <w:noProof/>
            <w:webHidden/>
          </w:rPr>
          <w:fldChar w:fldCharType="separate"/>
        </w:r>
        <w:r>
          <w:rPr>
            <w:noProof/>
            <w:webHidden/>
          </w:rPr>
          <w:t>15</w:t>
        </w:r>
        <w:r>
          <w:rPr>
            <w:noProof/>
            <w:webHidden/>
          </w:rPr>
          <w:fldChar w:fldCharType="end"/>
        </w:r>
      </w:hyperlink>
    </w:p>
    <w:p w14:paraId="0FC405F0" w14:textId="7FE577DD"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58" w:history="1">
        <w:r w:rsidRPr="002A461F">
          <w:rPr>
            <w:rStyle w:val="Hyperlink"/>
            <w:noProof/>
          </w:rPr>
          <w:t>Table 5 – MEF 79.0.2 Requirements for Address Validation</w:t>
        </w:r>
        <w:r>
          <w:rPr>
            <w:noProof/>
            <w:webHidden/>
          </w:rPr>
          <w:tab/>
        </w:r>
        <w:r>
          <w:rPr>
            <w:noProof/>
            <w:webHidden/>
          </w:rPr>
          <w:fldChar w:fldCharType="begin"/>
        </w:r>
        <w:r>
          <w:rPr>
            <w:noProof/>
            <w:webHidden/>
          </w:rPr>
          <w:instrText xml:space="preserve"> PAGEREF _Toc58925858 \h </w:instrText>
        </w:r>
        <w:r>
          <w:rPr>
            <w:noProof/>
            <w:webHidden/>
          </w:rPr>
        </w:r>
        <w:r>
          <w:rPr>
            <w:noProof/>
            <w:webHidden/>
          </w:rPr>
          <w:fldChar w:fldCharType="separate"/>
        </w:r>
        <w:r>
          <w:rPr>
            <w:noProof/>
            <w:webHidden/>
          </w:rPr>
          <w:t>16</w:t>
        </w:r>
        <w:r>
          <w:rPr>
            <w:noProof/>
            <w:webHidden/>
          </w:rPr>
          <w:fldChar w:fldCharType="end"/>
        </w:r>
      </w:hyperlink>
    </w:p>
    <w:p w14:paraId="6E249357" w14:textId="7366D5AC"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59" w:history="1">
        <w:r w:rsidRPr="002A461F">
          <w:rPr>
            <w:rStyle w:val="Hyperlink"/>
            <w:noProof/>
          </w:rPr>
          <w:t>Table 6 - [Test Case 1] Fielded Address Unknown Method Positive Details</w:t>
        </w:r>
        <w:r>
          <w:rPr>
            <w:noProof/>
            <w:webHidden/>
          </w:rPr>
          <w:tab/>
        </w:r>
        <w:r>
          <w:rPr>
            <w:noProof/>
            <w:webHidden/>
          </w:rPr>
          <w:fldChar w:fldCharType="begin"/>
        </w:r>
        <w:r>
          <w:rPr>
            <w:noProof/>
            <w:webHidden/>
          </w:rPr>
          <w:instrText xml:space="preserve"> PAGEREF _Toc58925859 \h </w:instrText>
        </w:r>
        <w:r>
          <w:rPr>
            <w:noProof/>
            <w:webHidden/>
          </w:rPr>
        </w:r>
        <w:r>
          <w:rPr>
            <w:noProof/>
            <w:webHidden/>
          </w:rPr>
          <w:fldChar w:fldCharType="separate"/>
        </w:r>
        <w:r>
          <w:rPr>
            <w:noProof/>
            <w:webHidden/>
          </w:rPr>
          <w:t>17</w:t>
        </w:r>
        <w:r>
          <w:rPr>
            <w:noProof/>
            <w:webHidden/>
          </w:rPr>
          <w:fldChar w:fldCharType="end"/>
        </w:r>
      </w:hyperlink>
    </w:p>
    <w:p w14:paraId="0C355191" w14:textId="557C3B1E"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60" w:history="1">
        <w:r w:rsidRPr="002A461F">
          <w:rPr>
            <w:rStyle w:val="Hyperlink"/>
            <w:noProof/>
          </w:rPr>
          <w:t>Table 7 - [Test Case 2] Fielded Address Unknown Method Negative Details</w:t>
        </w:r>
        <w:r>
          <w:rPr>
            <w:noProof/>
            <w:webHidden/>
          </w:rPr>
          <w:tab/>
        </w:r>
        <w:r>
          <w:rPr>
            <w:noProof/>
            <w:webHidden/>
          </w:rPr>
          <w:fldChar w:fldCharType="begin"/>
        </w:r>
        <w:r>
          <w:rPr>
            <w:noProof/>
            <w:webHidden/>
          </w:rPr>
          <w:instrText xml:space="preserve"> PAGEREF _Toc58925860 \h </w:instrText>
        </w:r>
        <w:r>
          <w:rPr>
            <w:noProof/>
            <w:webHidden/>
          </w:rPr>
        </w:r>
        <w:r>
          <w:rPr>
            <w:noProof/>
            <w:webHidden/>
          </w:rPr>
          <w:fldChar w:fldCharType="separate"/>
        </w:r>
        <w:r>
          <w:rPr>
            <w:noProof/>
            <w:webHidden/>
          </w:rPr>
          <w:t>18</w:t>
        </w:r>
        <w:r>
          <w:rPr>
            <w:noProof/>
            <w:webHidden/>
          </w:rPr>
          <w:fldChar w:fldCharType="end"/>
        </w:r>
      </w:hyperlink>
    </w:p>
    <w:p w14:paraId="7486DCF2" w14:textId="3A84363B"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61" w:history="1">
        <w:r w:rsidRPr="002A461F">
          <w:rPr>
            <w:rStyle w:val="Hyperlink"/>
            <w:noProof/>
          </w:rPr>
          <w:t>Table 8 - [Test Case 3] Fielded Address Known Method Positive Details</w:t>
        </w:r>
        <w:r>
          <w:rPr>
            <w:noProof/>
            <w:webHidden/>
          </w:rPr>
          <w:tab/>
        </w:r>
        <w:r>
          <w:rPr>
            <w:noProof/>
            <w:webHidden/>
          </w:rPr>
          <w:fldChar w:fldCharType="begin"/>
        </w:r>
        <w:r>
          <w:rPr>
            <w:noProof/>
            <w:webHidden/>
          </w:rPr>
          <w:instrText xml:space="preserve"> PAGEREF _Toc58925861 \h </w:instrText>
        </w:r>
        <w:r>
          <w:rPr>
            <w:noProof/>
            <w:webHidden/>
          </w:rPr>
        </w:r>
        <w:r>
          <w:rPr>
            <w:noProof/>
            <w:webHidden/>
          </w:rPr>
          <w:fldChar w:fldCharType="separate"/>
        </w:r>
        <w:r>
          <w:rPr>
            <w:noProof/>
            <w:webHidden/>
          </w:rPr>
          <w:t>18</w:t>
        </w:r>
        <w:r>
          <w:rPr>
            <w:noProof/>
            <w:webHidden/>
          </w:rPr>
          <w:fldChar w:fldCharType="end"/>
        </w:r>
      </w:hyperlink>
    </w:p>
    <w:p w14:paraId="74D735BC" w14:textId="25BBC92F"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62" w:history="1">
        <w:r w:rsidRPr="002A461F">
          <w:rPr>
            <w:rStyle w:val="Hyperlink"/>
            <w:noProof/>
          </w:rPr>
          <w:t>Table 9 - [Test Case 4] Fielded Address Known Method Negative Details</w:t>
        </w:r>
        <w:r>
          <w:rPr>
            <w:noProof/>
            <w:webHidden/>
          </w:rPr>
          <w:tab/>
        </w:r>
        <w:r>
          <w:rPr>
            <w:noProof/>
            <w:webHidden/>
          </w:rPr>
          <w:fldChar w:fldCharType="begin"/>
        </w:r>
        <w:r>
          <w:rPr>
            <w:noProof/>
            <w:webHidden/>
          </w:rPr>
          <w:instrText xml:space="preserve"> PAGEREF _Toc58925862 \h </w:instrText>
        </w:r>
        <w:r>
          <w:rPr>
            <w:noProof/>
            <w:webHidden/>
          </w:rPr>
        </w:r>
        <w:r>
          <w:rPr>
            <w:noProof/>
            <w:webHidden/>
          </w:rPr>
          <w:fldChar w:fldCharType="separate"/>
        </w:r>
        <w:r>
          <w:rPr>
            <w:noProof/>
            <w:webHidden/>
          </w:rPr>
          <w:t>19</w:t>
        </w:r>
        <w:r>
          <w:rPr>
            <w:noProof/>
            <w:webHidden/>
          </w:rPr>
          <w:fldChar w:fldCharType="end"/>
        </w:r>
      </w:hyperlink>
    </w:p>
    <w:p w14:paraId="7F355704" w14:textId="1C8D4BD7"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63" w:history="1">
        <w:r w:rsidRPr="002A461F">
          <w:rPr>
            <w:rStyle w:val="Hyperlink"/>
            <w:noProof/>
          </w:rPr>
          <w:t>Table 10 - [Test Case 5] Formatted Address Unknown Method Positive Details</w:t>
        </w:r>
        <w:r>
          <w:rPr>
            <w:noProof/>
            <w:webHidden/>
          </w:rPr>
          <w:tab/>
        </w:r>
        <w:r>
          <w:rPr>
            <w:noProof/>
            <w:webHidden/>
          </w:rPr>
          <w:fldChar w:fldCharType="begin"/>
        </w:r>
        <w:r>
          <w:rPr>
            <w:noProof/>
            <w:webHidden/>
          </w:rPr>
          <w:instrText xml:space="preserve"> PAGEREF _Toc58925863 \h </w:instrText>
        </w:r>
        <w:r>
          <w:rPr>
            <w:noProof/>
            <w:webHidden/>
          </w:rPr>
        </w:r>
        <w:r>
          <w:rPr>
            <w:noProof/>
            <w:webHidden/>
          </w:rPr>
          <w:fldChar w:fldCharType="separate"/>
        </w:r>
        <w:r>
          <w:rPr>
            <w:noProof/>
            <w:webHidden/>
          </w:rPr>
          <w:t>19</w:t>
        </w:r>
        <w:r>
          <w:rPr>
            <w:noProof/>
            <w:webHidden/>
          </w:rPr>
          <w:fldChar w:fldCharType="end"/>
        </w:r>
      </w:hyperlink>
    </w:p>
    <w:p w14:paraId="3C58400C" w14:textId="54890648"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64" w:history="1">
        <w:r w:rsidRPr="002A461F">
          <w:rPr>
            <w:rStyle w:val="Hyperlink"/>
            <w:noProof/>
          </w:rPr>
          <w:t>Table 11 - [Test Case 6] Formatted Address Unknown Method Negative Details</w:t>
        </w:r>
        <w:r>
          <w:rPr>
            <w:noProof/>
            <w:webHidden/>
          </w:rPr>
          <w:tab/>
        </w:r>
        <w:r>
          <w:rPr>
            <w:noProof/>
            <w:webHidden/>
          </w:rPr>
          <w:fldChar w:fldCharType="begin"/>
        </w:r>
        <w:r>
          <w:rPr>
            <w:noProof/>
            <w:webHidden/>
          </w:rPr>
          <w:instrText xml:space="preserve"> PAGEREF _Toc58925864 \h </w:instrText>
        </w:r>
        <w:r>
          <w:rPr>
            <w:noProof/>
            <w:webHidden/>
          </w:rPr>
        </w:r>
        <w:r>
          <w:rPr>
            <w:noProof/>
            <w:webHidden/>
          </w:rPr>
          <w:fldChar w:fldCharType="separate"/>
        </w:r>
        <w:r>
          <w:rPr>
            <w:noProof/>
            <w:webHidden/>
          </w:rPr>
          <w:t>20</w:t>
        </w:r>
        <w:r>
          <w:rPr>
            <w:noProof/>
            <w:webHidden/>
          </w:rPr>
          <w:fldChar w:fldCharType="end"/>
        </w:r>
      </w:hyperlink>
    </w:p>
    <w:p w14:paraId="209DCF1F" w14:textId="5B9CF4B1"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65" w:history="1">
        <w:r w:rsidRPr="002A461F">
          <w:rPr>
            <w:rStyle w:val="Hyperlink"/>
            <w:noProof/>
          </w:rPr>
          <w:t>Table 12 - [Test Case 7] Formatted Address Known Method Positive Details</w:t>
        </w:r>
        <w:r>
          <w:rPr>
            <w:noProof/>
            <w:webHidden/>
          </w:rPr>
          <w:tab/>
        </w:r>
        <w:r>
          <w:rPr>
            <w:noProof/>
            <w:webHidden/>
          </w:rPr>
          <w:fldChar w:fldCharType="begin"/>
        </w:r>
        <w:r>
          <w:rPr>
            <w:noProof/>
            <w:webHidden/>
          </w:rPr>
          <w:instrText xml:space="preserve"> PAGEREF _Toc58925865 \h </w:instrText>
        </w:r>
        <w:r>
          <w:rPr>
            <w:noProof/>
            <w:webHidden/>
          </w:rPr>
        </w:r>
        <w:r>
          <w:rPr>
            <w:noProof/>
            <w:webHidden/>
          </w:rPr>
          <w:fldChar w:fldCharType="separate"/>
        </w:r>
        <w:r>
          <w:rPr>
            <w:noProof/>
            <w:webHidden/>
          </w:rPr>
          <w:t>20</w:t>
        </w:r>
        <w:r>
          <w:rPr>
            <w:noProof/>
            <w:webHidden/>
          </w:rPr>
          <w:fldChar w:fldCharType="end"/>
        </w:r>
      </w:hyperlink>
    </w:p>
    <w:p w14:paraId="611FAC08" w14:textId="7773B1F2"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66" w:history="1">
        <w:r w:rsidRPr="002A461F">
          <w:rPr>
            <w:rStyle w:val="Hyperlink"/>
            <w:noProof/>
          </w:rPr>
          <w:t>Table 13 - [Test Case 8] Formatted Address Known Method Negative Details</w:t>
        </w:r>
        <w:r>
          <w:rPr>
            <w:noProof/>
            <w:webHidden/>
          </w:rPr>
          <w:tab/>
        </w:r>
        <w:r>
          <w:rPr>
            <w:noProof/>
            <w:webHidden/>
          </w:rPr>
          <w:fldChar w:fldCharType="begin"/>
        </w:r>
        <w:r>
          <w:rPr>
            <w:noProof/>
            <w:webHidden/>
          </w:rPr>
          <w:instrText xml:space="preserve"> PAGEREF _Toc58925866 \h </w:instrText>
        </w:r>
        <w:r>
          <w:rPr>
            <w:noProof/>
            <w:webHidden/>
          </w:rPr>
        </w:r>
        <w:r>
          <w:rPr>
            <w:noProof/>
            <w:webHidden/>
          </w:rPr>
          <w:fldChar w:fldCharType="separate"/>
        </w:r>
        <w:r>
          <w:rPr>
            <w:noProof/>
            <w:webHidden/>
          </w:rPr>
          <w:t>21</w:t>
        </w:r>
        <w:r>
          <w:rPr>
            <w:noProof/>
            <w:webHidden/>
          </w:rPr>
          <w:fldChar w:fldCharType="end"/>
        </w:r>
      </w:hyperlink>
    </w:p>
    <w:p w14:paraId="17178B98" w14:textId="200A6E23"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67" w:history="1">
        <w:r w:rsidRPr="002A461F">
          <w:rPr>
            <w:rStyle w:val="Hyperlink"/>
            <w:noProof/>
          </w:rPr>
          <w:t>Table 14 – [Test Case 9] Geographic Address Acronym Unknown ID Positive Details</w:t>
        </w:r>
        <w:r>
          <w:rPr>
            <w:noProof/>
            <w:webHidden/>
          </w:rPr>
          <w:tab/>
        </w:r>
        <w:r>
          <w:rPr>
            <w:noProof/>
            <w:webHidden/>
          </w:rPr>
          <w:fldChar w:fldCharType="begin"/>
        </w:r>
        <w:r>
          <w:rPr>
            <w:noProof/>
            <w:webHidden/>
          </w:rPr>
          <w:instrText xml:space="preserve"> PAGEREF _Toc58925867 \h </w:instrText>
        </w:r>
        <w:r>
          <w:rPr>
            <w:noProof/>
            <w:webHidden/>
          </w:rPr>
        </w:r>
        <w:r>
          <w:rPr>
            <w:noProof/>
            <w:webHidden/>
          </w:rPr>
          <w:fldChar w:fldCharType="separate"/>
        </w:r>
        <w:r>
          <w:rPr>
            <w:noProof/>
            <w:webHidden/>
          </w:rPr>
          <w:t>21</w:t>
        </w:r>
        <w:r>
          <w:rPr>
            <w:noProof/>
            <w:webHidden/>
          </w:rPr>
          <w:fldChar w:fldCharType="end"/>
        </w:r>
      </w:hyperlink>
    </w:p>
    <w:p w14:paraId="7D531424" w14:textId="555AAF1E"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68" w:history="1">
        <w:r w:rsidRPr="002A461F">
          <w:rPr>
            <w:rStyle w:val="Hyperlink"/>
            <w:noProof/>
          </w:rPr>
          <w:t>Table 15 – [Test Case 10] Geographic Address Acronym Unknown ID Negative Details</w:t>
        </w:r>
        <w:r>
          <w:rPr>
            <w:noProof/>
            <w:webHidden/>
          </w:rPr>
          <w:tab/>
        </w:r>
        <w:r>
          <w:rPr>
            <w:noProof/>
            <w:webHidden/>
          </w:rPr>
          <w:fldChar w:fldCharType="begin"/>
        </w:r>
        <w:r>
          <w:rPr>
            <w:noProof/>
            <w:webHidden/>
          </w:rPr>
          <w:instrText xml:space="preserve"> PAGEREF _Toc58925868 \h </w:instrText>
        </w:r>
        <w:r>
          <w:rPr>
            <w:noProof/>
            <w:webHidden/>
          </w:rPr>
        </w:r>
        <w:r>
          <w:rPr>
            <w:noProof/>
            <w:webHidden/>
          </w:rPr>
          <w:fldChar w:fldCharType="separate"/>
        </w:r>
        <w:r>
          <w:rPr>
            <w:noProof/>
            <w:webHidden/>
          </w:rPr>
          <w:t>21</w:t>
        </w:r>
        <w:r>
          <w:rPr>
            <w:noProof/>
            <w:webHidden/>
          </w:rPr>
          <w:fldChar w:fldCharType="end"/>
        </w:r>
      </w:hyperlink>
    </w:p>
    <w:p w14:paraId="7738A5AE" w14:textId="58E5AA1C"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69" w:history="1">
        <w:r w:rsidRPr="002A461F">
          <w:rPr>
            <w:rStyle w:val="Hyperlink"/>
            <w:noProof/>
          </w:rPr>
          <w:t>Table 16 - [Test Case 11] Geographic Address Identifier Known Method Positive Details</w:t>
        </w:r>
        <w:r>
          <w:rPr>
            <w:noProof/>
            <w:webHidden/>
          </w:rPr>
          <w:tab/>
        </w:r>
        <w:r>
          <w:rPr>
            <w:noProof/>
            <w:webHidden/>
          </w:rPr>
          <w:fldChar w:fldCharType="begin"/>
        </w:r>
        <w:r>
          <w:rPr>
            <w:noProof/>
            <w:webHidden/>
          </w:rPr>
          <w:instrText xml:space="preserve"> PAGEREF _Toc58925869 \h </w:instrText>
        </w:r>
        <w:r>
          <w:rPr>
            <w:noProof/>
            <w:webHidden/>
          </w:rPr>
        </w:r>
        <w:r>
          <w:rPr>
            <w:noProof/>
            <w:webHidden/>
          </w:rPr>
          <w:fldChar w:fldCharType="separate"/>
        </w:r>
        <w:r>
          <w:rPr>
            <w:noProof/>
            <w:webHidden/>
          </w:rPr>
          <w:t>22</w:t>
        </w:r>
        <w:r>
          <w:rPr>
            <w:noProof/>
            <w:webHidden/>
          </w:rPr>
          <w:fldChar w:fldCharType="end"/>
        </w:r>
      </w:hyperlink>
    </w:p>
    <w:p w14:paraId="5339071C" w14:textId="34B777F9"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70" w:history="1">
        <w:r w:rsidRPr="002A461F">
          <w:rPr>
            <w:rStyle w:val="Hyperlink"/>
            <w:noProof/>
          </w:rPr>
          <w:t>Table 17 - [Test Case 12] Geographic Address Identifier Known Method Negative Details</w:t>
        </w:r>
        <w:r>
          <w:rPr>
            <w:noProof/>
            <w:webHidden/>
          </w:rPr>
          <w:tab/>
        </w:r>
        <w:r>
          <w:rPr>
            <w:noProof/>
            <w:webHidden/>
          </w:rPr>
          <w:fldChar w:fldCharType="begin"/>
        </w:r>
        <w:r>
          <w:rPr>
            <w:noProof/>
            <w:webHidden/>
          </w:rPr>
          <w:instrText xml:space="preserve"> PAGEREF _Toc58925870 \h </w:instrText>
        </w:r>
        <w:r>
          <w:rPr>
            <w:noProof/>
            <w:webHidden/>
          </w:rPr>
        </w:r>
        <w:r>
          <w:rPr>
            <w:noProof/>
            <w:webHidden/>
          </w:rPr>
          <w:fldChar w:fldCharType="separate"/>
        </w:r>
        <w:r>
          <w:rPr>
            <w:noProof/>
            <w:webHidden/>
          </w:rPr>
          <w:t>22</w:t>
        </w:r>
        <w:r>
          <w:rPr>
            <w:noProof/>
            <w:webHidden/>
          </w:rPr>
          <w:fldChar w:fldCharType="end"/>
        </w:r>
      </w:hyperlink>
    </w:p>
    <w:p w14:paraId="4DD2A399" w14:textId="5E85997C"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71" w:history="1">
        <w:r w:rsidRPr="002A461F">
          <w:rPr>
            <w:rStyle w:val="Hyperlink"/>
            <w:noProof/>
          </w:rPr>
          <w:t>Table 18 - [Test Case 13] Geographic Point Address Unknown Method Positive Details</w:t>
        </w:r>
        <w:r>
          <w:rPr>
            <w:noProof/>
            <w:webHidden/>
          </w:rPr>
          <w:tab/>
        </w:r>
        <w:r>
          <w:rPr>
            <w:noProof/>
            <w:webHidden/>
          </w:rPr>
          <w:fldChar w:fldCharType="begin"/>
        </w:r>
        <w:r>
          <w:rPr>
            <w:noProof/>
            <w:webHidden/>
          </w:rPr>
          <w:instrText xml:space="preserve"> PAGEREF _Toc58925871 \h </w:instrText>
        </w:r>
        <w:r>
          <w:rPr>
            <w:noProof/>
            <w:webHidden/>
          </w:rPr>
        </w:r>
        <w:r>
          <w:rPr>
            <w:noProof/>
            <w:webHidden/>
          </w:rPr>
          <w:fldChar w:fldCharType="separate"/>
        </w:r>
        <w:r>
          <w:rPr>
            <w:noProof/>
            <w:webHidden/>
          </w:rPr>
          <w:t>23</w:t>
        </w:r>
        <w:r>
          <w:rPr>
            <w:noProof/>
            <w:webHidden/>
          </w:rPr>
          <w:fldChar w:fldCharType="end"/>
        </w:r>
      </w:hyperlink>
    </w:p>
    <w:p w14:paraId="24DB0A09" w14:textId="25CB6BCE"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72" w:history="1">
        <w:r w:rsidRPr="002A461F">
          <w:rPr>
            <w:rStyle w:val="Hyperlink"/>
            <w:noProof/>
          </w:rPr>
          <w:t>Table 19 - [Test Case 14] Geographic Point Address Unknown Method Negative Details</w:t>
        </w:r>
        <w:r>
          <w:rPr>
            <w:noProof/>
            <w:webHidden/>
          </w:rPr>
          <w:tab/>
        </w:r>
        <w:r>
          <w:rPr>
            <w:noProof/>
            <w:webHidden/>
          </w:rPr>
          <w:fldChar w:fldCharType="begin"/>
        </w:r>
        <w:r>
          <w:rPr>
            <w:noProof/>
            <w:webHidden/>
          </w:rPr>
          <w:instrText xml:space="preserve"> PAGEREF _Toc58925872 \h </w:instrText>
        </w:r>
        <w:r>
          <w:rPr>
            <w:noProof/>
            <w:webHidden/>
          </w:rPr>
        </w:r>
        <w:r>
          <w:rPr>
            <w:noProof/>
            <w:webHidden/>
          </w:rPr>
          <w:fldChar w:fldCharType="separate"/>
        </w:r>
        <w:r>
          <w:rPr>
            <w:noProof/>
            <w:webHidden/>
          </w:rPr>
          <w:t>23</w:t>
        </w:r>
        <w:r>
          <w:rPr>
            <w:noProof/>
            <w:webHidden/>
          </w:rPr>
          <w:fldChar w:fldCharType="end"/>
        </w:r>
      </w:hyperlink>
    </w:p>
    <w:p w14:paraId="021CD2DD" w14:textId="5837EB5D"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73" w:history="1">
        <w:r w:rsidRPr="002A461F">
          <w:rPr>
            <w:rStyle w:val="Hyperlink"/>
            <w:noProof/>
          </w:rPr>
          <w:t>Table 20 - [Test Case 15] Geographic Point Address Known Method Positive Details</w:t>
        </w:r>
        <w:r>
          <w:rPr>
            <w:noProof/>
            <w:webHidden/>
          </w:rPr>
          <w:tab/>
        </w:r>
        <w:r>
          <w:rPr>
            <w:noProof/>
            <w:webHidden/>
          </w:rPr>
          <w:fldChar w:fldCharType="begin"/>
        </w:r>
        <w:r>
          <w:rPr>
            <w:noProof/>
            <w:webHidden/>
          </w:rPr>
          <w:instrText xml:space="preserve"> PAGEREF _Toc58925873 \h </w:instrText>
        </w:r>
        <w:r>
          <w:rPr>
            <w:noProof/>
            <w:webHidden/>
          </w:rPr>
        </w:r>
        <w:r>
          <w:rPr>
            <w:noProof/>
            <w:webHidden/>
          </w:rPr>
          <w:fldChar w:fldCharType="separate"/>
        </w:r>
        <w:r>
          <w:rPr>
            <w:noProof/>
            <w:webHidden/>
          </w:rPr>
          <w:t>24</w:t>
        </w:r>
        <w:r>
          <w:rPr>
            <w:noProof/>
            <w:webHidden/>
          </w:rPr>
          <w:fldChar w:fldCharType="end"/>
        </w:r>
      </w:hyperlink>
    </w:p>
    <w:p w14:paraId="26D228BA" w14:textId="6C139973"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74" w:history="1">
        <w:r w:rsidRPr="002A461F">
          <w:rPr>
            <w:rStyle w:val="Hyperlink"/>
            <w:noProof/>
          </w:rPr>
          <w:t>Table 21 - [Test Case 16] Geographic Point Address Known Method Negative Details</w:t>
        </w:r>
        <w:r>
          <w:rPr>
            <w:noProof/>
            <w:webHidden/>
          </w:rPr>
          <w:tab/>
        </w:r>
        <w:r>
          <w:rPr>
            <w:noProof/>
            <w:webHidden/>
          </w:rPr>
          <w:fldChar w:fldCharType="begin"/>
        </w:r>
        <w:r>
          <w:rPr>
            <w:noProof/>
            <w:webHidden/>
          </w:rPr>
          <w:instrText xml:space="preserve"> PAGEREF _Toc58925874 \h </w:instrText>
        </w:r>
        <w:r>
          <w:rPr>
            <w:noProof/>
            <w:webHidden/>
          </w:rPr>
        </w:r>
        <w:r>
          <w:rPr>
            <w:noProof/>
            <w:webHidden/>
          </w:rPr>
          <w:fldChar w:fldCharType="separate"/>
        </w:r>
        <w:r>
          <w:rPr>
            <w:noProof/>
            <w:webHidden/>
          </w:rPr>
          <w:t>24</w:t>
        </w:r>
        <w:r>
          <w:rPr>
            <w:noProof/>
            <w:webHidden/>
          </w:rPr>
          <w:fldChar w:fldCharType="end"/>
        </w:r>
      </w:hyperlink>
    </w:p>
    <w:p w14:paraId="67712323" w14:textId="4BC7F9F3"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75" w:history="1">
        <w:r w:rsidRPr="002A461F">
          <w:rPr>
            <w:rStyle w:val="Hyperlink"/>
            <w:noProof/>
          </w:rPr>
          <w:t>Table 22 – MEF 79 Requirements for Site Retrieval</w:t>
        </w:r>
        <w:r>
          <w:rPr>
            <w:noProof/>
            <w:webHidden/>
          </w:rPr>
          <w:tab/>
        </w:r>
        <w:r>
          <w:rPr>
            <w:noProof/>
            <w:webHidden/>
          </w:rPr>
          <w:fldChar w:fldCharType="begin"/>
        </w:r>
        <w:r>
          <w:rPr>
            <w:noProof/>
            <w:webHidden/>
          </w:rPr>
          <w:instrText xml:space="preserve"> PAGEREF _Toc58925875 \h </w:instrText>
        </w:r>
        <w:r>
          <w:rPr>
            <w:noProof/>
            <w:webHidden/>
          </w:rPr>
        </w:r>
        <w:r>
          <w:rPr>
            <w:noProof/>
            <w:webHidden/>
          </w:rPr>
          <w:fldChar w:fldCharType="separate"/>
        </w:r>
        <w:r>
          <w:rPr>
            <w:noProof/>
            <w:webHidden/>
          </w:rPr>
          <w:t>27</w:t>
        </w:r>
        <w:r>
          <w:rPr>
            <w:noProof/>
            <w:webHidden/>
          </w:rPr>
          <w:fldChar w:fldCharType="end"/>
        </w:r>
      </w:hyperlink>
    </w:p>
    <w:p w14:paraId="7A5DF610" w14:textId="6435DFAA"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76" w:history="1">
        <w:r w:rsidRPr="002A461F">
          <w:rPr>
            <w:rStyle w:val="Hyperlink"/>
            <w:noProof/>
          </w:rPr>
          <w:t>Table 23 – MEF 79.0.2 Requirements for Site Retrieval</w:t>
        </w:r>
        <w:r>
          <w:rPr>
            <w:noProof/>
            <w:webHidden/>
          </w:rPr>
          <w:tab/>
        </w:r>
        <w:r>
          <w:rPr>
            <w:noProof/>
            <w:webHidden/>
          </w:rPr>
          <w:fldChar w:fldCharType="begin"/>
        </w:r>
        <w:r>
          <w:rPr>
            <w:noProof/>
            <w:webHidden/>
          </w:rPr>
          <w:instrText xml:space="preserve"> PAGEREF _Toc58925876 \h </w:instrText>
        </w:r>
        <w:r>
          <w:rPr>
            <w:noProof/>
            <w:webHidden/>
          </w:rPr>
        </w:r>
        <w:r>
          <w:rPr>
            <w:noProof/>
            <w:webHidden/>
          </w:rPr>
          <w:fldChar w:fldCharType="separate"/>
        </w:r>
        <w:r>
          <w:rPr>
            <w:noProof/>
            <w:webHidden/>
          </w:rPr>
          <w:t>27</w:t>
        </w:r>
        <w:r>
          <w:rPr>
            <w:noProof/>
            <w:webHidden/>
          </w:rPr>
          <w:fldChar w:fldCharType="end"/>
        </w:r>
      </w:hyperlink>
    </w:p>
    <w:p w14:paraId="01B5C9CA" w14:textId="38A9FBE7"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77" w:history="1">
        <w:r w:rsidRPr="002A461F">
          <w:rPr>
            <w:rStyle w:val="Hyperlink"/>
            <w:noProof/>
          </w:rPr>
          <w:t>Table 24 – MEF 79 Requirements for Create POQ</w:t>
        </w:r>
        <w:r>
          <w:rPr>
            <w:noProof/>
            <w:webHidden/>
          </w:rPr>
          <w:tab/>
        </w:r>
        <w:r>
          <w:rPr>
            <w:noProof/>
            <w:webHidden/>
          </w:rPr>
          <w:fldChar w:fldCharType="begin"/>
        </w:r>
        <w:r>
          <w:rPr>
            <w:noProof/>
            <w:webHidden/>
          </w:rPr>
          <w:instrText xml:space="preserve"> PAGEREF _Toc58925877 \h </w:instrText>
        </w:r>
        <w:r>
          <w:rPr>
            <w:noProof/>
            <w:webHidden/>
          </w:rPr>
        </w:r>
        <w:r>
          <w:rPr>
            <w:noProof/>
            <w:webHidden/>
          </w:rPr>
          <w:fldChar w:fldCharType="separate"/>
        </w:r>
        <w:r>
          <w:rPr>
            <w:noProof/>
            <w:webHidden/>
          </w:rPr>
          <w:t>31</w:t>
        </w:r>
        <w:r>
          <w:rPr>
            <w:noProof/>
            <w:webHidden/>
          </w:rPr>
          <w:fldChar w:fldCharType="end"/>
        </w:r>
      </w:hyperlink>
    </w:p>
    <w:p w14:paraId="360AF52B" w14:textId="254CAD1E"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78" w:history="1">
        <w:r w:rsidRPr="002A461F">
          <w:rPr>
            <w:rStyle w:val="Hyperlink"/>
            <w:noProof/>
          </w:rPr>
          <w:t>Table 25 – MEF 79.0.1 Requirements for Create POQ</w:t>
        </w:r>
        <w:r>
          <w:rPr>
            <w:noProof/>
            <w:webHidden/>
          </w:rPr>
          <w:tab/>
        </w:r>
        <w:r>
          <w:rPr>
            <w:noProof/>
            <w:webHidden/>
          </w:rPr>
          <w:fldChar w:fldCharType="begin"/>
        </w:r>
        <w:r>
          <w:rPr>
            <w:noProof/>
            <w:webHidden/>
          </w:rPr>
          <w:instrText xml:space="preserve"> PAGEREF _Toc58925878 \h </w:instrText>
        </w:r>
        <w:r>
          <w:rPr>
            <w:noProof/>
            <w:webHidden/>
          </w:rPr>
        </w:r>
        <w:r>
          <w:rPr>
            <w:noProof/>
            <w:webHidden/>
          </w:rPr>
          <w:fldChar w:fldCharType="separate"/>
        </w:r>
        <w:r>
          <w:rPr>
            <w:noProof/>
            <w:webHidden/>
          </w:rPr>
          <w:t>32</w:t>
        </w:r>
        <w:r>
          <w:rPr>
            <w:noProof/>
            <w:webHidden/>
          </w:rPr>
          <w:fldChar w:fldCharType="end"/>
        </w:r>
      </w:hyperlink>
    </w:p>
    <w:p w14:paraId="5D6C4199" w14:textId="1AA5D03F"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79" w:history="1">
        <w:r w:rsidRPr="002A461F">
          <w:rPr>
            <w:rStyle w:val="Hyperlink"/>
            <w:noProof/>
          </w:rPr>
          <w:t>Table 26 – MEF 79.0.2 Requirements for Create POQ</w:t>
        </w:r>
        <w:r>
          <w:rPr>
            <w:noProof/>
            <w:webHidden/>
          </w:rPr>
          <w:tab/>
        </w:r>
        <w:r>
          <w:rPr>
            <w:noProof/>
            <w:webHidden/>
          </w:rPr>
          <w:fldChar w:fldCharType="begin"/>
        </w:r>
        <w:r>
          <w:rPr>
            <w:noProof/>
            <w:webHidden/>
          </w:rPr>
          <w:instrText xml:space="preserve"> PAGEREF _Toc58925879 \h </w:instrText>
        </w:r>
        <w:r>
          <w:rPr>
            <w:noProof/>
            <w:webHidden/>
          </w:rPr>
        </w:r>
        <w:r>
          <w:rPr>
            <w:noProof/>
            <w:webHidden/>
          </w:rPr>
          <w:fldChar w:fldCharType="separate"/>
        </w:r>
        <w:r>
          <w:rPr>
            <w:noProof/>
            <w:webHidden/>
          </w:rPr>
          <w:t>32</w:t>
        </w:r>
        <w:r>
          <w:rPr>
            <w:noProof/>
            <w:webHidden/>
          </w:rPr>
          <w:fldChar w:fldCharType="end"/>
        </w:r>
      </w:hyperlink>
    </w:p>
    <w:p w14:paraId="1D1D664C" w14:textId="5A650630"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80" w:history="1">
        <w:r w:rsidRPr="002A461F">
          <w:rPr>
            <w:rStyle w:val="Hyperlink"/>
            <w:noProof/>
          </w:rPr>
          <w:t>Table 27 – MEF 79 Requirements for Retrieve POQ LIST</w:t>
        </w:r>
        <w:r>
          <w:rPr>
            <w:noProof/>
            <w:webHidden/>
          </w:rPr>
          <w:tab/>
        </w:r>
        <w:r>
          <w:rPr>
            <w:noProof/>
            <w:webHidden/>
          </w:rPr>
          <w:fldChar w:fldCharType="begin"/>
        </w:r>
        <w:r>
          <w:rPr>
            <w:noProof/>
            <w:webHidden/>
          </w:rPr>
          <w:instrText xml:space="preserve"> PAGEREF _Toc58925880 \h </w:instrText>
        </w:r>
        <w:r>
          <w:rPr>
            <w:noProof/>
            <w:webHidden/>
          </w:rPr>
        </w:r>
        <w:r>
          <w:rPr>
            <w:noProof/>
            <w:webHidden/>
          </w:rPr>
          <w:fldChar w:fldCharType="separate"/>
        </w:r>
        <w:r>
          <w:rPr>
            <w:noProof/>
            <w:webHidden/>
          </w:rPr>
          <w:t>34</w:t>
        </w:r>
        <w:r>
          <w:rPr>
            <w:noProof/>
            <w:webHidden/>
          </w:rPr>
          <w:fldChar w:fldCharType="end"/>
        </w:r>
      </w:hyperlink>
    </w:p>
    <w:p w14:paraId="0BEA31AD" w14:textId="0ABBEDA9"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81" w:history="1">
        <w:r w:rsidRPr="002A461F">
          <w:rPr>
            <w:rStyle w:val="Hyperlink"/>
            <w:noProof/>
          </w:rPr>
          <w:t>Table 28 – MEF 79 Requirements for Retrieve POQ by Identifier</w:t>
        </w:r>
        <w:r>
          <w:rPr>
            <w:noProof/>
            <w:webHidden/>
          </w:rPr>
          <w:tab/>
        </w:r>
        <w:r>
          <w:rPr>
            <w:noProof/>
            <w:webHidden/>
          </w:rPr>
          <w:fldChar w:fldCharType="begin"/>
        </w:r>
        <w:r>
          <w:rPr>
            <w:noProof/>
            <w:webHidden/>
          </w:rPr>
          <w:instrText xml:space="preserve"> PAGEREF _Toc58925881 \h </w:instrText>
        </w:r>
        <w:r>
          <w:rPr>
            <w:noProof/>
            <w:webHidden/>
          </w:rPr>
        </w:r>
        <w:r>
          <w:rPr>
            <w:noProof/>
            <w:webHidden/>
          </w:rPr>
          <w:fldChar w:fldCharType="separate"/>
        </w:r>
        <w:r>
          <w:rPr>
            <w:noProof/>
            <w:webHidden/>
          </w:rPr>
          <w:t>35</w:t>
        </w:r>
        <w:r>
          <w:rPr>
            <w:noProof/>
            <w:webHidden/>
          </w:rPr>
          <w:fldChar w:fldCharType="end"/>
        </w:r>
      </w:hyperlink>
    </w:p>
    <w:p w14:paraId="328078F0" w14:textId="7BA17B2C"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82" w:history="1">
        <w:r w:rsidRPr="002A461F">
          <w:rPr>
            <w:rStyle w:val="Hyperlink"/>
            <w:noProof/>
          </w:rPr>
          <w:t>Table 29 – MEF 79.0.2 Requirements for Retrieve POQ by Identifier</w:t>
        </w:r>
        <w:r>
          <w:rPr>
            <w:noProof/>
            <w:webHidden/>
          </w:rPr>
          <w:tab/>
        </w:r>
        <w:r>
          <w:rPr>
            <w:noProof/>
            <w:webHidden/>
          </w:rPr>
          <w:fldChar w:fldCharType="begin"/>
        </w:r>
        <w:r>
          <w:rPr>
            <w:noProof/>
            <w:webHidden/>
          </w:rPr>
          <w:instrText xml:space="preserve"> PAGEREF _Toc58925882 \h </w:instrText>
        </w:r>
        <w:r>
          <w:rPr>
            <w:noProof/>
            <w:webHidden/>
          </w:rPr>
        </w:r>
        <w:r>
          <w:rPr>
            <w:noProof/>
            <w:webHidden/>
          </w:rPr>
          <w:fldChar w:fldCharType="separate"/>
        </w:r>
        <w:r>
          <w:rPr>
            <w:noProof/>
            <w:webHidden/>
          </w:rPr>
          <w:t>36</w:t>
        </w:r>
        <w:r>
          <w:rPr>
            <w:noProof/>
            <w:webHidden/>
          </w:rPr>
          <w:fldChar w:fldCharType="end"/>
        </w:r>
      </w:hyperlink>
    </w:p>
    <w:p w14:paraId="05AC66C8" w14:textId="3B46FA7B"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83" w:history="1">
        <w:r w:rsidRPr="002A461F">
          <w:rPr>
            <w:rStyle w:val="Hyperlink"/>
            <w:noProof/>
          </w:rPr>
          <w:t>Table 30 – MEF 79 Requirements for Register for POQ Notification of State Change</w:t>
        </w:r>
        <w:r>
          <w:rPr>
            <w:noProof/>
            <w:webHidden/>
          </w:rPr>
          <w:tab/>
        </w:r>
        <w:r>
          <w:rPr>
            <w:noProof/>
            <w:webHidden/>
          </w:rPr>
          <w:fldChar w:fldCharType="begin"/>
        </w:r>
        <w:r>
          <w:rPr>
            <w:noProof/>
            <w:webHidden/>
          </w:rPr>
          <w:instrText xml:space="preserve"> PAGEREF _Toc58925883 \h </w:instrText>
        </w:r>
        <w:r>
          <w:rPr>
            <w:noProof/>
            <w:webHidden/>
          </w:rPr>
        </w:r>
        <w:r>
          <w:rPr>
            <w:noProof/>
            <w:webHidden/>
          </w:rPr>
          <w:fldChar w:fldCharType="separate"/>
        </w:r>
        <w:r>
          <w:rPr>
            <w:noProof/>
            <w:webHidden/>
          </w:rPr>
          <w:t>38</w:t>
        </w:r>
        <w:r>
          <w:rPr>
            <w:noProof/>
            <w:webHidden/>
          </w:rPr>
          <w:fldChar w:fldCharType="end"/>
        </w:r>
      </w:hyperlink>
    </w:p>
    <w:p w14:paraId="41EFC718" w14:textId="15E4F7C9"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84" w:history="1">
        <w:r w:rsidRPr="002A461F">
          <w:rPr>
            <w:rStyle w:val="Hyperlink"/>
            <w:noProof/>
          </w:rPr>
          <w:t>Table 31 – MEF 79 Requirements for POQ Notification</w:t>
        </w:r>
        <w:r>
          <w:rPr>
            <w:noProof/>
            <w:webHidden/>
          </w:rPr>
          <w:tab/>
        </w:r>
        <w:r>
          <w:rPr>
            <w:noProof/>
            <w:webHidden/>
          </w:rPr>
          <w:fldChar w:fldCharType="begin"/>
        </w:r>
        <w:r>
          <w:rPr>
            <w:noProof/>
            <w:webHidden/>
          </w:rPr>
          <w:instrText xml:space="preserve"> PAGEREF _Toc58925884 \h </w:instrText>
        </w:r>
        <w:r>
          <w:rPr>
            <w:noProof/>
            <w:webHidden/>
          </w:rPr>
        </w:r>
        <w:r>
          <w:rPr>
            <w:noProof/>
            <w:webHidden/>
          </w:rPr>
          <w:fldChar w:fldCharType="separate"/>
        </w:r>
        <w:r>
          <w:rPr>
            <w:noProof/>
            <w:webHidden/>
          </w:rPr>
          <w:t>38</w:t>
        </w:r>
        <w:r>
          <w:rPr>
            <w:noProof/>
            <w:webHidden/>
          </w:rPr>
          <w:fldChar w:fldCharType="end"/>
        </w:r>
      </w:hyperlink>
    </w:p>
    <w:p w14:paraId="26B5C5A7" w14:textId="2C2877F6"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85" w:history="1">
        <w:r w:rsidRPr="002A461F">
          <w:rPr>
            <w:rStyle w:val="Hyperlink"/>
            <w:noProof/>
          </w:rPr>
          <w:t>Table 32 – MEF 80 Requirements for Create Quote</w:t>
        </w:r>
        <w:r>
          <w:rPr>
            <w:noProof/>
            <w:webHidden/>
          </w:rPr>
          <w:tab/>
        </w:r>
        <w:r>
          <w:rPr>
            <w:noProof/>
            <w:webHidden/>
          </w:rPr>
          <w:fldChar w:fldCharType="begin"/>
        </w:r>
        <w:r>
          <w:rPr>
            <w:noProof/>
            <w:webHidden/>
          </w:rPr>
          <w:instrText xml:space="preserve"> PAGEREF _Toc58925885 \h </w:instrText>
        </w:r>
        <w:r>
          <w:rPr>
            <w:noProof/>
            <w:webHidden/>
          </w:rPr>
        </w:r>
        <w:r>
          <w:rPr>
            <w:noProof/>
            <w:webHidden/>
          </w:rPr>
          <w:fldChar w:fldCharType="separate"/>
        </w:r>
        <w:r>
          <w:rPr>
            <w:noProof/>
            <w:webHidden/>
          </w:rPr>
          <w:t>48</w:t>
        </w:r>
        <w:r>
          <w:rPr>
            <w:noProof/>
            <w:webHidden/>
          </w:rPr>
          <w:fldChar w:fldCharType="end"/>
        </w:r>
      </w:hyperlink>
    </w:p>
    <w:p w14:paraId="266C5AA8" w14:textId="3EE4F7C9"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86" w:history="1">
        <w:r w:rsidRPr="002A461F">
          <w:rPr>
            <w:rStyle w:val="Hyperlink"/>
            <w:noProof/>
          </w:rPr>
          <w:t>Table 33 – MEF 80 Requirements for Cancel or Reject Quote</w:t>
        </w:r>
        <w:r>
          <w:rPr>
            <w:noProof/>
            <w:webHidden/>
          </w:rPr>
          <w:tab/>
        </w:r>
        <w:r>
          <w:rPr>
            <w:noProof/>
            <w:webHidden/>
          </w:rPr>
          <w:fldChar w:fldCharType="begin"/>
        </w:r>
        <w:r>
          <w:rPr>
            <w:noProof/>
            <w:webHidden/>
          </w:rPr>
          <w:instrText xml:space="preserve"> PAGEREF _Toc58925886 \h </w:instrText>
        </w:r>
        <w:r>
          <w:rPr>
            <w:noProof/>
            <w:webHidden/>
          </w:rPr>
        </w:r>
        <w:r>
          <w:rPr>
            <w:noProof/>
            <w:webHidden/>
          </w:rPr>
          <w:fldChar w:fldCharType="separate"/>
        </w:r>
        <w:r>
          <w:rPr>
            <w:noProof/>
            <w:webHidden/>
          </w:rPr>
          <w:t>48</w:t>
        </w:r>
        <w:r>
          <w:rPr>
            <w:noProof/>
            <w:webHidden/>
          </w:rPr>
          <w:fldChar w:fldCharType="end"/>
        </w:r>
      </w:hyperlink>
    </w:p>
    <w:p w14:paraId="25DEA158" w14:textId="15DBCEFF"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87" w:history="1">
        <w:r w:rsidRPr="002A461F">
          <w:rPr>
            <w:rStyle w:val="Hyperlink"/>
            <w:noProof/>
          </w:rPr>
          <w:t>Table 34 – MEF 80 Requirements for Retrieve Product Quote</w:t>
        </w:r>
        <w:r>
          <w:rPr>
            <w:noProof/>
            <w:webHidden/>
          </w:rPr>
          <w:tab/>
        </w:r>
        <w:r>
          <w:rPr>
            <w:noProof/>
            <w:webHidden/>
          </w:rPr>
          <w:fldChar w:fldCharType="begin"/>
        </w:r>
        <w:r>
          <w:rPr>
            <w:noProof/>
            <w:webHidden/>
          </w:rPr>
          <w:instrText xml:space="preserve"> PAGEREF _Toc58925887 \h </w:instrText>
        </w:r>
        <w:r>
          <w:rPr>
            <w:noProof/>
            <w:webHidden/>
          </w:rPr>
        </w:r>
        <w:r>
          <w:rPr>
            <w:noProof/>
            <w:webHidden/>
          </w:rPr>
          <w:fldChar w:fldCharType="separate"/>
        </w:r>
        <w:r>
          <w:rPr>
            <w:noProof/>
            <w:webHidden/>
          </w:rPr>
          <w:t>50</w:t>
        </w:r>
        <w:r>
          <w:rPr>
            <w:noProof/>
            <w:webHidden/>
          </w:rPr>
          <w:fldChar w:fldCharType="end"/>
        </w:r>
      </w:hyperlink>
    </w:p>
    <w:p w14:paraId="68E07D4A" w14:textId="1811B1B6"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88" w:history="1">
        <w:r w:rsidRPr="002A461F">
          <w:rPr>
            <w:rStyle w:val="Hyperlink"/>
            <w:noProof/>
          </w:rPr>
          <w:t>Table 35 – MEF 80 Requirements for Retrieve Product Quote by Quote ID</w:t>
        </w:r>
        <w:r>
          <w:rPr>
            <w:noProof/>
            <w:webHidden/>
          </w:rPr>
          <w:tab/>
        </w:r>
        <w:r>
          <w:rPr>
            <w:noProof/>
            <w:webHidden/>
          </w:rPr>
          <w:fldChar w:fldCharType="begin"/>
        </w:r>
        <w:r>
          <w:rPr>
            <w:noProof/>
            <w:webHidden/>
          </w:rPr>
          <w:instrText xml:space="preserve"> PAGEREF _Toc58925888 \h </w:instrText>
        </w:r>
        <w:r>
          <w:rPr>
            <w:noProof/>
            <w:webHidden/>
          </w:rPr>
        </w:r>
        <w:r>
          <w:rPr>
            <w:noProof/>
            <w:webHidden/>
          </w:rPr>
          <w:fldChar w:fldCharType="separate"/>
        </w:r>
        <w:r>
          <w:rPr>
            <w:noProof/>
            <w:webHidden/>
          </w:rPr>
          <w:t>51</w:t>
        </w:r>
        <w:r>
          <w:rPr>
            <w:noProof/>
            <w:webHidden/>
          </w:rPr>
          <w:fldChar w:fldCharType="end"/>
        </w:r>
      </w:hyperlink>
    </w:p>
    <w:p w14:paraId="0733754D" w14:textId="5447F4EB"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89" w:history="1">
        <w:r w:rsidRPr="002A461F">
          <w:rPr>
            <w:rStyle w:val="Hyperlink"/>
            <w:noProof/>
          </w:rPr>
          <w:t>Table 36 – MEF 80 Requirements for Register for Product Notifications</w:t>
        </w:r>
        <w:r>
          <w:rPr>
            <w:noProof/>
            <w:webHidden/>
          </w:rPr>
          <w:tab/>
        </w:r>
        <w:r>
          <w:rPr>
            <w:noProof/>
            <w:webHidden/>
          </w:rPr>
          <w:fldChar w:fldCharType="begin"/>
        </w:r>
        <w:r>
          <w:rPr>
            <w:noProof/>
            <w:webHidden/>
          </w:rPr>
          <w:instrText xml:space="preserve"> PAGEREF _Toc58925889 \h </w:instrText>
        </w:r>
        <w:r>
          <w:rPr>
            <w:noProof/>
            <w:webHidden/>
          </w:rPr>
        </w:r>
        <w:r>
          <w:rPr>
            <w:noProof/>
            <w:webHidden/>
          </w:rPr>
          <w:fldChar w:fldCharType="separate"/>
        </w:r>
        <w:r>
          <w:rPr>
            <w:noProof/>
            <w:webHidden/>
          </w:rPr>
          <w:t>53</w:t>
        </w:r>
        <w:r>
          <w:rPr>
            <w:noProof/>
            <w:webHidden/>
          </w:rPr>
          <w:fldChar w:fldCharType="end"/>
        </w:r>
      </w:hyperlink>
    </w:p>
    <w:p w14:paraId="5C27B049" w14:textId="2A212BE8"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90" w:history="1">
        <w:r w:rsidRPr="002A461F">
          <w:rPr>
            <w:rStyle w:val="Hyperlink"/>
            <w:noProof/>
          </w:rPr>
          <w:t>Table 37 – MEF 80 Requirements for Send Notifications</w:t>
        </w:r>
        <w:r>
          <w:rPr>
            <w:noProof/>
            <w:webHidden/>
          </w:rPr>
          <w:tab/>
        </w:r>
        <w:r>
          <w:rPr>
            <w:noProof/>
            <w:webHidden/>
          </w:rPr>
          <w:fldChar w:fldCharType="begin"/>
        </w:r>
        <w:r>
          <w:rPr>
            <w:noProof/>
            <w:webHidden/>
          </w:rPr>
          <w:instrText xml:space="preserve"> PAGEREF _Toc58925890 \h </w:instrText>
        </w:r>
        <w:r>
          <w:rPr>
            <w:noProof/>
            <w:webHidden/>
          </w:rPr>
        </w:r>
        <w:r>
          <w:rPr>
            <w:noProof/>
            <w:webHidden/>
          </w:rPr>
          <w:fldChar w:fldCharType="separate"/>
        </w:r>
        <w:r>
          <w:rPr>
            <w:noProof/>
            <w:webHidden/>
          </w:rPr>
          <w:t>53</w:t>
        </w:r>
        <w:r>
          <w:rPr>
            <w:noProof/>
            <w:webHidden/>
          </w:rPr>
          <w:fldChar w:fldCharType="end"/>
        </w:r>
      </w:hyperlink>
    </w:p>
    <w:p w14:paraId="79A2CBE3" w14:textId="687A4F0C"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91" w:history="1">
        <w:r w:rsidRPr="002A461F">
          <w:rPr>
            <w:rStyle w:val="Hyperlink"/>
            <w:noProof/>
          </w:rPr>
          <w:t>Table 38 – Product Inventory Retrieve List Requirements</w:t>
        </w:r>
        <w:r>
          <w:rPr>
            <w:noProof/>
            <w:webHidden/>
          </w:rPr>
          <w:tab/>
        </w:r>
        <w:r>
          <w:rPr>
            <w:noProof/>
            <w:webHidden/>
          </w:rPr>
          <w:fldChar w:fldCharType="begin"/>
        </w:r>
        <w:r>
          <w:rPr>
            <w:noProof/>
            <w:webHidden/>
          </w:rPr>
          <w:instrText xml:space="preserve"> PAGEREF _Toc58925891 \h </w:instrText>
        </w:r>
        <w:r>
          <w:rPr>
            <w:noProof/>
            <w:webHidden/>
          </w:rPr>
        </w:r>
        <w:r>
          <w:rPr>
            <w:noProof/>
            <w:webHidden/>
          </w:rPr>
          <w:fldChar w:fldCharType="separate"/>
        </w:r>
        <w:r>
          <w:rPr>
            <w:noProof/>
            <w:webHidden/>
          </w:rPr>
          <w:t>56</w:t>
        </w:r>
        <w:r>
          <w:rPr>
            <w:noProof/>
            <w:webHidden/>
          </w:rPr>
          <w:fldChar w:fldCharType="end"/>
        </w:r>
      </w:hyperlink>
    </w:p>
    <w:p w14:paraId="7574CED4" w14:textId="4D467735" w:rsidR="00245068" w:rsidRDefault="00245068">
      <w:pPr>
        <w:pStyle w:val="TableofFigures"/>
        <w:tabs>
          <w:tab w:val="right" w:leader="dot" w:pos="9350"/>
        </w:tabs>
        <w:rPr>
          <w:rFonts w:asciiTheme="minorHAnsi" w:eastAsiaTheme="minorEastAsia" w:hAnsiTheme="minorHAnsi" w:cstheme="minorBidi"/>
          <w:noProof/>
          <w:sz w:val="22"/>
          <w:szCs w:val="22"/>
        </w:rPr>
      </w:pPr>
      <w:hyperlink w:anchor="_Toc58925892" w:history="1">
        <w:r w:rsidRPr="002A461F">
          <w:rPr>
            <w:rStyle w:val="Hyperlink"/>
            <w:noProof/>
          </w:rPr>
          <w:t>Table 39 – Product Inventory Retrieve Product ID Requirements</w:t>
        </w:r>
        <w:r>
          <w:rPr>
            <w:noProof/>
            <w:webHidden/>
          </w:rPr>
          <w:tab/>
        </w:r>
        <w:r>
          <w:rPr>
            <w:noProof/>
            <w:webHidden/>
          </w:rPr>
          <w:fldChar w:fldCharType="begin"/>
        </w:r>
        <w:r>
          <w:rPr>
            <w:noProof/>
            <w:webHidden/>
          </w:rPr>
          <w:instrText xml:space="preserve"> PAGEREF _Toc58925892 \h </w:instrText>
        </w:r>
        <w:r>
          <w:rPr>
            <w:noProof/>
            <w:webHidden/>
          </w:rPr>
        </w:r>
        <w:r>
          <w:rPr>
            <w:noProof/>
            <w:webHidden/>
          </w:rPr>
          <w:fldChar w:fldCharType="separate"/>
        </w:r>
        <w:r>
          <w:rPr>
            <w:noProof/>
            <w:webHidden/>
          </w:rPr>
          <w:t>56</w:t>
        </w:r>
        <w:r>
          <w:rPr>
            <w:noProof/>
            <w:webHidden/>
          </w:rPr>
          <w:fldChar w:fldCharType="end"/>
        </w:r>
      </w:hyperlink>
    </w:p>
    <w:p w14:paraId="46774BB8" w14:textId="1D2F9587" w:rsidR="00B2019D" w:rsidRDefault="00B2019D" w:rsidP="000F2BFC">
      <w:pPr>
        <w:pStyle w:val="Body"/>
        <w:sectPr w:rsidR="00B2019D" w:rsidSect="00023814">
          <w:headerReference w:type="default" r:id="rId11"/>
          <w:footerReference w:type="default" r:id="rId12"/>
          <w:pgSz w:w="12240" w:h="15840" w:code="1"/>
          <w:pgMar w:top="1296" w:right="1440" w:bottom="1296" w:left="1440" w:header="864" w:footer="259" w:gutter="0"/>
          <w:lnNumType w:countBy="1" w:restart="continuous"/>
          <w:pgNumType w:fmt="lowerRoman"/>
          <w:cols w:space="0"/>
        </w:sectPr>
      </w:pPr>
      <w:r>
        <w:fldChar w:fldCharType="end"/>
      </w:r>
      <w:r w:rsidR="00B918A5">
        <w:tab/>
      </w:r>
      <w:r w:rsidR="00B918A5">
        <w:tab/>
      </w:r>
    </w:p>
    <w:p w14:paraId="141DFC30" w14:textId="77777777" w:rsidR="002A0430" w:rsidRDefault="002A0430" w:rsidP="00D2566B">
      <w:pPr>
        <w:pStyle w:val="Heading1"/>
      </w:pPr>
      <w:bookmarkStart w:id="7" w:name="_Toc327358213"/>
      <w:bookmarkStart w:id="8" w:name="_Toc327445342"/>
      <w:bookmarkStart w:id="9" w:name="_Toc327879365"/>
      <w:bookmarkStart w:id="10" w:name="_Toc328146189"/>
      <w:bookmarkStart w:id="11" w:name="_Toc328401836"/>
      <w:bookmarkStart w:id="12" w:name="_Toc328568978"/>
      <w:bookmarkStart w:id="13" w:name="_Toc327358214"/>
      <w:bookmarkStart w:id="14" w:name="_Toc327445343"/>
      <w:bookmarkStart w:id="15" w:name="_Toc327879366"/>
      <w:bookmarkStart w:id="16" w:name="_Toc328146190"/>
      <w:bookmarkStart w:id="17" w:name="_Toc328401837"/>
      <w:bookmarkStart w:id="18" w:name="_Toc328568979"/>
      <w:bookmarkStart w:id="19" w:name="Instructions"/>
      <w:bookmarkStart w:id="20" w:name="_Toc377065230"/>
      <w:bookmarkStart w:id="21" w:name="_Toc57893957"/>
      <w:bookmarkStart w:id="22" w:name="_Toc57894481"/>
      <w:bookmarkStart w:id="23" w:name="_Toc89064864"/>
      <w:bookmarkStart w:id="24" w:name="_Ref109096989"/>
      <w:bookmarkStart w:id="25" w:name="_Toc244560789"/>
      <w:bookmarkStart w:id="26" w:name="_Toc58502332"/>
      <w:bookmarkStart w:id="27" w:name="_Toc58925717"/>
      <w:bookmarkEnd w:id="6"/>
      <w:bookmarkEnd w:id="7"/>
      <w:bookmarkEnd w:id="8"/>
      <w:bookmarkEnd w:id="9"/>
      <w:bookmarkEnd w:id="10"/>
      <w:bookmarkEnd w:id="11"/>
      <w:bookmarkEnd w:id="12"/>
      <w:bookmarkEnd w:id="13"/>
      <w:bookmarkEnd w:id="14"/>
      <w:bookmarkEnd w:id="15"/>
      <w:bookmarkEnd w:id="16"/>
      <w:bookmarkEnd w:id="17"/>
      <w:bookmarkEnd w:id="18"/>
      <w:bookmarkEnd w:id="19"/>
      <w:r>
        <w:lastRenderedPageBreak/>
        <w:t>List of Contributing Members</w:t>
      </w:r>
      <w:bookmarkEnd w:id="20"/>
      <w:bookmarkEnd w:id="21"/>
      <w:bookmarkEnd w:id="22"/>
      <w:bookmarkEnd w:id="26"/>
      <w:bookmarkEnd w:id="27"/>
    </w:p>
    <w:p w14:paraId="5D607EB3" w14:textId="77777777" w:rsidR="002A0430" w:rsidRDefault="002A0430" w:rsidP="002A0430">
      <w:pPr>
        <w:pStyle w:val="Body"/>
      </w:pPr>
      <w:r>
        <w:t>The following members of the MEF participated in the development of this document and have requested to be included in this list.</w:t>
      </w:r>
    </w:p>
    <w:p w14:paraId="59E97AE2" w14:textId="77777777" w:rsidR="00043925" w:rsidRDefault="000F2BFC" w:rsidP="00F0751A">
      <w:pPr>
        <w:pStyle w:val="EditorNote"/>
        <w:numPr>
          <w:ilvl w:val="0"/>
          <w:numId w:val="19"/>
        </w:numPr>
      </w:pPr>
      <w:r>
        <w:t xml:space="preserve">This </w:t>
      </w:r>
      <w:r w:rsidR="00753BCE">
        <w:t xml:space="preserve">list </w:t>
      </w:r>
      <w:r w:rsidR="00D1735C">
        <w:t>will</w:t>
      </w:r>
      <w:r>
        <w:t xml:space="preserve"> be </w:t>
      </w:r>
      <w:r w:rsidR="00671A35">
        <w:t>finalized</w:t>
      </w:r>
      <w:r w:rsidR="008A59B1">
        <w:t xml:space="preserve"> before</w:t>
      </w:r>
      <w:r>
        <w:t xml:space="preserve"> Letter Ballot</w:t>
      </w:r>
      <w:r w:rsidR="00EE64FC">
        <w:t xml:space="preserve">. </w:t>
      </w:r>
      <w:r>
        <w:t>Any member</w:t>
      </w:r>
      <w:r w:rsidR="00043925">
        <w:t xml:space="preserve"> that </w:t>
      </w:r>
      <w:r w:rsidR="00A02E5E">
        <w:t xml:space="preserve">comments </w:t>
      </w:r>
      <w:r w:rsidR="00043925">
        <w:t>in at least one CfC is eligible to be included</w:t>
      </w:r>
      <w:r w:rsidR="0058203D">
        <w:t xml:space="preserve"> by opting in </w:t>
      </w:r>
      <w:r w:rsidR="00A02E5E">
        <w:t xml:space="preserve">before </w:t>
      </w:r>
      <w:r w:rsidR="0058203D">
        <w:t xml:space="preserve">the Letter Ballot </w:t>
      </w:r>
      <w:r w:rsidR="00A02E5E">
        <w:t>is initiated</w:t>
      </w:r>
      <w:r w:rsidR="00EE64FC">
        <w:t xml:space="preserve">. </w:t>
      </w:r>
      <w:r w:rsidR="00AB069F">
        <w:t xml:space="preserve">Note it is the MEF member that is listed here (typically a company or </w:t>
      </w:r>
      <w:r w:rsidR="00CB30EC">
        <w:t>organization</w:t>
      </w:r>
      <w:r w:rsidR="00AB069F">
        <w:t>), not their individual representatives</w:t>
      </w:r>
      <w:r w:rsidR="00F65C84">
        <w:t>.</w:t>
      </w:r>
    </w:p>
    <w:p w14:paraId="6D1C127B" w14:textId="77777777" w:rsidR="008A59B1" w:rsidRPr="00955E78" w:rsidRDefault="00F65C84" w:rsidP="00F0751A">
      <w:pPr>
        <w:pStyle w:val="ListParagraph"/>
        <w:numPr>
          <w:ilvl w:val="0"/>
          <w:numId w:val="16"/>
        </w:numPr>
        <w:ind w:left="720" w:hanging="360"/>
      </w:pPr>
      <w:r w:rsidRPr="000C4692">
        <w:rPr>
          <w:color w:val="5F497A" w:themeColor="accent4" w:themeShade="BF"/>
        </w:rPr>
        <w:t>ABC Networks</w:t>
      </w:r>
    </w:p>
    <w:p w14:paraId="68FDE57A" w14:textId="77777777" w:rsidR="003A5DFB" w:rsidRPr="00955E78" w:rsidRDefault="00F65C84" w:rsidP="00F0751A">
      <w:pPr>
        <w:pStyle w:val="ListParagraph"/>
        <w:numPr>
          <w:ilvl w:val="0"/>
          <w:numId w:val="16"/>
        </w:numPr>
        <w:ind w:left="720" w:hanging="360"/>
      </w:pPr>
      <w:r w:rsidRPr="000C4692">
        <w:rPr>
          <w:color w:val="5F497A" w:themeColor="accent4" w:themeShade="BF"/>
        </w:rPr>
        <w:t>XYZ Communications</w:t>
      </w:r>
    </w:p>
    <w:p w14:paraId="6F596FA1" w14:textId="77777777" w:rsidR="007444AC" w:rsidRDefault="007444AC" w:rsidP="00D2566B">
      <w:pPr>
        <w:pStyle w:val="Heading1"/>
      </w:pPr>
      <w:bookmarkStart w:id="28" w:name="_Toc503275225"/>
      <w:bookmarkStart w:id="29" w:name="_Toc503275494"/>
      <w:bookmarkStart w:id="30" w:name="_Toc503353266"/>
      <w:bookmarkStart w:id="31" w:name="_Toc503353537"/>
      <w:bookmarkStart w:id="32" w:name="_Toc503541624"/>
      <w:bookmarkStart w:id="33" w:name="_Toc503541909"/>
      <w:bookmarkStart w:id="34" w:name="_Toc503868004"/>
      <w:bookmarkStart w:id="35" w:name="_Toc503868291"/>
      <w:bookmarkStart w:id="36" w:name="_Toc503969627"/>
      <w:bookmarkStart w:id="37" w:name="_Toc503969916"/>
      <w:bookmarkStart w:id="38" w:name="_Toc504047052"/>
      <w:bookmarkStart w:id="39" w:name="_Toc504047344"/>
      <w:bookmarkStart w:id="40" w:name="_Toc504047636"/>
      <w:bookmarkStart w:id="41" w:name="_Toc504047928"/>
      <w:bookmarkStart w:id="42" w:name="_Toc504048220"/>
      <w:bookmarkStart w:id="43" w:name="_Toc504048512"/>
      <w:bookmarkStart w:id="44" w:name="_Toc503275228"/>
      <w:bookmarkStart w:id="45" w:name="_Toc503275497"/>
      <w:bookmarkStart w:id="46" w:name="_Toc503353269"/>
      <w:bookmarkStart w:id="47" w:name="_Toc503353540"/>
      <w:bookmarkStart w:id="48" w:name="_Toc503541627"/>
      <w:bookmarkStart w:id="49" w:name="_Toc503541912"/>
      <w:bookmarkStart w:id="50" w:name="_Toc503868007"/>
      <w:bookmarkStart w:id="51" w:name="_Toc503868294"/>
      <w:bookmarkStart w:id="52" w:name="_Toc503969630"/>
      <w:bookmarkStart w:id="53" w:name="_Toc503969919"/>
      <w:bookmarkStart w:id="54" w:name="_Toc504047055"/>
      <w:bookmarkStart w:id="55" w:name="_Toc504047347"/>
      <w:bookmarkStart w:id="56" w:name="_Toc504047639"/>
      <w:bookmarkStart w:id="57" w:name="_Toc504047931"/>
      <w:bookmarkStart w:id="58" w:name="_Toc504048223"/>
      <w:bookmarkStart w:id="59" w:name="_Toc504048515"/>
      <w:bookmarkStart w:id="60" w:name="_Toc503275231"/>
      <w:bookmarkStart w:id="61" w:name="_Toc503275500"/>
      <w:bookmarkStart w:id="62" w:name="_Toc503353272"/>
      <w:bookmarkStart w:id="63" w:name="_Toc503353543"/>
      <w:bookmarkStart w:id="64" w:name="_Toc503541630"/>
      <w:bookmarkStart w:id="65" w:name="_Toc503541915"/>
      <w:bookmarkStart w:id="66" w:name="_Toc503868010"/>
      <w:bookmarkStart w:id="67" w:name="_Toc503868297"/>
      <w:bookmarkStart w:id="68" w:name="_Toc503969633"/>
      <w:bookmarkStart w:id="69" w:name="_Toc503969922"/>
      <w:bookmarkStart w:id="70" w:name="_Toc504047058"/>
      <w:bookmarkStart w:id="71" w:name="_Toc504047350"/>
      <w:bookmarkStart w:id="72" w:name="_Toc504047642"/>
      <w:bookmarkStart w:id="73" w:name="_Toc504047934"/>
      <w:bookmarkStart w:id="74" w:name="_Toc504048226"/>
      <w:bookmarkStart w:id="75" w:name="_Toc504048518"/>
      <w:bookmarkStart w:id="76" w:name="_Toc377065231"/>
      <w:bookmarkStart w:id="77" w:name="_Toc57893958"/>
      <w:bookmarkStart w:id="78" w:name="_Toc57894482"/>
      <w:bookmarkStart w:id="79" w:name="_Toc58502333"/>
      <w:bookmarkStart w:id="80" w:name="_Toc58925718"/>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r w:rsidRPr="00483191">
        <w:t>Abstract</w:t>
      </w:r>
      <w:bookmarkEnd w:id="23"/>
      <w:bookmarkEnd w:id="24"/>
      <w:bookmarkEnd w:id="25"/>
      <w:bookmarkEnd w:id="76"/>
      <w:bookmarkEnd w:id="77"/>
      <w:bookmarkEnd w:id="78"/>
      <w:bookmarkEnd w:id="79"/>
      <w:bookmarkEnd w:id="80"/>
    </w:p>
    <w:p w14:paraId="6B2FBE58" w14:textId="7B349182" w:rsidR="00C70064" w:rsidRPr="00C70064" w:rsidRDefault="003374AA" w:rsidP="00C70064">
      <w:pPr>
        <w:pStyle w:val="Body"/>
      </w:pPr>
      <w:bookmarkStart w:id="81" w:name="_Toc506967009"/>
      <w:bookmarkStart w:id="82" w:name="_Toc25479259"/>
      <w:bookmarkStart w:id="83" w:name="_Toc25479086"/>
      <w:bookmarkStart w:id="84" w:name="_Toc34449787"/>
      <w:bookmarkStart w:id="85" w:name="_Toc32139931"/>
      <w:bookmarkStart w:id="86" w:name="_Toc43725176"/>
      <w:bookmarkStart w:id="87" w:name="_Toc89064865"/>
      <w:bookmarkStart w:id="88" w:name="_Toc244560790"/>
      <w:bookmarkStart w:id="89" w:name="_Toc377065232"/>
      <w:bookmarkStart w:id="90" w:name="_Toc506966995"/>
      <w:r>
        <w:t xml:space="preserve">This document contains the test requirements for the LSO Sonata Interface Reference Point.  </w:t>
      </w:r>
      <w:r w:rsidR="00C70064">
        <w:t>Functions addressed within this document are Address Validation (defined in MEF 79</w:t>
      </w:r>
      <w:r w:rsidR="00D83FAB">
        <w:t xml:space="preserve"> </w:t>
      </w:r>
      <w:r w:rsidR="00D83FAB">
        <w:fldChar w:fldCharType="begin"/>
      </w:r>
      <w:r w:rsidR="00D83FAB">
        <w:instrText xml:space="preserve"> REF _Ref55388733 \r \h </w:instrText>
      </w:r>
      <w:r w:rsidR="00D83FAB">
        <w:fldChar w:fldCharType="separate"/>
      </w:r>
      <w:r w:rsidR="00245068">
        <w:t>[5]</w:t>
      </w:r>
      <w:r w:rsidR="00D83FAB">
        <w:fldChar w:fldCharType="end"/>
      </w:r>
      <w:r w:rsidR="00C70064">
        <w:t xml:space="preserve"> and MEF 79.0.2</w:t>
      </w:r>
      <w:r w:rsidR="00D83FAB">
        <w:t xml:space="preserve"> </w:t>
      </w:r>
      <w:r w:rsidR="00D83FAB">
        <w:fldChar w:fldCharType="begin"/>
      </w:r>
      <w:r w:rsidR="00D83FAB">
        <w:instrText xml:space="preserve"> REF _Ref55388746 \r \h </w:instrText>
      </w:r>
      <w:r w:rsidR="00D83FAB">
        <w:fldChar w:fldCharType="separate"/>
      </w:r>
      <w:r w:rsidR="00245068">
        <w:t>[7]</w:t>
      </w:r>
      <w:r w:rsidR="00D83FAB">
        <w:fldChar w:fldCharType="end"/>
      </w:r>
      <w:r w:rsidR="00C70064">
        <w:t>), Product Offering Qualification (defined in MEF 79</w:t>
      </w:r>
      <w:r w:rsidR="00D83FAB">
        <w:t xml:space="preserve"> </w:t>
      </w:r>
      <w:r w:rsidR="00D83FAB">
        <w:fldChar w:fldCharType="begin"/>
      </w:r>
      <w:r w:rsidR="00D83FAB">
        <w:instrText xml:space="preserve"> REF _Ref55388733 \r \h </w:instrText>
      </w:r>
      <w:r w:rsidR="00D83FAB">
        <w:fldChar w:fldCharType="separate"/>
      </w:r>
      <w:r w:rsidR="00245068">
        <w:t>[5]</w:t>
      </w:r>
      <w:r w:rsidR="00D83FAB">
        <w:fldChar w:fldCharType="end"/>
      </w:r>
      <w:r w:rsidR="00C70064">
        <w:t xml:space="preserve"> and MEF 79.0.1</w:t>
      </w:r>
      <w:r w:rsidR="00D83FAB">
        <w:t xml:space="preserve"> </w:t>
      </w:r>
      <w:r w:rsidR="00D83FAB">
        <w:fldChar w:fldCharType="begin"/>
      </w:r>
      <w:r w:rsidR="00D83FAB">
        <w:instrText xml:space="preserve"> REF _Ref55388766 \r \h </w:instrText>
      </w:r>
      <w:r w:rsidR="00D83FAB">
        <w:fldChar w:fldCharType="separate"/>
      </w:r>
      <w:r w:rsidR="00245068">
        <w:t>[6]</w:t>
      </w:r>
      <w:r w:rsidR="00D83FAB">
        <w:fldChar w:fldCharType="end"/>
      </w:r>
      <w:r w:rsidR="00C70064">
        <w:t>), Quote (defined in MEF 80</w:t>
      </w:r>
      <w:r w:rsidR="00D83FAB">
        <w:t xml:space="preserve"> </w:t>
      </w:r>
      <w:r w:rsidR="00D83FAB">
        <w:fldChar w:fldCharType="begin"/>
      </w:r>
      <w:r w:rsidR="00D83FAB">
        <w:instrText xml:space="preserve"> REF _Ref55388776 \r \h </w:instrText>
      </w:r>
      <w:r w:rsidR="00D83FAB">
        <w:fldChar w:fldCharType="separate"/>
      </w:r>
      <w:r w:rsidR="00245068">
        <w:t>[8]</w:t>
      </w:r>
      <w:r w:rsidR="00D83FAB">
        <w:fldChar w:fldCharType="end"/>
      </w:r>
      <w:r w:rsidR="00C70064">
        <w:t>),</w:t>
      </w:r>
      <w:r w:rsidR="00BC6D68">
        <w:t xml:space="preserve"> Product Inventory (defined in </w:t>
      </w:r>
      <w:bookmarkStart w:id="91" w:name="_Hlk58835416"/>
      <w:r w:rsidR="00BC6D68">
        <w:t xml:space="preserve">MEF 81 </w:t>
      </w:r>
      <w:r w:rsidR="00BC6D68">
        <w:fldChar w:fldCharType="begin"/>
      </w:r>
      <w:r w:rsidR="00BC6D68">
        <w:instrText xml:space="preserve"> REF _Ref58835354 \r \h </w:instrText>
      </w:r>
      <w:r w:rsidR="00BC6D68">
        <w:fldChar w:fldCharType="separate"/>
      </w:r>
      <w:r w:rsidR="00245068">
        <w:t>[9]</w:t>
      </w:r>
      <w:r w:rsidR="00BC6D68">
        <w:fldChar w:fldCharType="end"/>
      </w:r>
      <w:r w:rsidR="00BC6D68">
        <w:t xml:space="preserve"> and MEF 81.0.1 </w:t>
      </w:r>
      <w:r w:rsidR="00BC6D68">
        <w:fldChar w:fldCharType="begin"/>
      </w:r>
      <w:r w:rsidR="00BC6D68">
        <w:instrText xml:space="preserve"> REF _Ref58835373 \r \h </w:instrText>
      </w:r>
      <w:r w:rsidR="00BC6D68">
        <w:fldChar w:fldCharType="separate"/>
      </w:r>
      <w:r w:rsidR="00245068">
        <w:t>[10]</w:t>
      </w:r>
      <w:r w:rsidR="00BC6D68">
        <w:fldChar w:fldCharType="end"/>
      </w:r>
      <w:r w:rsidR="00BC6D68">
        <w:t>)</w:t>
      </w:r>
      <w:r w:rsidR="00C70064">
        <w:t xml:space="preserve"> </w:t>
      </w:r>
      <w:bookmarkEnd w:id="91"/>
      <w:r w:rsidR="00C70064">
        <w:t>and Product Order (defined in MEF 57.2</w:t>
      </w:r>
      <w:r w:rsidR="00D83FAB">
        <w:t xml:space="preserve"> </w:t>
      </w:r>
      <w:r w:rsidR="00D83FAB">
        <w:fldChar w:fldCharType="begin"/>
      </w:r>
      <w:r w:rsidR="00D83FAB">
        <w:instrText xml:space="preserve"> REF _Ref55388784 \r \h </w:instrText>
      </w:r>
      <w:r w:rsidR="00D83FAB">
        <w:fldChar w:fldCharType="separate"/>
      </w:r>
      <w:r w:rsidR="00245068">
        <w:t>[4]</w:t>
      </w:r>
      <w:r w:rsidR="00D83FAB">
        <w:fldChar w:fldCharType="end"/>
      </w:r>
      <w:r w:rsidR="00C70064">
        <w:t>).  This</w:t>
      </w:r>
      <w:r w:rsidR="00C70064" w:rsidRPr="00C70064">
        <w:t xml:space="preserve"> document is an important aid to </w:t>
      </w:r>
      <w:r w:rsidR="00D83FAB">
        <w:t>S</w:t>
      </w:r>
      <w:r w:rsidR="00C70064" w:rsidRPr="00C70064">
        <w:t xml:space="preserve">ervice </w:t>
      </w:r>
      <w:r w:rsidR="00D83FAB">
        <w:t>P</w:t>
      </w:r>
      <w:r w:rsidR="00C70064" w:rsidRPr="00C70064">
        <w:t xml:space="preserve">roviders and technology solution providers to prepare for successful completion of the conformance certification of </w:t>
      </w:r>
      <w:r w:rsidR="00C70064">
        <w:t>the Sonata APIs defined in these documents.</w:t>
      </w:r>
    </w:p>
    <w:p w14:paraId="39CCDD8B" w14:textId="13765091" w:rsidR="00C70064" w:rsidRDefault="00D83FAB" w:rsidP="00C70064">
      <w:pPr>
        <w:pStyle w:val="Body"/>
      </w:pPr>
      <w:r>
        <w:t xml:space="preserve">The Test Requirements contained within this document are intended to provide guidance for inter-operation between providers and as a basis for the certification test plan developed by the Certification Test Partner.  </w:t>
      </w:r>
    </w:p>
    <w:p w14:paraId="3CFD76CF" w14:textId="74D83E60" w:rsidR="00D30FEF" w:rsidRPr="00C70064" w:rsidRDefault="00D30FEF" w:rsidP="00D30FEF">
      <w:pPr>
        <w:pStyle w:val="Heading1"/>
      </w:pPr>
      <w:bookmarkStart w:id="92" w:name="_Toc58925719"/>
      <w:r>
        <w:t>Sections Ready for CfC Comments</w:t>
      </w:r>
      <w:bookmarkEnd w:id="92"/>
    </w:p>
    <w:p w14:paraId="6CB4E456" w14:textId="600CED69" w:rsidR="00D30FEF" w:rsidRDefault="00D30FEF" w:rsidP="004D08C7">
      <w:pPr>
        <w:pStyle w:val="Body"/>
      </w:pPr>
      <w:r>
        <w:fldChar w:fldCharType="begin"/>
      </w:r>
      <w:r>
        <w:instrText xml:space="preserve"> REF _Ref58846810 \h </w:instrText>
      </w:r>
      <w:r>
        <w:fldChar w:fldCharType="separate"/>
      </w:r>
      <w:r w:rsidR="00245068">
        <w:t xml:space="preserve">Table </w:t>
      </w:r>
      <w:r w:rsidR="00245068">
        <w:rPr>
          <w:noProof/>
        </w:rPr>
        <w:t>1</w:t>
      </w:r>
      <w:r>
        <w:fldChar w:fldCharType="end"/>
      </w:r>
      <w:r>
        <w:t xml:space="preserve"> identifies the sections of the document that are ready for CfC comments.  Please do not comment on other sections of the document.</w:t>
      </w:r>
    </w:p>
    <w:p w14:paraId="60171FEB" w14:textId="77777777" w:rsidR="00D30FEF" w:rsidRDefault="00D30FEF" w:rsidP="004D08C7">
      <w:pPr>
        <w:pStyle w:val="Body"/>
      </w:pPr>
    </w:p>
    <w:tbl>
      <w:tblPr>
        <w:tblStyle w:val="TableGrid"/>
        <w:tblW w:w="0" w:type="auto"/>
        <w:jc w:val="center"/>
        <w:tblLook w:val="04A0" w:firstRow="1" w:lastRow="0" w:firstColumn="1" w:lastColumn="0" w:noHBand="0" w:noVBand="1"/>
      </w:tblPr>
      <w:tblGrid>
        <w:gridCol w:w="1345"/>
        <w:gridCol w:w="1710"/>
        <w:gridCol w:w="1620"/>
        <w:gridCol w:w="1620"/>
      </w:tblGrid>
      <w:tr w:rsidR="00D30FEF" w14:paraId="63868D78" w14:textId="2EACFD80" w:rsidTr="00A93641">
        <w:trPr>
          <w:tblHeader/>
          <w:jc w:val="center"/>
        </w:trPr>
        <w:tc>
          <w:tcPr>
            <w:tcW w:w="1345" w:type="dxa"/>
          </w:tcPr>
          <w:p w14:paraId="78988F2C" w14:textId="6E62FF8E" w:rsidR="00D30FEF" w:rsidRDefault="00D30FEF" w:rsidP="00D30FEF">
            <w:pPr>
              <w:pStyle w:val="Tableheading"/>
              <w:jc w:val="center"/>
            </w:pPr>
            <w:r>
              <w:t>Section</w:t>
            </w:r>
          </w:p>
        </w:tc>
        <w:tc>
          <w:tcPr>
            <w:tcW w:w="1710" w:type="dxa"/>
          </w:tcPr>
          <w:p w14:paraId="0FB98439" w14:textId="1C1B84A0" w:rsidR="00D30FEF" w:rsidRDefault="00D30FEF" w:rsidP="00D30FEF">
            <w:pPr>
              <w:pStyle w:val="Tableheading"/>
              <w:jc w:val="center"/>
            </w:pPr>
            <w:r>
              <w:t>Sub-section</w:t>
            </w:r>
          </w:p>
        </w:tc>
        <w:tc>
          <w:tcPr>
            <w:tcW w:w="1620" w:type="dxa"/>
          </w:tcPr>
          <w:p w14:paraId="5B122E49" w14:textId="60D38006" w:rsidR="00D30FEF" w:rsidRDefault="00D30FEF" w:rsidP="00D30FEF">
            <w:pPr>
              <w:pStyle w:val="Tableheading"/>
              <w:jc w:val="center"/>
            </w:pPr>
            <w:r>
              <w:t>Sub-Section</w:t>
            </w:r>
          </w:p>
        </w:tc>
        <w:tc>
          <w:tcPr>
            <w:tcW w:w="1620" w:type="dxa"/>
          </w:tcPr>
          <w:p w14:paraId="3D85E7E6" w14:textId="325EDE00" w:rsidR="00D30FEF" w:rsidRDefault="00A93641" w:rsidP="00D30FEF">
            <w:pPr>
              <w:pStyle w:val="Tableheading"/>
              <w:jc w:val="center"/>
            </w:pPr>
            <w:r>
              <w:t>R</w:t>
            </w:r>
            <w:r w:rsidR="00D30FEF">
              <w:t>eviewed</w:t>
            </w:r>
          </w:p>
        </w:tc>
      </w:tr>
      <w:tr w:rsidR="00D30FEF" w14:paraId="603B5761" w14:textId="551E3892" w:rsidTr="00A93641">
        <w:trPr>
          <w:jc w:val="center"/>
        </w:trPr>
        <w:tc>
          <w:tcPr>
            <w:tcW w:w="4675" w:type="dxa"/>
            <w:gridSpan w:val="3"/>
          </w:tcPr>
          <w:p w14:paraId="391470E2" w14:textId="5421E3D1" w:rsidR="00D30FEF" w:rsidRDefault="00D30FEF" w:rsidP="00D30FEF">
            <w:pPr>
              <w:pStyle w:val="Tablecell"/>
            </w:pPr>
            <w:r>
              <w:t>2</w:t>
            </w:r>
          </w:p>
        </w:tc>
        <w:tc>
          <w:tcPr>
            <w:tcW w:w="1620" w:type="dxa"/>
          </w:tcPr>
          <w:p w14:paraId="036D26F6" w14:textId="77777777" w:rsidR="00D30FEF" w:rsidRDefault="00D30FEF" w:rsidP="00D30FEF">
            <w:pPr>
              <w:pStyle w:val="Tablecell"/>
              <w:jc w:val="center"/>
            </w:pPr>
          </w:p>
        </w:tc>
      </w:tr>
      <w:tr w:rsidR="00D30FEF" w14:paraId="6D6C34E7" w14:textId="0D7C70C1" w:rsidTr="00A93641">
        <w:trPr>
          <w:jc w:val="center"/>
        </w:trPr>
        <w:tc>
          <w:tcPr>
            <w:tcW w:w="1345" w:type="dxa"/>
          </w:tcPr>
          <w:p w14:paraId="5F9416CD" w14:textId="20B4718B" w:rsidR="00D30FEF" w:rsidRDefault="00D30FEF" w:rsidP="00D30FEF">
            <w:pPr>
              <w:pStyle w:val="Tablecell"/>
            </w:pPr>
            <w:r>
              <w:t>6</w:t>
            </w:r>
          </w:p>
        </w:tc>
        <w:tc>
          <w:tcPr>
            <w:tcW w:w="3330" w:type="dxa"/>
            <w:gridSpan w:val="2"/>
          </w:tcPr>
          <w:p w14:paraId="3F4C4E7F" w14:textId="2D7A49F4" w:rsidR="00D30FEF" w:rsidRDefault="00D30FEF" w:rsidP="00D30FEF">
            <w:pPr>
              <w:pStyle w:val="Tablecell"/>
            </w:pPr>
            <w:r>
              <w:t>6.1</w:t>
            </w:r>
          </w:p>
        </w:tc>
        <w:tc>
          <w:tcPr>
            <w:tcW w:w="1620" w:type="dxa"/>
          </w:tcPr>
          <w:p w14:paraId="79FE573A" w14:textId="77777777" w:rsidR="00D30FEF" w:rsidRDefault="00D30FEF" w:rsidP="00D30FEF">
            <w:pPr>
              <w:pStyle w:val="Tablecell"/>
              <w:jc w:val="center"/>
            </w:pPr>
          </w:p>
        </w:tc>
      </w:tr>
      <w:tr w:rsidR="00D30FEF" w14:paraId="4AFA636E" w14:textId="2D655856" w:rsidTr="00A93641">
        <w:trPr>
          <w:jc w:val="center"/>
        </w:trPr>
        <w:tc>
          <w:tcPr>
            <w:tcW w:w="1345" w:type="dxa"/>
            <w:vMerge w:val="restart"/>
          </w:tcPr>
          <w:p w14:paraId="6B3668CB" w14:textId="77E0CE1E" w:rsidR="00D30FEF" w:rsidRDefault="00D30FEF" w:rsidP="00D30FEF">
            <w:pPr>
              <w:pStyle w:val="Tablecell"/>
            </w:pPr>
            <w:r>
              <w:t>7</w:t>
            </w:r>
          </w:p>
        </w:tc>
        <w:tc>
          <w:tcPr>
            <w:tcW w:w="3330" w:type="dxa"/>
            <w:gridSpan w:val="2"/>
          </w:tcPr>
          <w:p w14:paraId="58DDAB1D" w14:textId="709ECC54" w:rsidR="00D30FEF" w:rsidRDefault="00D30FEF" w:rsidP="00D30FEF">
            <w:pPr>
              <w:pStyle w:val="Tablecell"/>
            </w:pPr>
            <w:r>
              <w:t>7.1</w:t>
            </w:r>
          </w:p>
        </w:tc>
        <w:tc>
          <w:tcPr>
            <w:tcW w:w="1620" w:type="dxa"/>
          </w:tcPr>
          <w:p w14:paraId="23FAB648" w14:textId="77777777" w:rsidR="00D30FEF" w:rsidRDefault="00D30FEF" w:rsidP="00D30FEF">
            <w:pPr>
              <w:pStyle w:val="Tablecell"/>
              <w:jc w:val="center"/>
            </w:pPr>
          </w:p>
        </w:tc>
      </w:tr>
      <w:tr w:rsidR="00D30FEF" w14:paraId="26D93501" w14:textId="642FB63B" w:rsidTr="00A93641">
        <w:trPr>
          <w:trHeight w:val="275"/>
          <w:jc w:val="center"/>
        </w:trPr>
        <w:tc>
          <w:tcPr>
            <w:tcW w:w="1345" w:type="dxa"/>
            <w:vMerge/>
          </w:tcPr>
          <w:p w14:paraId="02C56262" w14:textId="77777777" w:rsidR="00D30FEF" w:rsidRDefault="00D30FEF" w:rsidP="00D30FEF">
            <w:pPr>
              <w:pStyle w:val="Tablecell"/>
              <w:jc w:val="center"/>
            </w:pPr>
          </w:p>
        </w:tc>
        <w:tc>
          <w:tcPr>
            <w:tcW w:w="1710" w:type="dxa"/>
            <w:vMerge w:val="restart"/>
          </w:tcPr>
          <w:p w14:paraId="695C00E5" w14:textId="526E94C7" w:rsidR="00D30FEF" w:rsidRDefault="00D30FEF" w:rsidP="00D30FEF">
            <w:pPr>
              <w:pStyle w:val="Tablecell"/>
            </w:pPr>
            <w:r>
              <w:t>7.2</w:t>
            </w:r>
          </w:p>
        </w:tc>
        <w:tc>
          <w:tcPr>
            <w:tcW w:w="1620" w:type="dxa"/>
          </w:tcPr>
          <w:p w14:paraId="099B5359" w14:textId="478D3CA4" w:rsidR="00D30FEF" w:rsidRDefault="00D30FEF" w:rsidP="00D30FEF">
            <w:pPr>
              <w:pStyle w:val="Tablecell"/>
            </w:pPr>
            <w:r>
              <w:t>7.2.1</w:t>
            </w:r>
          </w:p>
        </w:tc>
        <w:tc>
          <w:tcPr>
            <w:tcW w:w="1620" w:type="dxa"/>
          </w:tcPr>
          <w:p w14:paraId="156ED99E" w14:textId="77777777" w:rsidR="00D30FEF" w:rsidRDefault="00D30FEF" w:rsidP="00D30FEF">
            <w:pPr>
              <w:pStyle w:val="Tablecell"/>
              <w:jc w:val="center"/>
            </w:pPr>
          </w:p>
        </w:tc>
      </w:tr>
      <w:tr w:rsidR="00D30FEF" w14:paraId="680DDB7D" w14:textId="77777777" w:rsidTr="00A93641">
        <w:trPr>
          <w:trHeight w:val="275"/>
          <w:jc w:val="center"/>
        </w:trPr>
        <w:tc>
          <w:tcPr>
            <w:tcW w:w="1345" w:type="dxa"/>
            <w:vMerge/>
          </w:tcPr>
          <w:p w14:paraId="37EB9B9C" w14:textId="77777777" w:rsidR="00D30FEF" w:rsidRDefault="00D30FEF" w:rsidP="00D30FEF">
            <w:pPr>
              <w:pStyle w:val="Tablecell"/>
              <w:jc w:val="center"/>
            </w:pPr>
          </w:p>
        </w:tc>
        <w:tc>
          <w:tcPr>
            <w:tcW w:w="1710" w:type="dxa"/>
            <w:vMerge/>
          </w:tcPr>
          <w:p w14:paraId="64BD9280" w14:textId="77777777" w:rsidR="00D30FEF" w:rsidRDefault="00D30FEF" w:rsidP="00D30FEF">
            <w:pPr>
              <w:pStyle w:val="Tablecell"/>
            </w:pPr>
          </w:p>
        </w:tc>
        <w:tc>
          <w:tcPr>
            <w:tcW w:w="1620" w:type="dxa"/>
          </w:tcPr>
          <w:p w14:paraId="57AA28BE" w14:textId="139C0F6C" w:rsidR="00D30FEF" w:rsidRDefault="00D30FEF" w:rsidP="00D30FEF">
            <w:pPr>
              <w:pStyle w:val="Tablecell"/>
            </w:pPr>
            <w:r>
              <w:t>7.2.2</w:t>
            </w:r>
          </w:p>
        </w:tc>
        <w:tc>
          <w:tcPr>
            <w:tcW w:w="1620" w:type="dxa"/>
          </w:tcPr>
          <w:p w14:paraId="35E9DE9C" w14:textId="77777777" w:rsidR="00D30FEF" w:rsidRDefault="00D30FEF" w:rsidP="00D30FEF">
            <w:pPr>
              <w:pStyle w:val="Tablecell"/>
              <w:jc w:val="center"/>
            </w:pPr>
          </w:p>
        </w:tc>
      </w:tr>
      <w:tr w:rsidR="00D30FEF" w14:paraId="28EB3334" w14:textId="77777777" w:rsidTr="00A93641">
        <w:trPr>
          <w:trHeight w:val="275"/>
          <w:jc w:val="center"/>
        </w:trPr>
        <w:tc>
          <w:tcPr>
            <w:tcW w:w="1345" w:type="dxa"/>
            <w:vMerge/>
          </w:tcPr>
          <w:p w14:paraId="76AA3BEC" w14:textId="77777777" w:rsidR="00D30FEF" w:rsidRDefault="00D30FEF" w:rsidP="00D30FEF">
            <w:pPr>
              <w:pStyle w:val="Tablecell"/>
              <w:jc w:val="center"/>
            </w:pPr>
          </w:p>
        </w:tc>
        <w:tc>
          <w:tcPr>
            <w:tcW w:w="1710" w:type="dxa"/>
            <w:vMerge/>
          </w:tcPr>
          <w:p w14:paraId="7BC9D40D" w14:textId="77777777" w:rsidR="00D30FEF" w:rsidRDefault="00D30FEF" w:rsidP="00D30FEF">
            <w:pPr>
              <w:pStyle w:val="Tablecell"/>
            </w:pPr>
          </w:p>
        </w:tc>
        <w:tc>
          <w:tcPr>
            <w:tcW w:w="1620" w:type="dxa"/>
          </w:tcPr>
          <w:p w14:paraId="08D8F8BA" w14:textId="152D6530" w:rsidR="00D30FEF" w:rsidRDefault="00D30FEF" w:rsidP="00D30FEF">
            <w:pPr>
              <w:pStyle w:val="Tablecell"/>
            </w:pPr>
            <w:r>
              <w:t>7.2.3</w:t>
            </w:r>
          </w:p>
        </w:tc>
        <w:tc>
          <w:tcPr>
            <w:tcW w:w="1620" w:type="dxa"/>
          </w:tcPr>
          <w:p w14:paraId="06CAB0BF" w14:textId="77777777" w:rsidR="00D30FEF" w:rsidRDefault="00D30FEF" w:rsidP="00D30FEF">
            <w:pPr>
              <w:pStyle w:val="Tablecell"/>
              <w:jc w:val="center"/>
            </w:pPr>
          </w:p>
        </w:tc>
      </w:tr>
      <w:tr w:rsidR="00D30FEF" w14:paraId="16DA6D3B" w14:textId="589F3041" w:rsidTr="00A93641">
        <w:trPr>
          <w:trHeight w:val="280"/>
          <w:jc w:val="center"/>
        </w:trPr>
        <w:tc>
          <w:tcPr>
            <w:tcW w:w="1345" w:type="dxa"/>
            <w:vMerge/>
          </w:tcPr>
          <w:p w14:paraId="75D33FA0" w14:textId="77777777" w:rsidR="00D30FEF" w:rsidRDefault="00D30FEF" w:rsidP="00D30FEF">
            <w:pPr>
              <w:pStyle w:val="Tablecell"/>
              <w:jc w:val="center"/>
            </w:pPr>
          </w:p>
        </w:tc>
        <w:tc>
          <w:tcPr>
            <w:tcW w:w="1710" w:type="dxa"/>
            <w:vMerge w:val="restart"/>
          </w:tcPr>
          <w:p w14:paraId="443CDC47" w14:textId="2B53618D" w:rsidR="00D30FEF" w:rsidRDefault="00D30FEF" w:rsidP="00A93641">
            <w:pPr>
              <w:pStyle w:val="Tablecell"/>
              <w:keepNext/>
            </w:pPr>
            <w:r>
              <w:t>7.3</w:t>
            </w:r>
          </w:p>
        </w:tc>
        <w:tc>
          <w:tcPr>
            <w:tcW w:w="1620" w:type="dxa"/>
          </w:tcPr>
          <w:p w14:paraId="6DDB7312" w14:textId="3131081F" w:rsidR="00D30FEF" w:rsidRDefault="00D30FEF" w:rsidP="00A93641">
            <w:pPr>
              <w:pStyle w:val="Tablecell"/>
              <w:keepNext/>
            </w:pPr>
            <w:r>
              <w:t>7.3.1</w:t>
            </w:r>
          </w:p>
        </w:tc>
        <w:tc>
          <w:tcPr>
            <w:tcW w:w="1620" w:type="dxa"/>
          </w:tcPr>
          <w:p w14:paraId="6E0B0DBE" w14:textId="77777777" w:rsidR="00D30FEF" w:rsidRDefault="00D30FEF" w:rsidP="00A93641">
            <w:pPr>
              <w:pStyle w:val="Tablecell"/>
              <w:keepNext/>
              <w:jc w:val="center"/>
            </w:pPr>
          </w:p>
        </w:tc>
      </w:tr>
      <w:tr w:rsidR="00D30FEF" w14:paraId="32BED808" w14:textId="77777777" w:rsidTr="00A93641">
        <w:trPr>
          <w:trHeight w:val="275"/>
          <w:jc w:val="center"/>
        </w:trPr>
        <w:tc>
          <w:tcPr>
            <w:tcW w:w="1345" w:type="dxa"/>
            <w:vMerge/>
          </w:tcPr>
          <w:p w14:paraId="6DB14A9A" w14:textId="77777777" w:rsidR="00D30FEF" w:rsidRDefault="00D30FEF" w:rsidP="00D30FEF">
            <w:pPr>
              <w:pStyle w:val="Tablecell"/>
              <w:jc w:val="center"/>
            </w:pPr>
          </w:p>
        </w:tc>
        <w:tc>
          <w:tcPr>
            <w:tcW w:w="1710" w:type="dxa"/>
            <w:vMerge/>
          </w:tcPr>
          <w:p w14:paraId="4587E5D0" w14:textId="77777777" w:rsidR="00D30FEF" w:rsidRDefault="00D30FEF" w:rsidP="00A93641">
            <w:pPr>
              <w:pStyle w:val="Tablecell"/>
              <w:keepNext/>
            </w:pPr>
          </w:p>
        </w:tc>
        <w:tc>
          <w:tcPr>
            <w:tcW w:w="1620" w:type="dxa"/>
          </w:tcPr>
          <w:p w14:paraId="09883DC0" w14:textId="7EFC958A" w:rsidR="00D30FEF" w:rsidRDefault="00D30FEF" w:rsidP="00A93641">
            <w:pPr>
              <w:pStyle w:val="Tablecell"/>
              <w:keepNext/>
            </w:pPr>
            <w:r>
              <w:t>7.3.2</w:t>
            </w:r>
          </w:p>
        </w:tc>
        <w:tc>
          <w:tcPr>
            <w:tcW w:w="1620" w:type="dxa"/>
          </w:tcPr>
          <w:p w14:paraId="4AB5926A" w14:textId="77777777" w:rsidR="00D30FEF" w:rsidRDefault="00D30FEF" w:rsidP="00A93641">
            <w:pPr>
              <w:pStyle w:val="Tablecell"/>
              <w:keepNext/>
              <w:jc w:val="center"/>
            </w:pPr>
          </w:p>
        </w:tc>
      </w:tr>
      <w:tr w:rsidR="00D30FEF" w14:paraId="19669F52" w14:textId="77777777" w:rsidTr="00A93641">
        <w:trPr>
          <w:trHeight w:val="275"/>
          <w:jc w:val="center"/>
        </w:trPr>
        <w:tc>
          <w:tcPr>
            <w:tcW w:w="1345" w:type="dxa"/>
            <w:vMerge/>
          </w:tcPr>
          <w:p w14:paraId="5E72777B" w14:textId="77777777" w:rsidR="00D30FEF" w:rsidRDefault="00D30FEF" w:rsidP="00D30FEF">
            <w:pPr>
              <w:pStyle w:val="Tablecell"/>
              <w:jc w:val="center"/>
            </w:pPr>
          </w:p>
        </w:tc>
        <w:tc>
          <w:tcPr>
            <w:tcW w:w="1710" w:type="dxa"/>
            <w:vMerge/>
          </w:tcPr>
          <w:p w14:paraId="685E9BF2" w14:textId="77777777" w:rsidR="00D30FEF" w:rsidRDefault="00D30FEF" w:rsidP="00A93641">
            <w:pPr>
              <w:pStyle w:val="Tablecell"/>
              <w:keepNext/>
            </w:pPr>
          </w:p>
        </w:tc>
        <w:tc>
          <w:tcPr>
            <w:tcW w:w="1620" w:type="dxa"/>
          </w:tcPr>
          <w:p w14:paraId="10919332" w14:textId="6520DD03" w:rsidR="00D30FEF" w:rsidRDefault="00D30FEF" w:rsidP="00A93641">
            <w:pPr>
              <w:pStyle w:val="Tablecell"/>
              <w:keepNext/>
            </w:pPr>
            <w:r>
              <w:t>7.3.3</w:t>
            </w:r>
          </w:p>
        </w:tc>
        <w:tc>
          <w:tcPr>
            <w:tcW w:w="1620" w:type="dxa"/>
          </w:tcPr>
          <w:p w14:paraId="3BC89771" w14:textId="77777777" w:rsidR="00D30FEF" w:rsidRDefault="00D30FEF" w:rsidP="00A93641">
            <w:pPr>
              <w:pStyle w:val="Tablecell"/>
              <w:keepNext/>
              <w:jc w:val="center"/>
            </w:pPr>
          </w:p>
        </w:tc>
      </w:tr>
      <w:tr w:rsidR="00D30FEF" w14:paraId="4A5744C9" w14:textId="77777777" w:rsidTr="00A93641">
        <w:trPr>
          <w:trHeight w:val="275"/>
          <w:jc w:val="center"/>
        </w:trPr>
        <w:tc>
          <w:tcPr>
            <w:tcW w:w="1345" w:type="dxa"/>
            <w:vMerge/>
          </w:tcPr>
          <w:p w14:paraId="10FADB64" w14:textId="77777777" w:rsidR="00D30FEF" w:rsidRDefault="00D30FEF" w:rsidP="00D30FEF">
            <w:pPr>
              <w:pStyle w:val="Tablecell"/>
              <w:jc w:val="center"/>
            </w:pPr>
          </w:p>
        </w:tc>
        <w:tc>
          <w:tcPr>
            <w:tcW w:w="1710" w:type="dxa"/>
            <w:vMerge/>
          </w:tcPr>
          <w:p w14:paraId="02BF5390" w14:textId="77777777" w:rsidR="00D30FEF" w:rsidRDefault="00D30FEF" w:rsidP="00A93641">
            <w:pPr>
              <w:pStyle w:val="Tablecell"/>
              <w:keepNext/>
            </w:pPr>
          </w:p>
        </w:tc>
        <w:tc>
          <w:tcPr>
            <w:tcW w:w="1620" w:type="dxa"/>
          </w:tcPr>
          <w:p w14:paraId="00F572B0" w14:textId="17A414BC" w:rsidR="00D30FEF" w:rsidRDefault="00D30FEF" w:rsidP="00A93641">
            <w:pPr>
              <w:pStyle w:val="Tablecell"/>
              <w:keepNext/>
            </w:pPr>
            <w:r>
              <w:t>7.3.4</w:t>
            </w:r>
          </w:p>
        </w:tc>
        <w:tc>
          <w:tcPr>
            <w:tcW w:w="1620" w:type="dxa"/>
          </w:tcPr>
          <w:p w14:paraId="633D8655" w14:textId="77777777" w:rsidR="00D30FEF" w:rsidRDefault="00D30FEF" w:rsidP="00A93641">
            <w:pPr>
              <w:pStyle w:val="Tablecell"/>
              <w:keepNext/>
              <w:jc w:val="center"/>
            </w:pPr>
          </w:p>
        </w:tc>
      </w:tr>
      <w:tr w:rsidR="00D30FEF" w14:paraId="202EB23D" w14:textId="77777777" w:rsidTr="00A93641">
        <w:trPr>
          <w:trHeight w:val="275"/>
          <w:jc w:val="center"/>
        </w:trPr>
        <w:tc>
          <w:tcPr>
            <w:tcW w:w="1345" w:type="dxa"/>
            <w:vMerge/>
          </w:tcPr>
          <w:p w14:paraId="10F6BEEB" w14:textId="77777777" w:rsidR="00D30FEF" w:rsidRDefault="00D30FEF" w:rsidP="00D30FEF">
            <w:pPr>
              <w:pStyle w:val="Tablecell"/>
              <w:jc w:val="center"/>
            </w:pPr>
          </w:p>
        </w:tc>
        <w:tc>
          <w:tcPr>
            <w:tcW w:w="1710" w:type="dxa"/>
            <w:vMerge/>
          </w:tcPr>
          <w:p w14:paraId="6507066D" w14:textId="77777777" w:rsidR="00D30FEF" w:rsidRDefault="00D30FEF" w:rsidP="00A93641">
            <w:pPr>
              <w:pStyle w:val="Tablecell"/>
              <w:keepNext/>
            </w:pPr>
          </w:p>
        </w:tc>
        <w:tc>
          <w:tcPr>
            <w:tcW w:w="1620" w:type="dxa"/>
          </w:tcPr>
          <w:p w14:paraId="598E6142" w14:textId="7D213C50" w:rsidR="00D30FEF" w:rsidRDefault="00D30FEF" w:rsidP="00A93641">
            <w:pPr>
              <w:pStyle w:val="Tablecell"/>
              <w:keepNext/>
            </w:pPr>
            <w:r>
              <w:t>7.3.5</w:t>
            </w:r>
          </w:p>
        </w:tc>
        <w:tc>
          <w:tcPr>
            <w:tcW w:w="1620" w:type="dxa"/>
          </w:tcPr>
          <w:p w14:paraId="4635FCC3" w14:textId="77777777" w:rsidR="00D30FEF" w:rsidRDefault="00D30FEF" w:rsidP="00A93641">
            <w:pPr>
              <w:pStyle w:val="Tablecell"/>
              <w:keepNext/>
              <w:jc w:val="center"/>
            </w:pPr>
          </w:p>
        </w:tc>
      </w:tr>
      <w:tr w:rsidR="00D30FEF" w14:paraId="3D92DAAC" w14:textId="77777777" w:rsidTr="00A93641">
        <w:trPr>
          <w:trHeight w:val="275"/>
          <w:jc w:val="center"/>
        </w:trPr>
        <w:tc>
          <w:tcPr>
            <w:tcW w:w="1345" w:type="dxa"/>
            <w:vMerge/>
          </w:tcPr>
          <w:p w14:paraId="3A788921" w14:textId="77777777" w:rsidR="00D30FEF" w:rsidRDefault="00D30FEF" w:rsidP="00D30FEF">
            <w:pPr>
              <w:pStyle w:val="Tablecell"/>
              <w:jc w:val="center"/>
            </w:pPr>
          </w:p>
        </w:tc>
        <w:tc>
          <w:tcPr>
            <w:tcW w:w="1710" w:type="dxa"/>
            <w:vMerge/>
          </w:tcPr>
          <w:p w14:paraId="3D318EF4" w14:textId="77777777" w:rsidR="00D30FEF" w:rsidRDefault="00D30FEF" w:rsidP="00A93641">
            <w:pPr>
              <w:pStyle w:val="Tablecell"/>
              <w:keepNext/>
            </w:pPr>
          </w:p>
        </w:tc>
        <w:tc>
          <w:tcPr>
            <w:tcW w:w="1620" w:type="dxa"/>
          </w:tcPr>
          <w:p w14:paraId="314609EC" w14:textId="052B3C42" w:rsidR="00D30FEF" w:rsidRDefault="00D30FEF" w:rsidP="00A93641">
            <w:pPr>
              <w:pStyle w:val="Tablecell"/>
              <w:keepNext/>
            </w:pPr>
            <w:r>
              <w:t>7.3.6</w:t>
            </w:r>
          </w:p>
        </w:tc>
        <w:tc>
          <w:tcPr>
            <w:tcW w:w="1620" w:type="dxa"/>
          </w:tcPr>
          <w:p w14:paraId="66F7700F" w14:textId="77777777" w:rsidR="00D30FEF" w:rsidRDefault="00D30FEF" w:rsidP="00A93641">
            <w:pPr>
              <w:pStyle w:val="Tablecell"/>
              <w:keepNext/>
              <w:jc w:val="center"/>
            </w:pPr>
          </w:p>
        </w:tc>
      </w:tr>
      <w:tr w:rsidR="00D30FEF" w14:paraId="610B48CE" w14:textId="77777777" w:rsidTr="00A93641">
        <w:trPr>
          <w:trHeight w:val="275"/>
          <w:jc w:val="center"/>
        </w:trPr>
        <w:tc>
          <w:tcPr>
            <w:tcW w:w="1345" w:type="dxa"/>
            <w:vMerge/>
          </w:tcPr>
          <w:p w14:paraId="45DBCF8D" w14:textId="77777777" w:rsidR="00D30FEF" w:rsidRDefault="00D30FEF" w:rsidP="00D30FEF">
            <w:pPr>
              <w:pStyle w:val="Tablecell"/>
              <w:jc w:val="center"/>
            </w:pPr>
          </w:p>
        </w:tc>
        <w:tc>
          <w:tcPr>
            <w:tcW w:w="1710" w:type="dxa"/>
            <w:vMerge/>
          </w:tcPr>
          <w:p w14:paraId="1CB6309D" w14:textId="77777777" w:rsidR="00D30FEF" w:rsidRDefault="00D30FEF" w:rsidP="00A93641">
            <w:pPr>
              <w:pStyle w:val="Tablecell"/>
              <w:keepNext/>
            </w:pPr>
          </w:p>
        </w:tc>
        <w:tc>
          <w:tcPr>
            <w:tcW w:w="1620" w:type="dxa"/>
          </w:tcPr>
          <w:p w14:paraId="1473A917" w14:textId="630DEC54" w:rsidR="00D30FEF" w:rsidRDefault="00D30FEF" w:rsidP="00A93641">
            <w:pPr>
              <w:pStyle w:val="Tablecell"/>
              <w:keepNext/>
            </w:pPr>
            <w:r>
              <w:t>7.3.7</w:t>
            </w:r>
          </w:p>
        </w:tc>
        <w:tc>
          <w:tcPr>
            <w:tcW w:w="1620" w:type="dxa"/>
          </w:tcPr>
          <w:p w14:paraId="342A97B8" w14:textId="77777777" w:rsidR="00D30FEF" w:rsidRDefault="00D30FEF" w:rsidP="00A93641">
            <w:pPr>
              <w:pStyle w:val="Tablecell"/>
              <w:keepNext/>
              <w:jc w:val="center"/>
            </w:pPr>
          </w:p>
        </w:tc>
      </w:tr>
      <w:tr w:rsidR="00D30FEF" w14:paraId="6361C19C" w14:textId="77777777" w:rsidTr="00A93641">
        <w:trPr>
          <w:trHeight w:val="275"/>
          <w:jc w:val="center"/>
        </w:trPr>
        <w:tc>
          <w:tcPr>
            <w:tcW w:w="1345" w:type="dxa"/>
            <w:vMerge/>
          </w:tcPr>
          <w:p w14:paraId="08F4F44F" w14:textId="77777777" w:rsidR="00D30FEF" w:rsidRDefault="00D30FEF" w:rsidP="00D30FEF">
            <w:pPr>
              <w:pStyle w:val="Tablecell"/>
              <w:jc w:val="center"/>
            </w:pPr>
          </w:p>
        </w:tc>
        <w:tc>
          <w:tcPr>
            <w:tcW w:w="1710" w:type="dxa"/>
            <w:vMerge/>
          </w:tcPr>
          <w:p w14:paraId="384D3CA3" w14:textId="77777777" w:rsidR="00D30FEF" w:rsidRDefault="00D30FEF" w:rsidP="00A93641">
            <w:pPr>
              <w:pStyle w:val="Tablecell"/>
              <w:keepNext/>
            </w:pPr>
          </w:p>
        </w:tc>
        <w:tc>
          <w:tcPr>
            <w:tcW w:w="1620" w:type="dxa"/>
          </w:tcPr>
          <w:p w14:paraId="061C0D10" w14:textId="0E0FEA3B" w:rsidR="00D30FEF" w:rsidRDefault="00D30FEF" w:rsidP="00A93641">
            <w:pPr>
              <w:pStyle w:val="Tablecell"/>
              <w:keepNext/>
            </w:pPr>
            <w:r>
              <w:t>7.3.8</w:t>
            </w:r>
          </w:p>
        </w:tc>
        <w:tc>
          <w:tcPr>
            <w:tcW w:w="1620" w:type="dxa"/>
          </w:tcPr>
          <w:p w14:paraId="7D2DDC1A" w14:textId="77777777" w:rsidR="00D30FEF" w:rsidRDefault="00D30FEF" w:rsidP="00A93641">
            <w:pPr>
              <w:pStyle w:val="Tablecell"/>
              <w:keepNext/>
              <w:jc w:val="center"/>
            </w:pPr>
          </w:p>
        </w:tc>
      </w:tr>
      <w:tr w:rsidR="00A93641" w14:paraId="4380A631" w14:textId="391B33F3" w:rsidTr="00A93641">
        <w:trPr>
          <w:jc w:val="center"/>
        </w:trPr>
        <w:tc>
          <w:tcPr>
            <w:tcW w:w="1345" w:type="dxa"/>
            <w:vMerge w:val="restart"/>
          </w:tcPr>
          <w:p w14:paraId="549D354B" w14:textId="7A5F79F0" w:rsidR="00A93641" w:rsidRDefault="00A93641" w:rsidP="00D30FEF">
            <w:pPr>
              <w:pStyle w:val="Tablecell"/>
            </w:pPr>
            <w:r>
              <w:t>8</w:t>
            </w:r>
          </w:p>
        </w:tc>
        <w:tc>
          <w:tcPr>
            <w:tcW w:w="3330" w:type="dxa"/>
            <w:gridSpan w:val="2"/>
          </w:tcPr>
          <w:p w14:paraId="105FBA74" w14:textId="3AAAD525" w:rsidR="00A93641" w:rsidRDefault="00A93641" w:rsidP="00D30FEF">
            <w:pPr>
              <w:pStyle w:val="Tablecell"/>
            </w:pPr>
            <w:r>
              <w:t>8.1</w:t>
            </w:r>
          </w:p>
        </w:tc>
        <w:tc>
          <w:tcPr>
            <w:tcW w:w="1620" w:type="dxa"/>
          </w:tcPr>
          <w:p w14:paraId="63A4C9EA" w14:textId="77777777" w:rsidR="00A93641" w:rsidRDefault="00A93641" w:rsidP="00D30FEF">
            <w:pPr>
              <w:pStyle w:val="Tablecell"/>
              <w:jc w:val="center"/>
            </w:pPr>
          </w:p>
        </w:tc>
      </w:tr>
      <w:tr w:rsidR="00A93641" w14:paraId="149DBCAF" w14:textId="43E311A4" w:rsidTr="00A93641">
        <w:trPr>
          <w:trHeight w:val="275"/>
          <w:jc w:val="center"/>
        </w:trPr>
        <w:tc>
          <w:tcPr>
            <w:tcW w:w="1345" w:type="dxa"/>
            <w:vMerge/>
          </w:tcPr>
          <w:p w14:paraId="39748C87" w14:textId="77777777" w:rsidR="00A93641" w:rsidRDefault="00A93641" w:rsidP="00D30FEF">
            <w:pPr>
              <w:pStyle w:val="Tablecell"/>
            </w:pPr>
          </w:p>
        </w:tc>
        <w:tc>
          <w:tcPr>
            <w:tcW w:w="1710" w:type="dxa"/>
            <w:vMerge w:val="restart"/>
          </w:tcPr>
          <w:p w14:paraId="473FF201" w14:textId="412B391B" w:rsidR="00A93641" w:rsidRDefault="00A93641" w:rsidP="00D30FEF">
            <w:pPr>
              <w:pStyle w:val="Tablecell"/>
            </w:pPr>
            <w:r>
              <w:t>8.2</w:t>
            </w:r>
          </w:p>
        </w:tc>
        <w:tc>
          <w:tcPr>
            <w:tcW w:w="1620" w:type="dxa"/>
          </w:tcPr>
          <w:p w14:paraId="7B33FDD5" w14:textId="4203F306" w:rsidR="00A93641" w:rsidRDefault="00A93641" w:rsidP="00A93641">
            <w:pPr>
              <w:pStyle w:val="Tablecell"/>
            </w:pPr>
            <w:r>
              <w:t>8.2.1</w:t>
            </w:r>
          </w:p>
        </w:tc>
        <w:tc>
          <w:tcPr>
            <w:tcW w:w="1620" w:type="dxa"/>
          </w:tcPr>
          <w:p w14:paraId="79288F2D" w14:textId="77777777" w:rsidR="00A93641" w:rsidRDefault="00A93641" w:rsidP="00D30FEF">
            <w:pPr>
              <w:pStyle w:val="Tablecell"/>
              <w:jc w:val="center"/>
            </w:pPr>
          </w:p>
        </w:tc>
      </w:tr>
      <w:tr w:rsidR="00A93641" w14:paraId="5C6841D0" w14:textId="77777777" w:rsidTr="00A93641">
        <w:trPr>
          <w:trHeight w:val="275"/>
          <w:jc w:val="center"/>
        </w:trPr>
        <w:tc>
          <w:tcPr>
            <w:tcW w:w="1345" w:type="dxa"/>
            <w:vMerge/>
          </w:tcPr>
          <w:p w14:paraId="0D620393" w14:textId="77777777" w:rsidR="00A93641" w:rsidRDefault="00A93641" w:rsidP="00D30FEF">
            <w:pPr>
              <w:pStyle w:val="Tablecell"/>
            </w:pPr>
          </w:p>
        </w:tc>
        <w:tc>
          <w:tcPr>
            <w:tcW w:w="1710" w:type="dxa"/>
            <w:vMerge/>
          </w:tcPr>
          <w:p w14:paraId="042FD0B8" w14:textId="77777777" w:rsidR="00A93641" w:rsidRDefault="00A93641" w:rsidP="00D30FEF">
            <w:pPr>
              <w:pStyle w:val="Tablecell"/>
            </w:pPr>
          </w:p>
        </w:tc>
        <w:tc>
          <w:tcPr>
            <w:tcW w:w="1620" w:type="dxa"/>
          </w:tcPr>
          <w:p w14:paraId="3966E86A" w14:textId="0CA0EBD1" w:rsidR="00A93641" w:rsidRDefault="00A93641" w:rsidP="00A93641">
            <w:pPr>
              <w:pStyle w:val="Tablecell"/>
            </w:pPr>
            <w:r>
              <w:t>8.2.2</w:t>
            </w:r>
          </w:p>
        </w:tc>
        <w:tc>
          <w:tcPr>
            <w:tcW w:w="1620" w:type="dxa"/>
          </w:tcPr>
          <w:p w14:paraId="3BEF0A3B" w14:textId="77777777" w:rsidR="00A93641" w:rsidRDefault="00A93641" w:rsidP="00D30FEF">
            <w:pPr>
              <w:pStyle w:val="Tablecell"/>
              <w:jc w:val="center"/>
            </w:pPr>
          </w:p>
        </w:tc>
      </w:tr>
      <w:tr w:rsidR="00A93641" w14:paraId="01998F9D" w14:textId="77777777" w:rsidTr="00A93641">
        <w:trPr>
          <w:trHeight w:val="275"/>
          <w:jc w:val="center"/>
        </w:trPr>
        <w:tc>
          <w:tcPr>
            <w:tcW w:w="1345" w:type="dxa"/>
            <w:vMerge/>
          </w:tcPr>
          <w:p w14:paraId="26B1B43C" w14:textId="77777777" w:rsidR="00A93641" w:rsidRDefault="00A93641" w:rsidP="00D30FEF">
            <w:pPr>
              <w:pStyle w:val="Tablecell"/>
            </w:pPr>
          </w:p>
        </w:tc>
        <w:tc>
          <w:tcPr>
            <w:tcW w:w="1710" w:type="dxa"/>
            <w:vMerge/>
          </w:tcPr>
          <w:p w14:paraId="0A5C3C50" w14:textId="77777777" w:rsidR="00A93641" w:rsidRDefault="00A93641" w:rsidP="00D30FEF">
            <w:pPr>
              <w:pStyle w:val="Tablecell"/>
            </w:pPr>
          </w:p>
        </w:tc>
        <w:tc>
          <w:tcPr>
            <w:tcW w:w="1620" w:type="dxa"/>
          </w:tcPr>
          <w:p w14:paraId="0F828CBA" w14:textId="2625F207" w:rsidR="00A93641" w:rsidRDefault="00A93641" w:rsidP="00D30FEF">
            <w:pPr>
              <w:pStyle w:val="Tablecell"/>
            </w:pPr>
            <w:r>
              <w:t>8.2.3</w:t>
            </w:r>
          </w:p>
        </w:tc>
        <w:tc>
          <w:tcPr>
            <w:tcW w:w="1620" w:type="dxa"/>
          </w:tcPr>
          <w:p w14:paraId="1E5D6FDF" w14:textId="77777777" w:rsidR="00A93641" w:rsidRDefault="00A93641" w:rsidP="00D30FEF">
            <w:pPr>
              <w:pStyle w:val="Tablecell"/>
              <w:jc w:val="center"/>
            </w:pPr>
          </w:p>
        </w:tc>
      </w:tr>
      <w:tr w:rsidR="00A93641" w14:paraId="086A87A4" w14:textId="24099FF2" w:rsidTr="00A93641">
        <w:trPr>
          <w:jc w:val="center"/>
        </w:trPr>
        <w:tc>
          <w:tcPr>
            <w:tcW w:w="1345" w:type="dxa"/>
            <w:vMerge w:val="restart"/>
          </w:tcPr>
          <w:p w14:paraId="025C330F" w14:textId="2A1175AE" w:rsidR="00A93641" w:rsidRDefault="00A93641" w:rsidP="00D30FEF">
            <w:pPr>
              <w:pStyle w:val="Tablecell"/>
            </w:pPr>
            <w:r>
              <w:t>9</w:t>
            </w:r>
          </w:p>
        </w:tc>
        <w:tc>
          <w:tcPr>
            <w:tcW w:w="3330" w:type="dxa"/>
            <w:gridSpan w:val="2"/>
          </w:tcPr>
          <w:p w14:paraId="220DD9D5" w14:textId="4BEEE51F" w:rsidR="00A93641" w:rsidRDefault="00A93641" w:rsidP="00D30FEF">
            <w:pPr>
              <w:pStyle w:val="Tablecell"/>
            </w:pPr>
            <w:r>
              <w:t>9.1</w:t>
            </w:r>
          </w:p>
        </w:tc>
        <w:tc>
          <w:tcPr>
            <w:tcW w:w="1620" w:type="dxa"/>
          </w:tcPr>
          <w:p w14:paraId="2049BE4A" w14:textId="77777777" w:rsidR="00A93641" w:rsidRDefault="00A93641" w:rsidP="00D30FEF">
            <w:pPr>
              <w:pStyle w:val="Tablecell"/>
              <w:jc w:val="center"/>
            </w:pPr>
          </w:p>
        </w:tc>
      </w:tr>
      <w:tr w:rsidR="00A93641" w14:paraId="1A9AFADB" w14:textId="4815D946" w:rsidTr="00A93641">
        <w:trPr>
          <w:trHeight w:val="275"/>
          <w:jc w:val="center"/>
        </w:trPr>
        <w:tc>
          <w:tcPr>
            <w:tcW w:w="1345" w:type="dxa"/>
            <w:vMerge/>
          </w:tcPr>
          <w:p w14:paraId="79E24816" w14:textId="77777777" w:rsidR="00A93641" w:rsidRDefault="00A93641" w:rsidP="00D30FEF">
            <w:pPr>
              <w:pStyle w:val="Tablecell"/>
            </w:pPr>
          </w:p>
        </w:tc>
        <w:tc>
          <w:tcPr>
            <w:tcW w:w="1710" w:type="dxa"/>
            <w:vMerge w:val="restart"/>
          </w:tcPr>
          <w:p w14:paraId="78F465F4" w14:textId="63370C64" w:rsidR="00A93641" w:rsidRDefault="00A93641" w:rsidP="00D30FEF">
            <w:pPr>
              <w:pStyle w:val="Tablecell"/>
            </w:pPr>
            <w:r>
              <w:t>9.2</w:t>
            </w:r>
          </w:p>
        </w:tc>
        <w:tc>
          <w:tcPr>
            <w:tcW w:w="1620" w:type="dxa"/>
          </w:tcPr>
          <w:p w14:paraId="52F84C7B" w14:textId="59987CEB" w:rsidR="00A93641" w:rsidRDefault="00A93641" w:rsidP="00A93641">
            <w:pPr>
              <w:pStyle w:val="Tablecell"/>
            </w:pPr>
            <w:r>
              <w:t>9.2.1</w:t>
            </w:r>
          </w:p>
        </w:tc>
        <w:tc>
          <w:tcPr>
            <w:tcW w:w="1620" w:type="dxa"/>
          </w:tcPr>
          <w:p w14:paraId="093D3BB5" w14:textId="77777777" w:rsidR="00A93641" w:rsidRDefault="00A93641" w:rsidP="00D30FEF">
            <w:pPr>
              <w:pStyle w:val="Tablecell"/>
              <w:jc w:val="center"/>
            </w:pPr>
          </w:p>
        </w:tc>
      </w:tr>
      <w:tr w:rsidR="00A93641" w14:paraId="0ECFB5B9" w14:textId="77777777" w:rsidTr="00A93641">
        <w:trPr>
          <w:trHeight w:val="275"/>
          <w:jc w:val="center"/>
        </w:trPr>
        <w:tc>
          <w:tcPr>
            <w:tcW w:w="1345" w:type="dxa"/>
            <w:vMerge/>
          </w:tcPr>
          <w:p w14:paraId="0961CA25" w14:textId="77777777" w:rsidR="00A93641" w:rsidRDefault="00A93641" w:rsidP="00D30FEF">
            <w:pPr>
              <w:pStyle w:val="Tablecell"/>
            </w:pPr>
          </w:p>
        </w:tc>
        <w:tc>
          <w:tcPr>
            <w:tcW w:w="1710" w:type="dxa"/>
            <w:vMerge/>
          </w:tcPr>
          <w:p w14:paraId="0794942F" w14:textId="77777777" w:rsidR="00A93641" w:rsidRDefault="00A93641" w:rsidP="00D30FEF">
            <w:pPr>
              <w:pStyle w:val="Tablecell"/>
            </w:pPr>
          </w:p>
        </w:tc>
        <w:tc>
          <w:tcPr>
            <w:tcW w:w="1620" w:type="dxa"/>
          </w:tcPr>
          <w:p w14:paraId="6A057F07" w14:textId="6D989689" w:rsidR="00A93641" w:rsidRDefault="00A93641" w:rsidP="00A93641">
            <w:pPr>
              <w:pStyle w:val="Tablecell"/>
            </w:pPr>
            <w:r>
              <w:t>9.2.2</w:t>
            </w:r>
          </w:p>
        </w:tc>
        <w:tc>
          <w:tcPr>
            <w:tcW w:w="1620" w:type="dxa"/>
          </w:tcPr>
          <w:p w14:paraId="6FE712F8" w14:textId="77777777" w:rsidR="00A93641" w:rsidRDefault="00A93641" w:rsidP="00D30FEF">
            <w:pPr>
              <w:pStyle w:val="Tablecell"/>
              <w:jc w:val="center"/>
            </w:pPr>
          </w:p>
        </w:tc>
      </w:tr>
      <w:tr w:rsidR="00A93641" w14:paraId="60913532" w14:textId="77777777" w:rsidTr="00A93641">
        <w:trPr>
          <w:trHeight w:val="275"/>
          <w:jc w:val="center"/>
        </w:trPr>
        <w:tc>
          <w:tcPr>
            <w:tcW w:w="1345" w:type="dxa"/>
            <w:vMerge/>
          </w:tcPr>
          <w:p w14:paraId="517B36F9" w14:textId="77777777" w:rsidR="00A93641" w:rsidRDefault="00A93641" w:rsidP="00D30FEF">
            <w:pPr>
              <w:pStyle w:val="Tablecell"/>
            </w:pPr>
          </w:p>
        </w:tc>
        <w:tc>
          <w:tcPr>
            <w:tcW w:w="1710" w:type="dxa"/>
            <w:vMerge/>
          </w:tcPr>
          <w:p w14:paraId="7EF8D435" w14:textId="77777777" w:rsidR="00A93641" w:rsidRDefault="00A93641" w:rsidP="00D30FEF">
            <w:pPr>
              <w:pStyle w:val="Tablecell"/>
            </w:pPr>
          </w:p>
        </w:tc>
        <w:tc>
          <w:tcPr>
            <w:tcW w:w="1620" w:type="dxa"/>
          </w:tcPr>
          <w:p w14:paraId="2AF1E8B8" w14:textId="2C22137B" w:rsidR="00A93641" w:rsidRDefault="00A93641" w:rsidP="00D30FEF">
            <w:pPr>
              <w:pStyle w:val="Tablecell"/>
            </w:pPr>
            <w:r>
              <w:t>9.2.3</w:t>
            </w:r>
          </w:p>
        </w:tc>
        <w:tc>
          <w:tcPr>
            <w:tcW w:w="1620" w:type="dxa"/>
          </w:tcPr>
          <w:p w14:paraId="1D79B13D" w14:textId="77777777" w:rsidR="00A93641" w:rsidRDefault="00A93641" w:rsidP="00D30FEF">
            <w:pPr>
              <w:pStyle w:val="Tablecell"/>
              <w:jc w:val="center"/>
            </w:pPr>
          </w:p>
        </w:tc>
      </w:tr>
      <w:tr w:rsidR="00A93641" w14:paraId="59CAEA31" w14:textId="77777777" w:rsidTr="00A93641">
        <w:trPr>
          <w:jc w:val="center"/>
        </w:trPr>
        <w:tc>
          <w:tcPr>
            <w:tcW w:w="1345" w:type="dxa"/>
            <w:vMerge w:val="restart"/>
          </w:tcPr>
          <w:p w14:paraId="61043ED8" w14:textId="49005131" w:rsidR="00A93641" w:rsidRDefault="00A93641" w:rsidP="00314486">
            <w:pPr>
              <w:pStyle w:val="Tablecell"/>
            </w:pPr>
            <w:r>
              <w:t>10</w:t>
            </w:r>
          </w:p>
        </w:tc>
        <w:tc>
          <w:tcPr>
            <w:tcW w:w="3330" w:type="dxa"/>
            <w:gridSpan w:val="2"/>
          </w:tcPr>
          <w:p w14:paraId="7AEBE079" w14:textId="2F7951C7" w:rsidR="00A93641" w:rsidRDefault="00A93641" w:rsidP="00314486">
            <w:pPr>
              <w:pStyle w:val="Tablecell"/>
            </w:pPr>
            <w:r>
              <w:t>10</w:t>
            </w:r>
            <w:r>
              <w:t>.1</w:t>
            </w:r>
          </w:p>
        </w:tc>
        <w:tc>
          <w:tcPr>
            <w:tcW w:w="1620" w:type="dxa"/>
          </w:tcPr>
          <w:p w14:paraId="460F7366" w14:textId="77777777" w:rsidR="00A93641" w:rsidRDefault="00A93641" w:rsidP="00314486">
            <w:pPr>
              <w:pStyle w:val="Tablecell"/>
              <w:jc w:val="center"/>
            </w:pPr>
          </w:p>
        </w:tc>
      </w:tr>
      <w:tr w:rsidR="00A93641" w14:paraId="2181BBE3" w14:textId="77777777" w:rsidTr="00A93641">
        <w:trPr>
          <w:trHeight w:val="275"/>
          <w:jc w:val="center"/>
        </w:trPr>
        <w:tc>
          <w:tcPr>
            <w:tcW w:w="1345" w:type="dxa"/>
            <w:vMerge/>
          </w:tcPr>
          <w:p w14:paraId="58874758" w14:textId="77777777" w:rsidR="00A93641" w:rsidRDefault="00A93641" w:rsidP="00314486">
            <w:pPr>
              <w:pStyle w:val="Tablecell"/>
            </w:pPr>
          </w:p>
        </w:tc>
        <w:tc>
          <w:tcPr>
            <w:tcW w:w="1710" w:type="dxa"/>
            <w:vMerge w:val="restart"/>
          </w:tcPr>
          <w:p w14:paraId="58C8EA3C" w14:textId="7601766C" w:rsidR="00A93641" w:rsidRDefault="00A93641" w:rsidP="00314486">
            <w:pPr>
              <w:pStyle w:val="Tablecell"/>
            </w:pPr>
            <w:r>
              <w:t>10</w:t>
            </w:r>
            <w:r>
              <w:t>.2</w:t>
            </w:r>
          </w:p>
        </w:tc>
        <w:tc>
          <w:tcPr>
            <w:tcW w:w="1620" w:type="dxa"/>
          </w:tcPr>
          <w:p w14:paraId="4239B5A2" w14:textId="76E378DD" w:rsidR="00A93641" w:rsidRDefault="00A93641" w:rsidP="00A93641">
            <w:pPr>
              <w:pStyle w:val="Tablecell"/>
            </w:pPr>
            <w:r>
              <w:t>10</w:t>
            </w:r>
            <w:r>
              <w:t>.2.1</w:t>
            </w:r>
          </w:p>
        </w:tc>
        <w:tc>
          <w:tcPr>
            <w:tcW w:w="1620" w:type="dxa"/>
          </w:tcPr>
          <w:p w14:paraId="3AF9F03A" w14:textId="77777777" w:rsidR="00A93641" w:rsidRDefault="00A93641" w:rsidP="00314486">
            <w:pPr>
              <w:pStyle w:val="Tablecell"/>
              <w:jc w:val="center"/>
            </w:pPr>
          </w:p>
        </w:tc>
      </w:tr>
      <w:tr w:rsidR="00A93641" w14:paraId="75C8F3A2" w14:textId="77777777" w:rsidTr="00A93641">
        <w:trPr>
          <w:trHeight w:val="275"/>
          <w:jc w:val="center"/>
        </w:trPr>
        <w:tc>
          <w:tcPr>
            <w:tcW w:w="1345" w:type="dxa"/>
            <w:vMerge/>
          </w:tcPr>
          <w:p w14:paraId="53AD4C92" w14:textId="77777777" w:rsidR="00A93641" w:rsidRDefault="00A93641" w:rsidP="00314486">
            <w:pPr>
              <w:pStyle w:val="Tablecell"/>
            </w:pPr>
          </w:p>
        </w:tc>
        <w:tc>
          <w:tcPr>
            <w:tcW w:w="1710" w:type="dxa"/>
            <w:vMerge/>
          </w:tcPr>
          <w:p w14:paraId="3A5F55FB" w14:textId="77777777" w:rsidR="00A93641" w:rsidRDefault="00A93641" w:rsidP="00314486">
            <w:pPr>
              <w:pStyle w:val="Tablecell"/>
            </w:pPr>
          </w:p>
        </w:tc>
        <w:tc>
          <w:tcPr>
            <w:tcW w:w="1620" w:type="dxa"/>
          </w:tcPr>
          <w:p w14:paraId="767248F6" w14:textId="7A9D2FB5" w:rsidR="00A93641" w:rsidRDefault="00A93641" w:rsidP="00A93641">
            <w:pPr>
              <w:pStyle w:val="Tablecell"/>
            </w:pPr>
            <w:r>
              <w:t>10.2.2</w:t>
            </w:r>
          </w:p>
        </w:tc>
        <w:tc>
          <w:tcPr>
            <w:tcW w:w="1620" w:type="dxa"/>
          </w:tcPr>
          <w:p w14:paraId="1965E9D9" w14:textId="77777777" w:rsidR="00A93641" w:rsidRDefault="00A93641" w:rsidP="00314486">
            <w:pPr>
              <w:pStyle w:val="Tablecell"/>
              <w:jc w:val="center"/>
            </w:pPr>
          </w:p>
        </w:tc>
      </w:tr>
      <w:tr w:rsidR="00A93641" w14:paraId="2C92BD44" w14:textId="77777777" w:rsidTr="00A93641">
        <w:trPr>
          <w:trHeight w:val="275"/>
          <w:jc w:val="center"/>
        </w:trPr>
        <w:tc>
          <w:tcPr>
            <w:tcW w:w="1345" w:type="dxa"/>
            <w:vMerge/>
          </w:tcPr>
          <w:p w14:paraId="39378AD5" w14:textId="77777777" w:rsidR="00A93641" w:rsidRDefault="00A93641" w:rsidP="00314486">
            <w:pPr>
              <w:pStyle w:val="Tablecell"/>
            </w:pPr>
          </w:p>
        </w:tc>
        <w:tc>
          <w:tcPr>
            <w:tcW w:w="1710" w:type="dxa"/>
            <w:vMerge/>
          </w:tcPr>
          <w:p w14:paraId="22D5E652" w14:textId="77777777" w:rsidR="00A93641" w:rsidRDefault="00A93641" w:rsidP="00314486">
            <w:pPr>
              <w:pStyle w:val="Tablecell"/>
            </w:pPr>
          </w:p>
        </w:tc>
        <w:tc>
          <w:tcPr>
            <w:tcW w:w="1620" w:type="dxa"/>
          </w:tcPr>
          <w:p w14:paraId="02F1A292" w14:textId="3B0B174E" w:rsidR="00A93641" w:rsidRDefault="00A93641" w:rsidP="00314486">
            <w:pPr>
              <w:pStyle w:val="Tablecell"/>
            </w:pPr>
            <w:r>
              <w:t>10</w:t>
            </w:r>
            <w:r>
              <w:t>.2.3</w:t>
            </w:r>
          </w:p>
        </w:tc>
        <w:tc>
          <w:tcPr>
            <w:tcW w:w="1620" w:type="dxa"/>
          </w:tcPr>
          <w:p w14:paraId="0AF67928" w14:textId="77777777" w:rsidR="00A93641" w:rsidRDefault="00A93641" w:rsidP="00314486">
            <w:pPr>
              <w:pStyle w:val="Tablecell"/>
              <w:jc w:val="center"/>
            </w:pPr>
          </w:p>
        </w:tc>
      </w:tr>
      <w:tr w:rsidR="00A93641" w14:paraId="1D80505B" w14:textId="77777777" w:rsidTr="00A93641">
        <w:trPr>
          <w:trHeight w:val="135"/>
          <w:jc w:val="center"/>
        </w:trPr>
        <w:tc>
          <w:tcPr>
            <w:tcW w:w="1345" w:type="dxa"/>
            <w:vMerge w:val="restart"/>
          </w:tcPr>
          <w:p w14:paraId="00ED38A7" w14:textId="14BDD77E" w:rsidR="00A93641" w:rsidRDefault="00A93641" w:rsidP="00314486">
            <w:pPr>
              <w:pStyle w:val="Tablecell"/>
            </w:pPr>
            <w:r>
              <w:t>11</w:t>
            </w:r>
          </w:p>
        </w:tc>
        <w:tc>
          <w:tcPr>
            <w:tcW w:w="1710" w:type="dxa"/>
            <w:vMerge w:val="restart"/>
          </w:tcPr>
          <w:p w14:paraId="2146FC46" w14:textId="77777777" w:rsidR="00A93641" w:rsidRDefault="00A93641" w:rsidP="00314486">
            <w:pPr>
              <w:pStyle w:val="Tablecell"/>
            </w:pPr>
            <w:r>
              <w:t>11</w:t>
            </w:r>
            <w:r>
              <w:t>.1</w:t>
            </w:r>
          </w:p>
        </w:tc>
        <w:tc>
          <w:tcPr>
            <w:tcW w:w="1620" w:type="dxa"/>
          </w:tcPr>
          <w:p w14:paraId="27A32028" w14:textId="4B72E9BB" w:rsidR="00A93641" w:rsidRDefault="00A93641" w:rsidP="00314486">
            <w:pPr>
              <w:pStyle w:val="Tablecell"/>
            </w:pPr>
            <w:r>
              <w:t>11.1.1</w:t>
            </w:r>
          </w:p>
        </w:tc>
        <w:tc>
          <w:tcPr>
            <w:tcW w:w="1620" w:type="dxa"/>
          </w:tcPr>
          <w:p w14:paraId="294D81FB" w14:textId="77777777" w:rsidR="00A93641" w:rsidRDefault="00A93641" w:rsidP="00314486">
            <w:pPr>
              <w:pStyle w:val="Tablecell"/>
              <w:jc w:val="center"/>
            </w:pPr>
          </w:p>
        </w:tc>
      </w:tr>
      <w:tr w:rsidR="00A93641" w14:paraId="7AEAE972" w14:textId="77777777" w:rsidTr="00A93641">
        <w:trPr>
          <w:trHeight w:val="135"/>
          <w:jc w:val="center"/>
        </w:trPr>
        <w:tc>
          <w:tcPr>
            <w:tcW w:w="1345" w:type="dxa"/>
            <w:vMerge/>
          </w:tcPr>
          <w:p w14:paraId="4FC4BF84" w14:textId="77777777" w:rsidR="00A93641" w:rsidRDefault="00A93641" w:rsidP="00314486">
            <w:pPr>
              <w:pStyle w:val="Tablecell"/>
            </w:pPr>
          </w:p>
        </w:tc>
        <w:tc>
          <w:tcPr>
            <w:tcW w:w="1710" w:type="dxa"/>
            <w:vMerge/>
          </w:tcPr>
          <w:p w14:paraId="7C2602BD" w14:textId="77777777" w:rsidR="00A93641" w:rsidRDefault="00A93641" w:rsidP="00314486">
            <w:pPr>
              <w:pStyle w:val="Tablecell"/>
            </w:pPr>
          </w:p>
        </w:tc>
        <w:tc>
          <w:tcPr>
            <w:tcW w:w="1620" w:type="dxa"/>
          </w:tcPr>
          <w:p w14:paraId="49F4034B" w14:textId="6E6AFE96" w:rsidR="00A93641" w:rsidRDefault="00A93641" w:rsidP="00314486">
            <w:pPr>
              <w:pStyle w:val="Tablecell"/>
            </w:pPr>
            <w:r>
              <w:t>11.1.2</w:t>
            </w:r>
          </w:p>
        </w:tc>
        <w:tc>
          <w:tcPr>
            <w:tcW w:w="1620" w:type="dxa"/>
          </w:tcPr>
          <w:p w14:paraId="312F3401" w14:textId="77777777" w:rsidR="00A93641" w:rsidRDefault="00A93641" w:rsidP="00314486">
            <w:pPr>
              <w:pStyle w:val="Tablecell"/>
              <w:jc w:val="center"/>
            </w:pPr>
          </w:p>
        </w:tc>
      </w:tr>
      <w:tr w:rsidR="00A93641" w14:paraId="7DB122DE" w14:textId="77777777" w:rsidTr="00A93641">
        <w:trPr>
          <w:trHeight w:val="275"/>
          <w:jc w:val="center"/>
        </w:trPr>
        <w:tc>
          <w:tcPr>
            <w:tcW w:w="1345" w:type="dxa"/>
            <w:vMerge/>
          </w:tcPr>
          <w:p w14:paraId="5E976230" w14:textId="77777777" w:rsidR="00A93641" w:rsidRDefault="00A93641" w:rsidP="00314486">
            <w:pPr>
              <w:pStyle w:val="Tablecell"/>
            </w:pPr>
          </w:p>
        </w:tc>
        <w:tc>
          <w:tcPr>
            <w:tcW w:w="1710" w:type="dxa"/>
            <w:vMerge w:val="restart"/>
          </w:tcPr>
          <w:p w14:paraId="709EAEF1" w14:textId="44C9A3C8" w:rsidR="00A93641" w:rsidRDefault="00A93641" w:rsidP="00314486">
            <w:pPr>
              <w:pStyle w:val="Tablecell"/>
            </w:pPr>
            <w:r>
              <w:t>11</w:t>
            </w:r>
            <w:r>
              <w:t>.2</w:t>
            </w:r>
          </w:p>
        </w:tc>
        <w:tc>
          <w:tcPr>
            <w:tcW w:w="1620" w:type="dxa"/>
          </w:tcPr>
          <w:p w14:paraId="31623804" w14:textId="505E0FDA" w:rsidR="00A93641" w:rsidRDefault="00A93641" w:rsidP="00A93641">
            <w:pPr>
              <w:pStyle w:val="Tablecell"/>
            </w:pPr>
            <w:r>
              <w:t>11</w:t>
            </w:r>
            <w:r>
              <w:t>.2.1</w:t>
            </w:r>
          </w:p>
        </w:tc>
        <w:tc>
          <w:tcPr>
            <w:tcW w:w="1620" w:type="dxa"/>
          </w:tcPr>
          <w:p w14:paraId="200BBF28" w14:textId="77777777" w:rsidR="00A93641" w:rsidRDefault="00A93641" w:rsidP="00314486">
            <w:pPr>
              <w:pStyle w:val="Tablecell"/>
              <w:jc w:val="center"/>
            </w:pPr>
          </w:p>
        </w:tc>
      </w:tr>
      <w:tr w:rsidR="00A93641" w14:paraId="6E499FE8" w14:textId="77777777" w:rsidTr="00A93641">
        <w:trPr>
          <w:trHeight w:val="275"/>
          <w:jc w:val="center"/>
        </w:trPr>
        <w:tc>
          <w:tcPr>
            <w:tcW w:w="1345" w:type="dxa"/>
            <w:vMerge/>
          </w:tcPr>
          <w:p w14:paraId="4F004861" w14:textId="77777777" w:rsidR="00A93641" w:rsidRDefault="00A93641" w:rsidP="00314486">
            <w:pPr>
              <w:pStyle w:val="Tablecell"/>
            </w:pPr>
          </w:p>
        </w:tc>
        <w:tc>
          <w:tcPr>
            <w:tcW w:w="1710" w:type="dxa"/>
            <w:vMerge/>
          </w:tcPr>
          <w:p w14:paraId="58E58B0A" w14:textId="77777777" w:rsidR="00A93641" w:rsidRDefault="00A93641" w:rsidP="00314486">
            <w:pPr>
              <w:pStyle w:val="Tablecell"/>
            </w:pPr>
          </w:p>
        </w:tc>
        <w:tc>
          <w:tcPr>
            <w:tcW w:w="1620" w:type="dxa"/>
          </w:tcPr>
          <w:p w14:paraId="7913E009" w14:textId="082C288A" w:rsidR="00A93641" w:rsidRDefault="00A93641" w:rsidP="00314486">
            <w:pPr>
              <w:pStyle w:val="Tablecell"/>
            </w:pPr>
            <w:r>
              <w:t>11.2.2</w:t>
            </w:r>
          </w:p>
        </w:tc>
        <w:tc>
          <w:tcPr>
            <w:tcW w:w="1620" w:type="dxa"/>
          </w:tcPr>
          <w:p w14:paraId="0A86BE92" w14:textId="77777777" w:rsidR="00A93641" w:rsidRDefault="00A93641" w:rsidP="00314486">
            <w:pPr>
              <w:pStyle w:val="Tablecell"/>
              <w:jc w:val="center"/>
            </w:pPr>
          </w:p>
        </w:tc>
      </w:tr>
      <w:tr w:rsidR="00A93641" w14:paraId="720C62F3" w14:textId="77777777" w:rsidTr="00A93641">
        <w:trPr>
          <w:trHeight w:val="275"/>
          <w:jc w:val="center"/>
        </w:trPr>
        <w:tc>
          <w:tcPr>
            <w:tcW w:w="1345" w:type="dxa"/>
            <w:vMerge/>
          </w:tcPr>
          <w:p w14:paraId="19888251" w14:textId="77777777" w:rsidR="00A93641" w:rsidRDefault="00A93641" w:rsidP="00314486">
            <w:pPr>
              <w:pStyle w:val="Tablecell"/>
            </w:pPr>
          </w:p>
        </w:tc>
        <w:tc>
          <w:tcPr>
            <w:tcW w:w="1710" w:type="dxa"/>
            <w:vMerge/>
          </w:tcPr>
          <w:p w14:paraId="24FC1ACB" w14:textId="77777777" w:rsidR="00A93641" w:rsidRDefault="00A93641" w:rsidP="00314486">
            <w:pPr>
              <w:pStyle w:val="Tablecell"/>
            </w:pPr>
          </w:p>
        </w:tc>
        <w:tc>
          <w:tcPr>
            <w:tcW w:w="1620" w:type="dxa"/>
          </w:tcPr>
          <w:p w14:paraId="769CAE84" w14:textId="0A427952" w:rsidR="00A93641" w:rsidRDefault="00A93641" w:rsidP="00314486">
            <w:pPr>
              <w:pStyle w:val="Tablecell"/>
            </w:pPr>
            <w:r>
              <w:t>11.2.3</w:t>
            </w:r>
          </w:p>
        </w:tc>
        <w:tc>
          <w:tcPr>
            <w:tcW w:w="1620" w:type="dxa"/>
          </w:tcPr>
          <w:p w14:paraId="73DFF6CF" w14:textId="77777777" w:rsidR="00A93641" w:rsidRDefault="00A93641" w:rsidP="00314486">
            <w:pPr>
              <w:pStyle w:val="Tablecell"/>
              <w:jc w:val="center"/>
            </w:pPr>
          </w:p>
        </w:tc>
      </w:tr>
      <w:tr w:rsidR="00A93641" w14:paraId="64046E70" w14:textId="77777777" w:rsidTr="00A93641">
        <w:trPr>
          <w:trHeight w:val="135"/>
          <w:jc w:val="center"/>
        </w:trPr>
        <w:tc>
          <w:tcPr>
            <w:tcW w:w="1345" w:type="dxa"/>
            <w:vMerge w:val="restart"/>
          </w:tcPr>
          <w:p w14:paraId="4B5B0982" w14:textId="79372AE1" w:rsidR="00A93641" w:rsidRDefault="00A93641" w:rsidP="00314486">
            <w:pPr>
              <w:pStyle w:val="Tablecell"/>
            </w:pPr>
            <w:r>
              <w:t>12</w:t>
            </w:r>
          </w:p>
        </w:tc>
        <w:tc>
          <w:tcPr>
            <w:tcW w:w="1710" w:type="dxa"/>
            <w:vMerge w:val="restart"/>
          </w:tcPr>
          <w:p w14:paraId="6CF6175F" w14:textId="182E0081" w:rsidR="00A93641" w:rsidRDefault="00A93641" w:rsidP="00314486">
            <w:pPr>
              <w:pStyle w:val="Tablecell"/>
            </w:pPr>
            <w:r>
              <w:t>12</w:t>
            </w:r>
            <w:r>
              <w:t>.1</w:t>
            </w:r>
          </w:p>
        </w:tc>
        <w:tc>
          <w:tcPr>
            <w:tcW w:w="1620" w:type="dxa"/>
          </w:tcPr>
          <w:p w14:paraId="7E88A18E" w14:textId="7A7B5F13" w:rsidR="00A93641" w:rsidRDefault="00A93641" w:rsidP="00314486">
            <w:pPr>
              <w:pStyle w:val="Tablecell"/>
            </w:pPr>
            <w:r>
              <w:t>12.1.1</w:t>
            </w:r>
          </w:p>
        </w:tc>
        <w:tc>
          <w:tcPr>
            <w:tcW w:w="1620" w:type="dxa"/>
          </w:tcPr>
          <w:p w14:paraId="5AAAC2EA" w14:textId="77777777" w:rsidR="00A93641" w:rsidRDefault="00A93641" w:rsidP="00314486">
            <w:pPr>
              <w:pStyle w:val="Tablecell"/>
              <w:jc w:val="center"/>
            </w:pPr>
          </w:p>
        </w:tc>
      </w:tr>
      <w:tr w:rsidR="00A93641" w14:paraId="413394D0" w14:textId="77777777" w:rsidTr="00A93641">
        <w:trPr>
          <w:trHeight w:val="135"/>
          <w:jc w:val="center"/>
        </w:trPr>
        <w:tc>
          <w:tcPr>
            <w:tcW w:w="1345" w:type="dxa"/>
            <w:vMerge/>
          </w:tcPr>
          <w:p w14:paraId="064252DC" w14:textId="77777777" w:rsidR="00A93641" w:rsidRDefault="00A93641" w:rsidP="00314486">
            <w:pPr>
              <w:pStyle w:val="Tablecell"/>
            </w:pPr>
          </w:p>
        </w:tc>
        <w:tc>
          <w:tcPr>
            <w:tcW w:w="1710" w:type="dxa"/>
            <w:vMerge/>
          </w:tcPr>
          <w:p w14:paraId="2407D91B" w14:textId="77777777" w:rsidR="00A93641" w:rsidRDefault="00A93641" w:rsidP="00314486">
            <w:pPr>
              <w:pStyle w:val="Tablecell"/>
            </w:pPr>
          </w:p>
        </w:tc>
        <w:tc>
          <w:tcPr>
            <w:tcW w:w="1620" w:type="dxa"/>
          </w:tcPr>
          <w:p w14:paraId="397165BD" w14:textId="0D64B1A1" w:rsidR="00A93641" w:rsidRDefault="00A93641" w:rsidP="00314486">
            <w:pPr>
              <w:pStyle w:val="Tablecell"/>
            </w:pPr>
            <w:r>
              <w:t>12.1.2</w:t>
            </w:r>
          </w:p>
        </w:tc>
        <w:tc>
          <w:tcPr>
            <w:tcW w:w="1620" w:type="dxa"/>
          </w:tcPr>
          <w:p w14:paraId="4E58D6C1" w14:textId="77777777" w:rsidR="00A93641" w:rsidRDefault="00A93641" w:rsidP="00314486">
            <w:pPr>
              <w:pStyle w:val="Tablecell"/>
              <w:jc w:val="center"/>
            </w:pPr>
          </w:p>
        </w:tc>
      </w:tr>
      <w:tr w:rsidR="00A93641" w14:paraId="1EC1E05E" w14:textId="77777777" w:rsidTr="00A93641">
        <w:trPr>
          <w:trHeight w:val="275"/>
          <w:jc w:val="center"/>
        </w:trPr>
        <w:tc>
          <w:tcPr>
            <w:tcW w:w="1345" w:type="dxa"/>
            <w:vMerge/>
          </w:tcPr>
          <w:p w14:paraId="190D99F4" w14:textId="77777777" w:rsidR="00A93641" w:rsidRDefault="00A93641" w:rsidP="00314486">
            <w:pPr>
              <w:pStyle w:val="Tablecell"/>
            </w:pPr>
          </w:p>
        </w:tc>
        <w:tc>
          <w:tcPr>
            <w:tcW w:w="1710" w:type="dxa"/>
            <w:vMerge w:val="restart"/>
          </w:tcPr>
          <w:p w14:paraId="39D7E242" w14:textId="501150AA" w:rsidR="00A93641" w:rsidRDefault="00A93641" w:rsidP="00314486">
            <w:pPr>
              <w:pStyle w:val="Tablecell"/>
            </w:pPr>
            <w:r>
              <w:t>12</w:t>
            </w:r>
            <w:r>
              <w:t>.2</w:t>
            </w:r>
          </w:p>
        </w:tc>
        <w:tc>
          <w:tcPr>
            <w:tcW w:w="1620" w:type="dxa"/>
          </w:tcPr>
          <w:p w14:paraId="071C21ED" w14:textId="2813C637" w:rsidR="00A93641" w:rsidRDefault="00A93641" w:rsidP="00314486">
            <w:pPr>
              <w:pStyle w:val="Tablecell"/>
            </w:pPr>
            <w:r>
              <w:t>12.2.1</w:t>
            </w:r>
          </w:p>
        </w:tc>
        <w:tc>
          <w:tcPr>
            <w:tcW w:w="1620" w:type="dxa"/>
          </w:tcPr>
          <w:p w14:paraId="5D4E4535" w14:textId="77777777" w:rsidR="00A93641" w:rsidRDefault="00A93641" w:rsidP="00314486">
            <w:pPr>
              <w:pStyle w:val="Tablecell"/>
              <w:jc w:val="center"/>
            </w:pPr>
          </w:p>
        </w:tc>
      </w:tr>
      <w:tr w:rsidR="00A93641" w14:paraId="4698FC10" w14:textId="77777777" w:rsidTr="00A93641">
        <w:trPr>
          <w:trHeight w:val="275"/>
          <w:jc w:val="center"/>
        </w:trPr>
        <w:tc>
          <w:tcPr>
            <w:tcW w:w="1345" w:type="dxa"/>
            <w:vMerge/>
          </w:tcPr>
          <w:p w14:paraId="48F678E4" w14:textId="77777777" w:rsidR="00A93641" w:rsidRDefault="00A93641" w:rsidP="00314486">
            <w:pPr>
              <w:pStyle w:val="Tablecell"/>
            </w:pPr>
          </w:p>
        </w:tc>
        <w:tc>
          <w:tcPr>
            <w:tcW w:w="1710" w:type="dxa"/>
            <w:vMerge/>
          </w:tcPr>
          <w:p w14:paraId="3288A00A" w14:textId="77777777" w:rsidR="00A93641" w:rsidRDefault="00A93641" w:rsidP="00314486">
            <w:pPr>
              <w:pStyle w:val="Tablecell"/>
            </w:pPr>
          </w:p>
        </w:tc>
        <w:tc>
          <w:tcPr>
            <w:tcW w:w="1620" w:type="dxa"/>
          </w:tcPr>
          <w:p w14:paraId="3E7077F9" w14:textId="3AD0ECF9" w:rsidR="00A93641" w:rsidRDefault="00A93641" w:rsidP="00314486">
            <w:pPr>
              <w:pStyle w:val="Tablecell"/>
            </w:pPr>
            <w:r>
              <w:t>12.2.2</w:t>
            </w:r>
          </w:p>
        </w:tc>
        <w:tc>
          <w:tcPr>
            <w:tcW w:w="1620" w:type="dxa"/>
          </w:tcPr>
          <w:p w14:paraId="7BB76B36" w14:textId="77777777" w:rsidR="00A93641" w:rsidRDefault="00A93641" w:rsidP="00314486">
            <w:pPr>
              <w:pStyle w:val="Tablecell"/>
              <w:jc w:val="center"/>
            </w:pPr>
          </w:p>
        </w:tc>
      </w:tr>
      <w:tr w:rsidR="00A93641" w14:paraId="758DD03C" w14:textId="77777777" w:rsidTr="00A93641">
        <w:trPr>
          <w:trHeight w:val="275"/>
          <w:jc w:val="center"/>
        </w:trPr>
        <w:tc>
          <w:tcPr>
            <w:tcW w:w="1345" w:type="dxa"/>
            <w:vMerge/>
          </w:tcPr>
          <w:p w14:paraId="760ADEFB" w14:textId="77777777" w:rsidR="00A93641" w:rsidRDefault="00A93641" w:rsidP="00314486">
            <w:pPr>
              <w:pStyle w:val="Tablecell"/>
            </w:pPr>
          </w:p>
        </w:tc>
        <w:tc>
          <w:tcPr>
            <w:tcW w:w="1710" w:type="dxa"/>
            <w:vMerge/>
          </w:tcPr>
          <w:p w14:paraId="1A1935FA" w14:textId="77777777" w:rsidR="00A93641" w:rsidRDefault="00A93641" w:rsidP="00314486">
            <w:pPr>
              <w:pStyle w:val="Tablecell"/>
            </w:pPr>
          </w:p>
        </w:tc>
        <w:tc>
          <w:tcPr>
            <w:tcW w:w="1620" w:type="dxa"/>
          </w:tcPr>
          <w:p w14:paraId="543875C9" w14:textId="0D6A4867" w:rsidR="00A93641" w:rsidRDefault="00A93641" w:rsidP="00314486">
            <w:pPr>
              <w:pStyle w:val="Tablecell"/>
            </w:pPr>
            <w:r>
              <w:t>12.2.3</w:t>
            </w:r>
          </w:p>
        </w:tc>
        <w:tc>
          <w:tcPr>
            <w:tcW w:w="1620" w:type="dxa"/>
          </w:tcPr>
          <w:p w14:paraId="150B822E" w14:textId="77777777" w:rsidR="00A93641" w:rsidRDefault="00A93641" w:rsidP="00314486">
            <w:pPr>
              <w:pStyle w:val="Tablecell"/>
              <w:jc w:val="center"/>
            </w:pPr>
          </w:p>
        </w:tc>
      </w:tr>
      <w:tr w:rsidR="00A93641" w14:paraId="2C0E3567" w14:textId="77777777" w:rsidTr="00A93641">
        <w:trPr>
          <w:trHeight w:val="54"/>
          <w:jc w:val="center"/>
        </w:trPr>
        <w:tc>
          <w:tcPr>
            <w:tcW w:w="1345" w:type="dxa"/>
            <w:vMerge w:val="restart"/>
          </w:tcPr>
          <w:p w14:paraId="261182CB" w14:textId="00348E0E" w:rsidR="00A93641" w:rsidRDefault="00A93641" w:rsidP="00314486">
            <w:pPr>
              <w:pStyle w:val="Tablecell"/>
            </w:pPr>
            <w:r>
              <w:t>13</w:t>
            </w:r>
          </w:p>
        </w:tc>
        <w:tc>
          <w:tcPr>
            <w:tcW w:w="1710" w:type="dxa"/>
            <w:vMerge w:val="restart"/>
          </w:tcPr>
          <w:p w14:paraId="76B51F04" w14:textId="77777777" w:rsidR="00A93641" w:rsidRDefault="00A93641" w:rsidP="00314486">
            <w:pPr>
              <w:pStyle w:val="Tablecell"/>
            </w:pPr>
            <w:r>
              <w:t>13</w:t>
            </w:r>
            <w:r>
              <w:t>.1</w:t>
            </w:r>
          </w:p>
        </w:tc>
        <w:tc>
          <w:tcPr>
            <w:tcW w:w="1620" w:type="dxa"/>
          </w:tcPr>
          <w:p w14:paraId="08D36716" w14:textId="3CF2A776" w:rsidR="00A93641" w:rsidRDefault="00A93641" w:rsidP="00314486">
            <w:pPr>
              <w:pStyle w:val="Tablecell"/>
            </w:pPr>
            <w:r>
              <w:t>13.1.1</w:t>
            </w:r>
          </w:p>
        </w:tc>
        <w:tc>
          <w:tcPr>
            <w:tcW w:w="1620" w:type="dxa"/>
          </w:tcPr>
          <w:p w14:paraId="31267974" w14:textId="77777777" w:rsidR="00A93641" w:rsidRDefault="00A93641" w:rsidP="00314486">
            <w:pPr>
              <w:pStyle w:val="Tablecell"/>
              <w:jc w:val="center"/>
            </w:pPr>
          </w:p>
        </w:tc>
      </w:tr>
      <w:tr w:rsidR="00A93641" w14:paraId="55E0775C" w14:textId="77777777" w:rsidTr="00A93641">
        <w:trPr>
          <w:trHeight w:val="54"/>
          <w:jc w:val="center"/>
        </w:trPr>
        <w:tc>
          <w:tcPr>
            <w:tcW w:w="1345" w:type="dxa"/>
            <w:vMerge/>
          </w:tcPr>
          <w:p w14:paraId="3271CB93" w14:textId="77777777" w:rsidR="00A93641" w:rsidRDefault="00A93641" w:rsidP="00314486">
            <w:pPr>
              <w:pStyle w:val="Tablecell"/>
            </w:pPr>
          </w:p>
        </w:tc>
        <w:tc>
          <w:tcPr>
            <w:tcW w:w="1710" w:type="dxa"/>
            <w:vMerge/>
          </w:tcPr>
          <w:p w14:paraId="3ECB85C1" w14:textId="77777777" w:rsidR="00A93641" w:rsidRDefault="00A93641" w:rsidP="00314486">
            <w:pPr>
              <w:pStyle w:val="Tablecell"/>
            </w:pPr>
          </w:p>
        </w:tc>
        <w:tc>
          <w:tcPr>
            <w:tcW w:w="1620" w:type="dxa"/>
          </w:tcPr>
          <w:p w14:paraId="529B9826" w14:textId="50112638" w:rsidR="00A93641" w:rsidRDefault="00A93641" w:rsidP="00314486">
            <w:pPr>
              <w:pStyle w:val="Tablecell"/>
            </w:pPr>
            <w:r>
              <w:t>13.1.2</w:t>
            </w:r>
          </w:p>
        </w:tc>
        <w:tc>
          <w:tcPr>
            <w:tcW w:w="1620" w:type="dxa"/>
          </w:tcPr>
          <w:p w14:paraId="3628CA2A" w14:textId="77777777" w:rsidR="00A93641" w:rsidRDefault="00A93641" w:rsidP="00314486">
            <w:pPr>
              <w:pStyle w:val="Tablecell"/>
              <w:jc w:val="center"/>
            </w:pPr>
          </w:p>
        </w:tc>
      </w:tr>
      <w:tr w:rsidR="00A93641" w14:paraId="6AACFD9E" w14:textId="77777777" w:rsidTr="00A93641">
        <w:trPr>
          <w:trHeight w:val="54"/>
          <w:jc w:val="center"/>
        </w:trPr>
        <w:tc>
          <w:tcPr>
            <w:tcW w:w="1345" w:type="dxa"/>
            <w:vMerge/>
          </w:tcPr>
          <w:p w14:paraId="1F4FF6EA" w14:textId="77777777" w:rsidR="00A93641" w:rsidRDefault="00A93641" w:rsidP="00314486">
            <w:pPr>
              <w:pStyle w:val="Tablecell"/>
            </w:pPr>
          </w:p>
        </w:tc>
        <w:tc>
          <w:tcPr>
            <w:tcW w:w="1710" w:type="dxa"/>
            <w:vMerge/>
          </w:tcPr>
          <w:p w14:paraId="74A1BD28" w14:textId="77777777" w:rsidR="00A93641" w:rsidRDefault="00A93641" w:rsidP="00314486">
            <w:pPr>
              <w:pStyle w:val="Tablecell"/>
            </w:pPr>
          </w:p>
        </w:tc>
        <w:tc>
          <w:tcPr>
            <w:tcW w:w="1620" w:type="dxa"/>
          </w:tcPr>
          <w:p w14:paraId="59C03776" w14:textId="0FC405F0" w:rsidR="00A93641" w:rsidRDefault="00A93641" w:rsidP="00314486">
            <w:pPr>
              <w:pStyle w:val="Tablecell"/>
            </w:pPr>
            <w:r>
              <w:t>13.1.3</w:t>
            </w:r>
          </w:p>
        </w:tc>
        <w:tc>
          <w:tcPr>
            <w:tcW w:w="1620" w:type="dxa"/>
          </w:tcPr>
          <w:p w14:paraId="3E1C9C82" w14:textId="77777777" w:rsidR="00A93641" w:rsidRDefault="00A93641" w:rsidP="00314486">
            <w:pPr>
              <w:pStyle w:val="Tablecell"/>
              <w:jc w:val="center"/>
            </w:pPr>
          </w:p>
        </w:tc>
      </w:tr>
      <w:tr w:rsidR="00A93641" w14:paraId="64B9519A" w14:textId="77777777" w:rsidTr="00A93641">
        <w:trPr>
          <w:trHeight w:val="54"/>
          <w:jc w:val="center"/>
        </w:trPr>
        <w:tc>
          <w:tcPr>
            <w:tcW w:w="1345" w:type="dxa"/>
            <w:vMerge/>
          </w:tcPr>
          <w:p w14:paraId="098A80CD" w14:textId="77777777" w:rsidR="00A93641" w:rsidRDefault="00A93641" w:rsidP="00314486">
            <w:pPr>
              <w:pStyle w:val="Tablecell"/>
            </w:pPr>
          </w:p>
        </w:tc>
        <w:tc>
          <w:tcPr>
            <w:tcW w:w="1710" w:type="dxa"/>
            <w:vMerge/>
          </w:tcPr>
          <w:p w14:paraId="63778B18" w14:textId="77777777" w:rsidR="00A93641" w:rsidRDefault="00A93641" w:rsidP="00314486">
            <w:pPr>
              <w:pStyle w:val="Tablecell"/>
            </w:pPr>
          </w:p>
        </w:tc>
        <w:tc>
          <w:tcPr>
            <w:tcW w:w="1620" w:type="dxa"/>
          </w:tcPr>
          <w:p w14:paraId="217BE941" w14:textId="465E1E09" w:rsidR="00A93641" w:rsidRDefault="00A93641" w:rsidP="00314486">
            <w:pPr>
              <w:pStyle w:val="Tablecell"/>
            </w:pPr>
            <w:r>
              <w:t>13.1.4</w:t>
            </w:r>
          </w:p>
        </w:tc>
        <w:tc>
          <w:tcPr>
            <w:tcW w:w="1620" w:type="dxa"/>
          </w:tcPr>
          <w:p w14:paraId="29B01F9B" w14:textId="77777777" w:rsidR="00A93641" w:rsidRDefault="00A93641" w:rsidP="00314486">
            <w:pPr>
              <w:pStyle w:val="Tablecell"/>
              <w:jc w:val="center"/>
            </w:pPr>
          </w:p>
        </w:tc>
      </w:tr>
      <w:tr w:rsidR="00A93641" w14:paraId="0AF67D6B" w14:textId="77777777" w:rsidTr="00A93641">
        <w:trPr>
          <w:trHeight w:val="54"/>
          <w:jc w:val="center"/>
        </w:trPr>
        <w:tc>
          <w:tcPr>
            <w:tcW w:w="1345" w:type="dxa"/>
            <w:vMerge/>
          </w:tcPr>
          <w:p w14:paraId="347C680C" w14:textId="77777777" w:rsidR="00A93641" w:rsidRDefault="00A93641" w:rsidP="00314486">
            <w:pPr>
              <w:pStyle w:val="Tablecell"/>
            </w:pPr>
          </w:p>
        </w:tc>
        <w:tc>
          <w:tcPr>
            <w:tcW w:w="1710" w:type="dxa"/>
            <w:vMerge/>
          </w:tcPr>
          <w:p w14:paraId="49143B8F" w14:textId="77777777" w:rsidR="00A93641" w:rsidRDefault="00A93641" w:rsidP="00314486">
            <w:pPr>
              <w:pStyle w:val="Tablecell"/>
            </w:pPr>
          </w:p>
        </w:tc>
        <w:tc>
          <w:tcPr>
            <w:tcW w:w="1620" w:type="dxa"/>
          </w:tcPr>
          <w:p w14:paraId="23B06BCE" w14:textId="627997E7" w:rsidR="00A93641" w:rsidRDefault="00A93641" w:rsidP="00314486">
            <w:pPr>
              <w:pStyle w:val="Tablecell"/>
            </w:pPr>
            <w:r>
              <w:t>13.1.5</w:t>
            </w:r>
          </w:p>
        </w:tc>
        <w:tc>
          <w:tcPr>
            <w:tcW w:w="1620" w:type="dxa"/>
          </w:tcPr>
          <w:p w14:paraId="42247056" w14:textId="77777777" w:rsidR="00A93641" w:rsidRDefault="00A93641" w:rsidP="00314486">
            <w:pPr>
              <w:pStyle w:val="Tablecell"/>
              <w:jc w:val="center"/>
            </w:pPr>
          </w:p>
        </w:tc>
      </w:tr>
      <w:tr w:rsidR="00A93641" w14:paraId="55576154" w14:textId="77777777" w:rsidTr="00A93641">
        <w:trPr>
          <w:trHeight w:val="275"/>
          <w:jc w:val="center"/>
        </w:trPr>
        <w:tc>
          <w:tcPr>
            <w:tcW w:w="1345" w:type="dxa"/>
            <w:vMerge/>
          </w:tcPr>
          <w:p w14:paraId="3823773A" w14:textId="77777777" w:rsidR="00A93641" w:rsidRDefault="00A93641" w:rsidP="00314486">
            <w:pPr>
              <w:pStyle w:val="Tablecell"/>
            </w:pPr>
          </w:p>
        </w:tc>
        <w:tc>
          <w:tcPr>
            <w:tcW w:w="1710" w:type="dxa"/>
            <w:vMerge w:val="restart"/>
          </w:tcPr>
          <w:p w14:paraId="43A1B87F" w14:textId="6F10D445" w:rsidR="00A93641" w:rsidRDefault="00A93641" w:rsidP="00314486">
            <w:pPr>
              <w:pStyle w:val="Tablecell"/>
            </w:pPr>
            <w:r>
              <w:t>13</w:t>
            </w:r>
            <w:r>
              <w:t>.2</w:t>
            </w:r>
          </w:p>
        </w:tc>
        <w:tc>
          <w:tcPr>
            <w:tcW w:w="1620" w:type="dxa"/>
          </w:tcPr>
          <w:p w14:paraId="47A30CDB" w14:textId="5E00085E" w:rsidR="00A93641" w:rsidRDefault="00A93641" w:rsidP="00A93641">
            <w:pPr>
              <w:pStyle w:val="Tablecell"/>
            </w:pPr>
            <w:r>
              <w:t>13.2.1</w:t>
            </w:r>
          </w:p>
        </w:tc>
        <w:tc>
          <w:tcPr>
            <w:tcW w:w="1620" w:type="dxa"/>
          </w:tcPr>
          <w:p w14:paraId="553109F2" w14:textId="77777777" w:rsidR="00A93641" w:rsidRDefault="00A93641" w:rsidP="00314486">
            <w:pPr>
              <w:pStyle w:val="Tablecell"/>
              <w:jc w:val="center"/>
            </w:pPr>
          </w:p>
        </w:tc>
      </w:tr>
      <w:tr w:rsidR="00A93641" w14:paraId="089436D9" w14:textId="77777777" w:rsidTr="00A93641">
        <w:trPr>
          <w:trHeight w:val="251"/>
          <w:jc w:val="center"/>
        </w:trPr>
        <w:tc>
          <w:tcPr>
            <w:tcW w:w="1345" w:type="dxa"/>
            <w:vMerge/>
          </w:tcPr>
          <w:p w14:paraId="07978E86" w14:textId="77777777" w:rsidR="00A93641" w:rsidRDefault="00A93641" w:rsidP="00314486">
            <w:pPr>
              <w:pStyle w:val="Tablecell"/>
            </w:pPr>
          </w:p>
        </w:tc>
        <w:tc>
          <w:tcPr>
            <w:tcW w:w="1710" w:type="dxa"/>
            <w:vMerge/>
          </w:tcPr>
          <w:p w14:paraId="5C435FCD" w14:textId="77777777" w:rsidR="00A93641" w:rsidRDefault="00A93641" w:rsidP="00314486">
            <w:pPr>
              <w:pStyle w:val="Tablecell"/>
            </w:pPr>
          </w:p>
        </w:tc>
        <w:tc>
          <w:tcPr>
            <w:tcW w:w="1620" w:type="dxa"/>
          </w:tcPr>
          <w:p w14:paraId="1FBF335C" w14:textId="5E74DFD7" w:rsidR="00A93641" w:rsidRDefault="00A93641" w:rsidP="00314486">
            <w:pPr>
              <w:pStyle w:val="Tablecell"/>
            </w:pPr>
            <w:r>
              <w:t>13.2.2</w:t>
            </w:r>
          </w:p>
        </w:tc>
        <w:tc>
          <w:tcPr>
            <w:tcW w:w="1620" w:type="dxa"/>
          </w:tcPr>
          <w:p w14:paraId="05221BE1" w14:textId="77777777" w:rsidR="00A93641" w:rsidRDefault="00A93641" w:rsidP="00314486">
            <w:pPr>
              <w:pStyle w:val="Tablecell"/>
              <w:jc w:val="center"/>
            </w:pPr>
          </w:p>
        </w:tc>
      </w:tr>
      <w:tr w:rsidR="00A93641" w14:paraId="1553FD0C" w14:textId="77777777" w:rsidTr="00A93641">
        <w:trPr>
          <w:trHeight w:val="135"/>
          <w:jc w:val="center"/>
        </w:trPr>
        <w:tc>
          <w:tcPr>
            <w:tcW w:w="1345" w:type="dxa"/>
            <w:vMerge w:val="restart"/>
          </w:tcPr>
          <w:p w14:paraId="6649570E" w14:textId="466D9AE9" w:rsidR="00A93641" w:rsidRDefault="00A93641" w:rsidP="00314486">
            <w:pPr>
              <w:pStyle w:val="Tablecell"/>
            </w:pPr>
            <w:r>
              <w:t>14</w:t>
            </w:r>
          </w:p>
        </w:tc>
        <w:tc>
          <w:tcPr>
            <w:tcW w:w="1710" w:type="dxa"/>
            <w:vMerge w:val="restart"/>
          </w:tcPr>
          <w:p w14:paraId="57C21527" w14:textId="77777777" w:rsidR="00A93641" w:rsidRDefault="00A93641" w:rsidP="00314486">
            <w:pPr>
              <w:pStyle w:val="Tablecell"/>
            </w:pPr>
            <w:r>
              <w:t>14</w:t>
            </w:r>
            <w:r>
              <w:t>.1</w:t>
            </w:r>
          </w:p>
        </w:tc>
        <w:tc>
          <w:tcPr>
            <w:tcW w:w="1620" w:type="dxa"/>
          </w:tcPr>
          <w:p w14:paraId="269D9FAF" w14:textId="26D3DDF7" w:rsidR="00A93641" w:rsidRDefault="00A93641" w:rsidP="00314486">
            <w:pPr>
              <w:pStyle w:val="Tablecell"/>
            </w:pPr>
            <w:r>
              <w:t>14.1.1</w:t>
            </w:r>
          </w:p>
        </w:tc>
        <w:tc>
          <w:tcPr>
            <w:tcW w:w="1620" w:type="dxa"/>
          </w:tcPr>
          <w:p w14:paraId="0803D01F" w14:textId="77777777" w:rsidR="00A93641" w:rsidRDefault="00A93641" w:rsidP="00314486">
            <w:pPr>
              <w:pStyle w:val="Tablecell"/>
              <w:jc w:val="center"/>
            </w:pPr>
          </w:p>
        </w:tc>
      </w:tr>
      <w:tr w:rsidR="00A93641" w14:paraId="1E469086" w14:textId="77777777" w:rsidTr="00A93641">
        <w:trPr>
          <w:trHeight w:val="135"/>
          <w:jc w:val="center"/>
        </w:trPr>
        <w:tc>
          <w:tcPr>
            <w:tcW w:w="1345" w:type="dxa"/>
            <w:vMerge/>
          </w:tcPr>
          <w:p w14:paraId="36489F8D" w14:textId="77777777" w:rsidR="00A93641" w:rsidRDefault="00A93641" w:rsidP="00314486">
            <w:pPr>
              <w:pStyle w:val="Tablecell"/>
            </w:pPr>
          </w:p>
        </w:tc>
        <w:tc>
          <w:tcPr>
            <w:tcW w:w="1710" w:type="dxa"/>
            <w:vMerge/>
          </w:tcPr>
          <w:p w14:paraId="2A54E7A7" w14:textId="77777777" w:rsidR="00A93641" w:rsidRDefault="00A93641" w:rsidP="00314486">
            <w:pPr>
              <w:pStyle w:val="Tablecell"/>
            </w:pPr>
          </w:p>
        </w:tc>
        <w:tc>
          <w:tcPr>
            <w:tcW w:w="1620" w:type="dxa"/>
          </w:tcPr>
          <w:p w14:paraId="1B1DAA22" w14:textId="478834B5" w:rsidR="00A93641" w:rsidRDefault="00A93641" w:rsidP="00314486">
            <w:pPr>
              <w:pStyle w:val="Tablecell"/>
            </w:pPr>
            <w:r>
              <w:t>14.1.2</w:t>
            </w:r>
          </w:p>
        </w:tc>
        <w:tc>
          <w:tcPr>
            <w:tcW w:w="1620" w:type="dxa"/>
          </w:tcPr>
          <w:p w14:paraId="5C149FE2" w14:textId="77777777" w:rsidR="00A93641" w:rsidRDefault="00A93641" w:rsidP="00314486">
            <w:pPr>
              <w:pStyle w:val="Tablecell"/>
              <w:jc w:val="center"/>
            </w:pPr>
          </w:p>
        </w:tc>
      </w:tr>
      <w:tr w:rsidR="00A93641" w14:paraId="744C59B8" w14:textId="77777777" w:rsidTr="00A93641">
        <w:trPr>
          <w:trHeight w:val="275"/>
          <w:jc w:val="center"/>
        </w:trPr>
        <w:tc>
          <w:tcPr>
            <w:tcW w:w="1345" w:type="dxa"/>
            <w:vMerge/>
          </w:tcPr>
          <w:p w14:paraId="521F6949" w14:textId="77777777" w:rsidR="00A93641" w:rsidRDefault="00A93641" w:rsidP="00314486">
            <w:pPr>
              <w:pStyle w:val="Tablecell"/>
            </w:pPr>
          </w:p>
        </w:tc>
        <w:tc>
          <w:tcPr>
            <w:tcW w:w="1710" w:type="dxa"/>
            <w:vMerge w:val="restart"/>
          </w:tcPr>
          <w:p w14:paraId="1A16EAA4" w14:textId="6FA3146A" w:rsidR="00A93641" w:rsidRDefault="00A93641" w:rsidP="00314486">
            <w:pPr>
              <w:pStyle w:val="Tablecell"/>
            </w:pPr>
            <w:r>
              <w:t>14</w:t>
            </w:r>
            <w:r>
              <w:t>.2</w:t>
            </w:r>
          </w:p>
        </w:tc>
        <w:tc>
          <w:tcPr>
            <w:tcW w:w="1620" w:type="dxa"/>
          </w:tcPr>
          <w:p w14:paraId="0CAC0BC7" w14:textId="44F1F08A" w:rsidR="00A93641" w:rsidRDefault="00A93641" w:rsidP="00314486">
            <w:pPr>
              <w:pStyle w:val="Tablecell"/>
            </w:pPr>
            <w:r>
              <w:t>14.2.1</w:t>
            </w:r>
          </w:p>
        </w:tc>
        <w:tc>
          <w:tcPr>
            <w:tcW w:w="1620" w:type="dxa"/>
          </w:tcPr>
          <w:p w14:paraId="3F4C7C61" w14:textId="77777777" w:rsidR="00A93641" w:rsidRDefault="00A93641" w:rsidP="00314486">
            <w:pPr>
              <w:pStyle w:val="Tablecell"/>
              <w:jc w:val="center"/>
            </w:pPr>
          </w:p>
        </w:tc>
      </w:tr>
      <w:tr w:rsidR="00A93641" w14:paraId="6633854C" w14:textId="77777777" w:rsidTr="00A93641">
        <w:trPr>
          <w:trHeight w:val="278"/>
          <w:jc w:val="center"/>
        </w:trPr>
        <w:tc>
          <w:tcPr>
            <w:tcW w:w="1345" w:type="dxa"/>
            <w:vMerge/>
          </w:tcPr>
          <w:p w14:paraId="17B7E480" w14:textId="77777777" w:rsidR="00A93641" w:rsidRDefault="00A93641" w:rsidP="00314486">
            <w:pPr>
              <w:pStyle w:val="Tablecell"/>
            </w:pPr>
          </w:p>
        </w:tc>
        <w:tc>
          <w:tcPr>
            <w:tcW w:w="1710" w:type="dxa"/>
            <w:vMerge/>
          </w:tcPr>
          <w:p w14:paraId="04C5CC15" w14:textId="77777777" w:rsidR="00A93641" w:rsidRDefault="00A93641" w:rsidP="00314486">
            <w:pPr>
              <w:pStyle w:val="Tablecell"/>
            </w:pPr>
          </w:p>
        </w:tc>
        <w:tc>
          <w:tcPr>
            <w:tcW w:w="1620" w:type="dxa"/>
          </w:tcPr>
          <w:p w14:paraId="33330358" w14:textId="1071E244" w:rsidR="00A93641" w:rsidRDefault="00A93641" w:rsidP="00314486">
            <w:pPr>
              <w:pStyle w:val="Tablecell"/>
            </w:pPr>
            <w:r>
              <w:t>14.2.2</w:t>
            </w:r>
          </w:p>
        </w:tc>
        <w:tc>
          <w:tcPr>
            <w:tcW w:w="1620" w:type="dxa"/>
          </w:tcPr>
          <w:p w14:paraId="471405E9" w14:textId="77777777" w:rsidR="00A93641" w:rsidRDefault="00A93641" w:rsidP="00314486">
            <w:pPr>
              <w:pStyle w:val="Tablecell"/>
              <w:jc w:val="center"/>
            </w:pPr>
          </w:p>
        </w:tc>
      </w:tr>
      <w:tr w:rsidR="00A93641" w14:paraId="3A56D9BA" w14:textId="77777777" w:rsidTr="00A93641">
        <w:trPr>
          <w:trHeight w:val="135"/>
          <w:jc w:val="center"/>
        </w:trPr>
        <w:tc>
          <w:tcPr>
            <w:tcW w:w="1345" w:type="dxa"/>
            <w:vMerge w:val="restart"/>
          </w:tcPr>
          <w:p w14:paraId="70C090F2" w14:textId="085CD043" w:rsidR="00A93641" w:rsidRDefault="00A93641" w:rsidP="00314486">
            <w:pPr>
              <w:pStyle w:val="Tablecell"/>
            </w:pPr>
            <w:r>
              <w:t>15</w:t>
            </w:r>
          </w:p>
        </w:tc>
        <w:tc>
          <w:tcPr>
            <w:tcW w:w="1710" w:type="dxa"/>
            <w:vMerge w:val="restart"/>
          </w:tcPr>
          <w:p w14:paraId="345B6396" w14:textId="466E79B8" w:rsidR="00A93641" w:rsidRDefault="00A93641" w:rsidP="00314486">
            <w:pPr>
              <w:pStyle w:val="Tablecell"/>
            </w:pPr>
            <w:r>
              <w:t>15</w:t>
            </w:r>
            <w:r>
              <w:t>.1</w:t>
            </w:r>
          </w:p>
        </w:tc>
        <w:tc>
          <w:tcPr>
            <w:tcW w:w="1620" w:type="dxa"/>
          </w:tcPr>
          <w:p w14:paraId="26857BD7" w14:textId="50D41AB9" w:rsidR="00A93641" w:rsidRDefault="00A93641" w:rsidP="00314486">
            <w:pPr>
              <w:pStyle w:val="Tablecell"/>
            </w:pPr>
            <w:r>
              <w:t>15.1.1</w:t>
            </w:r>
          </w:p>
        </w:tc>
        <w:tc>
          <w:tcPr>
            <w:tcW w:w="1620" w:type="dxa"/>
          </w:tcPr>
          <w:p w14:paraId="69ECBE8B" w14:textId="77777777" w:rsidR="00A93641" w:rsidRDefault="00A93641" w:rsidP="00314486">
            <w:pPr>
              <w:pStyle w:val="Tablecell"/>
              <w:jc w:val="center"/>
            </w:pPr>
          </w:p>
        </w:tc>
      </w:tr>
      <w:tr w:rsidR="00A93641" w14:paraId="3162D5E3" w14:textId="77777777" w:rsidTr="00A93641">
        <w:trPr>
          <w:trHeight w:val="135"/>
          <w:jc w:val="center"/>
        </w:trPr>
        <w:tc>
          <w:tcPr>
            <w:tcW w:w="1345" w:type="dxa"/>
            <w:vMerge/>
          </w:tcPr>
          <w:p w14:paraId="2680DACA" w14:textId="77777777" w:rsidR="00A93641" w:rsidRDefault="00A93641" w:rsidP="00314486">
            <w:pPr>
              <w:pStyle w:val="Tablecell"/>
            </w:pPr>
          </w:p>
        </w:tc>
        <w:tc>
          <w:tcPr>
            <w:tcW w:w="1710" w:type="dxa"/>
            <w:vMerge/>
          </w:tcPr>
          <w:p w14:paraId="3251C35A" w14:textId="77777777" w:rsidR="00A93641" w:rsidRDefault="00A93641" w:rsidP="00314486">
            <w:pPr>
              <w:pStyle w:val="Tablecell"/>
            </w:pPr>
          </w:p>
        </w:tc>
        <w:tc>
          <w:tcPr>
            <w:tcW w:w="1620" w:type="dxa"/>
          </w:tcPr>
          <w:p w14:paraId="38564636" w14:textId="2D27EBA1" w:rsidR="00A93641" w:rsidRDefault="00A93641" w:rsidP="00314486">
            <w:pPr>
              <w:pStyle w:val="Tablecell"/>
            </w:pPr>
            <w:r>
              <w:t>15.1.2</w:t>
            </w:r>
          </w:p>
        </w:tc>
        <w:tc>
          <w:tcPr>
            <w:tcW w:w="1620" w:type="dxa"/>
          </w:tcPr>
          <w:p w14:paraId="60D047E4" w14:textId="77777777" w:rsidR="00A93641" w:rsidRDefault="00A93641" w:rsidP="00314486">
            <w:pPr>
              <w:pStyle w:val="Tablecell"/>
              <w:jc w:val="center"/>
            </w:pPr>
          </w:p>
        </w:tc>
      </w:tr>
      <w:tr w:rsidR="00A93641" w14:paraId="25419317" w14:textId="77777777" w:rsidTr="00A93641">
        <w:trPr>
          <w:trHeight w:val="275"/>
          <w:jc w:val="center"/>
        </w:trPr>
        <w:tc>
          <w:tcPr>
            <w:tcW w:w="1345" w:type="dxa"/>
            <w:vMerge/>
          </w:tcPr>
          <w:p w14:paraId="30EB7862" w14:textId="77777777" w:rsidR="00A93641" w:rsidRDefault="00A93641" w:rsidP="00314486">
            <w:pPr>
              <w:pStyle w:val="Tablecell"/>
            </w:pPr>
          </w:p>
        </w:tc>
        <w:tc>
          <w:tcPr>
            <w:tcW w:w="1710" w:type="dxa"/>
            <w:vMerge w:val="restart"/>
          </w:tcPr>
          <w:p w14:paraId="547609D6" w14:textId="4A402859" w:rsidR="00A93641" w:rsidRDefault="00A93641" w:rsidP="00314486">
            <w:pPr>
              <w:pStyle w:val="Tablecell"/>
            </w:pPr>
            <w:r>
              <w:t>15.2</w:t>
            </w:r>
          </w:p>
        </w:tc>
        <w:tc>
          <w:tcPr>
            <w:tcW w:w="1620" w:type="dxa"/>
          </w:tcPr>
          <w:p w14:paraId="13D87AF0" w14:textId="685217EF" w:rsidR="00A93641" w:rsidRDefault="00A93641" w:rsidP="00314486">
            <w:pPr>
              <w:pStyle w:val="Tablecell"/>
            </w:pPr>
            <w:r>
              <w:t>15.2.1</w:t>
            </w:r>
          </w:p>
        </w:tc>
        <w:tc>
          <w:tcPr>
            <w:tcW w:w="1620" w:type="dxa"/>
          </w:tcPr>
          <w:p w14:paraId="72F111B7" w14:textId="77777777" w:rsidR="00A93641" w:rsidRDefault="00A93641" w:rsidP="00314486">
            <w:pPr>
              <w:pStyle w:val="Tablecell"/>
              <w:jc w:val="center"/>
            </w:pPr>
          </w:p>
        </w:tc>
      </w:tr>
      <w:tr w:rsidR="00A93641" w14:paraId="2D8D9A39" w14:textId="77777777" w:rsidTr="00A93641">
        <w:trPr>
          <w:trHeight w:val="296"/>
          <w:jc w:val="center"/>
        </w:trPr>
        <w:tc>
          <w:tcPr>
            <w:tcW w:w="1345" w:type="dxa"/>
            <w:vMerge/>
          </w:tcPr>
          <w:p w14:paraId="3F7FEF6B" w14:textId="77777777" w:rsidR="00A93641" w:rsidRDefault="00A93641" w:rsidP="00314486">
            <w:pPr>
              <w:pStyle w:val="Tablecell"/>
            </w:pPr>
          </w:p>
        </w:tc>
        <w:tc>
          <w:tcPr>
            <w:tcW w:w="1710" w:type="dxa"/>
            <w:vMerge/>
          </w:tcPr>
          <w:p w14:paraId="2A10C24D" w14:textId="77777777" w:rsidR="00A93641" w:rsidRDefault="00A93641" w:rsidP="00314486">
            <w:pPr>
              <w:pStyle w:val="Tablecell"/>
            </w:pPr>
          </w:p>
        </w:tc>
        <w:tc>
          <w:tcPr>
            <w:tcW w:w="1620" w:type="dxa"/>
          </w:tcPr>
          <w:p w14:paraId="5FFAC310" w14:textId="56CE996E" w:rsidR="00A93641" w:rsidRDefault="00A93641" w:rsidP="00314486">
            <w:pPr>
              <w:pStyle w:val="Tablecell"/>
            </w:pPr>
            <w:r>
              <w:t>15.2.2</w:t>
            </w:r>
          </w:p>
        </w:tc>
        <w:tc>
          <w:tcPr>
            <w:tcW w:w="1620" w:type="dxa"/>
          </w:tcPr>
          <w:p w14:paraId="321A1468" w14:textId="77777777" w:rsidR="00A93641" w:rsidRDefault="00A93641" w:rsidP="00314486">
            <w:pPr>
              <w:pStyle w:val="Tablecell"/>
              <w:jc w:val="center"/>
            </w:pPr>
          </w:p>
        </w:tc>
      </w:tr>
      <w:tr w:rsidR="00A93641" w14:paraId="4878E08B" w14:textId="77777777" w:rsidTr="00A93641">
        <w:trPr>
          <w:trHeight w:val="135"/>
          <w:jc w:val="center"/>
        </w:trPr>
        <w:tc>
          <w:tcPr>
            <w:tcW w:w="1345" w:type="dxa"/>
            <w:vMerge w:val="restart"/>
          </w:tcPr>
          <w:p w14:paraId="320652A3" w14:textId="6F16E792" w:rsidR="00A93641" w:rsidRDefault="00A93641" w:rsidP="00A93641">
            <w:pPr>
              <w:pStyle w:val="Tablecell"/>
              <w:keepNext/>
            </w:pPr>
            <w:r>
              <w:lastRenderedPageBreak/>
              <w:t>16</w:t>
            </w:r>
          </w:p>
        </w:tc>
        <w:tc>
          <w:tcPr>
            <w:tcW w:w="1710" w:type="dxa"/>
            <w:vMerge w:val="restart"/>
          </w:tcPr>
          <w:p w14:paraId="525FC909" w14:textId="6AE957D3" w:rsidR="00A93641" w:rsidRDefault="00A93641" w:rsidP="00A93641">
            <w:pPr>
              <w:pStyle w:val="Tablecell"/>
              <w:keepNext/>
            </w:pPr>
            <w:r>
              <w:t>16</w:t>
            </w:r>
            <w:r>
              <w:t>.1</w:t>
            </w:r>
          </w:p>
        </w:tc>
        <w:tc>
          <w:tcPr>
            <w:tcW w:w="1620" w:type="dxa"/>
          </w:tcPr>
          <w:p w14:paraId="379CF9FA" w14:textId="3468CA79" w:rsidR="00A93641" w:rsidRDefault="00A93641" w:rsidP="00A93641">
            <w:pPr>
              <w:pStyle w:val="Tablecell"/>
              <w:keepNext/>
            </w:pPr>
            <w:r>
              <w:t>16.1.1</w:t>
            </w:r>
          </w:p>
        </w:tc>
        <w:tc>
          <w:tcPr>
            <w:tcW w:w="1620" w:type="dxa"/>
          </w:tcPr>
          <w:p w14:paraId="1C2EBF98" w14:textId="77777777" w:rsidR="00A93641" w:rsidRDefault="00A93641" w:rsidP="00A93641">
            <w:pPr>
              <w:pStyle w:val="Tablecell"/>
              <w:keepNext/>
              <w:jc w:val="center"/>
            </w:pPr>
          </w:p>
        </w:tc>
      </w:tr>
      <w:tr w:rsidR="00A93641" w14:paraId="3124C00D" w14:textId="77777777" w:rsidTr="00A93641">
        <w:trPr>
          <w:trHeight w:val="135"/>
          <w:jc w:val="center"/>
        </w:trPr>
        <w:tc>
          <w:tcPr>
            <w:tcW w:w="1345" w:type="dxa"/>
            <w:vMerge/>
          </w:tcPr>
          <w:p w14:paraId="49B0425A" w14:textId="77777777" w:rsidR="00A93641" w:rsidRDefault="00A93641" w:rsidP="00A93641">
            <w:pPr>
              <w:pStyle w:val="Tablecell"/>
              <w:keepNext/>
            </w:pPr>
          </w:p>
        </w:tc>
        <w:tc>
          <w:tcPr>
            <w:tcW w:w="1710" w:type="dxa"/>
            <w:vMerge/>
          </w:tcPr>
          <w:p w14:paraId="6B8BCD80" w14:textId="77777777" w:rsidR="00A93641" w:rsidRDefault="00A93641" w:rsidP="00A93641">
            <w:pPr>
              <w:pStyle w:val="Tablecell"/>
              <w:keepNext/>
            </w:pPr>
          </w:p>
        </w:tc>
        <w:tc>
          <w:tcPr>
            <w:tcW w:w="1620" w:type="dxa"/>
          </w:tcPr>
          <w:p w14:paraId="09EE52DC" w14:textId="6AF19C2F" w:rsidR="00A93641" w:rsidRDefault="00A93641" w:rsidP="00A93641">
            <w:pPr>
              <w:pStyle w:val="Tablecell"/>
              <w:keepNext/>
            </w:pPr>
            <w:r>
              <w:t>16.1.2</w:t>
            </w:r>
          </w:p>
        </w:tc>
        <w:tc>
          <w:tcPr>
            <w:tcW w:w="1620" w:type="dxa"/>
          </w:tcPr>
          <w:p w14:paraId="16ED856F" w14:textId="77777777" w:rsidR="00A93641" w:rsidRDefault="00A93641" w:rsidP="00A93641">
            <w:pPr>
              <w:pStyle w:val="Tablecell"/>
              <w:keepNext/>
              <w:jc w:val="center"/>
            </w:pPr>
          </w:p>
        </w:tc>
      </w:tr>
      <w:tr w:rsidR="00A93641" w14:paraId="1797F617" w14:textId="77777777" w:rsidTr="00A93641">
        <w:trPr>
          <w:trHeight w:val="275"/>
          <w:jc w:val="center"/>
        </w:trPr>
        <w:tc>
          <w:tcPr>
            <w:tcW w:w="1345" w:type="dxa"/>
            <w:vMerge/>
          </w:tcPr>
          <w:p w14:paraId="604B026B" w14:textId="77777777" w:rsidR="00A93641" w:rsidRDefault="00A93641" w:rsidP="00A93641">
            <w:pPr>
              <w:pStyle w:val="Tablecell"/>
              <w:keepNext/>
            </w:pPr>
          </w:p>
        </w:tc>
        <w:tc>
          <w:tcPr>
            <w:tcW w:w="1710" w:type="dxa"/>
            <w:vMerge w:val="restart"/>
          </w:tcPr>
          <w:p w14:paraId="38A8BF7A" w14:textId="093858A3" w:rsidR="00A93641" w:rsidRDefault="00A93641" w:rsidP="00A93641">
            <w:pPr>
              <w:pStyle w:val="Tablecell"/>
              <w:keepNext/>
            </w:pPr>
            <w:r>
              <w:t>16.2</w:t>
            </w:r>
          </w:p>
        </w:tc>
        <w:tc>
          <w:tcPr>
            <w:tcW w:w="1620" w:type="dxa"/>
          </w:tcPr>
          <w:p w14:paraId="5839D93D" w14:textId="041C0484" w:rsidR="00A93641" w:rsidRDefault="00A93641" w:rsidP="00A93641">
            <w:pPr>
              <w:pStyle w:val="Tablecell"/>
              <w:keepNext/>
            </w:pPr>
            <w:r>
              <w:t>16.2.1</w:t>
            </w:r>
          </w:p>
        </w:tc>
        <w:tc>
          <w:tcPr>
            <w:tcW w:w="1620" w:type="dxa"/>
          </w:tcPr>
          <w:p w14:paraId="3E4FD480" w14:textId="77777777" w:rsidR="00A93641" w:rsidRDefault="00A93641" w:rsidP="00A93641">
            <w:pPr>
              <w:pStyle w:val="Tablecell"/>
              <w:keepNext/>
              <w:jc w:val="center"/>
            </w:pPr>
          </w:p>
        </w:tc>
      </w:tr>
      <w:tr w:rsidR="00A93641" w14:paraId="15F3F93E" w14:textId="77777777" w:rsidTr="00A93641">
        <w:trPr>
          <w:trHeight w:val="323"/>
          <w:jc w:val="center"/>
        </w:trPr>
        <w:tc>
          <w:tcPr>
            <w:tcW w:w="1345" w:type="dxa"/>
            <w:vMerge/>
          </w:tcPr>
          <w:p w14:paraId="76DB4134" w14:textId="77777777" w:rsidR="00A93641" w:rsidRDefault="00A93641" w:rsidP="00A93641">
            <w:pPr>
              <w:pStyle w:val="Tablecell"/>
              <w:keepNext/>
            </w:pPr>
          </w:p>
        </w:tc>
        <w:tc>
          <w:tcPr>
            <w:tcW w:w="1710" w:type="dxa"/>
            <w:vMerge/>
          </w:tcPr>
          <w:p w14:paraId="5461549C" w14:textId="77777777" w:rsidR="00A93641" w:rsidRDefault="00A93641" w:rsidP="00A93641">
            <w:pPr>
              <w:pStyle w:val="Tablecell"/>
              <w:keepNext/>
            </w:pPr>
          </w:p>
        </w:tc>
        <w:tc>
          <w:tcPr>
            <w:tcW w:w="1620" w:type="dxa"/>
          </w:tcPr>
          <w:p w14:paraId="34F7D417" w14:textId="72BE0391" w:rsidR="00A93641" w:rsidRDefault="00A93641" w:rsidP="00A93641">
            <w:pPr>
              <w:pStyle w:val="Tablecell"/>
              <w:keepNext/>
            </w:pPr>
            <w:r>
              <w:t>16.2.2</w:t>
            </w:r>
          </w:p>
        </w:tc>
        <w:tc>
          <w:tcPr>
            <w:tcW w:w="1620" w:type="dxa"/>
          </w:tcPr>
          <w:p w14:paraId="22905405" w14:textId="77777777" w:rsidR="00A93641" w:rsidRDefault="00A93641" w:rsidP="00A93641">
            <w:pPr>
              <w:pStyle w:val="Tablecell"/>
              <w:keepNext/>
              <w:jc w:val="center"/>
            </w:pPr>
          </w:p>
        </w:tc>
      </w:tr>
      <w:tr w:rsidR="00A93641" w14:paraId="2232B4CE" w14:textId="77777777" w:rsidTr="00A93641">
        <w:trPr>
          <w:trHeight w:val="179"/>
          <w:jc w:val="center"/>
        </w:trPr>
        <w:tc>
          <w:tcPr>
            <w:tcW w:w="4675" w:type="dxa"/>
            <w:gridSpan w:val="3"/>
          </w:tcPr>
          <w:p w14:paraId="444F9EB2" w14:textId="74EA0100" w:rsidR="00A93641" w:rsidRDefault="00A93641" w:rsidP="00A93641">
            <w:pPr>
              <w:pStyle w:val="Tablecell"/>
              <w:keepNext/>
            </w:pPr>
            <w:r>
              <w:t>18</w:t>
            </w:r>
          </w:p>
        </w:tc>
        <w:tc>
          <w:tcPr>
            <w:tcW w:w="1620" w:type="dxa"/>
          </w:tcPr>
          <w:p w14:paraId="3D87EA42" w14:textId="77777777" w:rsidR="00A93641" w:rsidRDefault="00A93641" w:rsidP="00A93641">
            <w:pPr>
              <w:pStyle w:val="Tablecell"/>
              <w:keepNext/>
              <w:jc w:val="center"/>
            </w:pPr>
          </w:p>
        </w:tc>
      </w:tr>
    </w:tbl>
    <w:p w14:paraId="3E784BAB" w14:textId="436235F9" w:rsidR="00D1735C" w:rsidRDefault="00D30FEF" w:rsidP="00D30FEF">
      <w:pPr>
        <w:pStyle w:val="Caption"/>
        <w:rPr>
          <w:rFonts w:eastAsiaTheme="majorEastAsia"/>
        </w:rPr>
      </w:pPr>
      <w:bookmarkStart w:id="93" w:name="_Ref58846810"/>
      <w:bookmarkStart w:id="94" w:name="_Toc58925854"/>
      <w:r>
        <w:t xml:space="preserve">Table </w:t>
      </w:r>
      <w:r>
        <w:fldChar w:fldCharType="begin"/>
      </w:r>
      <w:r>
        <w:instrText xml:space="preserve"> SEQ Table \* ARABIC </w:instrText>
      </w:r>
      <w:r>
        <w:fldChar w:fldCharType="separate"/>
      </w:r>
      <w:r w:rsidR="00245068">
        <w:rPr>
          <w:noProof/>
        </w:rPr>
        <w:t>1</w:t>
      </w:r>
      <w:r>
        <w:fldChar w:fldCharType="end"/>
      </w:r>
      <w:bookmarkEnd w:id="93"/>
      <w:r>
        <w:t xml:space="preserve"> – Sections Ready for CfC Comments</w:t>
      </w:r>
      <w:bookmarkEnd w:id="94"/>
      <w:r w:rsidR="00D1735C">
        <w:br w:type="page"/>
      </w:r>
    </w:p>
    <w:p w14:paraId="27FBB032" w14:textId="77777777" w:rsidR="007444AC" w:rsidRDefault="007444AC" w:rsidP="00D2566B">
      <w:pPr>
        <w:pStyle w:val="Heading1"/>
      </w:pPr>
      <w:bookmarkStart w:id="95" w:name="_Toc57893959"/>
      <w:bookmarkStart w:id="96" w:name="_Toc57894483"/>
      <w:bookmarkStart w:id="97" w:name="_Toc58502334"/>
      <w:bookmarkStart w:id="98" w:name="_Toc58925720"/>
      <w:r w:rsidRPr="00D2566B">
        <w:lastRenderedPageBreak/>
        <w:t>Terminology</w:t>
      </w:r>
      <w:bookmarkEnd w:id="81"/>
      <w:bookmarkEnd w:id="82"/>
      <w:bookmarkEnd w:id="83"/>
      <w:bookmarkEnd w:id="84"/>
      <w:bookmarkEnd w:id="85"/>
      <w:bookmarkEnd w:id="86"/>
      <w:bookmarkEnd w:id="87"/>
      <w:bookmarkEnd w:id="88"/>
      <w:r w:rsidR="000E0ECC">
        <w:t xml:space="preserve"> and </w:t>
      </w:r>
      <w:bookmarkEnd w:id="89"/>
      <w:r w:rsidR="009F661A">
        <w:t>Abbreviations</w:t>
      </w:r>
      <w:bookmarkEnd w:id="95"/>
      <w:bookmarkEnd w:id="96"/>
      <w:bookmarkEnd w:id="97"/>
      <w:bookmarkEnd w:id="98"/>
    </w:p>
    <w:p w14:paraId="7961FED0" w14:textId="77777777" w:rsidR="00932ADE" w:rsidRDefault="00B53491" w:rsidP="001200A4">
      <w:pPr>
        <w:pStyle w:val="Body"/>
      </w:pPr>
      <w:r w:rsidRPr="00FD3EB8">
        <w:t>This section defines the terms used in this document</w:t>
      </w:r>
      <w:r w:rsidR="00EE64FC">
        <w:t xml:space="preserve">. </w:t>
      </w:r>
      <w:r w:rsidRPr="00FD3EB8">
        <w:t>In many cases, the normative definitions to terms are found in other documents</w:t>
      </w:r>
      <w:r w:rsidR="00EE64FC">
        <w:t xml:space="preserve">. </w:t>
      </w:r>
      <w:r w:rsidRPr="00FD3EB8">
        <w:t>In these cases, the third column is used to provide the reference that is control</w:t>
      </w:r>
      <w:r>
        <w:t>ling, in other MEF or external documents.</w:t>
      </w:r>
    </w:p>
    <w:p w14:paraId="2E7EDB70" w14:textId="28302B15" w:rsidR="0046109C" w:rsidRDefault="0046109C" w:rsidP="001200A4">
      <w:pPr>
        <w:pStyle w:val="Body"/>
      </w:pPr>
      <w:r w:rsidRPr="0046109C">
        <w:t>In addition, terms defined in</w:t>
      </w:r>
      <w:r w:rsidR="00A75019">
        <w:t xml:space="preserve"> MEF 55</w:t>
      </w:r>
      <w:r w:rsidR="00A75019">
        <w:fldChar w:fldCharType="begin"/>
      </w:r>
      <w:r w:rsidR="00A75019">
        <w:instrText xml:space="preserve"> REF _Ref55388909 \r \h </w:instrText>
      </w:r>
      <w:r w:rsidR="00A75019">
        <w:fldChar w:fldCharType="separate"/>
      </w:r>
      <w:r w:rsidR="00245068">
        <w:t>[3]</w:t>
      </w:r>
      <w:r w:rsidR="00A75019">
        <w:fldChar w:fldCharType="end"/>
      </w:r>
      <w:r w:rsidR="00A75019">
        <w:t>,</w:t>
      </w:r>
      <w:r w:rsidRPr="0046109C">
        <w:t xml:space="preserve"> </w:t>
      </w:r>
      <w:r w:rsidR="00D83FAB">
        <w:t xml:space="preserve">MEF 79 </w:t>
      </w:r>
      <w:r w:rsidR="00D83FAB">
        <w:fldChar w:fldCharType="begin"/>
      </w:r>
      <w:r w:rsidR="00D83FAB">
        <w:instrText xml:space="preserve"> REF _Ref55388733 \r \h </w:instrText>
      </w:r>
      <w:r w:rsidR="00D83FAB">
        <w:fldChar w:fldCharType="separate"/>
      </w:r>
      <w:r w:rsidR="00245068">
        <w:t>[5]</w:t>
      </w:r>
      <w:r w:rsidR="00D83FAB">
        <w:fldChar w:fldCharType="end"/>
      </w:r>
      <w:r w:rsidR="00D83FAB">
        <w:t xml:space="preserve">, MEF 79.0.1 </w:t>
      </w:r>
      <w:r w:rsidR="00D83FAB">
        <w:fldChar w:fldCharType="begin"/>
      </w:r>
      <w:r w:rsidR="00D83FAB">
        <w:instrText xml:space="preserve"> REF _Ref55388766 \r \h </w:instrText>
      </w:r>
      <w:r w:rsidR="00D83FAB">
        <w:fldChar w:fldCharType="separate"/>
      </w:r>
      <w:r w:rsidR="00245068">
        <w:t>[6]</w:t>
      </w:r>
      <w:r w:rsidR="00D83FAB">
        <w:fldChar w:fldCharType="end"/>
      </w:r>
      <w:r w:rsidR="00D83FAB">
        <w:t xml:space="preserve">, MEF 79.0.2 </w:t>
      </w:r>
      <w:r w:rsidR="00D83FAB">
        <w:fldChar w:fldCharType="begin"/>
      </w:r>
      <w:r w:rsidR="00D83FAB">
        <w:instrText xml:space="preserve"> REF _Ref55388746 \r \h </w:instrText>
      </w:r>
      <w:r w:rsidR="00D83FAB">
        <w:fldChar w:fldCharType="separate"/>
      </w:r>
      <w:r w:rsidR="00245068">
        <w:t>[7]</w:t>
      </w:r>
      <w:r w:rsidR="00D83FAB">
        <w:fldChar w:fldCharType="end"/>
      </w:r>
      <w:r w:rsidR="00D83FAB">
        <w:t xml:space="preserve">, MEF 80 </w:t>
      </w:r>
      <w:r w:rsidR="00D83FAB">
        <w:fldChar w:fldCharType="begin"/>
      </w:r>
      <w:r w:rsidR="00D83FAB">
        <w:instrText xml:space="preserve"> REF _Ref55388776 \r \h </w:instrText>
      </w:r>
      <w:r w:rsidR="00D83FAB">
        <w:fldChar w:fldCharType="separate"/>
      </w:r>
      <w:r w:rsidR="00245068">
        <w:t>[8]</w:t>
      </w:r>
      <w:r w:rsidR="00D83FAB">
        <w:fldChar w:fldCharType="end"/>
      </w:r>
      <w:r w:rsidR="00D83FAB">
        <w:t xml:space="preserve">, </w:t>
      </w:r>
      <w:r w:rsidR="00BC6D68">
        <w:t xml:space="preserve">MEF 81 </w:t>
      </w:r>
      <w:r w:rsidR="00BC6D68">
        <w:fldChar w:fldCharType="begin"/>
      </w:r>
      <w:r w:rsidR="00BC6D68">
        <w:instrText xml:space="preserve"> REF _Ref58835354 \r \h </w:instrText>
      </w:r>
      <w:r w:rsidR="00BC6D68">
        <w:fldChar w:fldCharType="separate"/>
      </w:r>
      <w:r w:rsidR="00245068">
        <w:t>[9]</w:t>
      </w:r>
      <w:r w:rsidR="00BC6D68">
        <w:fldChar w:fldCharType="end"/>
      </w:r>
      <w:r w:rsidR="00BC6D68">
        <w:t xml:space="preserve">, MEF 81.0.1 </w:t>
      </w:r>
      <w:r w:rsidR="00BC6D68">
        <w:fldChar w:fldCharType="begin"/>
      </w:r>
      <w:r w:rsidR="00BC6D68">
        <w:instrText xml:space="preserve"> REF _Ref58835373 \r \h </w:instrText>
      </w:r>
      <w:r w:rsidR="00BC6D68">
        <w:fldChar w:fldCharType="separate"/>
      </w:r>
      <w:r w:rsidR="00245068">
        <w:t>[10]</w:t>
      </w:r>
      <w:r w:rsidR="00BC6D68">
        <w:fldChar w:fldCharType="end"/>
      </w:r>
      <w:r w:rsidR="00BC6D68">
        <w:t xml:space="preserve">, </w:t>
      </w:r>
      <w:r w:rsidR="00D83FAB">
        <w:t xml:space="preserve">and MEF 57.2 </w:t>
      </w:r>
      <w:r w:rsidR="00D83FAB">
        <w:fldChar w:fldCharType="begin"/>
      </w:r>
      <w:r w:rsidR="00D83FAB">
        <w:instrText xml:space="preserve"> REF _Ref55388784 \r \h </w:instrText>
      </w:r>
      <w:r w:rsidR="00D83FAB">
        <w:fldChar w:fldCharType="separate"/>
      </w:r>
      <w:r w:rsidR="00245068">
        <w:t>[4]</w:t>
      </w:r>
      <w:r w:rsidR="00D83FAB">
        <w:fldChar w:fldCharType="end"/>
      </w:r>
      <w:r w:rsidR="00D83FAB">
        <w:t xml:space="preserve"> </w:t>
      </w:r>
      <w:r w:rsidRPr="0046109C">
        <w:t>are included in this document by reference, and are not repeated in the table below.</w:t>
      </w:r>
    </w:p>
    <w:p w14:paraId="67489016" w14:textId="77777777" w:rsidR="00B53491" w:rsidRPr="006E4F97" w:rsidRDefault="00B53491" w:rsidP="006E4F97"/>
    <w:tbl>
      <w:tblPr>
        <w:tblStyle w:val="TableGridMEF"/>
        <w:tblW w:w="9613" w:type="dxa"/>
        <w:tblLook w:val="0020" w:firstRow="1" w:lastRow="0" w:firstColumn="0" w:lastColumn="0" w:noHBand="0" w:noVBand="0"/>
      </w:tblPr>
      <w:tblGrid>
        <w:gridCol w:w="2122"/>
        <w:gridCol w:w="5648"/>
        <w:gridCol w:w="1843"/>
      </w:tblGrid>
      <w:tr w:rsidR="0066327D" w:rsidRPr="00621B47" w14:paraId="7020BC51" w14:textId="77777777" w:rsidTr="00AB2243">
        <w:trPr>
          <w:cnfStyle w:val="100000000000" w:firstRow="1" w:lastRow="0" w:firstColumn="0" w:lastColumn="0" w:oddVBand="0" w:evenVBand="0" w:oddHBand="0" w:evenHBand="0" w:firstRowFirstColumn="0" w:firstRowLastColumn="0" w:lastRowFirstColumn="0" w:lastRowLastColumn="0"/>
          <w:tblHeader/>
        </w:trPr>
        <w:tc>
          <w:tcPr>
            <w:tcW w:w="2122" w:type="dxa"/>
            <w:tcBorders>
              <w:right w:val="single" w:sz="12" w:space="0" w:color="auto"/>
            </w:tcBorders>
          </w:tcPr>
          <w:p w14:paraId="65CC8BC9" w14:textId="77777777" w:rsidR="0066327D" w:rsidRPr="00621B47" w:rsidRDefault="0066327D" w:rsidP="000F2BFC">
            <w:pPr>
              <w:pStyle w:val="Tableheading"/>
            </w:pPr>
            <w:r w:rsidRPr="00621B47">
              <w:t>Term</w:t>
            </w:r>
          </w:p>
        </w:tc>
        <w:tc>
          <w:tcPr>
            <w:tcW w:w="5648" w:type="dxa"/>
            <w:tcBorders>
              <w:left w:val="single" w:sz="12" w:space="0" w:color="auto"/>
              <w:right w:val="single" w:sz="12" w:space="0" w:color="auto"/>
            </w:tcBorders>
          </w:tcPr>
          <w:p w14:paraId="731B7828" w14:textId="77777777" w:rsidR="0066327D" w:rsidRPr="00621B47" w:rsidRDefault="0066327D" w:rsidP="000F2BFC">
            <w:pPr>
              <w:pStyle w:val="Tableheading"/>
            </w:pPr>
            <w:r w:rsidRPr="00621B47">
              <w:t>Definition</w:t>
            </w:r>
          </w:p>
        </w:tc>
        <w:tc>
          <w:tcPr>
            <w:tcW w:w="1843" w:type="dxa"/>
            <w:tcBorders>
              <w:left w:val="single" w:sz="12" w:space="0" w:color="auto"/>
            </w:tcBorders>
          </w:tcPr>
          <w:p w14:paraId="7FDD8413" w14:textId="77777777" w:rsidR="0066327D" w:rsidRPr="00621B47" w:rsidRDefault="00AA6CD6" w:rsidP="000F2BFC">
            <w:pPr>
              <w:pStyle w:val="Tableheading"/>
            </w:pPr>
            <w:r>
              <w:t>Reference</w:t>
            </w:r>
          </w:p>
        </w:tc>
      </w:tr>
      <w:tr w:rsidR="00B1633D" w:rsidRPr="00483191" w14:paraId="3B57E62E" w14:textId="77777777" w:rsidTr="001C73EF">
        <w:tc>
          <w:tcPr>
            <w:tcW w:w="2122" w:type="dxa"/>
            <w:tcBorders>
              <w:right w:val="single" w:sz="12" w:space="0" w:color="auto"/>
            </w:tcBorders>
          </w:tcPr>
          <w:p w14:paraId="32E57387" w14:textId="77777777" w:rsidR="00B1633D" w:rsidRPr="00EF2C7D" w:rsidRDefault="00B1633D" w:rsidP="00EF2C7D">
            <w:pPr>
              <w:pStyle w:val="Tablecell"/>
              <w:rPr>
                <w:b/>
              </w:rPr>
            </w:pPr>
          </w:p>
        </w:tc>
        <w:tc>
          <w:tcPr>
            <w:tcW w:w="5648" w:type="dxa"/>
            <w:tcBorders>
              <w:left w:val="single" w:sz="12" w:space="0" w:color="auto"/>
              <w:right w:val="single" w:sz="12" w:space="0" w:color="auto"/>
            </w:tcBorders>
          </w:tcPr>
          <w:p w14:paraId="278DBE83" w14:textId="77777777" w:rsidR="00B80B24" w:rsidRDefault="00B80B24" w:rsidP="00F65C84">
            <w:pPr>
              <w:pStyle w:val="Tablecell"/>
            </w:pPr>
          </w:p>
        </w:tc>
        <w:tc>
          <w:tcPr>
            <w:tcW w:w="1843" w:type="dxa"/>
            <w:tcBorders>
              <w:left w:val="single" w:sz="12" w:space="0" w:color="auto"/>
            </w:tcBorders>
          </w:tcPr>
          <w:p w14:paraId="03D27179" w14:textId="77777777" w:rsidR="00B1633D" w:rsidRDefault="00B1633D" w:rsidP="00FF7D4F">
            <w:pPr>
              <w:pStyle w:val="Tablecell"/>
            </w:pPr>
          </w:p>
        </w:tc>
      </w:tr>
      <w:tr w:rsidR="005262A3" w:rsidRPr="00483191" w14:paraId="27F8E4EC" w14:textId="77777777" w:rsidTr="00E53189">
        <w:tc>
          <w:tcPr>
            <w:tcW w:w="2122" w:type="dxa"/>
            <w:tcBorders>
              <w:right w:val="single" w:sz="12" w:space="0" w:color="auto"/>
            </w:tcBorders>
          </w:tcPr>
          <w:p w14:paraId="36264788" w14:textId="77777777" w:rsidR="005262A3" w:rsidRPr="00EF2C7D" w:rsidRDefault="005262A3" w:rsidP="00EF2C7D">
            <w:pPr>
              <w:pStyle w:val="Tablecell"/>
              <w:rPr>
                <w:b/>
              </w:rPr>
            </w:pPr>
          </w:p>
        </w:tc>
        <w:tc>
          <w:tcPr>
            <w:tcW w:w="5648" w:type="dxa"/>
            <w:tcBorders>
              <w:left w:val="single" w:sz="12" w:space="0" w:color="auto"/>
              <w:right w:val="single" w:sz="12" w:space="0" w:color="auto"/>
            </w:tcBorders>
          </w:tcPr>
          <w:p w14:paraId="7592F78E" w14:textId="77777777" w:rsidR="00C56B50" w:rsidRPr="00483191" w:rsidRDefault="00C56B50" w:rsidP="00C56B50">
            <w:pPr>
              <w:pStyle w:val="Tablecell"/>
            </w:pPr>
          </w:p>
        </w:tc>
        <w:tc>
          <w:tcPr>
            <w:tcW w:w="1843" w:type="dxa"/>
            <w:tcBorders>
              <w:left w:val="single" w:sz="12" w:space="0" w:color="auto"/>
            </w:tcBorders>
          </w:tcPr>
          <w:p w14:paraId="223009E9" w14:textId="77777777" w:rsidR="005262A3" w:rsidRPr="00483191" w:rsidRDefault="005262A3" w:rsidP="005262A3">
            <w:pPr>
              <w:pStyle w:val="Tablecell"/>
            </w:pPr>
          </w:p>
        </w:tc>
      </w:tr>
      <w:tr w:rsidR="005262A3" w:rsidRPr="00483191" w14:paraId="605B64DC" w14:textId="77777777" w:rsidTr="00AB2243">
        <w:tc>
          <w:tcPr>
            <w:tcW w:w="2122" w:type="dxa"/>
            <w:tcBorders>
              <w:right w:val="single" w:sz="12" w:space="0" w:color="auto"/>
            </w:tcBorders>
          </w:tcPr>
          <w:p w14:paraId="1272EAD5" w14:textId="77777777" w:rsidR="005262A3" w:rsidRPr="00EF2C7D" w:rsidRDefault="005262A3" w:rsidP="00EF2C7D">
            <w:pPr>
              <w:pStyle w:val="Tablecell"/>
              <w:rPr>
                <w:b/>
              </w:rPr>
            </w:pPr>
          </w:p>
        </w:tc>
        <w:tc>
          <w:tcPr>
            <w:tcW w:w="5648" w:type="dxa"/>
            <w:tcBorders>
              <w:left w:val="single" w:sz="12" w:space="0" w:color="auto"/>
              <w:right w:val="single" w:sz="12" w:space="0" w:color="auto"/>
            </w:tcBorders>
          </w:tcPr>
          <w:p w14:paraId="5DA7B097" w14:textId="77777777" w:rsidR="005262A3" w:rsidRPr="00483191" w:rsidRDefault="005262A3" w:rsidP="005262A3">
            <w:pPr>
              <w:pStyle w:val="Tablecell"/>
            </w:pPr>
          </w:p>
        </w:tc>
        <w:tc>
          <w:tcPr>
            <w:tcW w:w="1843" w:type="dxa"/>
            <w:tcBorders>
              <w:left w:val="single" w:sz="12" w:space="0" w:color="auto"/>
            </w:tcBorders>
          </w:tcPr>
          <w:p w14:paraId="052E6813" w14:textId="77777777" w:rsidR="005262A3" w:rsidRPr="00483191" w:rsidRDefault="005262A3" w:rsidP="005262A3">
            <w:pPr>
              <w:pStyle w:val="Tablecell"/>
            </w:pPr>
          </w:p>
        </w:tc>
      </w:tr>
      <w:tr w:rsidR="005262A3" w:rsidRPr="00483191" w14:paraId="10B04E12" w14:textId="77777777" w:rsidTr="00AB2243">
        <w:tc>
          <w:tcPr>
            <w:tcW w:w="2122" w:type="dxa"/>
            <w:tcBorders>
              <w:right w:val="single" w:sz="12" w:space="0" w:color="auto"/>
            </w:tcBorders>
          </w:tcPr>
          <w:p w14:paraId="2D394276" w14:textId="77777777" w:rsidR="005262A3" w:rsidRPr="00EF2C7D" w:rsidRDefault="005262A3" w:rsidP="00EF2C7D">
            <w:pPr>
              <w:pStyle w:val="Tablecell"/>
              <w:rPr>
                <w:b/>
              </w:rPr>
            </w:pPr>
          </w:p>
        </w:tc>
        <w:tc>
          <w:tcPr>
            <w:tcW w:w="5648" w:type="dxa"/>
            <w:tcBorders>
              <w:left w:val="single" w:sz="12" w:space="0" w:color="auto"/>
              <w:right w:val="single" w:sz="12" w:space="0" w:color="auto"/>
            </w:tcBorders>
          </w:tcPr>
          <w:p w14:paraId="08B769FC" w14:textId="77777777" w:rsidR="005262A3" w:rsidRPr="00483191" w:rsidRDefault="005262A3" w:rsidP="005262A3">
            <w:pPr>
              <w:pStyle w:val="Tablecell"/>
            </w:pPr>
          </w:p>
        </w:tc>
        <w:tc>
          <w:tcPr>
            <w:tcW w:w="1843" w:type="dxa"/>
            <w:tcBorders>
              <w:left w:val="single" w:sz="12" w:space="0" w:color="auto"/>
            </w:tcBorders>
          </w:tcPr>
          <w:p w14:paraId="7F69961A" w14:textId="77777777" w:rsidR="005262A3" w:rsidRPr="00483191" w:rsidRDefault="005262A3" w:rsidP="005262A3">
            <w:pPr>
              <w:pStyle w:val="Tablecell"/>
            </w:pPr>
          </w:p>
        </w:tc>
      </w:tr>
      <w:tr w:rsidR="005262A3" w:rsidRPr="00483191" w14:paraId="1E877928" w14:textId="77777777" w:rsidTr="006F0AB1">
        <w:tc>
          <w:tcPr>
            <w:tcW w:w="2122" w:type="dxa"/>
            <w:tcBorders>
              <w:right w:val="single" w:sz="12" w:space="0" w:color="auto"/>
            </w:tcBorders>
          </w:tcPr>
          <w:p w14:paraId="56AFCE4C" w14:textId="77777777" w:rsidR="005262A3" w:rsidRPr="00EF2C7D" w:rsidRDefault="005262A3" w:rsidP="00EF2C7D">
            <w:pPr>
              <w:pStyle w:val="Tablecell"/>
              <w:rPr>
                <w:b/>
              </w:rPr>
            </w:pPr>
          </w:p>
        </w:tc>
        <w:tc>
          <w:tcPr>
            <w:tcW w:w="5648" w:type="dxa"/>
            <w:tcBorders>
              <w:left w:val="single" w:sz="12" w:space="0" w:color="auto"/>
              <w:right w:val="single" w:sz="12" w:space="0" w:color="auto"/>
            </w:tcBorders>
          </w:tcPr>
          <w:p w14:paraId="318A1792" w14:textId="77777777" w:rsidR="00C56B50" w:rsidRDefault="00C56B50" w:rsidP="005262A3">
            <w:pPr>
              <w:pStyle w:val="Tablecell"/>
            </w:pPr>
          </w:p>
        </w:tc>
        <w:tc>
          <w:tcPr>
            <w:tcW w:w="1843" w:type="dxa"/>
            <w:tcBorders>
              <w:left w:val="single" w:sz="12" w:space="0" w:color="auto"/>
            </w:tcBorders>
          </w:tcPr>
          <w:p w14:paraId="19B70D57" w14:textId="77777777" w:rsidR="005262A3" w:rsidRDefault="005262A3" w:rsidP="005262A3">
            <w:pPr>
              <w:pStyle w:val="Tablecell"/>
            </w:pPr>
          </w:p>
        </w:tc>
      </w:tr>
      <w:tr w:rsidR="005262A3" w:rsidRPr="00483191" w14:paraId="6250A70B" w14:textId="77777777" w:rsidTr="00AB2243">
        <w:tc>
          <w:tcPr>
            <w:tcW w:w="2122" w:type="dxa"/>
            <w:tcBorders>
              <w:right w:val="single" w:sz="12" w:space="0" w:color="auto"/>
            </w:tcBorders>
          </w:tcPr>
          <w:p w14:paraId="4E3FAFFF" w14:textId="77777777" w:rsidR="005262A3" w:rsidRPr="00EF2C7D" w:rsidRDefault="005262A3" w:rsidP="00EF2C7D">
            <w:pPr>
              <w:pStyle w:val="Tablecell"/>
              <w:rPr>
                <w:b/>
              </w:rPr>
            </w:pPr>
          </w:p>
        </w:tc>
        <w:tc>
          <w:tcPr>
            <w:tcW w:w="5648" w:type="dxa"/>
            <w:tcBorders>
              <w:left w:val="single" w:sz="12" w:space="0" w:color="auto"/>
              <w:right w:val="single" w:sz="12" w:space="0" w:color="auto"/>
            </w:tcBorders>
          </w:tcPr>
          <w:p w14:paraId="7C4FB9E0" w14:textId="77777777" w:rsidR="005262A3" w:rsidRPr="00483191" w:rsidRDefault="005262A3" w:rsidP="005262A3">
            <w:pPr>
              <w:pStyle w:val="Tablecell"/>
            </w:pPr>
          </w:p>
        </w:tc>
        <w:tc>
          <w:tcPr>
            <w:tcW w:w="1843" w:type="dxa"/>
            <w:tcBorders>
              <w:left w:val="single" w:sz="12" w:space="0" w:color="auto"/>
            </w:tcBorders>
          </w:tcPr>
          <w:p w14:paraId="199ACA54" w14:textId="77777777" w:rsidR="005262A3" w:rsidRPr="00483191" w:rsidRDefault="005262A3" w:rsidP="005262A3">
            <w:pPr>
              <w:pStyle w:val="Tablecell"/>
            </w:pPr>
          </w:p>
        </w:tc>
      </w:tr>
      <w:tr w:rsidR="005262A3" w:rsidRPr="00483191" w14:paraId="72AC64DC" w14:textId="77777777" w:rsidTr="00E53189">
        <w:tc>
          <w:tcPr>
            <w:tcW w:w="2122" w:type="dxa"/>
            <w:tcBorders>
              <w:right w:val="single" w:sz="12" w:space="0" w:color="auto"/>
            </w:tcBorders>
          </w:tcPr>
          <w:p w14:paraId="4B25497B" w14:textId="77777777" w:rsidR="005262A3" w:rsidRPr="00EF2C7D" w:rsidRDefault="005262A3" w:rsidP="00EF2C7D">
            <w:pPr>
              <w:pStyle w:val="Tablecell"/>
              <w:rPr>
                <w:b/>
              </w:rPr>
            </w:pPr>
          </w:p>
        </w:tc>
        <w:tc>
          <w:tcPr>
            <w:tcW w:w="5648" w:type="dxa"/>
            <w:tcBorders>
              <w:left w:val="single" w:sz="12" w:space="0" w:color="auto"/>
              <w:right w:val="single" w:sz="12" w:space="0" w:color="auto"/>
            </w:tcBorders>
          </w:tcPr>
          <w:p w14:paraId="7080D084" w14:textId="77777777" w:rsidR="005262A3" w:rsidRPr="00483191" w:rsidRDefault="005262A3" w:rsidP="005262A3">
            <w:pPr>
              <w:pStyle w:val="Tablecell"/>
            </w:pPr>
          </w:p>
        </w:tc>
        <w:tc>
          <w:tcPr>
            <w:tcW w:w="1843" w:type="dxa"/>
            <w:tcBorders>
              <w:left w:val="single" w:sz="12" w:space="0" w:color="auto"/>
            </w:tcBorders>
          </w:tcPr>
          <w:p w14:paraId="18CC5A2E" w14:textId="77777777" w:rsidR="005262A3" w:rsidRPr="00483191" w:rsidRDefault="005262A3" w:rsidP="005262A3">
            <w:pPr>
              <w:pStyle w:val="Tablecell"/>
            </w:pPr>
          </w:p>
        </w:tc>
      </w:tr>
      <w:tr w:rsidR="005262A3" w:rsidRPr="00483191" w14:paraId="030E8308" w14:textId="77777777" w:rsidTr="00AB2243">
        <w:tc>
          <w:tcPr>
            <w:tcW w:w="2122" w:type="dxa"/>
            <w:tcBorders>
              <w:right w:val="single" w:sz="12" w:space="0" w:color="auto"/>
            </w:tcBorders>
          </w:tcPr>
          <w:p w14:paraId="5AA63711" w14:textId="77777777" w:rsidR="005262A3" w:rsidRPr="00EF2C7D" w:rsidRDefault="005262A3" w:rsidP="00EF2C7D">
            <w:pPr>
              <w:pStyle w:val="Tablecell"/>
              <w:rPr>
                <w:b/>
              </w:rPr>
            </w:pPr>
          </w:p>
        </w:tc>
        <w:tc>
          <w:tcPr>
            <w:tcW w:w="5648" w:type="dxa"/>
            <w:tcBorders>
              <w:left w:val="single" w:sz="12" w:space="0" w:color="auto"/>
              <w:right w:val="single" w:sz="12" w:space="0" w:color="auto"/>
            </w:tcBorders>
          </w:tcPr>
          <w:p w14:paraId="359B7DCA" w14:textId="77777777" w:rsidR="005262A3" w:rsidRPr="00483191" w:rsidRDefault="005262A3" w:rsidP="00C56B50">
            <w:pPr>
              <w:pStyle w:val="Tablecell"/>
            </w:pPr>
          </w:p>
        </w:tc>
        <w:tc>
          <w:tcPr>
            <w:tcW w:w="1843" w:type="dxa"/>
            <w:tcBorders>
              <w:left w:val="single" w:sz="12" w:space="0" w:color="auto"/>
            </w:tcBorders>
          </w:tcPr>
          <w:p w14:paraId="29357677" w14:textId="77777777" w:rsidR="005262A3" w:rsidRPr="00483191" w:rsidRDefault="005262A3" w:rsidP="005262A3">
            <w:pPr>
              <w:pStyle w:val="Tablecell"/>
            </w:pPr>
          </w:p>
        </w:tc>
      </w:tr>
      <w:tr w:rsidR="005262A3" w:rsidRPr="00483191" w14:paraId="6079753E" w14:textId="77777777" w:rsidTr="00E53189">
        <w:tc>
          <w:tcPr>
            <w:tcW w:w="2122" w:type="dxa"/>
            <w:tcBorders>
              <w:bottom w:val="single" w:sz="12" w:space="0" w:color="auto"/>
              <w:right w:val="single" w:sz="12" w:space="0" w:color="auto"/>
            </w:tcBorders>
          </w:tcPr>
          <w:p w14:paraId="5EC58E8A" w14:textId="77777777" w:rsidR="005262A3" w:rsidRPr="00EF2C7D" w:rsidRDefault="005262A3" w:rsidP="00EF2C7D">
            <w:pPr>
              <w:pStyle w:val="Tablecell"/>
              <w:keepNext/>
              <w:rPr>
                <w:b/>
              </w:rPr>
            </w:pPr>
          </w:p>
        </w:tc>
        <w:tc>
          <w:tcPr>
            <w:tcW w:w="5648" w:type="dxa"/>
            <w:tcBorders>
              <w:left w:val="single" w:sz="12" w:space="0" w:color="auto"/>
              <w:right w:val="single" w:sz="12" w:space="0" w:color="auto"/>
            </w:tcBorders>
          </w:tcPr>
          <w:p w14:paraId="5BFA2CA9" w14:textId="77777777" w:rsidR="00C56B50" w:rsidRPr="00483191" w:rsidRDefault="00C56B50" w:rsidP="00C56B50">
            <w:pPr>
              <w:pStyle w:val="Tablecell"/>
            </w:pPr>
          </w:p>
        </w:tc>
        <w:tc>
          <w:tcPr>
            <w:tcW w:w="1843" w:type="dxa"/>
            <w:tcBorders>
              <w:left w:val="single" w:sz="12" w:space="0" w:color="auto"/>
              <w:bottom w:val="single" w:sz="12" w:space="0" w:color="auto"/>
            </w:tcBorders>
          </w:tcPr>
          <w:p w14:paraId="279028C9" w14:textId="77777777" w:rsidR="005262A3" w:rsidRPr="00483191" w:rsidRDefault="005262A3" w:rsidP="00EC6EC6">
            <w:pPr>
              <w:pStyle w:val="Tablecell"/>
              <w:keepNext/>
            </w:pPr>
          </w:p>
        </w:tc>
      </w:tr>
    </w:tbl>
    <w:p w14:paraId="2E93BDA4" w14:textId="21B2D4B9" w:rsidR="00B92037" w:rsidRPr="00B92037" w:rsidRDefault="00621B47" w:rsidP="00A050BB">
      <w:pPr>
        <w:pStyle w:val="Caption"/>
      </w:pPr>
      <w:bookmarkStart w:id="99" w:name="_Ref456699071"/>
      <w:bookmarkStart w:id="100" w:name="_Ref456699074"/>
      <w:bookmarkStart w:id="101" w:name="_Toc57893669"/>
      <w:bookmarkStart w:id="102" w:name="_Toc25479260"/>
      <w:bookmarkStart w:id="103" w:name="_Toc25479087"/>
      <w:bookmarkStart w:id="104" w:name="_Toc34449788"/>
      <w:bookmarkStart w:id="105" w:name="_Toc32139932"/>
      <w:bookmarkStart w:id="106" w:name="_Toc43725177"/>
      <w:bookmarkStart w:id="107" w:name="_Toc89064866"/>
      <w:bookmarkStart w:id="108" w:name="_Toc244560791"/>
      <w:bookmarkStart w:id="109" w:name="_Toc58502483"/>
      <w:bookmarkStart w:id="110" w:name="_Toc58925855"/>
      <w:r>
        <w:t xml:space="preserve">Table </w:t>
      </w:r>
      <w:r w:rsidR="00062A45">
        <w:rPr>
          <w:noProof/>
        </w:rPr>
        <w:fldChar w:fldCharType="begin"/>
      </w:r>
      <w:r w:rsidR="00062A45">
        <w:rPr>
          <w:noProof/>
        </w:rPr>
        <w:instrText xml:space="preserve"> SEQ Table \* ARABIC </w:instrText>
      </w:r>
      <w:r w:rsidR="00062A45">
        <w:rPr>
          <w:noProof/>
        </w:rPr>
        <w:fldChar w:fldCharType="separate"/>
      </w:r>
      <w:r w:rsidR="00245068">
        <w:rPr>
          <w:noProof/>
        </w:rPr>
        <w:t>2</w:t>
      </w:r>
      <w:r w:rsidR="00062A45">
        <w:rPr>
          <w:noProof/>
        </w:rPr>
        <w:fldChar w:fldCharType="end"/>
      </w:r>
      <w:bookmarkEnd w:id="99"/>
      <w:r>
        <w:t xml:space="preserve"> – Terminology</w:t>
      </w:r>
      <w:r w:rsidR="00EE5508">
        <w:t xml:space="preserve"> and </w:t>
      </w:r>
      <w:bookmarkEnd w:id="100"/>
      <w:r w:rsidR="009F661A">
        <w:t>Abbreviations</w:t>
      </w:r>
      <w:bookmarkEnd w:id="101"/>
      <w:bookmarkEnd w:id="109"/>
      <w:bookmarkEnd w:id="110"/>
    </w:p>
    <w:p w14:paraId="74DF088D" w14:textId="09839DA9" w:rsidR="00043925" w:rsidRDefault="00C119C4" w:rsidP="00C119C4">
      <w:pPr>
        <w:pStyle w:val="EditorNote"/>
        <w:rPr>
          <w:rFonts w:eastAsiaTheme="majorEastAsia"/>
        </w:rPr>
      </w:pPr>
      <w:bookmarkStart w:id="111" w:name="_Toc377065233"/>
      <w:bookmarkEnd w:id="90"/>
      <w:bookmarkEnd w:id="102"/>
      <w:bookmarkEnd w:id="103"/>
      <w:bookmarkEnd w:id="104"/>
      <w:bookmarkEnd w:id="105"/>
      <w:bookmarkEnd w:id="106"/>
      <w:bookmarkEnd w:id="107"/>
      <w:bookmarkEnd w:id="108"/>
      <w:r>
        <w:t>At this time, no new terminology or abbreviations have been identified</w:t>
      </w:r>
      <w:r w:rsidR="00043925">
        <w:br w:type="page"/>
      </w:r>
    </w:p>
    <w:p w14:paraId="2B581078" w14:textId="77777777" w:rsidR="002359AE" w:rsidRDefault="002359AE" w:rsidP="002359AE">
      <w:pPr>
        <w:pStyle w:val="Heading1"/>
      </w:pPr>
      <w:bookmarkStart w:id="112" w:name="_Toc57893960"/>
      <w:bookmarkStart w:id="113" w:name="_Toc57894484"/>
      <w:bookmarkStart w:id="114" w:name="_Toc58502335"/>
      <w:bookmarkStart w:id="115" w:name="_Toc58925721"/>
      <w:r>
        <w:lastRenderedPageBreak/>
        <w:t>Compliance Levels</w:t>
      </w:r>
      <w:bookmarkEnd w:id="111"/>
      <w:bookmarkEnd w:id="112"/>
      <w:bookmarkEnd w:id="113"/>
      <w:bookmarkEnd w:id="114"/>
      <w:bookmarkEnd w:id="115"/>
    </w:p>
    <w:p w14:paraId="6C7CA02F" w14:textId="24D71E1E" w:rsidR="002359AE" w:rsidRDefault="002359AE" w:rsidP="002359AE">
      <w:pPr>
        <w:pStyle w:val="Body"/>
      </w:pPr>
      <w:r w:rsidRPr="00483191">
        <w:t xml:space="preserve">The key </w:t>
      </w:r>
      <w:r w:rsidRPr="000F2BFC">
        <w:t>words</w:t>
      </w:r>
      <w:r w:rsidRPr="00483191">
        <w:t xml:space="preserve"> "</w:t>
      </w:r>
      <w:r w:rsidRPr="00483191">
        <w:rPr>
          <w:b/>
        </w:rPr>
        <w:t>MUST</w:t>
      </w:r>
      <w:r w:rsidRPr="00483191">
        <w:t>", "</w:t>
      </w:r>
      <w:r w:rsidRPr="00483191">
        <w:rPr>
          <w:b/>
        </w:rPr>
        <w:t>MUST NOT</w:t>
      </w:r>
      <w:r w:rsidRPr="00483191">
        <w:t>", "</w:t>
      </w:r>
      <w:r w:rsidRPr="00483191">
        <w:rPr>
          <w:b/>
        </w:rPr>
        <w:t>REQUIRED</w:t>
      </w:r>
      <w:r w:rsidRPr="00483191">
        <w:t>", "</w:t>
      </w:r>
      <w:r w:rsidRPr="00483191">
        <w:rPr>
          <w:b/>
        </w:rPr>
        <w:t>SHALL</w:t>
      </w:r>
      <w:r w:rsidRPr="00483191">
        <w:t>", "</w:t>
      </w:r>
      <w:r w:rsidRPr="00483191">
        <w:rPr>
          <w:b/>
        </w:rPr>
        <w:t>SHALL NOT</w:t>
      </w:r>
      <w:r w:rsidRPr="00483191">
        <w:t>", "</w:t>
      </w:r>
      <w:r w:rsidRPr="00483191">
        <w:rPr>
          <w:b/>
        </w:rPr>
        <w:t>SHOULD</w:t>
      </w:r>
      <w:r w:rsidRPr="00483191">
        <w:t>", "</w:t>
      </w:r>
      <w:r w:rsidRPr="00483191">
        <w:rPr>
          <w:b/>
        </w:rPr>
        <w:t>SHOULD NOT</w:t>
      </w:r>
      <w:r w:rsidRPr="00483191">
        <w:t>", "</w:t>
      </w:r>
      <w:r w:rsidRPr="00483191">
        <w:rPr>
          <w:b/>
        </w:rPr>
        <w:t>RECOMMENDED</w:t>
      </w:r>
      <w:r w:rsidRPr="00483191">
        <w:t xml:space="preserve">", </w:t>
      </w:r>
      <w:r w:rsidR="00844DFB" w:rsidRPr="00483191">
        <w:t>"</w:t>
      </w:r>
      <w:r w:rsidR="00844DFB" w:rsidRPr="00F65C84">
        <w:rPr>
          <w:b/>
        </w:rPr>
        <w:t xml:space="preserve">NOT </w:t>
      </w:r>
      <w:r w:rsidR="00844DFB" w:rsidRPr="00483191">
        <w:rPr>
          <w:b/>
        </w:rPr>
        <w:t>RECOMMENDED</w:t>
      </w:r>
      <w:r w:rsidR="00844DFB" w:rsidRPr="00483191">
        <w:t>"</w:t>
      </w:r>
      <w:r w:rsidR="00844DFB">
        <w:t xml:space="preserve">, </w:t>
      </w:r>
      <w:r w:rsidRPr="00483191">
        <w:t>"</w:t>
      </w:r>
      <w:r w:rsidRPr="00483191">
        <w:rPr>
          <w:b/>
        </w:rPr>
        <w:t>MAY</w:t>
      </w:r>
      <w:r w:rsidRPr="00483191">
        <w:t>", and "</w:t>
      </w:r>
      <w:r w:rsidRPr="00483191">
        <w:rPr>
          <w:b/>
        </w:rPr>
        <w:t>OPTIONAL</w:t>
      </w:r>
      <w:r w:rsidRPr="00483191">
        <w:t xml:space="preserve">" in this document are to be interpreted as described in </w:t>
      </w:r>
      <w:r w:rsidR="00844DFB">
        <w:t>BCP 14 (</w:t>
      </w:r>
      <w:r w:rsidRPr="00483191">
        <w:t>RFC 2119</w:t>
      </w:r>
      <w:r w:rsidR="002B5E6F">
        <w:t xml:space="preserve"> </w:t>
      </w:r>
      <w:r w:rsidR="002B5E6F">
        <w:fldChar w:fldCharType="begin"/>
      </w:r>
      <w:r w:rsidR="002B5E6F">
        <w:instrText xml:space="preserve"> REF _Ref478980058 \r \h </w:instrText>
      </w:r>
      <w:r w:rsidR="002B5E6F">
        <w:fldChar w:fldCharType="separate"/>
      </w:r>
      <w:r w:rsidR="00245068">
        <w:t>[1]</w:t>
      </w:r>
      <w:r w:rsidR="002B5E6F">
        <w:fldChar w:fldCharType="end"/>
      </w:r>
      <w:r w:rsidR="00844DFB">
        <w:t>, RFC 8174</w:t>
      </w:r>
      <w:r w:rsidR="0065559C">
        <w:t xml:space="preserve"> </w:t>
      </w:r>
      <w:r w:rsidR="0065559C">
        <w:fldChar w:fldCharType="begin"/>
      </w:r>
      <w:r w:rsidR="0065559C">
        <w:instrText xml:space="preserve"> REF _Ref497148961 \r \h </w:instrText>
      </w:r>
      <w:r w:rsidR="0065559C">
        <w:fldChar w:fldCharType="separate"/>
      </w:r>
      <w:r w:rsidR="00245068">
        <w:t>[2]</w:t>
      </w:r>
      <w:r w:rsidR="0065559C">
        <w:fldChar w:fldCharType="end"/>
      </w:r>
      <w:r w:rsidR="00844DFB">
        <w:t>) when, and only when, they appear in all capitals, as shown here</w:t>
      </w:r>
      <w:r w:rsidR="00EE64FC">
        <w:t xml:space="preserve">. </w:t>
      </w:r>
      <w:r w:rsidRPr="00483191">
        <w:t>All key words must be in bold text.</w:t>
      </w:r>
    </w:p>
    <w:p w14:paraId="041A2E0E" w14:textId="77777777" w:rsidR="002359AE" w:rsidRDefault="002359AE" w:rsidP="002359AE">
      <w:pPr>
        <w:pStyle w:val="Body"/>
        <w:rPr>
          <w:b/>
          <w:bCs/>
        </w:rPr>
      </w:pPr>
      <w:r>
        <w:t xml:space="preserve">Items that are </w:t>
      </w:r>
      <w:r>
        <w:rPr>
          <w:b/>
        </w:rPr>
        <w:t>REQUIRED</w:t>
      </w:r>
      <w:r>
        <w:t xml:space="preserve"> (contain the words </w:t>
      </w:r>
      <w:r w:rsidRPr="005641CA">
        <w:rPr>
          <w:b/>
        </w:rPr>
        <w:t>MUST</w:t>
      </w:r>
      <w:r>
        <w:t xml:space="preserve"> or </w:t>
      </w:r>
      <w:r w:rsidRPr="005641CA">
        <w:rPr>
          <w:b/>
        </w:rPr>
        <w:t>MUST</w:t>
      </w:r>
      <w:r>
        <w:t xml:space="preserve"> </w:t>
      </w:r>
      <w:r>
        <w:rPr>
          <w:b/>
        </w:rPr>
        <w:t>NOT</w:t>
      </w:r>
      <w:r>
        <w:t xml:space="preserve">) are labeled as </w:t>
      </w:r>
      <w:r>
        <w:rPr>
          <w:b/>
          <w:bCs/>
        </w:rPr>
        <w:t xml:space="preserve">[Rx] </w:t>
      </w:r>
      <w:r>
        <w:t>for required</w:t>
      </w:r>
      <w:r w:rsidR="00EE64FC">
        <w:t xml:space="preserve">. </w:t>
      </w:r>
      <w:r>
        <w:t xml:space="preserve">Items that are </w:t>
      </w:r>
      <w:r>
        <w:rPr>
          <w:b/>
        </w:rPr>
        <w:t>RECOMMENDED</w:t>
      </w:r>
      <w:r>
        <w:t xml:space="preserve"> (contain the words </w:t>
      </w:r>
      <w:r>
        <w:rPr>
          <w:b/>
        </w:rPr>
        <w:t>SHOULD</w:t>
      </w:r>
      <w:r>
        <w:t xml:space="preserve"> or </w:t>
      </w:r>
      <w:r>
        <w:rPr>
          <w:b/>
        </w:rPr>
        <w:t>SHOULD</w:t>
      </w:r>
      <w:r>
        <w:t xml:space="preserve"> </w:t>
      </w:r>
      <w:r>
        <w:rPr>
          <w:b/>
        </w:rPr>
        <w:t>NOT</w:t>
      </w:r>
      <w:r>
        <w:t xml:space="preserve">) are labeled as </w:t>
      </w:r>
      <w:r>
        <w:rPr>
          <w:b/>
          <w:bCs/>
        </w:rPr>
        <w:t>[Dx]</w:t>
      </w:r>
      <w:r>
        <w:t xml:space="preserve"> for desirable</w:t>
      </w:r>
      <w:r w:rsidR="00EE64FC">
        <w:t xml:space="preserve">. </w:t>
      </w:r>
      <w:r>
        <w:t xml:space="preserve">Items that are </w:t>
      </w:r>
      <w:r>
        <w:rPr>
          <w:b/>
        </w:rPr>
        <w:t>OPTIONAL</w:t>
      </w:r>
      <w:r>
        <w:t xml:space="preserve"> (contain the words </w:t>
      </w:r>
      <w:r>
        <w:rPr>
          <w:b/>
        </w:rPr>
        <w:t xml:space="preserve">MAY </w:t>
      </w:r>
      <w:r>
        <w:rPr>
          <w:bCs/>
        </w:rPr>
        <w:t>or</w:t>
      </w:r>
      <w:r>
        <w:rPr>
          <w:b/>
        </w:rPr>
        <w:t xml:space="preserve"> OPTIONAL</w:t>
      </w:r>
      <w:r>
        <w:t xml:space="preserve">) are labeled as </w:t>
      </w:r>
      <w:r>
        <w:rPr>
          <w:b/>
          <w:bCs/>
        </w:rPr>
        <w:t>[Ox]</w:t>
      </w:r>
      <w:r>
        <w:t xml:space="preserve"> for optional</w:t>
      </w:r>
      <w:r>
        <w:rPr>
          <w:b/>
          <w:bCs/>
        </w:rPr>
        <w:t>.</w:t>
      </w:r>
    </w:p>
    <w:p w14:paraId="7B656FAD" w14:textId="77777777" w:rsidR="002359AE" w:rsidRDefault="002359AE" w:rsidP="002359AE">
      <w:pPr>
        <w:pStyle w:val="EditorNote"/>
      </w:pPr>
      <w:r>
        <w:t xml:space="preserve">The following paragraph </w:t>
      </w:r>
      <w:r w:rsidR="00D1735C">
        <w:t>will</w:t>
      </w:r>
      <w:r w:rsidR="00043925">
        <w:t xml:space="preserve"> be deleted if </w:t>
      </w:r>
      <w:r w:rsidR="004401A6">
        <w:t>no</w:t>
      </w:r>
      <w:r w:rsidR="00043925">
        <w:t xml:space="preserve"> conditional requirements</w:t>
      </w:r>
      <w:r w:rsidR="004401A6">
        <w:t xml:space="preserve"> are used in the document</w:t>
      </w:r>
      <w:r>
        <w:t>.</w:t>
      </w:r>
      <w:bookmarkStart w:id="116" w:name="_Toc503541636"/>
      <w:bookmarkStart w:id="117" w:name="_Toc503541921"/>
      <w:bookmarkStart w:id="118" w:name="_Toc503868016"/>
      <w:bookmarkStart w:id="119" w:name="_Toc503868303"/>
      <w:bookmarkStart w:id="120" w:name="_Toc503969639"/>
      <w:bookmarkStart w:id="121" w:name="_Toc503969928"/>
      <w:bookmarkStart w:id="122" w:name="_Toc504047064"/>
      <w:bookmarkStart w:id="123" w:name="_Toc504047356"/>
      <w:bookmarkStart w:id="124" w:name="_Toc504047648"/>
      <w:bookmarkStart w:id="125" w:name="_Toc504047940"/>
      <w:bookmarkStart w:id="126" w:name="_Toc504048232"/>
      <w:bookmarkStart w:id="127" w:name="_Toc504048524"/>
      <w:bookmarkEnd w:id="116"/>
      <w:bookmarkEnd w:id="117"/>
      <w:bookmarkEnd w:id="118"/>
      <w:bookmarkEnd w:id="119"/>
      <w:bookmarkEnd w:id="120"/>
      <w:bookmarkEnd w:id="121"/>
      <w:bookmarkEnd w:id="122"/>
      <w:bookmarkEnd w:id="123"/>
      <w:bookmarkEnd w:id="124"/>
      <w:bookmarkEnd w:id="125"/>
      <w:bookmarkEnd w:id="126"/>
      <w:bookmarkEnd w:id="127"/>
    </w:p>
    <w:p w14:paraId="7D7A4092" w14:textId="77777777" w:rsidR="002359AE" w:rsidRPr="000F2BFC" w:rsidRDefault="002359AE" w:rsidP="002359AE">
      <w:pPr>
        <w:pStyle w:val="Body"/>
      </w:pPr>
      <w:r w:rsidRPr="00F73840">
        <w:t xml:space="preserve">A paragraph preceded by </w:t>
      </w:r>
      <w:r w:rsidRPr="00F73840">
        <w:rPr>
          <w:b/>
          <w:bCs/>
        </w:rPr>
        <w:t>[CR</w:t>
      </w:r>
      <w:r w:rsidRPr="000F2BFC">
        <w:rPr>
          <w:b/>
          <w:bCs/>
        </w:rPr>
        <w:t>a</w:t>
      </w:r>
      <w:r w:rsidRPr="00F73840">
        <w:rPr>
          <w:b/>
          <w:bCs/>
        </w:rPr>
        <w:t>]&lt;</w:t>
      </w:r>
      <w:r w:rsidRPr="00F73840">
        <w:t xml:space="preserve"> specifies a </w:t>
      </w:r>
      <w:r>
        <w:t xml:space="preserve">conditional mandatory </w:t>
      </w:r>
      <w:r w:rsidRPr="00F73840">
        <w:t xml:space="preserve">requirement that </w:t>
      </w:r>
      <w:r w:rsidRPr="00F73840">
        <w:rPr>
          <w:b/>
          <w:bCs/>
        </w:rPr>
        <w:t xml:space="preserve">MUST </w:t>
      </w:r>
      <w:r w:rsidRPr="00F73840">
        <w:t>be followed if the condition(s) following the “&lt;” have been met. For example, “</w:t>
      </w:r>
      <w:r w:rsidRPr="00F73840">
        <w:rPr>
          <w:b/>
          <w:bCs/>
        </w:rPr>
        <w:t>[CR1]&lt;</w:t>
      </w:r>
      <w:r w:rsidRPr="00DC7DF7">
        <w:rPr>
          <w:bCs/>
        </w:rPr>
        <w:t>[D38]</w:t>
      </w:r>
      <w:r w:rsidRPr="00F73840">
        <w:t xml:space="preserve">” indicates that Conditional </w:t>
      </w:r>
      <w:r>
        <w:t xml:space="preserve">Mandatory </w:t>
      </w:r>
      <w:r w:rsidRPr="00F73840">
        <w:t xml:space="preserve">Requirement 1 must be followed if </w:t>
      </w:r>
      <w:r>
        <w:t>Desirable</w:t>
      </w:r>
      <w:r w:rsidRPr="00F73840">
        <w:t xml:space="preserve"> Requirement 38 has been met. A paragraph preceded by </w:t>
      </w:r>
      <w:r w:rsidRPr="00F73840">
        <w:rPr>
          <w:b/>
          <w:bCs/>
        </w:rPr>
        <w:t>[CD</w:t>
      </w:r>
      <w:r w:rsidRPr="000F2BFC">
        <w:rPr>
          <w:b/>
          <w:bCs/>
        </w:rPr>
        <w:t>b</w:t>
      </w:r>
      <w:r w:rsidRPr="00F73840">
        <w:rPr>
          <w:b/>
          <w:bCs/>
        </w:rPr>
        <w:t>]&lt;</w:t>
      </w:r>
      <w:r w:rsidRPr="00F73840">
        <w:t xml:space="preserve"> specifies a </w:t>
      </w:r>
      <w:r>
        <w:t>Conditional Desirable</w:t>
      </w:r>
      <w:r w:rsidRPr="00F73840">
        <w:t xml:space="preserve"> Requirement that </w:t>
      </w:r>
      <w:r w:rsidRPr="00F73840">
        <w:rPr>
          <w:b/>
          <w:bCs/>
        </w:rPr>
        <w:t xml:space="preserve">SHOULD </w:t>
      </w:r>
      <w:r w:rsidRPr="00F73840">
        <w:t>be followed if the condition(s) following the “&lt;”</w:t>
      </w:r>
      <w:r>
        <w:t xml:space="preserve"> </w:t>
      </w:r>
      <w:r w:rsidRPr="00F73840">
        <w:t xml:space="preserve">have been met. A paragraph preceded by </w:t>
      </w:r>
      <w:r w:rsidRPr="00F73840">
        <w:rPr>
          <w:b/>
          <w:bCs/>
        </w:rPr>
        <w:t>[CO</w:t>
      </w:r>
      <w:r w:rsidRPr="000F2BFC">
        <w:rPr>
          <w:b/>
          <w:bCs/>
        </w:rPr>
        <w:t>c</w:t>
      </w:r>
      <w:r w:rsidRPr="00F73840">
        <w:rPr>
          <w:b/>
          <w:bCs/>
        </w:rPr>
        <w:t>]&lt;</w:t>
      </w:r>
      <w:r w:rsidRPr="00F73840">
        <w:t xml:space="preserve"> specifies </w:t>
      </w:r>
      <w:r w:rsidR="00BF432E" w:rsidRPr="00F73840">
        <w:t>a</w:t>
      </w:r>
      <w:r w:rsidRPr="00F73840">
        <w:t xml:space="preserve"> </w:t>
      </w:r>
      <w:r>
        <w:t xml:space="preserve">Conditional </w:t>
      </w:r>
      <w:r w:rsidRPr="00F73840">
        <w:t xml:space="preserve">Optional Requirement that </w:t>
      </w:r>
      <w:r w:rsidRPr="00F73840">
        <w:rPr>
          <w:b/>
          <w:bCs/>
        </w:rPr>
        <w:t xml:space="preserve">MAY </w:t>
      </w:r>
      <w:r w:rsidRPr="00F73840">
        <w:t>be followed if the condi</w:t>
      </w:r>
      <w:r w:rsidRPr="000F2BFC">
        <w:t>tion(s) following the “&lt;” have been met.</w:t>
      </w:r>
      <w:bookmarkStart w:id="128" w:name="_Toc503541637"/>
      <w:bookmarkStart w:id="129" w:name="_Toc503541922"/>
      <w:bookmarkStart w:id="130" w:name="_Toc503868017"/>
      <w:bookmarkStart w:id="131" w:name="_Toc503868304"/>
      <w:bookmarkStart w:id="132" w:name="_Toc503969640"/>
      <w:bookmarkStart w:id="133" w:name="_Toc503969929"/>
      <w:bookmarkStart w:id="134" w:name="_Toc504047065"/>
      <w:bookmarkStart w:id="135" w:name="_Toc504047357"/>
      <w:bookmarkStart w:id="136" w:name="_Toc504047649"/>
      <w:bookmarkStart w:id="137" w:name="_Toc504047941"/>
      <w:bookmarkStart w:id="138" w:name="_Toc504048233"/>
      <w:bookmarkStart w:id="139" w:name="_Toc504048525"/>
      <w:bookmarkEnd w:id="128"/>
      <w:bookmarkEnd w:id="129"/>
      <w:bookmarkEnd w:id="130"/>
      <w:bookmarkEnd w:id="131"/>
      <w:bookmarkEnd w:id="132"/>
      <w:bookmarkEnd w:id="133"/>
      <w:bookmarkEnd w:id="134"/>
      <w:bookmarkEnd w:id="135"/>
      <w:bookmarkEnd w:id="136"/>
      <w:bookmarkEnd w:id="137"/>
      <w:bookmarkEnd w:id="138"/>
      <w:bookmarkEnd w:id="139"/>
    </w:p>
    <w:p w14:paraId="560C23A3" w14:textId="77777777" w:rsidR="002359AE" w:rsidRDefault="00063E51" w:rsidP="00063E51">
      <w:pPr>
        <w:pStyle w:val="Heading1"/>
      </w:pPr>
      <w:bookmarkStart w:id="140" w:name="_Toc377065234"/>
      <w:bookmarkStart w:id="141" w:name="_Toc57893961"/>
      <w:bookmarkStart w:id="142" w:name="_Toc57894485"/>
      <w:bookmarkStart w:id="143" w:name="_Toc58502336"/>
      <w:bookmarkStart w:id="144" w:name="_Toc58925722"/>
      <w:r>
        <w:t>Numerical Prefix Conventions</w:t>
      </w:r>
      <w:bookmarkEnd w:id="140"/>
      <w:bookmarkEnd w:id="141"/>
      <w:bookmarkEnd w:id="142"/>
      <w:bookmarkEnd w:id="143"/>
      <w:bookmarkEnd w:id="144"/>
    </w:p>
    <w:p w14:paraId="2AC01522" w14:textId="77777777" w:rsidR="00063E51" w:rsidRPr="00BF546C" w:rsidRDefault="00063E51" w:rsidP="00063E51">
      <w:pPr>
        <w:pStyle w:val="EditorNote"/>
      </w:pPr>
      <w:r>
        <w:t xml:space="preserve">This section </w:t>
      </w:r>
      <w:r w:rsidR="00D1735C">
        <w:t>will</w:t>
      </w:r>
      <w:r w:rsidR="00043925">
        <w:t xml:space="preserve"> be deleted if </w:t>
      </w:r>
      <w:r w:rsidR="004401A6">
        <w:t>no</w:t>
      </w:r>
      <w:r w:rsidR="00043925">
        <w:t xml:space="preserve"> numerical prefixes</w:t>
      </w:r>
      <w:r w:rsidR="004401A6">
        <w:t xml:space="preserve"> are used in the document</w:t>
      </w:r>
      <w:r>
        <w:t>.</w:t>
      </w:r>
    </w:p>
    <w:p w14:paraId="25F788ED" w14:textId="57184DD6" w:rsidR="00063E51" w:rsidRDefault="00063E51" w:rsidP="00063E51">
      <w:pPr>
        <w:pStyle w:val="Body"/>
      </w:pPr>
      <w:r>
        <w:t xml:space="preserve">This document uses the prefix notation to indicate multiplier values as shown in </w:t>
      </w:r>
      <w:r>
        <w:fldChar w:fldCharType="begin"/>
      </w:r>
      <w:r>
        <w:instrText xml:space="preserve"> REF _Ref347391795 \h </w:instrText>
      </w:r>
      <w:r>
        <w:fldChar w:fldCharType="separate"/>
      </w:r>
      <w:r w:rsidR="00245068">
        <w:t xml:space="preserve">Table </w:t>
      </w:r>
      <w:r w:rsidR="00245068">
        <w:rPr>
          <w:noProof/>
        </w:rPr>
        <w:t>3</w:t>
      </w:r>
      <w:r>
        <w:fldChar w:fldCharType="end"/>
      </w:r>
      <w:r>
        <w:t>.</w:t>
      </w:r>
    </w:p>
    <w:p w14:paraId="244CC231" w14:textId="77777777" w:rsidR="00063E51" w:rsidRDefault="00063E51" w:rsidP="003228D6"/>
    <w:tbl>
      <w:tblPr>
        <w:tblStyle w:val="TableGridMEF"/>
        <w:tblW w:w="0" w:type="auto"/>
        <w:tblLook w:val="01E0" w:firstRow="1" w:lastRow="1" w:firstColumn="1" w:lastColumn="1" w:noHBand="0" w:noVBand="0"/>
      </w:tblPr>
      <w:tblGrid>
        <w:gridCol w:w="990"/>
        <w:gridCol w:w="816"/>
        <w:gridCol w:w="990"/>
        <w:gridCol w:w="816"/>
      </w:tblGrid>
      <w:tr w:rsidR="00063E51" w:rsidRPr="00E568C6" w14:paraId="4638EF26" w14:textId="77777777" w:rsidTr="00AB2243">
        <w:trPr>
          <w:cnfStyle w:val="100000000000" w:firstRow="1" w:lastRow="0" w:firstColumn="0" w:lastColumn="0" w:oddVBand="0" w:evenVBand="0" w:oddHBand="0" w:evenHBand="0" w:firstRowFirstColumn="0" w:firstRowLastColumn="0" w:lastRowFirstColumn="0" w:lastRowLastColumn="0"/>
        </w:trPr>
        <w:tc>
          <w:tcPr>
            <w:tcW w:w="0" w:type="auto"/>
            <w:gridSpan w:val="2"/>
          </w:tcPr>
          <w:p w14:paraId="2FC2A054" w14:textId="77777777" w:rsidR="00063E51" w:rsidRPr="00E568C6" w:rsidRDefault="00063E51" w:rsidP="000F2BFC">
            <w:pPr>
              <w:pStyle w:val="Tableheading"/>
            </w:pPr>
            <w:r w:rsidRPr="00E568C6">
              <w:t>Decimal</w:t>
            </w:r>
          </w:p>
        </w:tc>
        <w:tc>
          <w:tcPr>
            <w:tcW w:w="0" w:type="auto"/>
            <w:gridSpan w:val="2"/>
          </w:tcPr>
          <w:p w14:paraId="588D77C7" w14:textId="77777777" w:rsidR="00063E51" w:rsidRPr="00E568C6" w:rsidRDefault="00063E51" w:rsidP="000F2BFC">
            <w:pPr>
              <w:pStyle w:val="Tableheading"/>
            </w:pPr>
            <w:r w:rsidRPr="00E568C6">
              <w:t>Binary</w:t>
            </w:r>
          </w:p>
        </w:tc>
      </w:tr>
      <w:tr w:rsidR="00063E51" w:rsidRPr="00E568C6" w14:paraId="27A0DE79" w14:textId="77777777" w:rsidTr="00AB2243">
        <w:tc>
          <w:tcPr>
            <w:tcW w:w="0" w:type="auto"/>
          </w:tcPr>
          <w:p w14:paraId="113B6730" w14:textId="77777777" w:rsidR="00063E51" w:rsidRPr="00CB3DF0" w:rsidRDefault="00063E51" w:rsidP="000F2BFC">
            <w:pPr>
              <w:pStyle w:val="Tableheading"/>
            </w:pPr>
            <w:r w:rsidRPr="00CB3DF0">
              <w:t>Symbol</w:t>
            </w:r>
          </w:p>
        </w:tc>
        <w:tc>
          <w:tcPr>
            <w:tcW w:w="0" w:type="auto"/>
          </w:tcPr>
          <w:p w14:paraId="2EF262DF" w14:textId="77777777" w:rsidR="00063E51" w:rsidRPr="00CB3DF0" w:rsidRDefault="00063E51" w:rsidP="000F2BFC">
            <w:pPr>
              <w:pStyle w:val="Tableheading"/>
            </w:pPr>
            <w:r w:rsidRPr="00CB3DF0">
              <w:t>Value</w:t>
            </w:r>
          </w:p>
        </w:tc>
        <w:tc>
          <w:tcPr>
            <w:tcW w:w="0" w:type="auto"/>
          </w:tcPr>
          <w:p w14:paraId="23C7D4F6" w14:textId="77777777" w:rsidR="00063E51" w:rsidRPr="00CB3DF0" w:rsidRDefault="00063E51" w:rsidP="000F2BFC">
            <w:pPr>
              <w:pStyle w:val="Tableheading"/>
            </w:pPr>
            <w:r w:rsidRPr="00CB3DF0">
              <w:t>Symbol</w:t>
            </w:r>
          </w:p>
        </w:tc>
        <w:tc>
          <w:tcPr>
            <w:tcW w:w="0" w:type="auto"/>
          </w:tcPr>
          <w:p w14:paraId="4441B3F0" w14:textId="77777777" w:rsidR="00063E51" w:rsidRPr="00CB3DF0" w:rsidRDefault="00063E51" w:rsidP="000F2BFC">
            <w:pPr>
              <w:pStyle w:val="Tableheading"/>
            </w:pPr>
            <w:r w:rsidRPr="00CB3DF0">
              <w:t>Value</w:t>
            </w:r>
          </w:p>
        </w:tc>
      </w:tr>
      <w:tr w:rsidR="00063E51" w14:paraId="1A059171" w14:textId="77777777" w:rsidTr="00AB2243">
        <w:tc>
          <w:tcPr>
            <w:tcW w:w="0" w:type="auto"/>
          </w:tcPr>
          <w:p w14:paraId="61838B17" w14:textId="77777777" w:rsidR="00063E51" w:rsidRPr="00E568C6" w:rsidRDefault="00063E51" w:rsidP="00EF2C7D">
            <w:pPr>
              <w:pStyle w:val="Tablecell"/>
              <w:keepNext/>
            </w:pPr>
            <w:r w:rsidRPr="00E568C6">
              <w:t>k</w:t>
            </w:r>
          </w:p>
        </w:tc>
        <w:tc>
          <w:tcPr>
            <w:tcW w:w="0" w:type="auto"/>
          </w:tcPr>
          <w:p w14:paraId="0E7BE7F8" w14:textId="77777777" w:rsidR="00063E51" w:rsidRPr="00E568C6" w:rsidRDefault="00063E51" w:rsidP="000F2BFC">
            <w:pPr>
              <w:pStyle w:val="Tablecell"/>
              <w:rPr>
                <w:vertAlign w:val="superscript"/>
              </w:rPr>
            </w:pPr>
            <w:r w:rsidRPr="00E568C6">
              <w:t>10</w:t>
            </w:r>
            <w:r w:rsidRPr="00E568C6">
              <w:rPr>
                <w:vertAlign w:val="superscript"/>
              </w:rPr>
              <w:t>3</w:t>
            </w:r>
          </w:p>
        </w:tc>
        <w:tc>
          <w:tcPr>
            <w:tcW w:w="0" w:type="auto"/>
          </w:tcPr>
          <w:p w14:paraId="427EDD2D" w14:textId="77777777" w:rsidR="00063E51" w:rsidRPr="00E568C6" w:rsidRDefault="00063E51" w:rsidP="000F2BFC">
            <w:pPr>
              <w:pStyle w:val="Tablecell"/>
            </w:pPr>
            <w:r w:rsidRPr="00E568C6">
              <w:t>Ki</w:t>
            </w:r>
          </w:p>
        </w:tc>
        <w:tc>
          <w:tcPr>
            <w:tcW w:w="0" w:type="auto"/>
          </w:tcPr>
          <w:p w14:paraId="17F7D726" w14:textId="77777777" w:rsidR="00063E51" w:rsidRPr="00E568C6" w:rsidRDefault="00063E51" w:rsidP="000F2BFC">
            <w:pPr>
              <w:pStyle w:val="Tablecell"/>
              <w:rPr>
                <w:vertAlign w:val="superscript"/>
              </w:rPr>
            </w:pPr>
            <w:r w:rsidRPr="00E568C6">
              <w:t>2</w:t>
            </w:r>
            <w:r w:rsidRPr="00E568C6">
              <w:rPr>
                <w:vertAlign w:val="superscript"/>
              </w:rPr>
              <w:t>10</w:t>
            </w:r>
          </w:p>
        </w:tc>
      </w:tr>
      <w:tr w:rsidR="00063E51" w14:paraId="3B12713D" w14:textId="77777777" w:rsidTr="00AB2243">
        <w:tc>
          <w:tcPr>
            <w:tcW w:w="0" w:type="auto"/>
          </w:tcPr>
          <w:p w14:paraId="62A95E36" w14:textId="77777777" w:rsidR="00063E51" w:rsidRPr="00E568C6" w:rsidRDefault="00063E51" w:rsidP="00EF2C7D">
            <w:pPr>
              <w:pStyle w:val="Tablecell"/>
              <w:keepNext/>
            </w:pPr>
            <w:r w:rsidRPr="00E568C6">
              <w:t>M</w:t>
            </w:r>
          </w:p>
        </w:tc>
        <w:tc>
          <w:tcPr>
            <w:tcW w:w="0" w:type="auto"/>
          </w:tcPr>
          <w:p w14:paraId="1690265F" w14:textId="77777777" w:rsidR="00063E51" w:rsidRPr="00E568C6" w:rsidRDefault="00063E51" w:rsidP="000F2BFC">
            <w:pPr>
              <w:pStyle w:val="Tablecell"/>
            </w:pPr>
            <w:r w:rsidRPr="00E568C6">
              <w:t>10</w:t>
            </w:r>
            <w:r w:rsidRPr="00E568C6">
              <w:rPr>
                <w:vertAlign w:val="superscript"/>
              </w:rPr>
              <w:t>6</w:t>
            </w:r>
          </w:p>
        </w:tc>
        <w:tc>
          <w:tcPr>
            <w:tcW w:w="0" w:type="auto"/>
          </w:tcPr>
          <w:p w14:paraId="331CBB71" w14:textId="77777777" w:rsidR="00063E51" w:rsidRPr="00E568C6" w:rsidRDefault="00063E51" w:rsidP="000F2BFC">
            <w:pPr>
              <w:pStyle w:val="Tablecell"/>
            </w:pPr>
            <w:r w:rsidRPr="00E568C6">
              <w:t>Mi</w:t>
            </w:r>
          </w:p>
        </w:tc>
        <w:tc>
          <w:tcPr>
            <w:tcW w:w="0" w:type="auto"/>
          </w:tcPr>
          <w:p w14:paraId="704FA8FA" w14:textId="77777777" w:rsidR="00063E51" w:rsidRPr="00E568C6" w:rsidRDefault="00063E51" w:rsidP="000F2BFC">
            <w:pPr>
              <w:pStyle w:val="Tablecell"/>
            </w:pPr>
            <w:r w:rsidRPr="00E568C6">
              <w:t>2</w:t>
            </w:r>
            <w:r w:rsidRPr="00E568C6">
              <w:rPr>
                <w:vertAlign w:val="superscript"/>
              </w:rPr>
              <w:t>20</w:t>
            </w:r>
          </w:p>
        </w:tc>
      </w:tr>
      <w:tr w:rsidR="00063E51" w14:paraId="7BF8C414" w14:textId="77777777" w:rsidTr="00AB2243">
        <w:tc>
          <w:tcPr>
            <w:tcW w:w="0" w:type="auto"/>
          </w:tcPr>
          <w:p w14:paraId="4D8EF2B9" w14:textId="77777777" w:rsidR="00063E51" w:rsidRPr="00E568C6" w:rsidRDefault="00063E51" w:rsidP="00EF2C7D">
            <w:pPr>
              <w:pStyle w:val="Tablecell"/>
              <w:keepNext/>
            </w:pPr>
            <w:r w:rsidRPr="00E568C6">
              <w:t>G</w:t>
            </w:r>
          </w:p>
        </w:tc>
        <w:tc>
          <w:tcPr>
            <w:tcW w:w="0" w:type="auto"/>
          </w:tcPr>
          <w:p w14:paraId="00027A94" w14:textId="77777777" w:rsidR="00063E51" w:rsidRPr="00E568C6" w:rsidRDefault="00063E51" w:rsidP="000F2BFC">
            <w:pPr>
              <w:pStyle w:val="Tablecell"/>
            </w:pPr>
            <w:r w:rsidRPr="00E568C6">
              <w:t>10</w:t>
            </w:r>
            <w:r w:rsidRPr="00E568C6">
              <w:rPr>
                <w:vertAlign w:val="superscript"/>
              </w:rPr>
              <w:t>9</w:t>
            </w:r>
          </w:p>
        </w:tc>
        <w:tc>
          <w:tcPr>
            <w:tcW w:w="0" w:type="auto"/>
          </w:tcPr>
          <w:p w14:paraId="7A252B4C" w14:textId="77777777" w:rsidR="00063E51" w:rsidRPr="00E568C6" w:rsidRDefault="00063E51" w:rsidP="000F2BFC">
            <w:pPr>
              <w:pStyle w:val="Tablecell"/>
            </w:pPr>
            <w:r w:rsidRPr="00E568C6">
              <w:t>Gi</w:t>
            </w:r>
          </w:p>
        </w:tc>
        <w:tc>
          <w:tcPr>
            <w:tcW w:w="0" w:type="auto"/>
          </w:tcPr>
          <w:p w14:paraId="7EFAF0E7" w14:textId="77777777" w:rsidR="00063E51" w:rsidRPr="00E568C6" w:rsidRDefault="00063E51" w:rsidP="000F2BFC">
            <w:pPr>
              <w:pStyle w:val="Tablecell"/>
            </w:pPr>
            <w:r w:rsidRPr="00E568C6">
              <w:t>2</w:t>
            </w:r>
            <w:r w:rsidRPr="00E568C6">
              <w:rPr>
                <w:vertAlign w:val="superscript"/>
              </w:rPr>
              <w:t>30</w:t>
            </w:r>
          </w:p>
        </w:tc>
      </w:tr>
      <w:tr w:rsidR="00063E51" w14:paraId="7689ADCF" w14:textId="77777777" w:rsidTr="00AB2243">
        <w:tc>
          <w:tcPr>
            <w:tcW w:w="0" w:type="auto"/>
          </w:tcPr>
          <w:p w14:paraId="11871E57" w14:textId="77777777" w:rsidR="00063E51" w:rsidRPr="00E568C6" w:rsidRDefault="00063E51" w:rsidP="00EF2C7D">
            <w:pPr>
              <w:pStyle w:val="Tablecell"/>
              <w:keepNext/>
            </w:pPr>
            <w:r w:rsidRPr="00E568C6">
              <w:t>T</w:t>
            </w:r>
          </w:p>
        </w:tc>
        <w:tc>
          <w:tcPr>
            <w:tcW w:w="0" w:type="auto"/>
          </w:tcPr>
          <w:p w14:paraId="07A3B8D0" w14:textId="77777777" w:rsidR="00063E51" w:rsidRPr="00E568C6" w:rsidRDefault="00063E51" w:rsidP="000F2BFC">
            <w:pPr>
              <w:pStyle w:val="Tablecell"/>
            </w:pPr>
            <w:r w:rsidRPr="00E568C6">
              <w:t>10</w:t>
            </w:r>
            <w:r w:rsidRPr="00E568C6">
              <w:rPr>
                <w:vertAlign w:val="superscript"/>
              </w:rPr>
              <w:t>12</w:t>
            </w:r>
          </w:p>
        </w:tc>
        <w:tc>
          <w:tcPr>
            <w:tcW w:w="0" w:type="auto"/>
          </w:tcPr>
          <w:p w14:paraId="2EF5C8CC" w14:textId="77777777" w:rsidR="00063E51" w:rsidRPr="00E568C6" w:rsidRDefault="00063E51" w:rsidP="000F2BFC">
            <w:pPr>
              <w:pStyle w:val="Tablecell"/>
            </w:pPr>
            <w:r w:rsidRPr="00E568C6">
              <w:t>Ti</w:t>
            </w:r>
          </w:p>
        </w:tc>
        <w:tc>
          <w:tcPr>
            <w:tcW w:w="0" w:type="auto"/>
          </w:tcPr>
          <w:p w14:paraId="26250DA8" w14:textId="77777777" w:rsidR="00063E51" w:rsidRPr="00E568C6" w:rsidRDefault="00063E51" w:rsidP="000F2BFC">
            <w:pPr>
              <w:pStyle w:val="Tablecell"/>
            </w:pPr>
            <w:r w:rsidRPr="00E568C6">
              <w:t>2</w:t>
            </w:r>
            <w:r w:rsidRPr="00E568C6">
              <w:rPr>
                <w:vertAlign w:val="superscript"/>
              </w:rPr>
              <w:t>40</w:t>
            </w:r>
          </w:p>
        </w:tc>
      </w:tr>
      <w:tr w:rsidR="00063E51" w14:paraId="2763AE35" w14:textId="77777777" w:rsidTr="00AB2243">
        <w:tc>
          <w:tcPr>
            <w:tcW w:w="0" w:type="auto"/>
          </w:tcPr>
          <w:p w14:paraId="1ADDDEDB" w14:textId="77777777" w:rsidR="00063E51" w:rsidRPr="00E568C6" w:rsidRDefault="00063E51" w:rsidP="00EF2C7D">
            <w:pPr>
              <w:pStyle w:val="Tablecell"/>
              <w:keepNext/>
            </w:pPr>
            <w:r w:rsidRPr="00E568C6">
              <w:t>P</w:t>
            </w:r>
          </w:p>
        </w:tc>
        <w:tc>
          <w:tcPr>
            <w:tcW w:w="0" w:type="auto"/>
          </w:tcPr>
          <w:p w14:paraId="4CBB2663" w14:textId="77777777" w:rsidR="00063E51" w:rsidRPr="00E568C6" w:rsidRDefault="00063E51" w:rsidP="000F2BFC">
            <w:pPr>
              <w:pStyle w:val="Tablecell"/>
            </w:pPr>
            <w:r w:rsidRPr="00E568C6">
              <w:t>10</w:t>
            </w:r>
            <w:r w:rsidRPr="00E568C6">
              <w:rPr>
                <w:vertAlign w:val="superscript"/>
              </w:rPr>
              <w:t>15</w:t>
            </w:r>
          </w:p>
        </w:tc>
        <w:tc>
          <w:tcPr>
            <w:tcW w:w="0" w:type="auto"/>
          </w:tcPr>
          <w:p w14:paraId="42BC91F6" w14:textId="77777777" w:rsidR="00063E51" w:rsidRPr="00E568C6" w:rsidRDefault="00063E51" w:rsidP="000F2BFC">
            <w:pPr>
              <w:pStyle w:val="Tablecell"/>
            </w:pPr>
            <w:r w:rsidRPr="00E568C6">
              <w:t>Pi</w:t>
            </w:r>
          </w:p>
        </w:tc>
        <w:tc>
          <w:tcPr>
            <w:tcW w:w="0" w:type="auto"/>
          </w:tcPr>
          <w:p w14:paraId="573856B8" w14:textId="77777777" w:rsidR="00063E51" w:rsidRPr="00E568C6" w:rsidRDefault="00063E51" w:rsidP="000F2BFC">
            <w:pPr>
              <w:pStyle w:val="Tablecell"/>
            </w:pPr>
            <w:r w:rsidRPr="00E568C6">
              <w:t>2</w:t>
            </w:r>
            <w:r w:rsidRPr="00E568C6">
              <w:rPr>
                <w:vertAlign w:val="superscript"/>
              </w:rPr>
              <w:t>50</w:t>
            </w:r>
          </w:p>
        </w:tc>
      </w:tr>
      <w:tr w:rsidR="00063E51" w14:paraId="42B1C5C5" w14:textId="77777777" w:rsidTr="00AB2243">
        <w:tc>
          <w:tcPr>
            <w:tcW w:w="0" w:type="auto"/>
          </w:tcPr>
          <w:p w14:paraId="361EE72B" w14:textId="77777777" w:rsidR="00063E51" w:rsidRPr="00E568C6" w:rsidRDefault="00063E51" w:rsidP="00EF2C7D">
            <w:pPr>
              <w:pStyle w:val="Tablecell"/>
              <w:keepNext/>
            </w:pPr>
            <w:r w:rsidRPr="00E568C6">
              <w:t>E</w:t>
            </w:r>
          </w:p>
        </w:tc>
        <w:tc>
          <w:tcPr>
            <w:tcW w:w="0" w:type="auto"/>
          </w:tcPr>
          <w:p w14:paraId="5A973423" w14:textId="77777777" w:rsidR="00063E51" w:rsidRPr="00E568C6" w:rsidRDefault="00063E51" w:rsidP="000F2BFC">
            <w:pPr>
              <w:pStyle w:val="Tablecell"/>
            </w:pPr>
            <w:r w:rsidRPr="00E568C6">
              <w:t>10</w:t>
            </w:r>
            <w:r w:rsidRPr="00E568C6">
              <w:rPr>
                <w:vertAlign w:val="superscript"/>
              </w:rPr>
              <w:t>18</w:t>
            </w:r>
          </w:p>
        </w:tc>
        <w:tc>
          <w:tcPr>
            <w:tcW w:w="0" w:type="auto"/>
          </w:tcPr>
          <w:p w14:paraId="75B8028C" w14:textId="77777777" w:rsidR="00063E51" w:rsidRPr="00E568C6" w:rsidRDefault="00063E51" w:rsidP="000F2BFC">
            <w:pPr>
              <w:pStyle w:val="Tablecell"/>
            </w:pPr>
            <w:r w:rsidRPr="00E568C6">
              <w:t>Ei</w:t>
            </w:r>
          </w:p>
        </w:tc>
        <w:tc>
          <w:tcPr>
            <w:tcW w:w="0" w:type="auto"/>
          </w:tcPr>
          <w:p w14:paraId="2F469AEA" w14:textId="77777777" w:rsidR="00063E51" w:rsidRPr="00E568C6" w:rsidRDefault="00063E51" w:rsidP="000F2BFC">
            <w:pPr>
              <w:pStyle w:val="Tablecell"/>
            </w:pPr>
            <w:r w:rsidRPr="00E568C6">
              <w:t>2</w:t>
            </w:r>
            <w:r w:rsidRPr="00E568C6">
              <w:rPr>
                <w:vertAlign w:val="superscript"/>
              </w:rPr>
              <w:t>60</w:t>
            </w:r>
          </w:p>
        </w:tc>
      </w:tr>
      <w:tr w:rsidR="00063E51" w14:paraId="53AA46B7" w14:textId="77777777" w:rsidTr="00AB2243">
        <w:tc>
          <w:tcPr>
            <w:tcW w:w="0" w:type="auto"/>
          </w:tcPr>
          <w:p w14:paraId="38FCEA56" w14:textId="77777777" w:rsidR="00063E51" w:rsidRPr="00E568C6" w:rsidRDefault="00063E51" w:rsidP="00EF2C7D">
            <w:pPr>
              <w:pStyle w:val="Tablecell"/>
              <w:keepNext/>
            </w:pPr>
            <w:r w:rsidRPr="00E568C6">
              <w:t>Z</w:t>
            </w:r>
          </w:p>
        </w:tc>
        <w:tc>
          <w:tcPr>
            <w:tcW w:w="0" w:type="auto"/>
          </w:tcPr>
          <w:p w14:paraId="59B6C1ED" w14:textId="77777777" w:rsidR="00063E51" w:rsidRPr="00E568C6" w:rsidRDefault="00063E51" w:rsidP="000F2BFC">
            <w:pPr>
              <w:pStyle w:val="Tablecell"/>
            </w:pPr>
            <w:r w:rsidRPr="00E568C6">
              <w:t>10</w:t>
            </w:r>
            <w:r w:rsidRPr="00E568C6">
              <w:rPr>
                <w:vertAlign w:val="superscript"/>
              </w:rPr>
              <w:t>21</w:t>
            </w:r>
          </w:p>
        </w:tc>
        <w:tc>
          <w:tcPr>
            <w:tcW w:w="0" w:type="auto"/>
          </w:tcPr>
          <w:p w14:paraId="533A9563" w14:textId="77777777" w:rsidR="00063E51" w:rsidRPr="00E568C6" w:rsidRDefault="00063E51" w:rsidP="000F2BFC">
            <w:pPr>
              <w:pStyle w:val="Tablecell"/>
            </w:pPr>
            <w:r w:rsidRPr="00E568C6">
              <w:t>Zi</w:t>
            </w:r>
          </w:p>
        </w:tc>
        <w:tc>
          <w:tcPr>
            <w:tcW w:w="0" w:type="auto"/>
          </w:tcPr>
          <w:p w14:paraId="0981CD36" w14:textId="77777777" w:rsidR="00063E51" w:rsidRPr="00E568C6" w:rsidRDefault="00063E51" w:rsidP="000F2BFC">
            <w:pPr>
              <w:pStyle w:val="Tablecell"/>
            </w:pPr>
            <w:r w:rsidRPr="00E568C6">
              <w:t>2</w:t>
            </w:r>
            <w:r w:rsidRPr="00E568C6">
              <w:rPr>
                <w:vertAlign w:val="superscript"/>
              </w:rPr>
              <w:t>70</w:t>
            </w:r>
          </w:p>
        </w:tc>
      </w:tr>
      <w:tr w:rsidR="00063E51" w14:paraId="2249C4F3" w14:textId="77777777" w:rsidTr="00AB2243">
        <w:tc>
          <w:tcPr>
            <w:tcW w:w="0" w:type="auto"/>
          </w:tcPr>
          <w:p w14:paraId="4667B9DD" w14:textId="77777777" w:rsidR="00063E51" w:rsidRPr="00E568C6" w:rsidRDefault="00063E51" w:rsidP="00EF2C7D">
            <w:pPr>
              <w:pStyle w:val="Tablecell"/>
              <w:keepNext/>
            </w:pPr>
            <w:r w:rsidRPr="00E568C6">
              <w:t>Y</w:t>
            </w:r>
          </w:p>
        </w:tc>
        <w:tc>
          <w:tcPr>
            <w:tcW w:w="0" w:type="auto"/>
          </w:tcPr>
          <w:p w14:paraId="145235E5" w14:textId="77777777" w:rsidR="00063E51" w:rsidRPr="00E568C6" w:rsidRDefault="00063E51" w:rsidP="000F2BFC">
            <w:pPr>
              <w:pStyle w:val="Tablecell"/>
            </w:pPr>
            <w:r w:rsidRPr="00E568C6">
              <w:t>10</w:t>
            </w:r>
            <w:r w:rsidRPr="00E568C6">
              <w:rPr>
                <w:vertAlign w:val="superscript"/>
              </w:rPr>
              <w:t>24</w:t>
            </w:r>
          </w:p>
        </w:tc>
        <w:tc>
          <w:tcPr>
            <w:tcW w:w="0" w:type="auto"/>
          </w:tcPr>
          <w:p w14:paraId="30EA472B" w14:textId="77777777" w:rsidR="00063E51" w:rsidRPr="00E568C6" w:rsidRDefault="00063E51" w:rsidP="000F2BFC">
            <w:pPr>
              <w:pStyle w:val="Tablecell"/>
            </w:pPr>
            <w:r w:rsidRPr="00E568C6">
              <w:t>Yi</w:t>
            </w:r>
          </w:p>
        </w:tc>
        <w:tc>
          <w:tcPr>
            <w:tcW w:w="0" w:type="auto"/>
          </w:tcPr>
          <w:p w14:paraId="26B90035" w14:textId="77777777" w:rsidR="00063E51" w:rsidRPr="00E568C6" w:rsidRDefault="00063E51" w:rsidP="00F65C84">
            <w:pPr>
              <w:pStyle w:val="Tablecell"/>
              <w:keepNext/>
            </w:pPr>
            <w:r w:rsidRPr="00E568C6">
              <w:t>2</w:t>
            </w:r>
            <w:r w:rsidRPr="00E568C6">
              <w:rPr>
                <w:vertAlign w:val="superscript"/>
              </w:rPr>
              <w:t>80</w:t>
            </w:r>
          </w:p>
        </w:tc>
      </w:tr>
    </w:tbl>
    <w:p w14:paraId="03157400" w14:textId="77C9F0F0" w:rsidR="00063E51" w:rsidRDefault="00063E51" w:rsidP="00A050BB">
      <w:pPr>
        <w:pStyle w:val="Caption"/>
      </w:pPr>
      <w:bookmarkStart w:id="145" w:name="_Ref347391795"/>
      <w:bookmarkStart w:id="146" w:name="_Toc57893670"/>
      <w:bookmarkStart w:id="147" w:name="_Toc58502484"/>
      <w:bookmarkStart w:id="148" w:name="_Toc58925856"/>
      <w:r>
        <w:t xml:space="preserve">Table </w:t>
      </w:r>
      <w:r w:rsidR="00062A45">
        <w:rPr>
          <w:noProof/>
        </w:rPr>
        <w:fldChar w:fldCharType="begin"/>
      </w:r>
      <w:r w:rsidR="00062A45">
        <w:rPr>
          <w:noProof/>
        </w:rPr>
        <w:instrText xml:space="preserve"> SEQ Table \* ARABIC </w:instrText>
      </w:r>
      <w:r w:rsidR="00062A45">
        <w:rPr>
          <w:noProof/>
        </w:rPr>
        <w:fldChar w:fldCharType="separate"/>
      </w:r>
      <w:r w:rsidR="00245068">
        <w:rPr>
          <w:noProof/>
        </w:rPr>
        <w:t>3</w:t>
      </w:r>
      <w:r w:rsidR="00062A45">
        <w:rPr>
          <w:noProof/>
        </w:rPr>
        <w:fldChar w:fldCharType="end"/>
      </w:r>
      <w:bookmarkEnd w:id="145"/>
      <w:r>
        <w:t xml:space="preserve"> – Numerical Prefix Conventions</w:t>
      </w:r>
      <w:bookmarkEnd w:id="146"/>
      <w:bookmarkEnd w:id="147"/>
      <w:bookmarkEnd w:id="148"/>
    </w:p>
    <w:p w14:paraId="690FCFAE" w14:textId="77777777" w:rsidR="00043925" w:rsidRDefault="00043925" w:rsidP="00043925">
      <w:pPr>
        <w:pStyle w:val="Body"/>
        <w:rPr>
          <w:rFonts w:eastAsiaTheme="majorEastAsia"/>
        </w:rPr>
      </w:pPr>
      <w:r>
        <w:br w:type="page"/>
      </w:r>
    </w:p>
    <w:p w14:paraId="1E9F4272" w14:textId="77777777" w:rsidR="00AF3F1C" w:rsidRDefault="00043925" w:rsidP="00D2566B">
      <w:pPr>
        <w:pStyle w:val="Heading1"/>
      </w:pPr>
      <w:bookmarkStart w:id="149" w:name="_Toc57893962"/>
      <w:bookmarkStart w:id="150" w:name="_Toc57894486"/>
      <w:bookmarkStart w:id="151" w:name="_Toc58502337"/>
      <w:bookmarkStart w:id="152" w:name="_Toc58925723"/>
      <w:r>
        <w:lastRenderedPageBreak/>
        <w:t>Introduction</w:t>
      </w:r>
      <w:bookmarkEnd w:id="149"/>
      <w:bookmarkEnd w:id="150"/>
      <w:bookmarkEnd w:id="151"/>
      <w:bookmarkEnd w:id="152"/>
    </w:p>
    <w:p w14:paraId="6D2960E8" w14:textId="1F86D9BC" w:rsidR="00125432" w:rsidRDefault="00D83FAB" w:rsidP="00955E78">
      <w:pPr>
        <w:pStyle w:val="Body"/>
        <w:rPr>
          <w:color w:val="000000" w:themeColor="text1"/>
        </w:rPr>
      </w:pPr>
      <w:r w:rsidRPr="00A75019">
        <w:rPr>
          <w:color w:val="000000" w:themeColor="text1"/>
        </w:rPr>
        <w:t xml:space="preserve">The LSO Sonata </w:t>
      </w:r>
      <w:r w:rsidR="00A75019">
        <w:rPr>
          <w:color w:val="000000" w:themeColor="text1"/>
        </w:rPr>
        <w:t xml:space="preserve">Interface Reference Point is defined in MEF 55 </w:t>
      </w:r>
      <w:r w:rsidR="00A75019">
        <w:rPr>
          <w:color w:val="000000" w:themeColor="text1"/>
        </w:rPr>
        <w:fldChar w:fldCharType="begin"/>
      </w:r>
      <w:r w:rsidR="00A75019">
        <w:rPr>
          <w:color w:val="000000" w:themeColor="text1"/>
        </w:rPr>
        <w:instrText xml:space="preserve"> REF _Ref55388909 \r \h </w:instrText>
      </w:r>
      <w:r w:rsidR="00A75019">
        <w:rPr>
          <w:color w:val="000000" w:themeColor="text1"/>
        </w:rPr>
      </w:r>
      <w:r w:rsidR="00A75019">
        <w:rPr>
          <w:color w:val="000000" w:themeColor="text1"/>
        </w:rPr>
        <w:fldChar w:fldCharType="separate"/>
      </w:r>
      <w:r w:rsidR="00245068">
        <w:rPr>
          <w:color w:val="000000" w:themeColor="text1"/>
        </w:rPr>
        <w:t>[3]</w:t>
      </w:r>
      <w:r w:rsidR="00A75019">
        <w:rPr>
          <w:color w:val="000000" w:themeColor="text1"/>
        </w:rPr>
        <w:fldChar w:fldCharType="end"/>
      </w:r>
      <w:r w:rsidR="00A75019">
        <w:rPr>
          <w:color w:val="000000" w:themeColor="text1"/>
        </w:rPr>
        <w:t xml:space="preserve"> to connect two providers together.  These two parties are known as the Buyer and the Seller within the Sonata Business Requirements and Use Case documents (MEF 79 </w:t>
      </w:r>
      <w:r w:rsidR="00A75019">
        <w:rPr>
          <w:color w:val="000000" w:themeColor="text1"/>
        </w:rPr>
        <w:fldChar w:fldCharType="begin"/>
      </w:r>
      <w:r w:rsidR="00A75019">
        <w:rPr>
          <w:color w:val="000000" w:themeColor="text1"/>
        </w:rPr>
        <w:instrText xml:space="preserve"> REF _Ref55388733 \r \h </w:instrText>
      </w:r>
      <w:r w:rsidR="00A75019">
        <w:rPr>
          <w:color w:val="000000" w:themeColor="text1"/>
        </w:rPr>
      </w:r>
      <w:r w:rsidR="00A75019">
        <w:rPr>
          <w:color w:val="000000" w:themeColor="text1"/>
        </w:rPr>
        <w:fldChar w:fldCharType="separate"/>
      </w:r>
      <w:r w:rsidR="00245068">
        <w:rPr>
          <w:color w:val="000000" w:themeColor="text1"/>
        </w:rPr>
        <w:t>[5]</w:t>
      </w:r>
      <w:r w:rsidR="00A75019">
        <w:rPr>
          <w:color w:val="000000" w:themeColor="text1"/>
        </w:rPr>
        <w:fldChar w:fldCharType="end"/>
      </w:r>
      <w:r w:rsidR="00A75019">
        <w:rPr>
          <w:color w:val="000000" w:themeColor="text1"/>
        </w:rPr>
        <w:t xml:space="preserve">, MEF 79.0.1 </w:t>
      </w:r>
      <w:r w:rsidR="00A75019">
        <w:rPr>
          <w:color w:val="000000" w:themeColor="text1"/>
        </w:rPr>
        <w:fldChar w:fldCharType="begin"/>
      </w:r>
      <w:r w:rsidR="00A75019">
        <w:rPr>
          <w:color w:val="000000" w:themeColor="text1"/>
        </w:rPr>
        <w:instrText xml:space="preserve"> REF _Ref55388766 \r \h </w:instrText>
      </w:r>
      <w:r w:rsidR="00A75019">
        <w:rPr>
          <w:color w:val="000000" w:themeColor="text1"/>
        </w:rPr>
      </w:r>
      <w:r w:rsidR="00A75019">
        <w:rPr>
          <w:color w:val="000000" w:themeColor="text1"/>
        </w:rPr>
        <w:fldChar w:fldCharType="separate"/>
      </w:r>
      <w:r w:rsidR="00245068">
        <w:rPr>
          <w:color w:val="000000" w:themeColor="text1"/>
        </w:rPr>
        <w:t>[6]</w:t>
      </w:r>
      <w:r w:rsidR="00A75019">
        <w:rPr>
          <w:color w:val="000000" w:themeColor="text1"/>
        </w:rPr>
        <w:fldChar w:fldCharType="end"/>
      </w:r>
      <w:r w:rsidR="00A75019">
        <w:rPr>
          <w:color w:val="000000" w:themeColor="text1"/>
        </w:rPr>
        <w:t xml:space="preserve">, MEF 79.0.2 </w:t>
      </w:r>
      <w:r w:rsidR="00A75019">
        <w:rPr>
          <w:color w:val="000000" w:themeColor="text1"/>
        </w:rPr>
        <w:fldChar w:fldCharType="begin"/>
      </w:r>
      <w:r w:rsidR="00A75019">
        <w:rPr>
          <w:color w:val="000000" w:themeColor="text1"/>
        </w:rPr>
        <w:instrText xml:space="preserve"> REF _Ref55388746 \r \h </w:instrText>
      </w:r>
      <w:r w:rsidR="00A75019">
        <w:rPr>
          <w:color w:val="000000" w:themeColor="text1"/>
        </w:rPr>
      </w:r>
      <w:r w:rsidR="00A75019">
        <w:rPr>
          <w:color w:val="000000" w:themeColor="text1"/>
        </w:rPr>
        <w:fldChar w:fldCharType="separate"/>
      </w:r>
      <w:r w:rsidR="00245068">
        <w:rPr>
          <w:color w:val="000000" w:themeColor="text1"/>
        </w:rPr>
        <w:t>[7]</w:t>
      </w:r>
      <w:r w:rsidR="00A75019">
        <w:rPr>
          <w:color w:val="000000" w:themeColor="text1"/>
        </w:rPr>
        <w:fldChar w:fldCharType="end"/>
      </w:r>
      <w:r w:rsidR="00A75019">
        <w:rPr>
          <w:color w:val="000000" w:themeColor="text1"/>
        </w:rPr>
        <w:t xml:space="preserve">, MEF 80 </w:t>
      </w:r>
      <w:r w:rsidR="00A75019">
        <w:rPr>
          <w:color w:val="000000" w:themeColor="text1"/>
        </w:rPr>
        <w:fldChar w:fldCharType="begin"/>
      </w:r>
      <w:r w:rsidR="00A75019">
        <w:rPr>
          <w:color w:val="000000" w:themeColor="text1"/>
        </w:rPr>
        <w:instrText xml:space="preserve"> REF _Ref55388776 \r \h </w:instrText>
      </w:r>
      <w:r w:rsidR="00A75019">
        <w:rPr>
          <w:color w:val="000000" w:themeColor="text1"/>
        </w:rPr>
      </w:r>
      <w:r w:rsidR="00A75019">
        <w:rPr>
          <w:color w:val="000000" w:themeColor="text1"/>
        </w:rPr>
        <w:fldChar w:fldCharType="separate"/>
      </w:r>
      <w:r w:rsidR="00245068">
        <w:rPr>
          <w:color w:val="000000" w:themeColor="text1"/>
        </w:rPr>
        <w:t>[8]</w:t>
      </w:r>
      <w:r w:rsidR="00A75019">
        <w:rPr>
          <w:color w:val="000000" w:themeColor="text1"/>
        </w:rPr>
        <w:fldChar w:fldCharType="end"/>
      </w:r>
      <w:r w:rsidR="00A75019">
        <w:rPr>
          <w:color w:val="000000" w:themeColor="text1"/>
        </w:rPr>
        <w:t>,</w:t>
      </w:r>
      <w:r w:rsidR="00BC6D68">
        <w:rPr>
          <w:color w:val="000000" w:themeColor="text1"/>
        </w:rPr>
        <w:t xml:space="preserve"> </w:t>
      </w:r>
      <w:r w:rsidR="00BC6D68">
        <w:t xml:space="preserve">MEF 81 </w:t>
      </w:r>
      <w:r w:rsidR="00BC6D68">
        <w:fldChar w:fldCharType="begin"/>
      </w:r>
      <w:r w:rsidR="00BC6D68">
        <w:instrText xml:space="preserve"> REF _Ref58835354 \r \h </w:instrText>
      </w:r>
      <w:r w:rsidR="00BC6D68">
        <w:fldChar w:fldCharType="separate"/>
      </w:r>
      <w:r w:rsidR="00245068">
        <w:t>[9]</w:t>
      </w:r>
      <w:r w:rsidR="00BC6D68">
        <w:fldChar w:fldCharType="end"/>
      </w:r>
      <w:r w:rsidR="00BC6D68">
        <w:t xml:space="preserve">, MEF 81.0.1 </w:t>
      </w:r>
      <w:r w:rsidR="00BC6D68">
        <w:fldChar w:fldCharType="begin"/>
      </w:r>
      <w:r w:rsidR="00BC6D68">
        <w:instrText xml:space="preserve"> REF _Ref58835373 \r \h </w:instrText>
      </w:r>
      <w:r w:rsidR="00BC6D68">
        <w:fldChar w:fldCharType="separate"/>
      </w:r>
      <w:r w:rsidR="00245068">
        <w:t>[10]</w:t>
      </w:r>
      <w:r w:rsidR="00BC6D68">
        <w:fldChar w:fldCharType="end"/>
      </w:r>
      <w:r w:rsidR="00BC6D68">
        <w:t xml:space="preserve">, </w:t>
      </w:r>
      <w:r w:rsidR="00A75019">
        <w:rPr>
          <w:color w:val="000000" w:themeColor="text1"/>
        </w:rPr>
        <w:t xml:space="preserve">and MEF 57.2 </w:t>
      </w:r>
      <w:r w:rsidR="00A75019">
        <w:rPr>
          <w:color w:val="000000" w:themeColor="text1"/>
        </w:rPr>
        <w:fldChar w:fldCharType="begin"/>
      </w:r>
      <w:r w:rsidR="00A75019">
        <w:rPr>
          <w:color w:val="000000" w:themeColor="text1"/>
        </w:rPr>
        <w:instrText xml:space="preserve"> REF _Ref55388784 \r \h </w:instrText>
      </w:r>
      <w:r w:rsidR="00A75019">
        <w:rPr>
          <w:color w:val="000000" w:themeColor="text1"/>
        </w:rPr>
      </w:r>
      <w:r w:rsidR="00A75019">
        <w:rPr>
          <w:color w:val="000000" w:themeColor="text1"/>
        </w:rPr>
        <w:fldChar w:fldCharType="separate"/>
      </w:r>
      <w:r w:rsidR="00245068">
        <w:rPr>
          <w:color w:val="000000" w:themeColor="text1"/>
        </w:rPr>
        <w:t>[4]</w:t>
      </w:r>
      <w:r w:rsidR="00A75019">
        <w:rPr>
          <w:color w:val="000000" w:themeColor="text1"/>
        </w:rPr>
        <w:fldChar w:fldCharType="end"/>
      </w:r>
      <w:r w:rsidR="00A75019">
        <w:rPr>
          <w:color w:val="000000" w:themeColor="text1"/>
        </w:rPr>
        <w:t xml:space="preserve">).  This document provides </w:t>
      </w:r>
      <w:r w:rsidR="00125432">
        <w:rPr>
          <w:color w:val="000000" w:themeColor="text1"/>
        </w:rPr>
        <w:t>t</w:t>
      </w:r>
      <w:r w:rsidR="00A75019">
        <w:rPr>
          <w:color w:val="000000" w:themeColor="text1"/>
        </w:rPr>
        <w:t xml:space="preserve">est </w:t>
      </w:r>
      <w:r w:rsidR="00125432">
        <w:rPr>
          <w:color w:val="000000" w:themeColor="text1"/>
        </w:rPr>
        <w:t>r</w:t>
      </w:r>
      <w:r w:rsidR="00A75019">
        <w:rPr>
          <w:color w:val="000000" w:themeColor="text1"/>
        </w:rPr>
        <w:t xml:space="preserve">equirements and </w:t>
      </w:r>
      <w:r w:rsidR="009B2DF6">
        <w:rPr>
          <w:color w:val="000000" w:themeColor="text1"/>
        </w:rPr>
        <w:t xml:space="preserve">test </w:t>
      </w:r>
      <w:r w:rsidR="00125432">
        <w:rPr>
          <w:color w:val="000000" w:themeColor="text1"/>
        </w:rPr>
        <w:t>c</w:t>
      </w:r>
      <w:r w:rsidR="00A75019">
        <w:rPr>
          <w:color w:val="000000" w:themeColor="text1"/>
        </w:rPr>
        <w:t xml:space="preserve">ases for the requirements that are detailed in the Sonata Business Requirements and Use Case suite of documents.  </w:t>
      </w:r>
    </w:p>
    <w:p w14:paraId="5EC4E009" w14:textId="2B504055" w:rsidR="003570B9" w:rsidRDefault="00125432" w:rsidP="00955E78">
      <w:pPr>
        <w:pStyle w:val="Body"/>
        <w:rPr>
          <w:color w:val="000000" w:themeColor="text1"/>
        </w:rPr>
      </w:pPr>
      <w:r>
        <w:rPr>
          <w:color w:val="000000" w:themeColor="text1"/>
        </w:rPr>
        <w:t>The areas addressed within this document are:</w:t>
      </w:r>
    </w:p>
    <w:p w14:paraId="40C0C27D" w14:textId="4280906B" w:rsidR="00125432" w:rsidRDefault="00125432" w:rsidP="00F0751A">
      <w:pPr>
        <w:pStyle w:val="Body"/>
        <w:numPr>
          <w:ilvl w:val="0"/>
          <w:numId w:val="20"/>
        </w:numPr>
        <w:rPr>
          <w:color w:val="000000" w:themeColor="text1"/>
        </w:rPr>
      </w:pPr>
      <w:r>
        <w:rPr>
          <w:color w:val="000000" w:themeColor="text1"/>
        </w:rPr>
        <w:t>Address Validation</w:t>
      </w:r>
    </w:p>
    <w:p w14:paraId="5931376E" w14:textId="3EBFB367" w:rsidR="00231EA9" w:rsidRDefault="00FF064C" w:rsidP="00F0751A">
      <w:pPr>
        <w:pStyle w:val="Body"/>
        <w:numPr>
          <w:ilvl w:val="0"/>
          <w:numId w:val="20"/>
        </w:numPr>
        <w:rPr>
          <w:color w:val="000000" w:themeColor="text1"/>
        </w:rPr>
      </w:pPr>
      <w:r>
        <w:rPr>
          <w:color w:val="000000" w:themeColor="text1"/>
        </w:rPr>
        <w:t>Service Site Validation</w:t>
      </w:r>
    </w:p>
    <w:p w14:paraId="4A812D0D" w14:textId="329C898C" w:rsidR="00125432" w:rsidRDefault="00125432" w:rsidP="00F0751A">
      <w:pPr>
        <w:pStyle w:val="Body"/>
        <w:numPr>
          <w:ilvl w:val="0"/>
          <w:numId w:val="20"/>
        </w:numPr>
        <w:rPr>
          <w:color w:val="000000" w:themeColor="text1"/>
        </w:rPr>
      </w:pPr>
      <w:r>
        <w:rPr>
          <w:color w:val="000000" w:themeColor="text1"/>
        </w:rPr>
        <w:t>Product Offering Qualification (POQ)</w:t>
      </w:r>
    </w:p>
    <w:p w14:paraId="3A5597D3" w14:textId="54191E4C" w:rsidR="00125432" w:rsidRDefault="00125432" w:rsidP="00F0751A">
      <w:pPr>
        <w:pStyle w:val="Body"/>
        <w:numPr>
          <w:ilvl w:val="0"/>
          <w:numId w:val="20"/>
        </w:numPr>
        <w:rPr>
          <w:color w:val="000000" w:themeColor="text1"/>
        </w:rPr>
      </w:pPr>
      <w:r>
        <w:rPr>
          <w:color w:val="000000" w:themeColor="text1"/>
        </w:rPr>
        <w:t>Quote</w:t>
      </w:r>
    </w:p>
    <w:p w14:paraId="5038A401" w14:textId="77777777" w:rsidR="00BF7F6D" w:rsidRDefault="00125432" w:rsidP="00F0751A">
      <w:pPr>
        <w:pStyle w:val="Body"/>
        <w:numPr>
          <w:ilvl w:val="0"/>
          <w:numId w:val="20"/>
        </w:numPr>
        <w:rPr>
          <w:color w:val="000000" w:themeColor="text1"/>
        </w:rPr>
      </w:pPr>
      <w:r>
        <w:rPr>
          <w:color w:val="000000" w:themeColor="text1"/>
        </w:rPr>
        <w:t>Product Ordering</w:t>
      </w:r>
    </w:p>
    <w:p w14:paraId="38E1EC4E" w14:textId="3F558E15" w:rsidR="00125432" w:rsidRPr="00125432" w:rsidRDefault="00BF7F6D" w:rsidP="00F0751A">
      <w:pPr>
        <w:pStyle w:val="Body"/>
        <w:numPr>
          <w:ilvl w:val="0"/>
          <w:numId w:val="20"/>
        </w:numPr>
        <w:rPr>
          <w:color w:val="000000" w:themeColor="text1"/>
        </w:rPr>
      </w:pPr>
      <w:r>
        <w:rPr>
          <w:color w:val="000000" w:themeColor="text1"/>
        </w:rPr>
        <w:t>Product Inventory</w:t>
      </w:r>
    </w:p>
    <w:p w14:paraId="41D3A431" w14:textId="50731326" w:rsidR="003C40EB" w:rsidRDefault="00125432" w:rsidP="003C40EB">
      <w:pPr>
        <w:pStyle w:val="Body"/>
      </w:pPr>
      <w:r>
        <w:t xml:space="preserve">Each of these areas are addressed in detail within this document, deriving test requirements and </w:t>
      </w:r>
      <w:r w:rsidR="009B2DF6">
        <w:t xml:space="preserve">test </w:t>
      </w:r>
      <w:r>
        <w:t xml:space="preserve">cases from the Business Requirements and Use Cases for each area.  It should be noted that this document </w:t>
      </w:r>
      <w:r w:rsidR="009B2DF6">
        <w:t>does not attempt to provide test requirements and test cases for every possible interaction between Buyer and Seller</w:t>
      </w:r>
      <w:r w:rsidR="000256E8">
        <w:t>.  T</w:t>
      </w:r>
      <w:r w:rsidR="009B2DF6">
        <w:t xml:space="preserve">he </w:t>
      </w:r>
      <w:r w:rsidR="000256E8">
        <w:t xml:space="preserve">test cases represent either </w:t>
      </w:r>
      <w:r w:rsidR="009B2DF6">
        <w:t>“sunny day” or positive scenarios</w:t>
      </w:r>
      <w:r w:rsidR="000256E8">
        <w:t xml:space="preserve"> or “cloudy day” or negative scenarios</w:t>
      </w:r>
      <w:r w:rsidR="009B2DF6">
        <w:t xml:space="preserve"> for each of these areas.</w:t>
      </w:r>
      <w:r w:rsidR="00231EA9">
        <w:t xml:space="preserve">  </w:t>
      </w:r>
      <w:r w:rsidR="000256E8">
        <w:t xml:space="preserve">All possible errors are not included in the test cases.  </w:t>
      </w:r>
      <w:r w:rsidR="00231EA9">
        <w:t xml:space="preserve">Requirements from the suite of Sonata Business Requirements and Use Case documents are identified as either tested or not tested.  </w:t>
      </w:r>
    </w:p>
    <w:p w14:paraId="13E18A74" w14:textId="415B2F0A" w:rsidR="009B2DF6" w:rsidRDefault="009B2DF6" w:rsidP="003C40EB">
      <w:pPr>
        <w:pStyle w:val="Body"/>
      </w:pPr>
      <w:r>
        <w:t xml:space="preserve">Address Validation includes Geographic Address Retrieval and Validation.  Different </w:t>
      </w:r>
      <w:r w:rsidR="00231EA9">
        <w:t>a</w:t>
      </w:r>
      <w:r>
        <w:t xml:space="preserve">ddress </w:t>
      </w:r>
      <w:r w:rsidR="00231EA9">
        <w:t>t</w:t>
      </w:r>
      <w:r>
        <w:t xml:space="preserve">ypes (Fielded Address, Formatted Address, Geographic Points, and </w:t>
      </w:r>
      <w:r w:rsidR="00E958A3">
        <w:t>Geographic</w:t>
      </w:r>
      <w:r w:rsidR="00231EA9">
        <w:t xml:space="preserve"> Address </w:t>
      </w:r>
      <w:r w:rsidR="00E958A3">
        <w:t>Identifier</w:t>
      </w:r>
      <w:r w:rsidR="00231EA9">
        <w:t xml:space="preserve">) </w:t>
      </w:r>
      <w:r w:rsidR="0068045C">
        <w:t xml:space="preserve">for </w:t>
      </w:r>
      <w:r w:rsidR="00E958A3">
        <w:t xml:space="preserve">locations </w:t>
      </w:r>
      <w:r w:rsidR="00231EA9">
        <w:t xml:space="preserve">are included in the test requirements and test cases.  </w:t>
      </w:r>
      <w:r w:rsidR="00564279">
        <w:t>Buyers</w:t>
      </w:r>
      <w:r w:rsidR="00FF064C">
        <w:t xml:space="preserve"> validate that a </w:t>
      </w:r>
      <w:r w:rsidR="0068045C">
        <w:t>Geographic</w:t>
      </w:r>
      <w:r w:rsidR="00FF064C">
        <w:t xml:space="preserve"> Address is valid within the Seller’s systems and then retrieve information about the Geographic Address using the Seller provided Address ID.</w:t>
      </w:r>
    </w:p>
    <w:p w14:paraId="0CD98200" w14:textId="7D0A03BD" w:rsidR="0068045C" w:rsidRDefault="0068045C" w:rsidP="003C40EB">
      <w:pPr>
        <w:pStyle w:val="Body"/>
      </w:pPr>
      <w:r>
        <w:t xml:space="preserve">Note:  Place is the term used to describe a specific address or location.  </w:t>
      </w:r>
    </w:p>
    <w:p w14:paraId="5C2464BB" w14:textId="62285EC2" w:rsidR="00FF064C" w:rsidRDefault="00FF064C" w:rsidP="003C40EB">
      <w:pPr>
        <w:pStyle w:val="Body"/>
      </w:pPr>
      <w:r>
        <w:t>Service Site Validation</w:t>
      </w:r>
      <w:r w:rsidR="0068045C">
        <w:t xml:space="preserve"> allows the Buyer to determine if the Seller has created a Service Site at a given address and return the details about that Service Site.  </w:t>
      </w:r>
      <w:r w:rsidR="00E958A3">
        <w:t xml:space="preserve"> If a Service Site exists, the Buyer may refer to the Service Site Identifier for all other parts of the pre-ordering and ordering processes.</w:t>
      </w:r>
      <w:r w:rsidR="0068045C">
        <w:t xml:space="preserve"> </w:t>
      </w:r>
    </w:p>
    <w:p w14:paraId="3C6DD51A" w14:textId="0BF1342C" w:rsidR="00026402" w:rsidRDefault="00026402" w:rsidP="003C40EB">
      <w:pPr>
        <w:pStyle w:val="Body"/>
      </w:pPr>
      <w:r>
        <w:rPr>
          <w:noProof/>
        </w:rPr>
        <w:lastRenderedPageBreak/>
        <w:drawing>
          <wp:inline distT="0" distB="0" distL="0" distR="0" wp14:anchorId="08660D27" wp14:editId="31946B45">
            <wp:extent cx="6540022" cy="307374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69515" cy="3087604"/>
                    </a:xfrm>
                    <a:prstGeom prst="rect">
                      <a:avLst/>
                    </a:prstGeom>
                    <a:noFill/>
                  </pic:spPr>
                </pic:pic>
              </a:graphicData>
            </a:graphic>
          </wp:inline>
        </w:drawing>
      </w:r>
    </w:p>
    <w:p w14:paraId="6105635F" w14:textId="750CD7F6" w:rsidR="00026402" w:rsidRDefault="00026402" w:rsidP="00026402">
      <w:pPr>
        <w:pStyle w:val="Caption"/>
      </w:pPr>
      <w:bookmarkStart w:id="153" w:name="_Ref57892936"/>
      <w:bookmarkStart w:id="154" w:name="_Toc57893649"/>
      <w:bookmarkStart w:id="155" w:name="_Toc58502463"/>
      <w:bookmarkStart w:id="156" w:name="_Toc58925832"/>
      <w:r>
        <w:t xml:space="preserve">Figure </w:t>
      </w:r>
      <w:r w:rsidR="00572FC7">
        <w:fldChar w:fldCharType="begin"/>
      </w:r>
      <w:r w:rsidR="00572FC7">
        <w:instrText xml:space="preserve"> SEQ Figure \* ARABIC </w:instrText>
      </w:r>
      <w:r w:rsidR="00572FC7">
        <w:fldChar w:fldCharType="separate"/>
      </w:r>
      <w:r w:rsidR="00245068">
        <w:rPr>
          <w:noProof/>
        </w:rPr>
        <w:t>1</w:t>
      </w:r>
      <w:r w:rsidR="00572FC7">
        <w:rPr>
          <w:noProof/>
        </w:rPr>
        <w:fldChar w:fldCharType="end"/>
      </w:r>
      <w:bookmarkEnd w:id="153"/>
      <w:r>
        <w:t xml:space="preserve"> – Place to Site and Address Relationship</w:t>
      </w:r>
      <w:bookmarkEnd w:id="154"/>
      <w:bookmarkEnd w:id="155"/>
      <w:bookmarkEnd w:id="156"/>
    </w:p>
    <w:p w14:paraId="10818817" w14:textId="4169C64C" w:rsidR="00026402" w:rsidRPr="002C1E29" w:rsidRDefault="00026402" w:rsidP="002C1E29">
      <w:pPr>
        <w:pStyle w:val="Body"/>
      </w:pPr>
      <w:r>
        <w:fldChar w:fldCharType="begin"/>
      </w:r>
      <w:r>
        <w:instrText xml:space="preserve"> REF _Ref57892936 \h </w:instrText>
      </w:r>
      <w:r>
        <w:fldChar w:fldCharType="separate"/>
      </w:r>
      <w:r w:rsidR="00245068">
        <w:t xml:space="preserve">Figure </w:t>
      </w:r>
      <w:r w:rsidR="00245068">
        <w:rPr>
          <w:noProof/>
        </w:rPr>
        <w:t>1</w:t>
      </w:r>
      <w:r>
        <w:fldChar w:fldCharType="end"/>
      </w:r>
      <w:r>
        <w:t xml:space="preserve"> shows the relationship between a Place and Service Site or Address.  A Place can be identified by one or more Service Sites, Formatted Addresses, or Fielded Addresses.  A Geographic Point can be used to identify a single Place that includes the Latitude, Longitude, and Elevation.  </w:t>
      </w:r>
      <w:r w:rsidR="00667753">
        <w:t xml:space="preserve">A Geographic Address Identifier can be used to identify a single Place.  </w:t>
      </w:r>
    </w:p>
    <w:p w14:paraId="4635182C" w14:textId="0AA2739E" w:rsidR="0068045C" w:rsidRDefault="0068045C" w:rsidP="003C40EB">
      <w:pPr>
        <w:pStyle w:val="Body"/>
      </w:pPr>
      <w:r>
        <w:t xml:space="preserve">The Buyer uses a POQ to determine if the Seller can support one or more Products at a given </w:t>
      </w:r>
      <w:r w:rsidR="00E958A3">
        <w:t xml:space="preserve"> address</w:t>
      </w:r>
      <w:r>
        <w:t xml:space="preserve">.  Test requirements and test cases verify that the Buyer is able to create a POQ, retrieve a list of POQs based on Buyer specified </w:t>
      </w:r>
      <w:r w:rsidR="002E4E78">
        <w:t>filter criteria, retrieve the details on a specific POQ ID, register for the Seller to send them notifications on POQs, that the Seller</w:t>
      </w:r>
      <w:r w:rsidR="00BC6D68">
        <w:t xml:space="preserve"> responds correctly to requests from the Buyer</w:t>
      </w:r>
      <w:r w:rsidR="00C119C4">
        <w:t>,</w:t>
      </w:r>
      <w:r w:rsidR="00BC6D68">
        <w:t xml:space="preserve"> and </w:t>
      </w:r>
      <w:r w:rsidR="00C119C4">
        <w:t xml:space="preserve">that the Seller </w:t>
      </w:r>
      <w:r w:rsidR="002E4E78">
        <w:t xml:space="preserve">sends notifications on POQs correctly.  </w:t>
      </w:r>
    </w:p>
    <w:p w14:paraId="389BE6A4" w14:textId="0A7F8CAC" w:rsidR="000256E8" w:rsidRDefault="000256E8" w:rsidP="003C40EB">
      <w:pPr>
        <w:pStyle w:val="Body"/>
      </w:pPr>
      <w:bookmarkStart w:id="157" w:name="_Hlk58235856"/>
      <w:r>
        <w:t>The Buyer requests a Quote to determine the pricing for one or more Products.  Test requirements and test cases verify that the Buyer is able to create</w:t>
      </w:r>
      <w:r w:rsidR="005E7FE6">
        <w:t>, cancel, or reject</w:t>
      </w:r>
      <w:r>
        <w:t xml:space="preserve"> a Quote, retrieve a list of Quotes based on Buyer specific filter criteria</w:t>
      </w:r>
      <w:r w:rsidR="005E7FE6">
        <w:t>,</w:t>
      </w:r>
      <w:r>
        <w:t xml:space="preserve"> </w:t>
      </w:r>
      <w:r w:rsidR="005E7FE6">
        <w:t>r</w:t>
      </w:r>
      <w:r>
        <w:t xml:space="preserve">etrieve details on a specific Quote ID, register for the Seller to send them notifications on Quotes, </w:t>
      </w:r>
      <w:bookmarkStart w:id="158" w:name="_Hlk58835830"/>
      <w:r w:rsidR="00BC6D68">
        <w:t>that the Seller responds correctly to requests from the Buyer</w:t>
      </w:r>
      <w:bookmarkEnd w:id="158"/>
      <w:r w:rsidR="00C119C4">
        <w:t>,</w:t>
      </w:r>
      <w:r w:rsidR="00BC6D68">
        <w:t xml:space="preserve"> and </w:t>
      </w:r>
      <w:r>
        <w:t xml:space="preserve">that the Seller sends notifications on Quotes correctly.  </w:t>
      </w:r>
    </w:p>
    <w:bookmarkEnd w:id="157"/>
    <w:p w14:paraId="4A5505E6" w14:textId="625B541C" w:rsidR="005E7FE6" w:rsidRDefault="005E7FE6" w:rsidP="005E7FE6">
      <w:pPr>
        <w:pStyle w:val="Body"/>
      </w:pPr>
      <w:r>
        <w:t xml:space="preserve">The Buyer uses </w:t>
      </w:r>
      <w:r w:rsidR="00BC6D68">
        <w:t xml:space="preserve">Product </w:t>
      </w:r>
      <w:r>
        <w:t xml:space="preserve">Orders to request Product Fulfillment from a Seller.  Test requirements and test cases verify that the Buyer is able to create, cancel, or modify an Order, retrieve a list of Orders based on Buyer specific filter criteria, retrieve details on a specific Order ID, register for the Seller to send them notifications on Order, </w:t>
      </w:r>
      <w:r w:rsidR="00BC6D68">
        <w:t>that the Seller responds correctly to requests from the Buyer</w:t>
      </w:r>
      <w:r w:rsidR="00C119C4">
        <w:t>, and</w:t>
      </w:r>
      <w:r w:rsidR="00BC6D68">
        <w:t xml:space="preserve"> </w:t>
      </w:r>
      <w:r>
        <w:t xml:space="preserve">that the Seller sends notifications on Orders correctly.  </w:t>
      </w:r>
    </w:p>
    <w:p w14:paraId="031E3B38" w14:textId="660E8808" w:rsidR="00BC6D68" w:rsidRDefault="00BC6D68" w:rsidP="005E7FE6">
      <w:pPr>
        <w:pStyle w:val="Body"/>
      </w:pPr>
      <w:r>
        <w:t>The Buyer uses Product Inventory to retrieve information from the Seller about a Product ID.  Test requirements and test cases verify that the Buyer is able to retrieve a list of Products</w:t>
      </w:r>
      <w:r w:rsidR="00C119C4">
        <w:t xml:space="preserve"> matching Buyer filter criteria, </w:t>
      </w:r>
      <w:r>
        <w:t>retrieve a specific Product by Product ID</w:t>
      </w:r>
      <w:r w:rsidR="00C119C4">
        <w:t xml:space="preserve">, and </w:t>
      </w:r>
      <w:r>
        <w:t xml:space="preserve">that the Seller responds correctly to requests from the Buyer.  </w:t>
      </w:r>
    </w:p>
    <w:p w14:paraId="54E47354" w14:textId="02F286EC" w:rsidR="00A90D07" w:rsidRDefault="00A90D07" w:rsidP="00A90D07">
      <w:pPr>
        <w:pStyle w:val="Heading2"/>
      </w:pPr>
      <w:bookmarkStart w:id="159" w:name="_Toc57893963"/>
      <w:bookmarkStart w:id="160" w:name="_Toc57894487"/>
      <w:bookmarkStart w:id="161" w:name="_Toc58502338"/>
      <w:bookmarkStart w:id="162" w:name="_Toc58925724"/>
      <w:r>
        <w:lastRenderedPageBreak/>
        <w:t>Explanation of Document Formatting</w:t>
      </w:r>
      <w:bookmarkEnd w:id="159"/>
      <w:bookmarkEnd w:id="160"/>
      <w:bookmarkEnd w:id="161"/>
      <w:bookmarkEnd w:id="162"/>
    </w:p>
    <w:p w14:paraId="3D11ACAE" w14:textId="5E6DBFD5" w:rsidR="00D810D4" w:rsidRDefault="00A90D07" w:rsidP="00A90D07">
      <w:pPr>
        <w:pStyle w:val="Body"/>
      </w:pPr>
      <w:r>
        <w:t xml:space="preserve">Each section of this document, which covers a part of the pre-order or order process, is divided into sub-sections.  Each section contains applicable sequence diagrams which provide a </w:t>
      </w:r>
      <w:r w:rsidR="00564279">
        <w:t>high-level</w:t>
      </w:r>
      <w:r>
        <w:t xml:space="preserve"> view of the process described in that section of the document.  </w:t>
      </w:r>
    </w:p>
    <w:p w14:paraId="4392DDE7" w14:textId="3036B02E" w:rsidR="00A90D07" w:rsidRDefault="00A90D07" w:rsidP="00A90D07">
      <w:pPr>
        <w:pStyle w:val="Body"/>
      </w:pPr>
      <w:r>
        <w:t>This is followed by a table or tables with all requirements from the applicable Business Requirement and Use Case document(s) that address the portion of the process covered in the section.  These tables are all formatted as follows:</w:t>
      </w:r>
    </w:p>
    <w:p w14:paraId="20912368" w14:textId="59FDD101" w:rsidR="00A90D07" w:rsidRDefault="00A90D07" w:rsidP="00A90D07">
      <w:pPr>
        <w:pStyle w:val="Body"/>
        <w:numPr>
          <w:ilvl w:val="0"/>
          <w:numId w:val="25"/>
        </w:numPr>
      </w:pPr>
      <w:r>
        <w:t>Requirement number</w:t>
      </w:r>
    </w:p>
    <w:p w14:paraId="06113D4A" w14:textId="77777777" w:rsidR="00D810D4" w:rsidRDefault="00A90D07" w:rsidP="00A90D07">
      <w:pPr>
        <w:pStyle w:val="Body"/>
        <w:numPr>
          <w:ilvl w:val="0"/>
          <w:numId w:val="25"/>
        </w:numPr>
      </w:pPr>
      <w:r>
        <w:t xml:space="preserve">Entity which indicates if this requirement is included in verification of the </w:t>
      </w:r>
    </w:p>
    <w:p w14:paraId="209CBD49" w14:textId="77777777" w:rsidR="00D810D4" w:rsidRDefault="00A90D07" w:rsidP="00D810D4">
      <w:pPr>
        <w:pStyle w:val="Body"/>
        <w:numPr>
          <w:ilvl w:val="1"/>
          <w:numId w:val="25"/>
        </w:numPr>
      </w:pPr>
      <w:r>
        <w:t xml:space="preserve">Seller implementation (shown by an S) </w:t>
      </w:r>
    </w:p>
    <w:p w14:paraId="000B3421" w14:textId="77777777" w:rsidR="00D810D4" w:rsidRDefault="00A90D07" w:rsidP="00D810D4">
      <w:pPr>
        <w:pStyle w:val="Body"/>
        <w:numPr>
          <w:ilvl w:val="1"/>
          <w:numId w:val="25"/>
        </w:numPr>
      </w:pPr>
      <w:r>
        <w:t xml:space="preserve">Buyer implementation (shown by a B) </w:t>
      </w:r>
    </w:p>
    <w:p w14:paraId="22EFE43C" w14:textId="4774943D" w:rsidR="00A90D07" w:rsidRDefault="00D810D4" w:rsidP="00645BE1">
      <w:pPr>
        <w:pStyle w:val="Body"/>
        <w:numPr>
          <w:ilvl w:val="1"/>
          <w:numId w:val="25"/>
        </w:numPr>
      </w:pPr>
      <w:r>
        <w:t>B</w:t>
      </w:r>
      <w:r w:rsidR="00A90D07">
        <w:t xml:space="preserve">oth implementations (shown by a SB).  </w:t>
      </w:r>
    </w:p>
    <w:p w14:paraId="7F995F25" w14:textId="77777777" w:rsidR="00D810D4" w:rsidRDefault="00A90D07" w:rsidP="00A90D07">
      <w:pPr>
        <w:pStyle w:val="Body"/>
        <w:numPr>
          <w:ilvl w:val="0"/>
          <w:numId w:val="25"/>
        </w:numPr>
      </w:pPr>
      <w:r>
        <w:t xml:space="preserve">Each requirement is identified as </w:t>
      </w:r>
      <w:r w:rsidR="00D810D4">
        <w:t xml:space="preserve">Tested </w:t>
      </w:r>
      <w:r>
        <w:t xml:space="preserve">yes or no.  </w:t>
      </w:r>
    </w:p>
    <w:p w14:paraId="6CB5BC33" w14:textId="77777777" w:rsidR="00D810D4" w:rsidRDefault="00A90D07" w:rsidP="00D810D4">
      <w:pPr>
        <w:pStyle w:val="Body"/>
        <w:numPr>
          <w:ilvl w:val="1"/>
          <w:numId w:val="25"/>
        </w:numPr>
      </w:pPr>
      <w:r>
        <w:t>Y indicates that the requirement is verified by the test requirements and test cases</w:t>
      </w:r>
    </w:p>
    <w:p w14:paraId="35F04FC8" w14:textId="758F7C4C" w:rsidR="00A90D07" w:rsidRDefault="00054813" w:rsidP="00D810D4">
      <w:pPr>
        <w:pStyle w:val="Body"/>
        <w:numPr>
          <w:ilvl w:val="1"/>
          <w:numId w:val="25"/>
        </w:numPr>
      </w:pPr>
      <w:r>
        <w:t>N indicates that the requirement is not verified by the test requirements and test cases.</w:t>
      </w:r>
    </w:p>
    <w:p w14:paraId="1CA05F1B" w14:textId="29D68D2F" w:rsidR="00D810D4" w:rsidRDefault="00D810D4" w:rsidP="00D810D4">
      <w:pPr>
        <w:pStyle w:val="Body"/>
        <w:numPr>
          <w:ilvl w:val="0"/>
          <w:numId w:val="25"/>
        </w:numPr>
      </w:pPr>
      <w:r>
        <w:t>The Test Case</w:t>
      </w:r>
      <w:r w:rsidR="00D12ABB">
        <w:t>(s)</w:t>
      </w:r>
      <w:r>
        <w:t xml:space="preserve"> which </w:t>
      </w:r>
      <w:r w:rsidR="00D12ABB">
        <w:t>are</w:t>
      </w:r>
      <w:r>
        <w:t xml:space="preserve"> used to verify the requirement</w:t>
      </w:r>
    </w:p>
    <w:p w14:paraId="4675DB3E" w14:textId="5ED77667" w:rsidR="00D810D4" w:rsidRDefault="00D810D4" w:rsidP="00D810D4">
      <w:pPr>
        <w:pStyle w:val="Body"/>
        <w:numPr>
          <w:ilvl w:val="0"/>
          <w:numId w:val="25"/>
        </w:numPr>
      </w:pPr>
      <w:r>
        <w:t>The applicable API which has implemented the requirement</w:t>
      </w:r>
    </w:p>
    <w:p w14:paraId="0AE64827" w14:textId="64394204" w:rsidR="00D810D4" w:rsidRDefault="00D810D4" w:rsidP="00D810D4">
      <w:pPr>
        <w:pStyle w:val="Body"/>
        <w:numPr>
          <w:ilvl w:val="0"/>
          <w:numId w:val="25"/>
        </w:numPr>
      </w:pPr>
      <w:r>
        <w:t>Any comments</w:t>
      </w:r>
    </w:p>
    <w:p w14:paraId="32E19FA4" w14:textId="77777777" w:rsidR="008438DA" w:rsidRDefault="00D810D4" w:rsidP="00D810D4">
      <w:pPr>
        <w:pStyle w:val="Body"/>
      </w:pPr>
      <w:r>
        <w:t xml:space="preserve">For the purpose of this document, a requirement that is shown as Tested = Y is  verified in one or more Test Cases.  A requirement that is shown as Tested = N is considered either desirable or optional for an implementation.  </w:t>
      </w:r>
      <w:r w:rsidR="008438DA">
        <w:t>As an example, a requirement that indicates a Buyer or Seller should or may include attributes in their request or response is not tested.  A requirement that mandates that the Buyer or Seller include attributes in their request or response is tested.</w:t>
      </w:r>
    </w:p>
    <w:p w14:paraId="7A49C08A" w14:textId="77777777" w:rsidR="008438DA" w:rsidRDefault="008438DA" w:rsidP="00D810D4">
      <w:pPr>
        <w:pStyle w:val="Body"/>
      </w:pPr>
      <w:r>
        <w:t>Each section then continues with the Test Cases that are used to verify that the requirements indicated as Tested = Y are implemented correctly.  Each table that defines a Test Case includes the following:</w:t>
      </w:r>
    </w:p>
    <w:p w14:paraId="03A680C7" w14:textId="472D64AC" w:rsidR="00D810D4" w:rsidRDefault="008438DA" w:rsidP="008438DA">
      <w:pPr>
        <w:pStyle w:val="Body"/>
        <w:numPr>
          <w:ilvl w:val="0"/>
          <w:numId w:val="26"/>
        </w:numPr>
      </w:pPr>
      <w:r>
        <w:t>Entity which describes if this is a Buyer or Seller request, response, or notification</w:t>
      </w:r>
    </w:p>
    <w:p w14:paraId="0384C562" w14:textId="5E27A2E2" w:rsidR="008438DA" w:rsidRDefault="008438DA" w:rsidP="008438DA">
      <w:pPr>
        <w:pStyle w:val="Body"/>
        <w:numPr>
          <w:ilvl w:val="0"/>
          <w:numId w:val="26"/>
        </w:numPr>
      </w:pPr>
      <w:r>
        <w:t xml:space="preserve">TC Step which describes </w:t>
      </w:r>
      <w:r w:rsidR="00A63033">
        <w:t>what occurs in this step of the Test Case</w:t>
      </w:r>
    </w:p>
    <w:p w14:paraId="31A0B04A" w14:textId="65C816DA" w:rsidR="00A63033" w:rsidRDefault="00A63033" w:rsidP="008438DA">
      <w:pPr>
        <w:pStyle w:val="Body"/>
        <w:numPr>
          <w:ilvl w:val="0"/>
          <w:numId w:val="26"/>
        </w:numPr>
      </w:pPr>
      <w:r>
        <w:t>Verified Requirements which define which requirements are verified by this Test Case</w:t>
      </w:r>
    </w:p>
    <w:p w14:paraId="4821861B" w14:textId="7550AA69" w:rsidR="00A63033" w:rsidRDefault="00A63033" w:rsidP="008438DA">
      <w:pPr>
        <w:pStyle w:val="Body"/>
        <w:numPr>
          <w:ilvl w:val="0"/>
          <w:numId w:val="26"/>
        </w:numPr>
      </w:pPr>
      <w:r>
        <w:lastRenderedPageBreak/>
        <w:t>Any comments</w:t>
      </w:r>
    </w:p>
    <w:p w14:paraId="2D2EC009" w14:textId="631445A4" w:rsidR="00A90D07" w:rsidRDefault="00A63033" w:rsidP="00A90D07">
      <w:pPr>
        <w:pStyle w:val="Body"/>
      </w:pPr>
      <w:r>
        <w:t>Each Test Case is followed by references to sample JSON GET or POST functions.  These can be used by anyone developing a test plan to define the steps in the test plan.</w:t>
      </w:r>
    </w:p>
    <w:p w14:paraId="1BC0840A" w14:textId="0B0C4653" w:rsidR="00D92C22" w:rsidRPr="00A90D07" w:rsidRDefault="00D92C22" w:rsidP="00D92C22">
      <w:pPr>
        <w:pStyle w:val="EditorNote"/>
      </w:pPr>
      <w:r>
        <w:t>POSTMAN scripts will be provided in a later release of the document.</w:t>
      </w:r>
    </w:p>
    <w:p w14:paraId="7A472793" w14:textId="4485FE21" w:rsidR="005E7303" w:rsidRDefault="005E7303">
      <w:pPr>
        <w:rPr>
          <w:szCs w:val="24"/>
        </w:rPr>
      </w:pPr>
      <w:r>
        <w:br w:type="page"/>
      </w:r>
    </w:p>
    <w:p w14:paraId="63730337" w14:textId="0901E98E" w:rsidR="005E7303" w:rsidRDefault="005E7303" w:rsidP="005E7303">
      <w:pPr>
        <w:pStyle w:val="Heading1"/>
      </w:pPr>
      <w:bookmarkStart w:id="163" w:name="_Toc57893964"/>
      <w:bookmarkStart w:id="164" w:name="_Toc57894488"/>
      <w:bookmarkStart w:id="165" w:name="_Toc58502339"/>
      <w:bookmarkStart w:id="166" w:name="_Toc58925725"/>
      <w:r>
        <w:lastRenderedPageBreak/>
        <w:t>Address Validation Test Requirements and Test Cases</w:t>
      </w:r>
      <w:bookmarkEnd w:id="163"/>
      <w:bookmarkEnd w:id="164"/>
      <w:bookmarkEnd w:id="165"/>
      <w:bookmarkEnd w:id="166"/>
    </w:p>
    <w:p w14:paraId="5E58B9B4" w14:textId="77777777" w:rsidR="00054813" w:rsidRDefault="00054813">
      <w:r>
        <w:t>The Address Validation test requirements and test cases are defined in this section.</w:t>
      </w:r>
    </w:p>
    <w:p w14:paraId="41E75970" w14:textId="33D21296" w:rsidR="007107DC" w:rsidRDefault="007107DC" w:rsidP="00054813">
      <w:pPr>
        <w:pStyle w:val="Heading2"/>
        <w:rPr>
          <w:szCs w:val="24"/>
        </w:rPr>
      </w:pPr>
      <w:bookmarkStart w:id="167" w:name="_Toc57893965"/>
      <w:bookmarkStart w:id="168" w:name="_Toc57894489"/>
      <w:bookmarkStart w:id="169" w:name="_Toc58502340"/>
      <w:bookmarkStart w:id="170" w:name="_Toc58925726"/>
      <w:r>
        <w:rPr>
          <w:szCs w:val="24"/>
        </w:rPr>
        <w:t>Address Validation Sequence Diagram</w:t>
      </w:r>
      <w:bookmarkEnd w:id="167"/>
      <w:bookmarkEnd w:id="168"/>
      <w:bookmarkEnd w:id="169"/>
      <w:bookmarkEnd w:id="170"/>
    </w:p>
    <w:p w14:paraId="1D1FD0C6" w14:textId="623E6102" w:rsidR="007107DC" w:rsidRDefault="007107DC" w:rsidP="007107DC">
      <w:pPr>
        <w:pStyle w:val="Body"/>
      </w:pPr>
      <w:r>
        <w:t xml:space="preserve">The Address Validation Sequence Diagram is shown in </w:t>
      </w:r>
      <w:r w:rsidR="00290019">
        <w:fldChar w:fldCharType="begin"/>
      </w:r>
      <w:r w:rsidR="00290019">
        <w:instrText xml:space="preserve"> REF _Ref56081054 \h </w:instrText>
      </w:r>
      <w:r w:rsidR="00290019">
        <w:fldChar w:fldCharType="separate"/>
      </w:r>
      <w:r w:rsidR="00245068">
        <w:t xml:space="preserve">Figure </w:t>
      </w:r>
      <w:r w:rsidR="00245068">
        <w:rPr>
          <w:noProof/>
        </w:rPr>
        <w:t>2</w:t>
      </w:r>
      <w:r w:rsidR="00290019">
        <w:fldChar w:fldCharType="end"/>
      </w:r>
      <w:r w:rsidR="00290019">
        <w:t>.</w:t>
      </w:r>
    </w:p>
    <w:p w14:paraId="6C87F2C9" w14:textId="07D89029" w:rsidR="007107DC" w:rsidRDefault="007107DC" w:rsidP="007107DC">
      <w:pPr>
        <w:pStyle w:val="Body"/>
      </w:pPr>
    </w:p>
    <w:p w14:paraId="7A6C13BC" w14:textId="6AC5DE8A" w:rsidR="0051753F" w:rsidRDefault="00FE3C08" w:rsidP="007107DC">
      <w:pPr>
        <w:pStyle w:val="Body"/>
      </w:pPr>
      <w:r>
        <w:rPr>
          <w:noProof/>
        </w:rPr>
        <w:drawing>
          <wp:inline distT="0" distB="0" distL="0" distR="0" wp14:anchorId="43F73205" wp14:editId="0D79C41D">
            <wp:extent cx="5943600" cy="25628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4">
                      <a:extLst>
                        <a:ext uri="{28A0092B-C50C-407E-A947-70E740481C1C}">
                          <a14:useLocalDpi xmlns:a14="http://schemas.microsoft.com/office/drawing/2010/main" val="0"/>
                        </a:ext>
                      </a:extLst>
                    </a:blip>
                    <a:stretch>
                      <a:fillRect/>
                    </a:stretch>
                  </pic:blipFill>
                  <pic:spPr>
                    <a:xfrm>
                      <a:off x="0" y="0"/>
                      <a:ext cx="5943600" cy="2562860"/>
                    </a:xfrm>
                    <a:prstGeom prst="rect">
                      <a:avLst/>
                    </a:prstGeom>
                  </pic:spPr>
                </pic:pic>
              </a:graphicData>
            </a:graphic>
          </wp:inline>
        </w:drawing>
      </w:r>
    </w:p>
    <w:p w14:paraId="341D8237" w14:textId="13E35497" w:rsidR="007107DC" w:rsidRPr="007107DC" w:rsidRDefault="007107DC" w:rsidP="007107DC">
      <w:pPr>
        <w:pStyle w:val="Caption"/>
      </w:pPr>
      <w:bookmarkStart w:id="171" w:name="_Ref56081054"/>
      <w:bookmarkStart w:id="172" w:name="_Toc57893650"/>
      <w:bookmarkStart w:id="173" w:name="_Toc58502464"/>
      <w:bookmarkStart w:id="174" w:name="_Toc58925833"/>
      <w:r>
        <w:t xml:space="preserve">Figure </w:t>
      </w:r>
      <w:r w:rsidR="00572FC7">
        <w:fldChar w:fldCharType="begin"/>
      </w:r>
      <w:r w:rsidR="00572FC7">
        <w:instrText xml:space="preserve"> SEQ Figure \* ARABIC </w:instrText>
      </w:r>
      <w:r w:rsidR="00572FC7">
        <w:fldChar w:fldCharType="separate"/>
      </w:r>
      <w:r w:rsidR="00245068">
        <w:rPr>
          <w:noProof/>
        </w:rPr>
        <w:t>2</w:t>
      </w:r>
      <w:r w:rsidR="00572FC7">
        <w:rPr>
          <w:noProof/>
        </w:rPr>
        <w:fldChar w:fldCharType="end"/>
      </w:r>
      <w:bookmarkEnd w:id="171"/>
      <w:r>
        <w:t xml:space="preserve"> – Address Validation Sequence Diagram</w:t>
      </w:r>
      <w:bookmarkEnd w:id="172"/>
      <w:bookmarkEnd w:id="173"/>
      <w:bookmarkEnd w:id="174"/>
    </w:p>
    <w:p w14:paraId="242BEF55" w14:textId="1D78E49F" w:rsidR="00054813" w:rsidRPr="00054813" w:rsidRDefault="00054813" w:rsidP="00054813">
      <w:pPr>
        <w:pStyle w:val="Heading2"/>
        <w:rPr>
          <w:szCs w:val="24"/>
        </w:rPr>
      </w:pPr>
      <w:bookmarkStart w:id="175" w:name="_Toc57893966"/>
      <w:bookmarkStart w:id="176" w:name="_Toc57894490"/>
      <w:bookmarkStart w:id="177" w:name="_Toc58502341"/>
      <w:bookmarkStart w:id="178" w:name="_Toc58925727"/>
      <w:r>
        <w:t>MEF 79, MEF 79.0.1, and MEF 79.0.2 Requirements</w:t>
      </w:r>
      <w:bookmarkEnd w:id="175"/>
      <w:bookmarkEnd w:id="176"/>
      <w:bookmarkEnd w:id="177"/>
      <w:bookmarkEnd w:id="178"/>
    </w:p>
    <w:p w14:paraId="26C846FF" w14:textId="0B58908A" w:rsidR="00AC5123" w:rsidRDefault="00054813" w:rsidP="00F437A7">
      <w:pPr>
        <w:pStyle w:val="Body"/>
      </w:pPr>
      <w:r>
        <w:t xml:space="preserve">All </w:t>
      </w:r>
      <w:r w:rsidR="004463DA">
        <w:t xml:space="preserve">Address Validation </w:t>
      </w:r>
      <w:r>
        <w:t>requirements from MEF 79</w:t>
      </w:r>
      <w:r w:rsidR="004463DA">
        <w:t xml:space="preserve"> </w:t>
      </w:r>
      <w:r w:rsidR="004463DA">
        <w:fldChar w:fldCharType="begin"/>
      </w:r>
      <w:r w:rsidR="004463DA">
        <w:instrText xml:space="preserve"> REF _Ref55388733 \r \h </w:instrText>
      </w:r>
      <w:r w:rsidR="004463DA">
        <w:fldChar w:fldCharType="separate"/>
      </w:r>
      <w:r w:rsidR="00245068">
        <w:t>[5]</w:t>
      </w:r>
      <w:r w:rsidR="004463DA">
        <w:fldChar w:fldCharType="end"/>
      </w:r>
      <w:r w:rsidR="00FE3C08">
        <w:t xml:space="preserve">, MEF 79.0.1 </w:t>
      </w:r>
      <w:r w:rsidR="00FE3C08">
        <w:fldChar w:fldCharType="begin"/>
      </w:r>
      <w:r w:rsidR="00FE3C08">
        <w:instrText xml:space="preserve"> REF _Ref55388766 \r \h </w:instrText>
      </w:r>
      <w:r w:rsidR="00FE3C08">
        <w:fldChar w:fldCharType="separate"/>
      </w:r>
      <w:r w:rsidR="00245068">
        <w:t>[6]</w:t>
      </w:r>
      <w:r w:rsidR="00FE3C08">
        <w:fldChar w:fldCharType="end"/>
      </w:r>
      <w:r w:rsidR="00FE3C08">
        <w:t>,</w:t>
      </w:r>
      <w:r>
        <w:t xml:space="preserve"> and MEF 79.0.2</w:t>
      </w:r>
      <w:r w:rsidR="004463DA">
        <w:t xml:space="preserve"> </w:t>
      </w:r>
      <w:r w:rsidR="004463DA">
        <w:fldChar w:fldCharType="begin"/>
      </w:r>
      <w:r w:rsidR="004463DA">
        <w:instrText xml:space="preserve"> REF _Ref55388746 \r \h </w:instrText>
      </w:r>
      <w:r w:rsidR="004463DA">
        <w:fldChar w:fldCharType="separate"/>
      </w:r>
      <w:r w:rsidR="00245068">
        <w:t>[7]</w:t>
      </w:r>
      <w:r w:rsidR="004463DA">
        <w:fldChar w:fldCharType="end"/>
      </w:r>
      <w:r w:rsidR="005C02DA">
        <w:t xml:space="preserve"> </w:t>
      </w:r>
      <w:r>
        <w:t xml:space="preserve">are shown in the following tables.  </w:t>
      </w:r>
    </w:p>
    <w:p w14:paraId="2A48E1D3" w14:textId="445FB5A5" w:rsidR="00584D7E" w:rsidRDefault="00584D7E" w:rsidP="00AC5123">
      <w:pPr>
        <w:pStyle w:val="Heading3"/>
      </w:pPr>
      <w:bookmarkStart w:id="179" w:name="_Toc58502342"/>
      <w:bookmarkStart w:id="180" w:name="_Toc58925728"/>
      <w:r>
        <w:t>MEF 79 Requirements</w:t>
      </w:r>
      <w:bookmarkEnd w:id="179"/>
      <w:bookmarkEnd w:id="180"/>
    </w:p>
    <w:p w14:paraId="6571BF95" w14:textId="601D171D" w:rsidR="00584D7E" w:rsidRDefault="00584D7E" w:rsidP="00584D7E">
      <w:pPr>
        <w:pStyle w:val="Body"/>
      </w:pPr>
      <w:bookmarkStart w:id="181" w:name="_Hlk55556057"/>
      <w:r>
        <w:t xml:space="preserve">The requirements from MEF 79 </w:t>
      </w:r>
      <w:r>
        <w:fldChar w:fldCharType="begin"/>
      </w:r>
      <w:r>
        <w:instrText xml:space="preserve"> REF _Ref55388733 \r \h </w:instrText>
      </w:r>
      <w:r>
        <w:fldChar w:fldCharType="separate"/>
      </w:r>
      <w:r w:rsidR="00245068">
        <w:t>[5]</w:t>
      </w:r>
      <w:r>
        <w:fldChar w:fldCharType="end"/>
      </w:r>
      <w:r>
        <w:t xml:space="preserve"> are shown in </w:t>
      </w:r>
      <w:r>
        <w:fldChar w:fldCharType="begin"/>
      </w:r>
      <w:r>
        <w:instrText xml:space="preserve"> REF _Ref55555629 \h </w:instrText>
      </w:r>
      <w:r>
        <w:fldChar w:fldCharType="separate"/>
      </w:r>
      <w:r w:rsidR="00245068">
        <w:t xml:space="preserve">Table </w:t>
      </w:r>
      <w:r w:rsidR="00245068">
        <w:rPr>
          <w:noProof/>
        </w:rPr>
        <w:t>4</w:t>
      </w:r>
      <w:r>
        <w:fldChar w:fldCharType="end"/>
      </w:r>
      <w:r>
        <w:t>.</w:t>
      </w:r>
    </w:p>
    <w:bookmarkEnd w:id="181"/>
    <w:p w14:paraId="7CC98A2F" w14:textId="77777777" w:rsidR="007F4954" w:rsidRPr="00584D7E" w:rsidRDefault="007F4954" w:rsidP="00584D7E">
      <w:pPr>
        <w:pStyle w:val="Body"/>
      </w:pPr>
    </w:p>
    <w:tbl>
      <w:tblPr>
        <w:tblStyle w:val="TableGrid"/>
        <w:tblW w:w="0" w:type="auto"/>
        <w:tblLayout w:type="fixed"/>
        <w:tblLook w:val="04A0" w:firstRow="1" w:lastRow="0" w:firstColumn="1" w:lastColumn="0" w:noHBand="0" w:noVBand="1"/>
      </w:tblPr>
      <w:tblGrid>
        <w:gridCol w:w="1477"/>
        <w:gridCol w:w="1218"/>
        <w:gridCol w:w="1170"/>
        <w:gridCol w:w="1800"/>
        <w:gridCol w:w="2302"/>
        <w:gridCol w:w="1383"/>
      </w:tblGrid>
      <w:tr w:rsidR="002F1DEC" w14:paraId="04BA4959" w14:textId="77777777" w:rsidTr="00A81C4E">
        <w:trPr>
          <w:tblHeader/>
        </w:trPr>
        <w:tc>
          <w:tcPr>
            <w:tcW w:w="1477" w:type="dxa"/>
          </w:tcPr>
          <w:p w14:paraId="116C4106" w14:textId="77777777" w:rsidR="002F1DEC" w:rsidRDefault="002F1DEC" w:rsidP="00C23DE7">
            <w:pPr>
              <w:pStyle w:val="Tableheading"/>
              <w:jc w:val="center"/>
            </w:pPr>
            <w:bookmarkStart w:id="182" w:name="_Hlk55556115"/>
            <w:r>
              <w:t>Requirement</w:t>
            </w:r>
          </w:p>
        </w:tc>
        <w:tc>
          <w:tcPr>
            <w:tcW w:w="1218" w:type="dxa"/>
          </w:tcPr>
          <w:p w14:paraId="01074E7D" w14:textId="77777777" w:rsidR="002F1DEC" w:rsidRDefault="002F1DEC" w:rsidP="00C23DE7">
            <w:pPr>
              <w:pStyle w:val="Tableheading"/>
              <w:jc w:val="center"/>
            </w:pPr>
            <w:r>
              <w:t>Entity</w:t>
            </w:r>
          </w:p>
        </w:tc>
        <w:tc>
          <w:tcPr>
            <w:tcW w:w="1170" w:type="dxa"/>
          </w:tcPr>
          <w:p w14:paraId="105AB395" w14:textId="10C6F7CD" w:rsidR="002F1DEC" w:rsidRDefault="00A63033" w:rsidP="00C23DE7">
            <w:pPr>
              <w:pStyle w:val="Tableheading"/>
              <w:jc w:val="center"/>
            </w:pPr>
            <w:r>
              <w:t>Tested</w:t>
            </w:r>
          </w:p>
        </w:tc>
        <w:tc>
          <w:tcPr>
            <w:tcW w:w="1800" w:type="dxa"/>
          </w:tcPr>
          <w:p w14:paraId="02A80804" w14:textId="24BBE34B" w:rsidR="002F1DEC" w:rsidRDefault="00A63033" w:rsidP="00C23DE7">
            <w:pPr>
              <w:pStyle w:val="Tableheading"/>
              <w:jc w:val="center"/>
            </w:pPr>
            <w:r>
              <w:t>Test Case</w:t>
            </w:r>
            <w:r w:rsidR="00AC5123">
              <w:t>(s)</w:t>
            </w:r>
          </w:p>
        </w:tc>
        <w:tc>
          <w:tcPr>
            <w:tcW w:w="2302" w:type="dxa"/>
          </w:tcPr>
          <w:p w14:paraId="2B9198DD" w14:textId="473ED7A4" w:rsidR="002F1DEC" w:rsidRDefault="002F1DEC" w:rsidP="00C23DE7">
            <w:pPr>
              <w:pStyle w:val="Tableheading"/>
              <w:jc w:val="center"/>
            </w:pPr>
            <w:r>
              <w:t>API</w:t>
            </w:r>
            <w:r w:rsidR="002449FC">
              <w:t xml:space="preserve"> Version</w:t>
            </w:r>
          </w:p>
        </w:tc>
        <w:tc>
          <w:tcPr>
            <w:tcW w:w="1383" w:type="dxa"/>
          </w:tcPr>
          <w:p w14:paraId="034838DE" w14:textId="62D54A55" w:rsidR="002F1DEC" w:rsidRDefault="002F1DEC" w:rsidP="00C23DE7">
            <w:pPr>
              <w:pStyle w:val="Tableheading"/>
              <w:jc w:val="center"/>
            </w:pPr>
            <w:r>
              <w:t>Comment</w:t>
            </w:r>
          </w:p>
        </w:tc>
      </w:tr>
      <w:tr w:rsidR="002F1DEC" w14:paraId="0A85DAB5" w14:textId="77777777" w:rsidTr="00A81C4E">
        <w:tc>
          <w:tcPr>
            <w:tcW w:w="1477" w:type="dxa"/>
          </w:tcPr>
          <w:p w14:paraId="799C9FFF" w14:textId="77777777" w:rsidR="002F1DEC" w:rsidRDefault="002F1DEC" w:rsidP="0028136F">
            <w:pPr>
              <w:pStyle w:val="Tablecell"/>
            </w:pPr>
            <w:r>
              <w:t>R1</w:t>
            </w:r>
          </w:p>
        </w:tc>
        <w:tc>
          <w:tcPr>
            <w:tcW w:w="1218" w:type="dxa"/>
          </w:tcPr>
          <w:p w14:paraId="08B2F134" w14:textId="77777777" w:rsidR="002F1DEC" w:rsidRDefault="002F1DEC" w:rsidP="00A81C4E">
            <w:pPr>
              <w:pStyle w:val="Tablecell"/>
              <w:jc w:val="center"/>
            </w:pPr>
            <w:r>
              <w:t>S</w:t>
            </w:r>
          </w:p>
        </w:tc>
        <w:tc>
          <w:tcPr>
            <w:tcW w:w="1170" w:type="dxa"/>
          </w:tcPr>
          <w:p w14:paraId="53DC07C5" w14:textId="77777777" w:rsidR="002F1DEC" w:rsidRDefault="002F1DEC" w:rsidP="00A81C4E">
            <w:pPr>
              <w:pStyle w:val="Tablecell"/>
              <w:jc w:val="center"/>
            </w:pPr>
            <w:r>
              <w:t>Y</w:t>
            </w:r>
          </w:p>
        </w:tc>
        <w:tc>
          <w:tcPr>
            <w:tcW w:w="1800" w:type="dxa"/>
          </w:tcPr>
          <w:p w14:paraId="3B22ED07" w14:textId="0F366927" w:rsidR="002F1DEC" w:rsidRDefault="002F1DEC" w:rsidP="0028136F">
            <w:pPr>
              <w:pStyle w:val="Tablecell"/>
            </w:pPr>
          </w:p>
        </w:tc>
        <w:tc>
          <w:tcPr>
            <w:tcW w:w="2302" w:type="dxa"/>
          </w:tcPr>
          <w:p w14:paraId="6673A06F" w14:textId="230D4450" w:rsidR="002F1DEC" w:rsidRDefault="002F1DEC" w:rsidP="0028136F">
            <w:pPr>
              <w:pStyle w:val="Tablecell"/>
            </w:pPr>
          </w:p>
        </w:tc>
        <w:tc>
          <w:tcPr>
            <w:tcW w:w="1383" w:type="dxa"/>
          </w:tcPr>
          <w:p w14:paraId="45EC04ED" w14:textId="0BA2250A" w:rsidR="002F1DEC" w:rsidRDefault="002F1DEC" w:rsidP="0028136F">
            <w:pPr>
              <w:pStyle w:val="Tablecell"/>
            </w:pPr>
          </w:p>
        </w:tc>
      </w:tr>
      <w:tr w:rsidR="002F1DEC" w14:paraId="7FA35AC0" w14:textId="77777777" w:rsidTr="00A81C4E">
        <w:tc>
          <w:tcPr>
            <w:tcW w:w="1477" w:type="dxa"/>
          </w:tcPr>
          <w:p w14:paraId="4C2406BA" w14:textId="77777777" w:rsidR="002F1DEC" w:rsidRDefault="002F1DEC" w:rsidP="0028136F">
            <w:pPr>
              <w:pStyle w:val="Tablecell"/>
            </w:pPr>
            <w:r>
              <w:t>D1</w:t>
            </w:r>
          </w:p>
        </w:tc>
        <w:tc>
          <w:tcPr>
            <w:tcW w:w="1218" w:type="dxa"/>
          </w:tcPr>
          <w:p w14:paraId="1D22F785" w14:textId="77777777" w:rsidR="002F1DEC" w:rsidRDefault="002F1DEC" w:rsidP="00A81C4E">
            <w:pPr>
              <w:pStyle w:val="Tablecell"/>
              <w:jc w:val="center"/>
            </w:pPr>
            <w:r>
              <w:t>B</w:t>
            </w:r>
          </w:p>
        </w:tc>
        <w:tc>
          <w:tcPr>
            <w:tcW w:w="1170" w:type="dxa"/>
          </w:tcPr>
          <w:p w14:paraId="617E7D02" w14:textId="77777777" w:rsidR="002F1DEC" w:rsidRDefault="002F1DEC" w:rsidP="00A81C4E">
            <w:pPr>
              <w:pStyle w:val="Tablecell"/>
              <w:jc w:val="center"/>
            </w:pPr>
            <w:r>
              <w:t>N</w:t>
            </w:r>
          </w:p>
        </w:tc>
        <w:tc>
          <w:tcPr>
            <w:tcW w:w="1800" w:type="dxa"/>
          </w:tcPr>
          <w:p w14:paraId="4C8EB1CF" w14:textId="77777777" w:rsidR="002F1DEC" w:rsidRDefault="002F1DEC" w:rsidP="0028136F">
            <w:pPr>
              <w:pStyle w:val="Tablecell"/>
            </w:pPr>
          </w:p>
        </w:tc>
        <w:tc>
          <w:tcPr>
            <w:tcW w:w="2302" w:type="dxa"/>
          </w:tcPr>
          <w:p w14:paraId="0832CE38" w14:textId="77777777" w:rsidR="002F1DEC" w:rsidRDefault="002F1DEC" w:rsidP="0028136F">
            <w:pPr>
              <w:pStyle w:val="Tablecell"/>
            </w:pPr>
          </w:p>
        </w:tc>
        <w:tc>
          <w:tcPr>
            <w:tcW w:w="1383" w:type="dxa"/>
          </w:tcPr>
          <w:p w14:paraId="19482440" w14:textId="7CDEBE2D" w:rsidR="002F1DEC" w:rsidRDefault="002F1DEC" w:rsidP="0028136F">
            <w:pPr>
              <w:pStyle w:val="Tablecell"/>
            </w:pPr>
          </w:p>
        </w:tc>
      </w:tr>
      <w:tr w:rsidR="002F1DEC" w14:paraId="59B57797" w14:textId="77777777" w:rsidTr="00A81C4E">
        <w:tc>
          <w:tcPr>
            <w:tcW w:w="1477" w:type="dxa"/>
          </w:tcPr>
          <w:p w14:paraId="38DD7E19" w14:textId="77777777" w:rsidR="002F1DEC" w:rsidRDefault="002F1DEC" w:rsidP="0028136F">
            <w:pPr>
              <w:pStyle w:val="Tablecell"/>
            </w:pPr>
            <w:r>
              <w:t>D2</w:t>
            </w:r>
          </w:p>
        </w:tc>
        <w:tc>
          <w:tcPr>
            <w:tcW w:w="1218" w:type="dxa"/>
          </w:tcPr>
          <w:p w14:paraId="243B52C9" w14:textId="77777777" w:rsidR="002F1DEC" w:rsidRDefault="002F1DEC" w:rsidP="00A81C4E">
            <w:pPr>
              <w:pStyle w:val="Tablecell"/>
              <w:jc w:val="center"/>
            </w:pPr>
            <w:r>
              <w:t>B</w:t>
            </w:r>
          </w:p>
        </w:tc>
        <w:tc>
          <w:tcPr>
            <w:tcW w:w="1170" w:type="dxa"/>
          </w:tcPr>
          <w:p w14:paraId="12E3AA5C" w14:textId="77777777" w:rsidR="002F1DEC" w:rsidRDefault="002F1DEC" w:rsidP="00A81C4E">
            <w:pPr>
              <w:pStyle w:val="Tablecell"/>
              <w:jc w:val="center"/>
            </w:pPr>
            <w:r>
              <w:t>N</w:t>
            </w:r>
          </w:p>
        </w:tc>
        <w:tc>
          <w:tcPr>
            <w:tcW w:w="1800" w:type="dxa"/>
          </w:tcPr>
          <w:p w14:paraId="430B4DE2" w14:textId="77777777" w:rsidR="002F1DEC" w:rsidRDefault="002F1DEC" w:rsidP="0028136F">
            <w:pPr>
              <w:pStyle w:val="Tablecell"/>
            </w:pPr>
          </w:p>
        </w:tc>
        <w:tc>
          <w:tcPr>
            <w:tcW w:w="2302" w:type="dxa"/>
          </w:tcPr>
          <w:p w14:paraId="387B547A" w14:textId="77777777" w:rsidR="002F1DEC" w:rsidRDefault="002F1DEC" w:rsidP="0028136F">
            <w:pPr>
              <w:pStyle w:val="Tablecell"/>
            </w:pPr>
          </w:p>
        </w:tc>
        <w:tc>
          <w:tcPr>
            <w:tcW w:w="1383" w:type="dxa"/>
          </w:tcPr>
          <w:p w14:paraId="23B7B55D" w14:textId="201DF637" w:rsidR="002F1DEC" w:rsidRDefault="002F1DEC" w:rsidP="0028136F">
            <w:pPr>
              <w:pStyle w:val="Tablecell"/>
            </w:pPr>
          </w:p>
        </w:tc>
      </w:tr>
      <w:tr w:rsidR="002F1DEC" w14:paraId="3245BE92" w14:textId="77777777" w:rsidTr="00A81C4E">
        <w:tc>
          <w:tcPr>
            <w:tcW w:w="1477" w:type="dxa"/>
          </w:tcPr>
          <w:p w14:paraId="21B9CEA6" w14:textId="77777777" w:rsidR="002F1DEC" w:rsidRDefault="002F1DEC" w:rsidP="0028136F">
            <w:pPr>
              <w:pStyle w:val="Tablecell"/>
            </w:pPr>
            <w:r>
              <w:t>D3</w:t>
            </w:r>
          </w:p>
        </w:tc>
        <w:tc>
          <w:tcPr>
            <w:tcW w:w="1218" w:type="dxa"/>
          </w:tcPr>
          <w:p w14:paraId="70397445" w14:textId="77777777" w:rsidR="002F1DEC" w:rsidRDefault="002F1DEC" w:rsidP="00A81C4E">
            <w:pPr>
              <w:pStyle w:val="Tablecell"/>
              <w:jc w:val="center"/>
            </w:pPr>
            <w:r>
              <w:t>B</w:t>
            </w:r>
          </w:p>
        </w:tc>
        <w:tc>
          <w:tcPr>
            <w:tcW w:w="1170" w:type="dxa"/>
          </w:tcPr>
          <w:p w14:paraId="672E5D38" w14:textId="77777777" w:rsidR="002F1DEC" w:rsidRDefault="002F1DEC" w:rsidP="00A81C4E">
            <w:pPr>
              <w:pStyle w:val="Tablecell"/>
              <w:jc w:val="center"/>
            </w:pPr>
            <w:r>
              <w:t>N</w:t>
            </w:r>
          </w:p>
        </w:tc>
        <w:tc>
          <w:tcPr>
            <w:tcW w:w="1800" w:type="dxa"/>
          </w:tcPr>
          <w:p w14:paraId="78BB2BBF" w14:textId="77777777" w:rsidR="002F1DEC" w:rsidRDefault="002F1DEC" w:rsidP="0028136F">
            <w:pPr>
              <w:pStyle w:val="Tablecell"/>
            </w:pPr>
          </w:p>
        </w:tc>
        <w:tc>
          <w:tcPr>
            <w:tcW w:w="2302" w:type="dxa"/>
          </w:tcPr>
          <w:p w14:paraId="2608076A" w14:textId="77777777" w:rsidR="002F1DEC" w:rsidRDefault="002F1DEC" w:rsidP="0028136F">
            <w:pPr>
              <w:pStyle w:val="Tablecell"/>
            </w:pPr>
          </w:p>
        </w:tc>
        <w:tc>
          <w:tcPr>
            <w:tcW w:w="1383" w:type="dxa"/>
          </w:tcPr>
          <w:p w14:paraId="3F8A28A3" w14:textId="6E64A482" w:rsidR="002F1DEC" w:rsidRDefault="002F1DEC" w:rsidP="0028136F">
            <w:pPr>
              <w:pStyle w:val="Tablecell"/>
            </w:pPr>
          </w:p>
        </w:tc>
      </w:tr>
      <w:tr w:rsidR="002F1DEC" w14:paraId="41507EA2" w14:textId="77777777" w:rsidTr="00A81C4E">
        <w:tc>
          <w:tcPr>
            <w:tcW w:w="1477" w:type="dxa"/>
          </w:tcPr>
          <w:p w14:paraId="38ACBA36" w14:textId="77777777" w:rsidR="002F1DEC" w:rsidRDefault="002F1DEC" w:rsidP="0028136F">
            <w:pPr>
              <w:pStyle w:val="Tablecell"/>
            </w:pPr>
            <w:r>
              <w:t>D4</w:t>
            </w:r>
          </w:p>
        </w:tc>
        <w:tc>
          <w:tcPr>
            <w:tcW w:w="1218" w:type="dxa"/>
          </w:tcPr>
          <w:p w14:paraId="557074EB" w14:textId="77777777" w:rsidR="002F1DEC" w:rsidRDefault="002F1DEC" w:rsidP="00A81C4E">
            <w:pPr>
              <w:pStyle w:val="Tablecell"/>
              <w:jc w:val="center"/>
            </w:pPr>
            <w:r>
              <w:t>B</w:t>
            </w:r>
          </w:p>
        </w:tc>
        <w:tc>
          <w:tcPr>
            <w:tcW w:w="1170" w:type="dxa"/>
          </w:tcPr>
          <w:p w14:paraId="56424A44" w14:textId="77777777" w:rsidR="002F1DEC" w:rsidRDefault="002F1DEC" w:rsidP="00A81C4E">
            <w:pPr>
              <w:pStyle w:val="Tablecell"/>
              <w:jc w:val="center"/>
            </w:pPr>
            <w:r>
              <w:t>N</w:t>
            </w:r>
          </w:p>
        </w:tc>
        <w:tc>
          <w:tcPr>
            <w:tcW w:w="1800" w:type="dxa"/>
          </w:tcPr>
          <w:p w14:paraId="4827E5F3" w14:textId="77777777" w:rsidR="002F1DEC" w:rsidRDefault="002F1DEC" w:rsidP="0028136F">
            <w:pPr>
              <w:pStyle w:val="Tablecell"/>
            </w:pPr>
          </w:p>
        </w:tc>
        <w:tc>
          <w:tcPr>
            <w:tcW w:w="2302" w:type="dxa"/>
          </w:tcPr>
          <w:p w14:paraId="37309DF1" w14:textId="77777777" w:rsidR="002F1DEC" w:rsidRDefault="002F1DEC" w:rsidP="0028136F">
            <w:pPr>
              <w:pStyle w:val="Tablecell"/>
            </w:pPr>
          </w:p>
        </w:tc>
        <w:tc>
          <w:tcPr>
            <w:tcW w:w="1383" w:type="dxa"/>
          </w:tcPr>
          <w:p w14:paraId="3DAD6D8D" w14:textId="1D112E79" w:rsidR="002F1DEC" w:rsidRDefault="002F1DEC" w:rsidP="0028136F">
            <w:pPr>
              <w:pStyle w:val="Tablecell"/>
            </w:pPr>
          </w:p>
        </w:tc>
      </w:tr>
      <w:tr w:rsidR="002F1DEC" w14:paraId="301FD1A3" w14:textId="77777777" w:rsidTr="00A81C4E">
        <w:tc>
          <w:tcPr>
            <w:tcW w:w="1477" w:type="dxa"/>
          </w:tcPr>
          <w:p w14:paraId="4816E079" w14:textId="77777777" w:rsidR="002F1DEC" w:rsidRDefault="002F1DEC" w:rsidP="0028136F">
            <w:pPr>
              <w:pStyle w:val="Tablecell"/>
            </w:pPr>
            <w:r>
              <w:t>D5</w:t>
            </w:r>
          </w:p>
        </w:tc>
        <w:tc>
          <w:tcPr>
            <w:tcW w:w="1218" w:type="dxa"/>
          </w:tcPr>
          <w:p w14:paraId="30AE50B5" w14:textId="77777777" w:rsidR="002F1DEC" w:rsidRDefault="002F1DEC" w:rsidP="00A81C4E">
            <w:pPr>
              <w:pStyle w:val="Tablecell"/>
              <w:jc w:val="center"/>
            </w:pPr>
            <w:r>
              <w:t>S</w:t>
            </w:r>
          </w:p>
        </w:tc>
        <w:tc>
          <w:tcPr>
            <w:tcW w:w="1170" w:type="dxa"/>
          </w:tcPr>
          <w:p w14:paraId="2A5B05EC" w14:textId="77777777" w:rsidR="002F1DEC" w:rsidRDefault="002F1DEC" w:rsidP="00A81C4E">
            <w:pPr>
              <w:pStyle w:val="Tablecell"/>
              <w:jc w:val="center"/>
            </w:pPr>
            <w:r>
              <w:t>Y</w:t>
            </w:r>
          </w:p>
        </w:tc>
        <w:tc>
          <w:tcPr>
            <w:tcW w:w="1800" w:type="dxa"/>
          </w:tcPr>
          <w:p w14:paraId="00FF043B" w14:textId="77777777" w:rsidR="002F1DEC" w:rsidRDefault="002F1DEC" w:rsidP="0028136F">
            <w:pPr>
              <w:pStyle w:val="Tablecell"/>
            </w:pPr>
          </w:p>
        </w:tc>
        <w:tc>
          <w:tcPr>
            <w:tcW w:w="2302" w:type="dxa"/>
          </w:tcPr>
          <w:p w14:paraId="1AA42506" w14:textId="77777777" w:rsidR="002F1DEC" w:rsidRDefault="002F1DEC" w:rsidP="0028136F">
            <w:pPr>
              <w:pStyle w:val="Tablecell"/>
            </w:pPr>
          </w:p>
        </w:tc>
        <w:tc>
          <w:tcPr>
            <w:tcW w:w="1383" w:type="dxa"/>
          </w:tcPr>
          <w:p w14:paraId="52520893" w14:textId="5F27F30D" w:rsidR="002F1DEC" w:rsidRDefault="002F1DEC" w:rsidP="0028136F">
            <w:pPr>
              <w:pStyle w:val="Tablecell"/>
            </w:pPr>
          </w:p>
        </w:tc>
      </w:tr>
      <w:tr w:rsidR="002F1DEC" w14:paraId="45D81D49" w14:textId="77777777" w:rsidTr="00A81C4E">
        <w:tc>
          <w:tcPr>
            <w:tcW w:w="1477" w:type="dxa"/>
          </w:tcPr>
          <w:p w14:paraId="4FBA1E2D" w14:textId="77777777" w:rsidR="002F1DEC" w:rsidRDefault="002F1DEC" w:rsidP="0028136F">
            <w:pPr>
              <w:pStyle w:val="Tablecell"/>
            </w:pPr>
            <w:r>
              <w:t>D6</w:t>
            </w:r>
          </w:p>
        </w:tc>
        <w:tc>
          <w:tcPr>
            <w:tcW w:w="1218" w:type="dxa"/>
          </w:tcPr>
          <w:p w14:paraId="32247486" w14:textId="77777777" w:rsidR="002F1DEC" w:rsidRDefault="002F1DEC" w:rsidP="00A81C4E">
            <w:pPr>
              <w:pStyle w:val="Tablecell"/>
              <w:jc w:val="center"/>
            </w:pPr>
            <w:r>
              <w:t>S</w:t>
            </w:r>
          </w:p>
        </w:tc>
        <w:tc>
          <w:tcPr>
            <w:tcW w:w="1170" w:type="dxa"/>
          </w:tcPr>
          <w:p w14:paraId="3B96F9CB" w14:textId="77777777" w:rsidR="002F1DEC" w:rsidRDefault="002F1DEC" w:rsidP="00A81C4E">
            <w:pPr>
              <w:pStyle w:val="Tablecell"/>
              <w:jc w:val="center"/>
            </w:pPr>
            <w:r>
              <w:t>Y</w:t>
            </w:r>
          </w:p>
        </w:tc>
        <w:tc>
          <w:tcPr>
            <w:tcW w:w="1800" w:type="dxa"/>
          </w:tcPr>
          <w:p w14:paraId="29F9B4AB" w14:textId="77777777" w:rsidR="002F1DEC" w:rsidRDefault="002F1DEC" w:rsidP="0028136F">
            <w:pPr>
              <w:pStyle w:val="Tablecell"/>
            </w:pPr>
          </w:p>
        </w:tc>
        <w:tc>
          <w:tcPr>
            <w:tcW w:w="2302" w:type="dxa"/>
          </w:tcPr>
          <w:p w14:paraId="299F9976" w14:textId="77777777" w:rsidR="002F1DEC" w:rsidRDefault="002F1DEC" w:rsidP="0028136F">
            <w:pPr>
              <w:pStyle w:val="Tablecell"/>
            </w:pPr>
          </w:p>
        </w:tc>
        <w:tc>
          <w:tcPr>
            <w:tcW w:w="1383" w:type="dxa"/>
          </w:tcPr>
          <w:p w14:paraId="6B94C861" w14:textId="262D0EDA" w:rsidR="002F1DEC" w:rsidRDefault="002F1DEC" w:rsidP="0028136F">
            <w:pPr>
              <w:pStyle w:val="Tablecell"/>
            </w:pPr>
          </w:p>
        </w:tc>
      </w:tr>
      <w:tr w:rsidR="002F1DEC" w14:paraId="1F8884B2" w14:textId="77777777" w:rsidTr="00A81C4E">
        <w:tc>
          <w:tcPr>
            <w:tcW w:w="1477" w:type="dxa"/>
          </w:tcPr>
          <w:p w14:paraId="0EE850AA" w14:textId="77777777" w:rsidR="002F1DEC" w:rsidRDefault="002F1DEC" w:rsidP="0028136F">
            <w:pPr>
              <w:pStyle w:val="Tablecell"/>
            </w:pPr>
            <w:r>
              <w:t>CR1&lt;D6</w:t>
            </w:r>
          </w:p>
        </w:tc>
        <w:tc>
          <w:tcPr>
            <w:tcW w:w="1218" w:type="dxa"/>
          </w:tcPr>
          <w:p w14:paraId="016B46C1" w14:textId="77777777" w:rsidR="002F1DEC" w:rsidRDefault="002F1DEC" w:rsidP="00A81C4E">
            <w:pPr>
              <w:pStyle w:val="Tablecell"/>
              <w:jc w:val="center"/>
            </w:pPr>
            <w:r>
              <w:t>S</w:t>
            </w:r>
          </w:p>
        </w:tc>
        <w:tc>
          <w:tcPr>
            <w:tcW w:w="1170" w:type="dxa"/>
          </w:tcPr>
          <w:p w14:paraId="0B86080C" w14:textId="77777777" w:rsidR="002F1DEC" w:rsidRDefault="002F1DEC" w:rsidP="00A81C4E">
            <w:pPr>
              <w:pStyle w:val="Tablecell"/>
              <w:jc w:val="center"/>
            </w:pPr>
            <w:r>
              <w:t>Y</w:t>
            </w:r>
          </w:p>
        </w:tc>
        <w:tc>
          <w:tcPr>
            <w:tcW w:w="1800" w:type="dxa"/>
          </w:tcPr>
          <w:p w14:paraId="2FEF751A" w14:textId="77777777" w:rsidR="002F1DEC" w:rsidRDefault="002F1DEC" w:rsidP="0028136F">
            <w:pPr>
              <w:pStyle w:val="Tablecell"/>
            </w:pPr>
          </w:p>
        </w:tc>
        <w:tc>
          <w:tcPr>
            <w:tcW w:w="2302" w:type="dxa"/>
          </w:tcPr>
          <w:p w14:paraId="268B3C3D" w14:textId="77777777" w:rsidR="002F1DEC" w:rsidRDefault="002F1DEC" w:rsidP="0028136F">
            <w:pPr>
              <w:pStyle w:val="Tablecell"/>
            </w:pPr>
          </w:p>
        </w:tc>
        <w:tc>
          <w:tcPr>
            <w:tcW w:w="1383" w:type="dxa"/>
          </w:tcPr>
          <w:p w14:paraId="106C2307" w14:textId="6ACF1CA8" w:rsidR="002F1DEC" w:rsidRDefault="002F1DEC" w:rsidP="0028136F">
            <w:pPr>
              <w:pStyle w:val="Tablecell"/>
            </w:pPr>
          </w:p>
        </w:tc>
      </w:tr>
      <w:tr w:rsidR="002F1DEC" w14:paraId="3D516505" w14:textId="77777777" w:rsidTr="00A81C4E">
        <w:tc>
          <w:tcPr>
            <w:tcW w:w="1477" w:type="dxa"/>
          </w:tcPr>
          <w:p w14:paraId="09FF407E" w14:textId="6ADF0694" w:rsidR="002F1DEC" w:rsidRDefault="002F1DEC" w:rsidP="0028136F">
            <w:pPr>
              <w:pStyle w:val="Tablecell"/>
            </w:pPr>
            <w:r>
              <w:lastRenderedPageBreak/>
              <w:t>R</w:t>
            </w:r>
            <w:r w:rsidR="00D12ABB">
              <w:t>2</w:t>
            </w:r>
          </w:p>
        </w:tc>
        <w:tc>
          <w:tcPr>
            <w:tcW w:w="1218" w:type="dxa"/>
          </w:tcPr>
          <w:p w14:paraId="2059D780" w14:textId="77777777" w:rsidR="002F1DEC" w:rsidRDefault="002F1DEC" w:rsidP="00A81C4E">
            <w:pPr>
              <w:pStyle w:val="Tablecell"/>
              <w:jc w:val="center"/>
            </w:pPr>
            <w:r>
              <w:t>S</w:t>
            </w:r>
          </w:p>
        </w:tc>
        <w:tc>
          <w:tcPr>
            <w:tcW w:w="1170" w:type="dxa"/>
          </w:tcPr>
          <w:p w14:paraId="31AD060B" w14:textId="77777777" w:rsidR="002F1DEC" w:rsidRDefault="002F1DEC" w:rsidP="00A81C4E">
            <w:pPr>
              <w:pStyle w:val="Tablecell"/>
              <w:jc w:val="center"/>
            </w:pPr>
            <w:r>
              <w:t>Y</w:t>
            </w:r>
          </w:p>
        </w:tc>
        <w:tc>
          <w:tcPr>
            <w:tcW w:w="1800" w:type="dxa"/>
          </w:tcPr>
          <w:p w14:paraId="55CDA4D8" w14:textId="15B925CA" w:rsidR="002F1DEC" w:rsidRDefault="00A81C4E" w:rsidP="0028136F">
            <w:pPr>
              <w:pStyle w:val="Tablecell"/>
            </w:pPr>
            <w:r>
              <w:fldChar w:fldCharType="begin"/>
            </w:r>
            <w:r>
              <w:instrText xml:space="preserve"> REF _Ref58414777 \r \h  \* MERGEFORMAT </w:instrText>
            </w:r>
            <w:r>
              <w:fldChar w:fldCharType="separate"/>
            </w:r>
            <w:r w:rsidR="00245068">
              <w:t>[Test Case 1]</w:t>
            </w:r>
            <w:r>
              <w:fldChar w:fldCharType="end"/>
            </w:r>
            <w:r>
              <w:t xml:space="preserve"> </w:t>
            </w:r>
            <w:r>
              <w:fldChar w:fldCharType="begin"/>
            </w:r>
            <w:r>
              <w:instrText xml:space="preserve"> REF _Ref58237598 \r \h  \* MERGEFORMAT </w:instrText>
            </w:r>
            <w:r>
              <w:fldChar w:fldCharType="separate"/>
            </w:r>
            <w:r w:rsidR="00245068">
              <w:t>[Test Case 5]</w:t>
            </w:r>
            <w:r>
              <w:fldChar w:fldCharType="end"/>
            </w:r>
            <w:r>
              <w:t xml:space="preserve"> </w:t>
            </w:r>
            <w:r>
              <w:fldChar w:fldCharType="begin"/>
            </w:r>
            <w:r>
              <w:instrText xml:space="preserve"> REF _Ref58408444 \r \h  \* MERGEFORMAT </w:instrText>
            </w:r>
            <w:r>
              <w:fldChar w:fldCharType="separate"/>
            </w:r>
            <w:r w:rsidR="00245068">
              <w:t>[Test Case 13]</w:t>
            </w:r>
            <w:r>
              <w:fldChar w:fldCharType="end"/>
            </w:r>
          </w:p>
        </w:tc>
        <w:tc>
          <w:tcPr>
            <w:tcW w:w="2302" w:type="dxa"/>
          </w:tcPr>
          <w:p w14:paraId="0959B8E2" w14:textId="47299262" w:rsidR="002F1DEC" w:rsidRDefault="007833FF" w:rsidP="0028136F">
            <w:pPr>
              <w:pStyle w:val="Tablecell"/>
            </w:pPr>
            <w:r w:rsidRPr="00A81C4E">
              <w:t>geographicAddressManagement.api.yaml</w:t>
            </w:r>
            <w:r>
              <w:t xml:space="preserve"> v</w:t>
            </w:r>
            <w:r w:rsidR="0018583D">
              <w:t>6</w:t>
            </w:r>
          </w:p>
        </w:tc>
        <w:tc>
          <w:tcPr>
            <w:tcW w:w="1383" w:type="dxa"/>
          </w:tcPr>
          <w:p w14:paraId="4D39CBEF" w14:textId="54B39B4D" w:rsidR="002F1DEC" w:rsidRDefault="002F1DEC" w:rsidP="0028136F">
            <w:pPr>
              <w:pStyle w:val="Tablecell"/>
            </w:pPr>
          </w:p>
        </w:tc>
      </w:tr>
      <w:tr w:rsidR="0018583D" w14:paraId="60384079" w14:textId="77777777" w:rsidTr="00A81C4E">
        <w:tc>
          <w:tcPr>
            <w:tcW w:w="1477" w:type="dxa"/>
          </w:tcPr>
          <w:p w14:paraId="769D3872" w14:textId="77777777" w:rsidR="0018583D" w:rsidRDefault="0018583D" w:rsidP="0018583D">
            <w:pPr>
              <w:pStyle w:val="Tablecell"/>
            </w:pPr>
            <w:r>
              <w:t>R4</w:t>
            </w:r>
          </w:p>
        </w:tc>
        <w:tc>
          <w:tcPr>
            <w:tcW w:w="1218" w:type="dxa"/>
          </w:tcPr>
          <w:p w14:paraId="088B6022" w14:textId="77777777" w:rsidR="0018583D" w:rsidRDefault="0018583D" w:rsidP="0018583D">
            <w:pPr>
              <w:pStyle w:val="Tablecell"/>
              <w:jc w:val="center"/>
            </w:pPr>
            <w:r>
              <w:t>B</w:t>
            </w:r>
          </w:p>
        </w:tc>
        <w:tc>
          <w:tcPr>
            <w:tcW w:w="1170" w:type="dxa"/>
          </w:tcPr>
          <w:p w14:paraId="65F3AF6C" w14:textId="77777777" w:rsidR="0018583D" w:rsidRDefault="0018583D" w:rsidP="0018583D">
            <w:pPr>
              <w:pStyle w:val="Tablecell"/>
              <w:jc w:val="center"/>
            </w:pPr>
            <w:r>
              <w:t>Y</w:t>
            </w:r>
          </w:p>
        </w:tc>
        <w:tc>
          <w:tcPr>
            <w:tcW w:w="1800" w:type="dxa"/>
          </w:tcPr>
          <w:p w14:paraId="509DAF7B" w14:textId="4F9669D8" w:rsidR="0018583D" w:rsidRDefault="0018583D" w:rsidP="0018583D">
            <w:pPr>
              <w:pStyle w:val="Tablecell"/>
            </w:pPr>
            <w:r>
              <w:fldChar w:fldCharType="begin"/>
            </w:r>
            <w:r>
              <w:instrText xml:space="preserve"> REF _Ref58414777 \r \h  \* MERGEFORMAT </w:instrText>
            </w:r>
            <w:r>
              <w:fldChar w:fldCharType="separate"/>
            </w:r>
            <w:r w:rsidR="00245068">
              <w:t>[Test Case 1]</w:t>
            </w:r>
            <w:r>
              <w:fldChar w:fldCharType="end"/>
            </w:r>
            <w:r>
              <w:t xml:space="preserve">, </w:t>
            </w:r>
            <w:r>
              <w:fldChar w:fldCharType="begin"/>
            </w:r>
            <w:r>
              <w:instrText xml:space="preserve"> REF _Ref58414785 \r \h  \* MERGEFORMAT </w:instrText>
            </w:r>
            <w:r>
              <w:fldChar w:fldCharType="separate"/>
            </w:r>
            <w:r w:rsidR="00245068">
              <w:t>[Test Case 2]</w:t>
            </w:r>
            <w:r>
              <w:fldChar w:fldCharType="end"/>
            </w:r>
            <w:r>
              <w:t xml:space="preserve">, </w:t>
            </w:r>
            <w:r>
              <w:fldChar w:fldCharType="begin"/>
            </w:r>
            <w:r>
              <w:instrText xml:space="preserve"> REF _Ref55902411 \r \h  \* MERGEFORMAT </w:instrText>
            </w:r>
            <w:r>
              <w:fldChar w:fldCharType="separate"/>
            </w:r>
            <w:r w:rsidR="00245068">
              <w:t>[Test Case 3]</w:t>
            </w:r>
            <w:r>
              <w:fldChar w:fldCharType="end"/>
            </w:r>
            <w:r>
              <w:t xml:space="preserve">, </w:t>
            </w:r>
            <w:r>
              <w:fldChar w:fldCharType="begin"/>
            </w:r>
            <w:r>
              <w:instrText xml:space="preserve"> REF _Ref58236884 \r \h  \* MERGEFORMAT </w:instrText>
            </w:r>
            <w:r>
              <w:fldChar w:fldCharType="separate"/>
            </w:r>
            <w:r w:rsidR="00245068">
              <w:t>[Test Case 4]</w:t>
            </w:r>
            <w:r>
              <w:fldChar w:fldCharType="end"/>
            </w:r>
            <w:r>
              <w:t xml:space="preserve">, </w:t>
            </w:r>
            <w:r>
              <w:fldChar w:fldCharType="begin"/>
            </w:r>
            <w:r>
              <w:instrText xml:space="preserve"> REF _Ref58237598 \r \h  \* MERGEFORMAT </w:instrText>
            </w:r>
            <w:r>
              <w:fldChar w:fldCharType="separate"/>
            </w:r>
            <w:r w:rsidR="00245068">
              <w:t>[Test Case 5]</w:t>
            </w:r>
            <w:r>
              <w:fldChar w:fldCharType="end"/>
            </w:r>
            <w:r>
              <w:t xml:space="preserve">, </w:t>
            </w:r>
            <w:r>
              <w:fldChar w:fldCharType="begin"/>
            </w:r>
            <w:r>
              <w:instrText xml:space="preserve"> REF _Ref58238965 \r \h  \* MERGEFORMAT </w:instrText>
            </w:r>
            <w:r>
              <w:fldChar w:fldCharType="separate"/>
            </w:r>
            <w:r w:rsidR="00245068">
              <w:t>[Test Case 6]</w:t>
            </w:r>
            <w:r>
              <w:fldChar w:fldCharType="end"/>
            </w:r>
            <w:r>
              <w:t xml:space="preserve"> </w:t>
            </w:r>
            <w:r>
              <w:fldChar w:fldCharType="begin"/>
            </w:r>
            <w:r>
              <w:instrText xml:space="preserve"> REF _Ref58322112 \r \h  \* MERGEFORMAT </w:instrText>
            </w:r>
            <w:r>
              <w:fldChar w:fldCharType="separate"/>
            </w:r>
            <w:r w:rsidR="00245068">
              <w:t>[Test Case 7]</w:t>
            </w:r>
            <w:r>
              <w:fldChar w:fldCharType="end"/>
            </w:r>
            <w:r>
              <w:t xml:space="preserve">, </w:t>
            </w:r>
            <w:r>
              <w:fldChar w:fldCharType="begin"/>
            </w:r>
            <w:r>
              <w:instrText xml:space="preserve"> REF _Ref58322158 \r \h  \* MERGEFORMAT </w:instrText>
            </w:r>
            <w:r>
              <w:fldChar w:fldCharType="separate"/>
            </w:r>
            <w:r w:rsidR="00245068">
              <w:t>[Test Case 8]</w:t>
            </w:r>
            <w:r>
              <w:fldChar w:fldCharType="end"/>
            </w:r>
            <w:r>
              <w:t xml:space="preserve">, </w:t>
            </w:r>
            <w:r>
              <w:fldChar w:fldCharType="begin"/>
            </w:r>
            <w:r>
              <w:instrText xml:space="preserve"> REF _Ref58325061 \r \h  \* MERGEFORMAT </w:instrText>
            </w:r>
            <w:r>
              <w:fldChar w:fldCharType="separate"/>
            </w:r>
            <w:r w:rsidR="00245068">
              <w:t>[Test Case 11]</w:t>
            </w:r>
            <w:r>
              <w:fldChar w:fldCharType="end"/>
            </w:r>
            <w:r>
              <w:t xml:space="preserve">, </w:t>
            </w:r>
            <w:r>
              <w:fldChar w:fldCharType="begin"/>
            </w:r>
            <w:r>
              <w:instrText xml:space="preserve"> REF _Ref58325104 \r \h  \* MERGEFORMAT </w:instrText>
            </w:r>
            <w:r>
              <w:fldChar w:fldCharType="separate"/>
            </w:r>
            <w:r w:rsidR="00245068">
              <w:t>[Test Case 12]</w:t>
            </w:r>
            <w:r>
              <w:fldChar w:fldCharType="end"/>
            </w:r>
            <w:r>
              <w:t xml:space="preserve">, </w:t>
            </w:r>
            <w:r>
              <w:fldChar w:fldCharType="begin"/>
            </w:r>
            <w:r>
              <w:instrText xml:space="preserve"> REF _Ref58408444 \r \h  \* MERGEFORMAT </w:instrText>
            </w:r>
            <w:r>
              <w:fldChar w:fldCharType="separate"/>
            </w:r>
            <w:r w:rsidR="00245068">
              <w:t>[Test Case 13]</w:t>
            </w:r>
            <w:r>
              <w:fldChar w:fldCharType="end"/>
            </w:r>
            <w:r>
              <w:t xml:space="preserve">, </w:t>
            </w:r>
            <w:r>
              <w:fldChar w:fldCharType="begin"/>
            </w:r>
            <w:r>
              <w:instrText xml:space="preserve"> REF _Ref58408491 \r \h  \* MERGEFORMAT </w:instrText>
            </w:r>
            <w:r>
              <w:fldChar w:fldCharType="separate"/>
            </w:r>
            <w:r w:rsidR="00245068">
              <w:t>[Test Case 14]</w:t>
            </w:r>
            <w:r>
              <w:fldChar w:fldCharType="end"/>
            </w:r>
            <w:r>
              <w:t xml:space="preserve">, </w:t>
            </w:r>
            <w:r>
              <w:fldChar w:fldCharType="begin"/>
            </w:r>
            <w:r>
              <w:instrText xml:space="preserve"> REF _Ref58410022 \r \h  \* MERGEFORMAT </w:instrText>
            </w:r>
            <w:r>
              <w:fldChar w:fldCharType="separate"/>
            </w:r>
            <w:r w:rsidR="00245068">
              <w:t>[Test Case 15]</w:t>
            </w:r>
            <w:r>
              <w:fldChar w:fldCharType="end"/>
            </w:r>
            <w:r>
              <w:t xml:space="preserve">, </w:t>
            </w:r>
            <w:r>
              <w:fldChar w:fldCharType="begin"/>
            </w:r>
            <w:r>
              <w:instrText xml:space="preserve"> REF _Ref58410065 \r \h  \* MERGEFORMAT </w:instrText>
            </w:r>
            <w:r>
              <w:fldChar w:fldCharType="separate"/>
            </w:r>
            <w:r w:rsidR="00245068">
              <w:t>[Test Case 16]</w:t>
            </w:r>
            <w:r>
              <w:fldChar w:fldCharType="end"/>
            </w:r>
          </w:p>
        </w:tc>
        <w:tc>
          <w:tcPr>
            <w:tcW w:w="2302" w:type="dxa"/>
          </w:tcPr>
          <w:p w14:paraId="43BD0355" w14:textId="1229505E" w:rsidR="0018583D" w:rsidRDefault="0018583D" w:rsidP="0018583D">
            <w:pPr>
              <w:pStyle w:val="Tablecell"/>
            </w:pPr>
            <w:r w:rsidRPr="00190D9E">
              <w:t>geographicAddressManagement.api.yaml v6</w:t>
            </w:r>
          </w:p>
        </w:tc>
        <w:tc>
          <w:tcPr>
            <w:tcW w:w="1383" w:type="dxa"/>
          </w:tcPr>
          <w:p w14:paraId="4C61D514" w14:textId="52167CC2" w:rsidR="0018583D" w:rsidRDefault="0018583D" w:rsidP="0018583D">
            <w:pPr>
              <w:pStyle w:val="Tablecell"/>
            </w:pPr>
          </w:p>
        </w:tc>
      </w:tr>
      <w:tr w:rsidR="0018583D" w14:paraId="52717203" w14:textId="77777777" w:rsidTr="00A81C4E">
        <w:tc>
          <w:tcPr>
            <w:tcW w:w="1477" w:type="dxa"/>
          </w:tcPr>
          <w:p w14:paraId="690E447C" w14:textId="77777777" w:rsidR="0018583D" w:rsidRDefault="0018583D" w:rsidP="0018583D">
            <w:pPr>
              <w:pStyle w:val="Tablecell"/>
            </w:pPr>
            <w:r>
              <w:t>R5</w:t>
            </w:r>
          </w:p>
        </w:tc>
        <w:tc>
          <w:tcPr>
            <w:tcW w:w="1218" w:type="dxa"/>
          </w:tcPr>
          <w:p w14:paraId="636643C7" w14:textId="77777777" w:rsidR="0018583D" w:rsidRDefault="0018583D" w:rsidP="0018583D">
            <w:pPr>
              <w:pStyle w:val="Tablecell"/>
              <w:jc w:val="center"/>
            </w:pPr>
            <w:r>
              <w:t>B</w:t>
            </w:r>
          </w:p>
        </w:tc>
        <w:tc>
          <w:tcPr>
            <w:tcW w:w="1170" w:type="dxa"/>
          </w:tcPr>
          <w:p w14:paraId="6543175C" w14:textId="77777777" w:rsidR="0018583D" w:rsidRDefault="0018583D" w:rsidP="0018583D">
            <w:pPr>
              <w:pStyle w:val="Tablecell"/>
              <w:jc w:val="center"/>
            </w:pPr>
            <w:r>
              <w:t>Y</w:t>
            </w:r>
          </w:p>
        </w:tc>
        <w:tc>
          <w:tcPr>
            <w:tcW w:w="1800" w:type="dxa"/>
          </w:tcPr>
          <w:p w14:paraId="59E41E1B" w14:textId="45D679C2" w:rsidR="0018583D" w:rsidRDefault="0018583D" w:rsidP="0018583D">
            <w:pPr>
              <w:pStyle w:val="Tablecell"/>
            </w:pPr>
            <w:r>
              <w:fldChar w:fldCharType="begin"/>
            </w:r>
            <w:r>
              <w:instrText xml:space="preserve"> REF _Ref58414777 \r \h  \* MERGEFORMAT </w:instrText>
            </w:r>
            <w:r>
              <w:fldChar w:fldCharType="separate"/>
            </w:r>
            <w:r w:rsidR="00245068">
              <w:t>[Test Case 1]</w:t>
            </w:r>
            <w:r>
              <w:fldChar w:fldCharType="end"/>
            </w:r>
            <w:r>
              <w:t xml:space="preserve">, </w:t>
            </w:r>
            <w:r>
              <w:fldChar w:fldCharType="begin"/>
            </w:r>
            <w:r>
              <w:instrText xml:space="preserve"> REF _Ref55902411 \r \h  \* MERGEFORMAT </w:instrText>
            </w:r>
            <w:r>
              <w:fldChar w:fldCharType="separate"/>
            </w:r>
            <w:r w:rsidR="00245068">
              <w:t>[Test Case 3]</w:t>
            </w:r>
            <w:r>
              <w:fldChar w:fldCharType="end"/>
            </w:r>
          </w:p>
        </w:tc>
        <w:tc>
          <w:tcPr>
            <w:tcW w:w="2302" w:type="dxa"/>
          </w:tcPr>
          <w:p w14:paraId="34651F66" w14:textId="62018C1A" w:rsidR="0018583D" w:rsidRDefault="0018583D" w:rsidP="0018583D">
            <w:pPr>
              <w:pStyle w:val="Tablecell"/>
            </w:pPr>
            <w:r w:rsidRPr="00190D9E">
              <w:t>geographicAddressManagement.api.yaml v6</w:t>
            </w:r>
          </w:p>
        </w:tc>
        <w:tc>
          <w:tcPr>
            <w:tcW w:w="1383" w:type="dxa"/>
          </w:tcPr>
          <w:p w14:paraId="1F63CB0D" w14:textId="45359A16" w:rsidR="0018583D" w:rsidRDefault="0018583D" w:rsidP="0018583D">
            <w:pPr>
              <w:pStyle w:val="Tablecell"/>
            </w:pPr>
          </w:p>
        </w:tc>
      </w:tr>
      <w:tr w:rsidR="0018583D" w14:paraId="37C11E88" w14:textId="77777777" w:rsidTr="00A81C4E">
        <w:tc>
          <w:tcPr>
            <w:tcW w:w="1477" w:type="dxa"/>
          </w:tcPr>
          <w:p w14:paraId="652FB115" w14:textId="77777777" w:rsidR="0018583D" w:rsidRDefault="0018583D" w:rsidP="0018583D">
            <w:pPr>
              <w:pStyle w:val="Tablecell"/>
            </w:pPr>
            <w:r>
              <w:t>R6</w:t>
            </w:r>
          </w:p>
        </w:tc>
        <w:tc>
          <w:tcPr>
            <w:tcW w:w="1218" w:type="dxa"/>
          </w:tcPr>
          <w:p w14:paraId="71A96438" w14:textId="77777777" w:rsidR="0018583D" w:rsidRDefault="0018583D" w:rsidP="0018583D">
            <w:pPr>
              <w:pStyle w:val="Tablecell"/>
              <w:jc w:val="center"/>
            </w:pPr>
            <w:r>
              <w:t>B</w:t>
            </w:r>
          </w:p>
        </w:tc>
        <w:tc>
          <w:tcPr>
            <w:tcW w:w="1170" w:type="dxa"/>
          </w:tcPr>
          <w:p w14:paraId="0A76A046" w14:textId="77777777" w:rsidR="0018583D" w:rsidRDefault="0018583D" w:rsidP="0018583D">
            <w:pPr>
              <w:pStyle w:val="Tablecell"/>
              <w:jc w:val="center"/>
            </w:pPr>
            <w:r>
              <w:t>Y</w:t>
            </w:r>
          </w:p>
        </w:tc>
        <w:tc>
          <w:tcPr>
            <w:tcW w:w="1800" w:type="dxa"/>
          </w:tcPr>
          <w:p w14:paraId="03EF4E83" w14:textId="28E451C5" w:rsidR="0018583D" w:rsidRDefault="0018583D" w:rsidP="0018583D">
            <w:pPr>
              <w:pStyle w:val="Tablecell"/>
            </w:pPr>
            <w:r>
              <w:fldChar w:fldCharType="begin"/>
            </w:r>
            <w:r>
              <w:instrText xml:space="preserve"> REF _Ref58236884 \r \h  \* MERGEFORMAT </w:instrText>
            </w:r>
            <w:r>
              <w:fldChar w:fldCharType="separate"/>
            </w:r>
            <w:r w:rsidR="00245068">
              <w:t>[Test Case 4]</w:t>
            </w:r>
            <w:r>
              <w:fldChar w:fldCharType="end"/>
            </w:r>
          </w:p>
        </w:tc>
        <w:tc>
          <w:tcPr>
            <w:tcW w:w="2302" w:type="dxa"/>
          </w:tcPr>
          <w:p w14:paraId="0E7F4B13" w14:textId="7CB49C2A" w:rsidR="0018583D" w:rsidRDefault="0018583D" w:rsidP="0018583D">
            <w:pPr>
              <w:pStyle w:val="Tablecell"/>
            </w:pPr>
            <w:r w:rsidRPr="00190D9E">
              <w:t>geographicAddressManagement.api.yaml v6</w:t>
            </w:r>
          </w:p>
        </w:tc>
        <w:tc>
          <w:tcPr>
            <w:tcW w:w="1383" w:type="dxa"/>
          </w:tcPr>
          <w:p w14:paraId="0EA3AA18" w14:textId="26726AFE" w:rsidR="0018583D" w:rsidRDefault="0018583D" w:rsidP="0018583D">
            <w:pPr>
              <w:pStyle w:val="Tablecell"/>
            </w:pPr>
          </w:p>
        </w:tc>
      </w:tr>
      <w:tr w:rsidR="0018583D" w14:paraId="00DBACCE" w14:textId="77777777" w:rsidTr="00A81C4E">
        <w:tc>
          <w:tcPr>
            <w:tcW w:w="1477" w:type="dxa"/>
          </w:tcPr>
          <w:p w14:paraId="06BD09A6" w14:textId="77777777" w:rsidR="0018583D" w:rsidRDefault="0018583D" w:rsidP="0018583D">
            <w:pPr>
              <w:pStyle w:val="Tablecell"/>
            </w:pPr>
            <w:r>
              <w:t>R7</w:t>
            </w:r>
          </w:p>
        </w:tc>
        <w:tc>
          <w:tcPr>
            <w:tcW w:w="1218" w:type="dxa"/>
          </w:tcPr>
          <w:p w14:paraId="1D27C84C" w14:textId="77777777" w:rsidR="0018583D" w:rsidRDefault="0018583D" w:rsidP="0018583D">
            <w:pPr>
              <w:pStyle w:val="Tablecell"/>
              <w:jc w:val="center"/>
            </w:pPr>
            <w:r>
              <w:t>B</w:t>
            </w:r>
          </w:p>
        </w:tc>
        <w:tc>
          <w:tcPr>
            <w:tcW w:w="1170" w:type="dxa"/>
          </w:tcPr>
          <w:p w14:paraId="1A3BDEC8" w14:textId="77777777" w:rsidR="0018583D" w:rsidRDefault="0018583D" w:rsidP="0018583D">
            <w:pPr>
              <w:pStyle w:val="Tablecell"/>
              <w:jc w:val="center"/>
            </w:pPr>
            <w:r>
              <w:t>Y</w:t>
            </w:r>
          </w:p>
        </w:tc>
        <w:tc>
          <w:tcPr>
            <w:tcW w:w="1800" w:type="dxa"/>
          </w:tcPr>
          <w:p w14:paraId="05DE69F7" w14:textId="49AC5E5C" w:rsidR="0018583D" w:rsidRDefault="0018583D" w:rsidP="0018583D">
            <w:pPr>
              <w:pStyle w:val="Tablecell"/>
            </w:pPr>
            <w:r>
              <w:fldChar w:fldCharType="begin"/>
            </w:r>
            <w:r>
              <w:instrText xml:space="preserve"> REF _Ref58414785 \r \h  \* MERGEFORMAT </w:instrText>
            </w:r>
            <w:r>
              <w:fldChar w:fldCharType="separate"/>
            </w:r>
            <w:r w:rsidR="00245068">
              <w:t>[Test Case 2]</w:t>
            </w:r>
            <w:r>
              <w:fldChar w:fldCharType="end"/>
            </w:r>
            <w:r>
              <w:t xml:space="preserve"> </w:t>
            </w:r>
            <w:r>
              <w:fldChar w:fldCharType="begin"/>
            </w:r>
            <w:r>
              <w:instrText xml:space="preserve"> REF _Ref58237598 \r \h  \* MERGEFORMAT </w:instrText>
            </w:r>
            <w:r>
              <w:fldChar w:fldCharType="separate"/>
            </w:r>
            <w:r w:rsidR="00245068">
              <w:t>[Test Case 5]</w:t>
            </w:r>
            <w:r>
              <w:fldChar w:fldCharType="end"/>
            </w:r>
            <w:r>
              <w:t xml:space="preserve"> </w:t>
            </w:r>
            <w:r>
              <w:fldChar w:fldCharType="begin"/>
            </w:r>
            <w:r>
              <w:instrText xml:space="preserve"> REF _Ref58238965 \r \h  \* MERGEFORMAT </w:instrText>
            </w:r>
            <w:r>
              <w:fldChar w:fldCharType="separate"/>
            </w:r>
            <w:r w:rsidR="00245068">
              <w:t>[Test Case 6]</w:t>
            </w:r>
            <w:r>
              <w:fldChar w:fldCharType="end"/>
            </w:r>
          </w:p>
        </w:tc>
        <w:tc>
          <w:tcPr>
            <w:tcW w:w="2302" w:type="dxa"/>
          </w:tcPr>
          <w:p w14:paraId="0E086EDD" w14:textId="72ECBF3B" w:rsidR="0018583D" w:rsidRDefault="0018583D" w:rsidP="0018583D">
            <w:pPr>
              <w:pStyle w:val="Tablecell"/>
            </w:pPr>
            <w:r w:rsidRPr="00190D9E">
              <w:t>geographicAddressManagement.api.yaml v6</w:t>
            </w:r>
          </w:p>
        </w:tc>
        <w:tc>
          <w:tcPr>
            <w:tcW w:w="1383" w:type="dxa"/>
          </w:tcPr>
          <w:p w14:paraId="4093CAE6" w14:textId="446FBF3D" w:rsidR="0018583D" w:rsidRDefault="0018583D" w:rsidP="0018583D">
            <w:pPr>
              <w:pStyle w:val="Tablecell"/>
            </w:pPr>
          </w:p>
        </w:tc>
      </w:tr>
      <w:tr w:rsidR="0018583D" w14:paraId="60C4FD94" w14:textId="77777777" w:rsidTr="00A81C4E">
        <w:tc>
          <w:tcPr>
            <w:tcW w:w="1477" w:type="dxa"/>
          </w:tcPr>
          <w:p w14:paraId="068106BF" w14:textId="77777777" w:rsidR="0018583D" w:rsidRDefault="0018583D" w:rsidP="0018583D">
            <w:pPr>
              <w:pStyle w:val="Tablecell"/>
            </w:pPr>
            <w:r>
              <w:t>R8</w:t>
            </w:r>
          </w:p>
        </w:tc>
        <w:tc>
          <w:tcPr>
            <w:tcW w:w="1218" w:type="dxa"/>
          </w:tcPr>
          <w:p w14:paraId="1EEC91CD" w14:textId="77777777" w:rsidR="0018583D" w:rsidRDefault="0018583D" w:rsidP="0018583D">
            <w:pPr>
              <w:pStyle w:val="Tablecell"/>
              <w:jc w:val="center"/>
            </w:pPr>
            <w:r>
              <w:t>B</w:t>
            </w:r>
          </w:p>
        </w:tc>
        <w:tc>
          <w:tcPr>
            <w:tcW w:w="1170" w:type="dxa"/>
          </w:tcPr>
          <w:p w14:paraId="74A21E39" w14:textId="77777777" w:rsidR="0018583D" w:rsidRDefault="0018583D" w:rsidP="0018583D">
            <w:pPr>
              <w:pStyle w:val="Tablecell"/>
              <w:jc w:val="center"/>
            </w:pPr>
            <w:r>
              <w:t>Y</w:t>
            </w:r>
          </w:p>
        </w:tc>
        <w:tc>
          <w:tcPr>
            <w:tcW w:w="1800" w:type="dxa"/>
          </w:tcPr>
          <w:p w14:paraId="0A6E6CD4" w14:textId="26E23C49" w:rsidR="0018583D" w:rsidRDefault="0018583D" w:rsidP="0018583D">
            <w:pPr>
              <w:pStyle w:val="Tablecell"/>
            </w:pPr>
            <w:r>
              <w:fldChar w:fldCharType="begin"/>
            </w:r>
            <w:r>
              <w:instrText xml:space="preserve"> REF _Ref58236884 \r \h  \* MERGEFORMAT </w:instrText>
            </w:r>
            <w:r>
              <w:fldChar w:fldCharType="separate"/>
            </w:r>
            <w:r w:rsidR="00245068">
              <w:t>[Test Case 4]</w:t>
            </w:r>
            <w:r>
              <w:fldChar w:fldCharType="end"/>
            </w:r>
          </w:p>
        </w:tc>
        <w:tc>
          <w:tcPr>
            <w:tcW w:w="2302" w:type="dxa"/>
          </w:tcPr>
          <w:p w14:paraId="19E83BA6" w14:textId="36E8E545" w:rsidR="0018583D" w:rsidRDefault="0018583D" w:rsidP="0018583D">
            <w:pPr>
              <w:pStyle w:val="Tablecell"/>
            </w:pPr>
            <w:r w:rsidRPr="00190D9E">
              <w:t>geographicAddressManagement.api.yaml v6</w:t>
            </w:r>
          </w:p>
        </w:tc>
        <w:tc>
          <w:tcPr>
            <w:tcW w:w="1383" w:type="dxa"/>
          </w:tcPr>
          <w:p w14:paraId="4951C37A" w14:textId="7491D6BE" w:rsidR="0018583D" w:rsidRDefault="0018583D" w:rsidP="0018583D">
            <w:pPr>
              <w:pStyle w:val="Tablecell"/>
            </w:pPr>
          </w:p>
        </w:tc>
      </w:tr>
      <w:tr w:rsidR="0018583D" w14:paraId="5A656172" w14:textId="77777777" w:rsidTr="00A81C4E">
        <w:tc>
          <w:tcPr>
            <w:tcW w:w="1477" w:type="dxa"/>
          </w:tcPr>
          <w:p w14:paraId="004103F1" w14:textId="77777777" w:rsidR="0018583D" w:rsidRDefault="0018583D" w:rsidP="0018583D">
            <w:pPr>
              <w:pStyle w:val="Tablecell"/>
            </w:pPr>
            <w:r>
              <w:t>R9</w:t>
            </w:r>
          </w:p>
        </w:tc>
        <w:tc>
          <w:tcPr>
            <w:tcW w:w="1218" w:type="dxa"/>
          </w:tcPr>
          <w:p w14:paraId="5940DA9D" w14:textId="77777777" w:rsidR="0018583D" w:rsidRDefault="0018583D" w:rsidP="0018583D">
            <w:pPr>
              <w:pStyle w:val="Tablecell"/>
              <w:jc w:val="center"/>
            </w:pPr>
            <w:r>
              <w:t>S</w:t>
            </w:r>
          </w:p>
        </w:tc>
        <w:tc>
          <w:tcPr>
            <w:tcW w:w="1170" w:type="dxa"/>
          </w:tcPr>
          <w:p w14:paraId="280F9D5E" w14:textId="77777777" w:rsidR="0018583D" w:rsidRDefault="0018583D" w:rsidP="0018583D">
            <w:pPr>
              <w:pStyle w:val="Tablecell"/>
              <w:jc w:val="center"/>
            </w:pPr>
            <w:r>
              <w:t>Y</w:t>
            </w:r>
          </w:p>
        </w:tc>
        <w:tc>
          <w:tcPr>
            <w:tcW w:w="1800" w:type="dxa"/>
          </w:tcPr>
          <w:p w14:paraId="7A14E953" w14:textId="2C439355" w:rsidR="0018583D" w:rsidRDefault="0018583D" w:rsidP="0018583D">
            <w:pPr>
              <w:pStyle w:val="Tablecell"/>
            </w:pPr>
            <w:r>
              <w:fldChar w:fldCharType="begin"/>
            </w:r>
            <w:r>
              <w:instrText xml:space="preserve"> REF _Ref58414777 \r \h  \* MERGEFORMAT </w:instrText>
            </w:r>
            <w:r>
              <w:fldChar w:fldCharType="separate"/>
            </w:r>
            <w:r w:rsidR="00245068">
              <w:t>[Test Case 1]</w:t>
            </w:r>
            <w:r>
              <w:fldChar w:fldCharType="end"/>
            </w:r>
            <w:r>
              <w:t xml:space="preserve">, </w:t>
            </w:r>
            <w:r>
              <w:fldChar w:fldCharType="begin"/>
            </w:r>
            <w:r>
              <w:instrText xml:space="preserve"> REF _Ref58414785 \r \h  \* MERGEFORMAT </w:instrText>
            </w:r>
            <w:r>
              <w:fldChar w:fldCharType="separate"/>
            </w:r>
            <w:r w:rsidR="00245068">
              <w:t>[Test Case 2]</w:t>
            </w:r>
            <w:r>
              <w:fldChar w:fldCharType="end"/>
            </w:r>
            <w:r>
              <w:t xml:space="preserve">, </w:t>
            </w:r>
            <w:r>
              <w:fldChar w:fldCharType="begin"/>
            </w:r>
            <w:r>
              <w:instrText xml:space="preserve"> REF _Ref55902411 \r \h  \* MERGEFORMAT </w:instrText>
            </w:r>
            <w:r>
              <w:fldChar w:fldCharType="separate"/>
            </w:r>
            <w:r w:rsidR="00245068">
              <w:t>[Test Case 3]</w:t>
            </w:r>
            <w:r>
              <w:fldChar w:fldCharType="end"/>
            </w:r>
            <w:r>
              <w:t xml:space="preserve">, </w:t>
            </w:r>
            <w:r>
              <w:fldChar w:fldCharType="begin"/>
            </w:r>
            <w:r>
              <w:instrText xml:space="preserve"> REF _Ref58236884 \r \h  \* MERGEFORMAT </w:instrText>
            </w:r>
            <w:r>
              <w:fldChar w:fldCharType="separate"/>
            </w:r>
            <w:r w:rsidR="00245068">
              <w:t>[Test Case 4]</w:t>
            </w:r>
            <w:r>
              <w:fldChar w:fldCharType="end"/>
            </w:r>
            <w:r>
              <w:t xml:space="preserve">, </w:t>
            </w:r>
            <w:r>
              <w:fldChar w:fldCharType="begin"/>
            </w:r>
            <w:r>
              <w:instrText xml:space="preserve"> REF _Ref58237598 \r \h  \* MERGEFORMAT </w:instrText>
            </w:r>
            <w:r>
              <w:fldChar w:fldCharType="separate"/>
            </w:r>
            <w:r w:rsidR="00245068">
              <w:t>[Test Case 5]</w:t>
            </w:r>
            <w:r>
              <w:fldChar w:fldCharType="end"/>
            </w:r>
            <w:r>
              <w:t xml:space="preserve">, </w:t>
            </w:r>
            <w:r>
              <w:fldChar w:fldCharType="begin"/>
            </w:r>
            <w:r>
              <w:instrText xml:space="preserve"> REF _Ref58238965 \r \h  \* MERGEFORMAT </w:instrText>
            </w:r>
            <w:r>
              <w:fldChar w:fldCharType="separate"/>
            </w:r>
            <w:r w:rsidR="00245068">
              <w:t>[Test Case 6]</w:t>
            </w:r>
            <w:r>
              <w:fldChar w:fldCharType="end"/>
            </w:r>
            <w:r>
              <w:t xml:space="preserve"> </w:t>
            </w:r>
            <w:r>
              <w:fldChar w:fldCharType="begin"/>
            </w:r>
            <w:r>
              <w:instrText xml:space="preserve"> REF _Ref58322112 \r \h  \* MERGEFORMAT </w:instrText>
            </w:r>
            <w:r>
              <w:fldChar w:fldCharType="separate"/>
            </w:r>
            <w:r w:rsidR="00245068">
              <w:t>[Test Case 7]</w:t>
            </w:r>
            <w:r>
              <w:fldChar w:fldCharType="end"/>
            </w:r>
            <w:r>
              <w:t xml:space="preserve">, </w:t>
            </w:r>
            <w:r>
              <w:fldChar w:fldCharType="begin"/>
            </w:r>
            <w:r>
              <w:instrText xml:space="preserve"> REF _Ref58322158 \r \h  \* MERGEFORMAT </w:instrText>
            </w:r>
            <w:r>
              <w:fldChar w:fldCharType="separate"/>
            </w:r>
            <w:r w:rsidR="00245068">
              <w:t>[Test Case 8]</w:t>
            </w:r>
            <w:r>
              <w:fldChar w:fldCharType="end"/>
            </w:r>
            <w:r>
              <w:t xml:space="preserve">, </w:t>
            </w:r>
            <w:r>
              <w:fldChar w:fldCharType="begin"/>
            </w:r>
            <w:r>
              <w:instrText xml:space="preserve"> REF _Ref58325061 \r \h  \* MERGEFORMAT </w:instrText>
            </w:r>
            <w:r>
              <w:fldChar w:fldCharType="separate"/>
            </w:r>
            <w:r w:rsidR="00245068">
              <w:t>[Test Case 11]</w:t>
            </w:r>
            <w:r>
              <w:fldChar w:fldCharType="end"/>
            </w:r>
            <w:r>
              <w:t xml:space="preserve">, </w:t>
            </w:r>
            <w:r>
              <w:fldChar w:fldCharType="begin"/>
            </w:r>
            <w:r>
              <w:instrText xml:space="preserve"> REF _Ref58325104 \r \h  \* MERGEFORMAT </w:instrText>
            </w:r>
            <w:r>
              <w:fldChar w:fldCharType="separate"/>
            </w:r>
            <w:r w:rsidR="00245068">
              <w:t>[Test Case 12]</w:t>
            </w:r>
            <w:r>
              <w:fldChar w:fldCharType="end"/>
            </w:r>
            <w:r>
              <w:t xml:space="preserve">, </w:t>
            </w:r>
            <w:r>
              <w:fldChar w:fldCharType="begin"/>
            </w:r>
            <w:r>
              <w:instrText xml:space="preserve"> REF _Ref58408444 \r \h  \* MERGEFORMAT </w:instrText>
            </w:r>
            <w:r>
              <w:fldChar w:fldCharType="separate"/>
            </w:r>
            <w:r w:rsidR="00245068">
              <w:t>[Test Case 13]</w:t>
            </w:r>
            <w:r>
              <w:fldChar w:fldCharType="end"/>
            </w:r>
            <w:r>
              <w:t xml:space="preserve">, </w:t>
            </w:r>
            <w:r>
              <w:fldChar w:fldCharType="begin"/>
            </w:r>
            <w:r>
              <w:instrText xml:space="preserve"> REF _Ref58408491 \r \h  \* MERGEFORMAT </w:instrText>
            </w:r>
            <w:r>
              <w:fldChar w:fldCharType="separate"/>
            </w:r>
            <w:r w:rsidR="00245068">
              <w:t>[Test Case 14]</w:t>
            </w:r>
            <w:r>
              <w:fldChar w:fldCharType="end"/>
            </w:r>
            <w:r>
              <w:t xml:space="preserve">, </w:t>
            </w:r>
            <w:r>
              <w:fldChar w:fldCharType="begin"/>
            </w:r>
            <w:r>
              <w:instrText xml:space="preserve"> REF _Ref58410022 \r \h  \* MERGEFORMAT </w:instrText>
            </w:r>
            <w:r>
              <w:fldChar w:fldCharType="separate"/>
            </w:r>
            <w:r w:rsidR="00245068">
              <w:t>[Test Case 15]</w:t>
            </w:r>
            <w:r>
              <w:fldChar w:fldCharType="end"/>
            </w:r>
            <w:r>
              <w:t xml:space="preserve">, </w:t>
            </w:r>
            <w:r>
              <w:fldChar w:fldCharType="begin"/>
            </w:r>
            <w:r>
              <w:instrText xml:space="preserve"> REF _Ref58410065 \r \h  \* MERGEFORMAT </w:instrText>
            </w:r>
            <w:r>
              <w:fldChar w:fldCharType="separate"/>
            </w:r>
            <w:r w:rsidR="00245068">
              <w:t>[Test Case 16]</w:t>
            </w:r>
            <w:r>
              <w:fldChar w:fldCharType="end"/>
            </w:r>
          </w:p>
        </w:tc>
        <w:tc>
          <w:tcPr>
            <w:tcW w:w="2302" w:type="dxa"/>
          </w:tcPr>
          <w:p w14:paraId="5E73E2B4" w14:textId="4A3BEEE3" w:rsidR="0018583D" w:rsidRDefault="0018583D" w:rsidP="0018583D">
            <w:pPr>
              <w:pStyle w:val="Tablecell"/>
            </w:pPr>
            <w:r w:rsidRPr="00190D9E">
              <w:t>geographicAddressManagement.api.yaml v6</w:t>
            </w:r>
          </w:p>
        </w:tc>
        <w:tc>
          <w:tcPr>
            <w:tcW w:w="1383" w:type="dxa"/>
          </w:tcPr>
          <w:p w14:paraId="0F480E9D" w14:textId="7D451642" w:rsidR="0018583D" w:rsidRDefault="0018583D" w:rsidP="0018583D">
            <w:pPr>
              <w:pStyle w:val="Tablecell"/>
            </w:pPr>
          </w:p>
        </w:tc>
      </w:tr>
      <w:tr w:rsidR="0018583D" w14:paraId="34CF4826" w14:textId="77777777" w:rsidTr="00A81C4E">
        <w:tc>
          <w:tcPr>
            <w:tcW w:w="1477" w:type="dxa"/>
          </w:tcPr>
          <w:p w14:paraId="7E582608" w14:textId="77777777" w:rsidR="0018583D" w:rsidRDefault="0018583D" w:rsidP="0018583D">
            <w:pPr>
              <w:pStyle w:val="Tablecell"/>
            </w:pPr>
            <w:r>
              <w:lastRenderedPageBreak/>
              <w:t>R10</w:t>
            </w:r>
          </w:p>
        </w:tc>
        <w:tc>
          <w:tcPr>
            <w:tcW w:w="1218" w:type="dxa"/>
          </w:tcPr>
          <w:p w14:paraId="16B7F606" w14:textId="77777777" w:rsidR="0018583D" w:rsidRDefault="0018583D" w:rsidP="0018583D">
            <w:pPr>
              <w:pStyle w:val="Tablecell"/>
              <w:jc w:val="center"/>
            </w:pPr>
            <w:r>
              <w:t>S</w:t>
            </w:r>
          </w:p>
        </w:tc>
        <w:tc>
          <w:tcPr>
            <w:tcW w:w="1170" w:type="dxa"/>
          </w:tcPr>
          <w:p w14:paraId="2A65F40F" w14:textId="77777777" w:rsidR="0018583D" w:rsidRDefault="0018583D" w:rsidP="0018583D">
            <w:pPr>
              <w:pStyle w:val="Tablecell"/>
              <w:jc w:val="center"/>
            </w:pPr>
            <w:r>
              <w:t>Y</w:t>
            </w:r>
          </w:p>
        </w:tc>
        <w:tc>
          <w:tcPr>
            <w:tcW w:w="1800" w:type="dxa"/>
          </w:tcPr>
          <w:p w14:paraId="2450BFEA" w14:textId="33F65E47" w:rsidR="0018583D" w:rsidRDefault="0018583D" w:rsidP="0018583D">
            <w:pPr>
              <w:pStyle w:val="Tablecell"/>
            </w:pPr>
            <w:r>
              <w:fldChar w:fldCharType="begin"/>
            </w:r>
            <w:r>
              <w:instrText xml:space="preserve"> REF _Ref58414777 \r \h  \* MERGEFORMAT </w:instrText>
            </w:r>
            <w:r>
              <w:fldChar w:fldCharType="separate"/>
            </w:r>
            <w:r w:rsidR="00245068">
              <w:t>[Test Case 1]</w:t>
            </w:r>
            <w:r>
              <w:fldChar w:fldCharType="end"/>
            </w:r>
            <w:r>
              <w:t xml:space="preserve"> </w:t>
            </w:r>
            <w:r>
              <w:fldChar w:fldCharType="begin"/>
            </w:r>
            <w:r>
              <w:instrText xml:space="preserve"> REF _Ref55902411 \r \h  \* MERGEFORMAT </w:instrText>
            </w:r>
            <w:r>
              <w:fldChar w:fldCharType="separate"/>
            </w:r>
            <w:r w:rsidR="00245068">
              <w:t>[Test Case 3]</w:t>
            </w:r>
            <w:r>
              <w:fldChar w:fldCharType="end"/>
            </w:r>
          </w:p>
        </w:tc>
        <w:tc>
          <w:tcPr>
            <w:tcW w:w="2302" w:type="dxa"/>
          </w:tcPr>
          <w:p w14:paraId="3711BDF8" w14:textId="23E9FADB" w:rsidR="0018583D" w:rsidRDefault="0018583D" w:rsidP="0018583D">
            <w:pPr>
              <w:pStyle w:val="Tablecell"/>
            </w:pPr>
            <w:r w:rsidRPr="00F81A59">
              <w:t>geographicAddressManagement.api.yaml v6</w:t>
            </w:r>
          </w:p>
        </w:tc>
        <w:tc>
          <w:tcPr>
            <w:tcW w:w="1383" w:type="dxa"/>
          </w:tcPr>
          <w:p w14:paraId="48DF2D07" w14:textId="1ECCEFA1" w:rsidR="0018583D" w:rsidRDefault="0018583D" w:rsidP="0018583D">
            <w:pPr>
              <w:pStyle w:val="Tablecell"/>
            </w:pPr>
          </w:p>
        </w:tc>
      </w:tr>
      <w:tr w:rsidR="0018583D" w14:paraId="7DF5AAF5" w14:textId="77777777" w:rsidTr="00A81C4E">
        <w:tc>
          <w:tcPr>
            <w:tcW w:w="1477" w:type="dxa"/>
          </w:tcPr>
          <w:p w14:paraId="0F0FB525" w14:textId="77777777" w:rsidR="0018583D" w:rsidRDefault="0018583D" w:rsidP="0018583D">
            <w:pPr>
              <w:pStyle w:val="Tablecell"/>
            </w:pPr>
            <w:r>
              <w:t>R11</w:t>
            </w:r>
          </w:p>
        </w:tc>
        <w:tc>
          <w:tcPr>
            <w:tcW w:w="1218" w:type="dxa"/>
          </w:tcPr>
          <w:p w14:paraId="68A51006" w14:textId="77777777" w:rsidR="0018583D" w:rsidRDefault="0018583D" w:rsidP="0018583D">
            <w:pPr>
              <w:pStyle w:val="Tablecell"/>
              <w:jc w:val="center"/>
            </w:pPr>
            <w:r>
              <w:t>S</w:t>
            </w:r>
          </w:p>
        </w:tc>
        <w:tc>
          <w:tcPr>
            <w:tcW w:w="1170" w:type="dxa"/>
          </w:tcPr>
          <w:p w14:paraId="1F64B03D" w14:textId="77777777" w:rsidR="0018583D" w:rsidRDefault="0018583D" w:rsidP="0018583D">
            <w:pPr>
              <w:pStyle w:val="Tablecell"/>
              <w:jc w:val="center"/>
            </w:pPr>
            <w:r>
              <w:t>Y</w:t>
            </w:r>
          </w:p>
        </w:tc>
        <w:tc>
          <w:tcPr>
            <w:tcW w:w="1800" w:type="dxa"/>
          </w:tcPr>
          <w:p w14:paraId="74C9E9E0" w14:textId="4D56E091" w:rsidR="0018583D" w:rsidRDefault="0018583D" w:rsidP="0018583D">
            <w:pPr>
              <w:pStyle w:val="Tablecell"/>
            </w:pPr>
            <w:r>
              <w:fldChar w:fldCharType="begin"/>
            </w:r>
            <w:r>
              <w:instrText xml:space="preserve"> REF _Ref58237598 \r \h  \* MERGEFORMAT </w:instrText>
            </w:r>
            <w:r>
              <w:fldChar w:fldCharType="separate"/>
            </w:r>
            <w:r w:rsidR="00245068">
              <w:t>[Test Case 5]</w:t>
            </w:r>
            <w:r>
              <w:fldChar w:fldCharType="end"/>
            </w:r>
            <w:r>
              <w:t xml:space="preserve"> </w:t>
            </w:r>
            <w:r>
              <w:fldChar w:fldCharType="begin"/>
            </w:r>
            <w:r>
              <w:instrText xml:space="preserve"> REF _Ref58322112 \r \h  \* MERGEFORMAT </w:instrText>
            </w:r>
            <w:r>
              <w:fldChar w:fldCharType="separate"/>
            </w:r>
            <w:r w:rsidR="00245068">
              <w:t>[Test Case 7]</w:t>
            </w:r>
            <w:r>
              <w:fldChar w:fldCharType="end"/>
            </w:r>
          </w:p>
        </w:tc>
        <w:tc>
          <w:tcPr>
            <w:tcW w:w="2302" w:type="dxa"/>
          </w:tcPr>
          <w:p w14:paraId="3EAEFC3E" w14:textId="33493E2F" w:rsidR="0018583D" w:rsidRDefault="0018583D" w:rsidP="0018583D">
            <w:pPr>
              <w:pStyle w:val="Tablecell"/>
            </w:pPr>
            <w:r w:rsidRPr="00F81A59">
              <w:t>geographicAddressManagement.api.yaml v6</w:t>
            </w:r>
          </w:p>
        </w:tc>
        <w:tc>
          <w:tcPr>
            <w:tcW w:w="1383" w:type="dxa"/>
          </w:tcPr>
          <w:p w14:paraId="011E2ECA" w14:textId="3EB19BB3" w:rsidR="0018583D" w:rsidRDefault="0018583D" w:rsidP="0018583D">
            <w:pPr>
              <w:pStyle w:val="Tablecell"/>
            </w:pPr>
          </w:p>
        </w:tc>
      </w:tr>
      <w:tr w:rsidR="0018583D" w14:paraId="18474D50" w14:textId="77777777" w:rsidTr="00A81C4E">
        <w:tc>
          <w:tcPr>
            <w:tcW w:w="1477" w:type="dxa"/>
          </w:tcPr>
          <w:p w14:paraId="54AC8652" w14:textId="77777777" w:rsidR="0018583D" w:rsidRDefault="0018583D" w:rsidP="0018583D">
            <w:pPr>
              <w:pStyle w:val="Tablecell"/>
            </w:pPr>
            <w:r>
              <w:t>R12</w:t>
            </w:r>
          </w:p>
        </w:tc>
        <w:tc>
          <w:tcPr>
            <w:tcW w:w="1218" w:type="dxa"/>
          </w:tcPr>
          <w:p w14:paraId="79A9CCD4" w14:textId="77777777" w:rsidR="0018583D" w:rsidRDefault="0018583D" w:rsidP="0018583D">
            <w:pPr>
              <w:pStyle w:val="Tablecell"/>
              <w:jc w:val="center"/>
            </w:pPr>
            <w:r>
              <w:t>S</w:t>
            </w:r>
          </w:p>
        </w:tc>
        <w:tc>
          <w:tcPr>
            <w:tcW w:w="1170" w:type="dxa"/>
          </w:tcPr>
          <w:p w14:paraId="0223E771" w14:textId="77777777" w:rsidR="0018583D" w:rsidRDefault="0018583D" w:rsidP="0018583D">
            <w:pPr>
              <w:pStyle w:val="Tablecell"/>
              <w:jc w:val="center"/>
            </w:pPr>
            <w:r>
              <w:t>Y</w:t>
            </w:r>
          </w:p>
        </w:tc>
        <w:tc>
          <w:tcPr>
            <w:tcW w:w="1800" w:type="dxa"/>
          </w:tcPr>
          <w:p w14:paraId="3672886F" w14:textId="2D96A214" w:rsidR="0018583D" w:rsidRDefault="0018583D" w:rsidP="0018583D">
            <w:pPr>
              <w:pStyle w:val="Tablecell"/>
            </w:pPr>
            <w:r>
              <w:fldChar w:fldCharType="begin"/>
            </w:r>
            <w:r>
              <w:instrText xml:space="preserve"> REF _Ref58414777 \r \h  \* MERGEFORMAT </w:instrText>
            </w:r>
            <w:r>
              <w:fldChar w:fldCharType="separate"/>
            </w:r>
            <w:r w:rsidR="00245068">
              <w:t>[Test Case 1]</w:t>
            </w:r>
            <w:r>
              <w:fldChar w:fldCharType="end"/>
            </w:r>
            <w:r>
              <w:t xml:space="preserve"> </w:t>
            </w:r>
            <w:r>
              <w:fldChar w:fldCharType="begin"/>
            </w:r>
            <w:r>
              <w:instrText xml:space="preserve"> REF _Ref58237598 \r \h  \* MERGEFORMAT </w:instrText>
            </w:r>
            <w:r>
              <w:fldChar w:fldCharType="separate"/>
            </w:r>
            <w:r w:rsidR="00245068">
              <w:t>[Test Case 5]</w:t>
            </w:r>
            <w:r>
              <w:fldChar w:fldCharType="end"/>
            </w:r>
            <w:r>
              <w:t xml:space="preserve"> </w:t>
            </w:r>
            <w:r>
              <w:fldChar w:fldCharType="begin"/>
            </w:r>
            <w:r>
              <w:instrText xml:space="preserve"> REF _Ref58408444 \r \h  \* MERGEFORMAT </w:instrText>
            </w:r>
            <w:r>
              <w:fldChar w:fldCharType="separate"/>
            </w:r>
            <w:r w:rsidR="00245068">
              <w:t>[Test Case 13]</w:t>
            </w:r>
            <w:r>
              <w:fldChar w:fldCharType="end"/>
            </w:r>
            <w:r>
              <w:t xml:space="preserve"> </w:t>
            </w:r>
            <w:r>
              <w:fldChar w:fldCharType="begin"/>
            </w:r>
            <w:r>
              <w:instrText xml:space="preserve"> REF _Ref58410022 \r \h  \* MERGEFORMAT </w:instrText>
            </w:r>
            <w:r>
              <w:fldChar w:fldCharType="separate"/>
            </w:r>
            <w:r w:rsidR="00245068">
              <w:t>[Test Case 15]</w:t>
            </w:r>
            <w:r>
              <w:fldChar w:fldCharType="end"/>
            </w:r>
          </w:p>
        </w:tc>
        <w:tc>
          <w:tcPr>
            <w:tcW w:w="2302" w:type="dxa"/>
          </w:tcPr>
          <w:p w14:paraId="252D45A2" w14:textId="7BE8C2F0" w:rsidR="0018583D" w:rsidRDefault="0018583D" w:rsidP="0018583D">
            <w:pPr>
              <w:pStyle w:val="Tablecell"/>
            </w:pPr>
            <w:r w:rsidRPr="00F81A59">
              <w:t>geographicAddressManagement.api.yaml v6</w:t>
            </w:r>
          </w:p>
        </w:tc>
        <w:tc>
          <w:tcPr>
            <w:tcW w:w="1383" w:type="dxa"/>
          </w:tcPr>
          <w:p w14:paraId="62E8CE82" w14:textId="5A0FA4AC" w:rsidR="0018583D" w:rsidRDefault="0018583D" w:rsidP="0018583D">
            <w:pPr>
              <w:pStyle w:val="Tablecell"/>
            </w:pPr>
          </w:p>
        </w:tc>
      </w:tr>
      <w:tr w:rsidR="0018583D" w14:paraId="40151014" w14:textId="77777777" w:rsidTr="00A81C4E">
        <w:tc>
          <w:tcPr>
            <w:tcW w:w="1477" w:type="dxa"/>
          </w:tcPr>
          <w:p w14:paraId="026DA1C0" w14:textId="77777777" w:rsidR="0018583D" w:rsidRDefault="0018583D" w:rsidP="0018583D">
            <w:pPr>
              <w:pStyle w:val="Tablecell"/>
            </w:pPr>
            <w:r>
              <w:t>R13</w:t>
            </w:r>
          </w:p>
        </w:tc>
        <w:tc>
          <w:tcPr>
            <w:tcW w:w="1218" w:type="dxa"/>
          </w:tcPr>
          <w:p w14:paraId="42E2F241" w14:textId="77777777" w:rsidR="0018583D" w:rsidRDefault="0018583D" w:rsidP="0018583D">
            <w:pPr>
              <w:pStyle w:val="Tablecell"/>
              <w:jc w:val="center"/>
            </w:pPr>
            <w:r>
              <w:t>S</w:t>
            </w:r>
          </w:p>
        </w:tc>
        <w:tc>
          <w:tcPr>
            <w:tcW w:w="1170" w:type="dxa"/>
          </w:tcPr>
          <w:p w14:paraId="1774879A" w14:textId="77777777" w:rsidR="0018583D" w:rsidRDefault="0018583D" w:rsidP="0018583D">
            <w:pPr>
              <w:pStyle w:val="Tablecell"/>
              <w:jc w:val="center"/>
            </w:pPr>
            <w:r>
              <w:t>Y</w:t>
            </w:r>
          </w:p>
        </w:tc>
        <w:tc>
          <w:tcPr>
            <w:tcW w:w="1800" w:type="dxa"/>
          </w:tcPr>
          <w:p w14:paraId="6C82DD35" w14:textId="7A519250" w:rsidR="0018583D" w:rsidRDefault="0018583D" w:rsidP="0018583D">
            <w:pPr>
              <w:pStyle w:val="Tablecell"/>
            </w:pPr>
            <w:r>
              <w:fldChar w:fldCharType="begin"/>
            </w:r>
            <w:r>
              <w:instrText xml:space="preserve"> REF _Ref55902411 \r \h  \* MERGEFORMAT </w:instrText>
            </w:r>
            <w:r>
              <w:fldChar w:fldCharType="separate"/>
            </w:r>
            <w:r w:rsidR="00245068">
              <w:t>[Test Case 3]</w:t>
            </w:r>
            <w:r>
              <w:fldChar w:fldCharType="end"/>
            </w:r>
            <w:r>
              <w:t xml:space="preserve"> </w:t>
            </w:r>
            <w:r>
              <w:fldChar w:fldCharType="begin"/>
            </w:r>
            <w:r>
              <w:instrText xml:space="preserve"> REF _Ref58322112 \r \h  \* MERGEFORMAT </w:instrText>
            </w:r>
            <w:r>
              <w:fldChar w:fldCharType="separate"/>
            </w:r>
            <w:r w:rsidR="00245068">
              <w:t>[Test Case 7]</w:t>
            </w:r>
            <w:r>
              <w:fldChar w:fldCharType="end"/>
            </w:r>
          </w:p>
        </w:tc>
        <w:tc>
          <w:tcPr>
            <w:tcW w:w="2302" w:type="dxa"/>
          </w:tcPr>
          <w:p w14:paraId="106A75CA" w14:textId="2041D2CD" w:rsidR="0018583D" w:rsidRDefault="0018583D" w:rsidP="0018583D">
            <w:pPr>
              <w:pStyle w:val="Tablecell"/>
            </w:pPr>
            <w:r w:rsidRPr="00F81A59">
              <w:t>geographicAddressManagement.api.yaml v6</w:t>
            </w:r>
          </w:p>
        </w:tc>
        <w:tc>
          <w:tcPr>
            <w:tcW w:w="1383" w:type="dxa"/>
          </w:tcPr>
          <w:p w14:paraId="736D3848" w14:textId="54D527F3" w:rsidR="0018583D" w:rsidRDefault="0018583D" w:rsidP="0018583D">
            <w:pPr>
              <w:pStyle w:val="Tablecell"/>
            </w:pPr>
          </w:p>
        </w:tc>
      </w:tr>
      <w:tr w:rsidR="0018583D" w14:paraId="7AAA3CE1" w14:textId="77777777" w:rsidTr="00A81C4E">
        <w:tc>
          <w:tcPr>
            <w:tcW w:w="1477" w:type="dxa"/>
          </w:tcPr>
          <w:p w14:paraId="031694BA" w14:textId="77777777" w:rsidR="0018583D" w:rsidRDefault="0018583D" w:rsidP="0018583D">
            <w:pPr>
              <w:pStyle w:val="Tablecell"/>
            </w:pPr>
            <w:r>
              <w:t>R14</w:t>
            </w:r>
          </w:p>
        </w:tc>
        <w:tc>
          <w:tcPr>
            <w:tcW w:w="1218" w:type="dxa"/>
          </w:tcPr>
          <w:p w14:paraId="145465A9" w14:textId="77777777" w:rsidR="0018583D" w:rsidRDefault="0018583D" w:rsidP="0018583D">
            <w:pPr>
              <w:pStyle w:val="Tablecell"/>
              <w:jc w:val="center"/>
            </w:pPr>
            <w:r>
              <w:t>S</w:t>
            </w:r>
          </w:p>
        </w:tc>
        <w:tc>
          <w:tcPr>
            <w:tcW w:w="1170" w:type="dxa"/>
          </w:tcPr>
          <w:p w14:paraId="04CCBFD2" w14:textId="77777777" w:rsidR="0018583D" w:rsidRDefault="0018583D" w:rsidP="0018583D">
            <w:pPr>
              <w:pStyle w:val="Tablecell"/>
              <w:jc w:val="center"/>
            </w:pPr>
            <w:r>
              <w:t>Y</w:t>
            </w:r>
          </w:p>
        </w:tc>
        <w:tc>
          <w:tcPr>
            <w:tcW w:w="1800" w:type="dxa"/>
          </w:tcPr>
          <w:p w14:paraId="3DE780FA" w14:textId="47664CA9" w:rsidR="0018583D" w:rsidRDefault="0018583D" w:rsidP="0018583D">
            <w:pPr>
              <w:pStyle w:val="Tablecell"/>
            </w:pPr>
            <w:r>
              <w:fldChar w:fldCharType="begin"/>
            </w:r>
            <w:r>
              <w:instrText xml:space="preserve"> REF _Ref58414785 \r \h  \* MERGEFORMAT </w:instrText>
            </w:r>
            <w:r>
              <w:fldChar w:fldCharType="separate"/>
            </w:r>
            <w:r w:rsidR="00245068">
              <w:t>[Test Case 2]</w:t>
            </w:r>
            <w:r>
              <w:fldChar w:fldCharType="end"/>
            </w:r>
            <w:r>
              <w:t xml:space="preserve">, </w:t>
            </w:r>
            <w:r>
              <w:fldChar w:fldCharType="begin"/>
            </w:r>
            <w:r>
              <w:instrText xml:space="preserve"> REF _Ref58236884 \r \h  \* MERGEFORMAT </w:instrText>
            </w:r>
            <w:r>
              <w:fldChar w:fldCharType="separate"/>
            </w:r>
            <w:r w:rsidR="00245068">
              <w:t>[Test Case 4]</w:t>
            </w:r>
            <w:r>
              <w:fldChar w:fldCharType="end"/>
            </w:r>
            <w:r>
              <w:t xml:space="preserve">, </w:t>
            </w:r>
            <w:r>
              <w:fldChar w:fldCharType="begin"/>
            </w:r>
            <w:r>
              <w:instrText xml:space="preserve"> REF _Ref58238965 \r \h  \* MERGEFORMAT </w:instrText>
            </w:r>
            <w:r>
              <w:fldChar w:fldCharType="separate"/>
            </w:r>
            <w:r w:rsidR="00245068">
              <w:t>[Test Case 6]</w:t>
            </w:r>
            <w:r>
              <w:fldChar w:fldCharType="end"/>
            </w:r>
            <w:r>
              <w:t xml:space="preserve"> </w:t>
            </w:r>
            <w:r>
              <w:fldChar w:fldCharType="begin"/>
            </w:r>
            <w:r>
              <w:instrText xml:space="preserve"> REF _Ref58322158 \r \h  \* MERGEFORMAT </w:instrText>
            </w:r>
            <w:r>
              <w:fldChar w:fldCharType="separate"/>
            </w:r>
            <w:r w:rsidR="00245068">
              <w:t>[Test Case 8]</w:t>
            </w:r>
            <w:r>
              <w:fldChar w:fldCharType="end"/>
            </w:r>
            <w:r>
              <w:t xml:space="preserve">, </w:t>
            </w:r>
            <w:r>
              <w:fldChar w:fldCharType="begin"/>
            </w:r>
            <w:r>
              <w:instrText xml:space="preserve"> REF _Ref58325104 \r \h  \* MERGEFORMAT </w:instrText>
            </w:r>
            <w:r>
              <w:fldChar w:fldCharType="separate"/>
            </w:r>
            <w:r w:rsidR="00245068">
              <w:t>[Test Case 12]</w:t>
            </w:r>
            <w:r>
              <w:fldChar w:fldCharType="end"/>
            </w:r>
            <w:r>
              <w:t xml:space="preserve">, </w:t>
            </w:r>
            <w:r>
              <w:fldChar w:fldCharType="begin"/>
            </w:r>
            <w:r>
              <w:instrText xml:space="preserve"> REF _Ref58408491 \r \h  \* MERGEFORMAT </w:instrText>
            </w:r>
            <w:r>
              <w:fldChar w:fldCharType="separate"/>
            </w:r>
            <w:r w:rsidR="00245068">
              <w:t>[Test Case 14]</w:t>
            </w:r>
            <w:r>
              <w:fldChar w:fldCharType="end"/>
            </w:r>
            <w:r>
              <w:t xml:space="preserve">, </w:t>
            </w:r>
            <w:r>
              <w:fldChar w:fldCharType="begin"/>
            </w:r>
            <w:r>
              <w:instrText xml:space="preserve"> REF _Ref58410065 \r \h  \* MERGEFORMAT </w:instrText>
            </w:r>
            <w:r>
              <w:fldChar w:fldCharType="separate"/>
            </w:r>
            <w:r w:rsidR="00245068">
              <w:t>[Test Case 16]</w:t>
            </w:r>
            <w:r>
              <w:fldChar w:fldCharType="end"/>
            </w:r>
          </w:p>
        </w:tc>
        <w:tc>
          <w:tcPr>
            <w:tcW w:w="2302" w:type="dxa"/>
          </w:tcPr>
          <w:p w14:paraId="214BC1B3" w14:textId="0743096D" w:rsidR="0018583D" w:rsidRDefault="0018583D" w:rsidP="0018583D">
            <w:pPr>
              <w:pStyle w:val="Tablecell"/>
            </w:pPr>
            <w:r w:rsidRPr="00F81A59">
              <w:t>geographicAddressManagement.api.yaml v6</w:t>
            </w:r>
          </w:p>
        </w:tc>
        <w:tc>
          <w:tcPr>
            <w:tcW w:w="1383" w:type="dxa"/>
          </w:tcPr>
          <w:p w14:paraId="754BDEAB" w14:textId="5F35780F" w:rsidR="0018583D" w:rsidRDefault="0018583D" w:rsidP="0018583D">
            <w:pPr>
              <w:pStyle w:val="Tablecell"/>
            </w:pPr>
          </w:p>
        </w:tc>
      </w:tr>
      <w:tr w:rsidR="002F1DEC" w14:paraId="6AD32D5E" w14:textId="77777777" w:rsidTr="00A81C4E">
        <w:tc>
          <w:tcPr>
            <w:tcW w:w="1477" w:type="dxa"/>
          </w:tcPr>
          <w:p w14:paraId="6FEE8031" w14:textId="77777777" w:rsidR="002F1DEC" w:rsidRDefault="002F1DEC" w:rsidP="0028136F">
            <w:pPr>
              <w:pStyle w:val="Tablecell"/>
            </w:pPr>
            <w:r>
              <w:t>O1</w:t>
            </w:r>
          </w:p>
        </w:tc>
        <w:tc>
          <w:tcPr>
            <w:tcW w:w="1218" w:type="dxa"/>
          </w:tcPr>
          <w:p w14:paraId="2BB8CCC4" w14:textId="77777777" w:rsidR="002F1DEC" w:rsidRDefault="002F1DEC" w:rsidP="00A81C4E">
            <w:pPr>
              <w:pStyle w:val="Tablecell"/>
              <w:jc w:val="center"/>
            </w:pPr>
            <w:r>
              <w:t>S</w:t>
            </w:r>
          </w:p>
        </w:tc>
        <w:tc>
          <w:tcPr>
            <w:tcW w:w="1170" w:type="dxa"/>
          </w:tcPr>
          <w:p w14:paraId="6B944382" w14:textId="77777777" w:rsidR="002F1DEC" w:rsidRDefault="002F1DEC" w:rsidP="00A81C4E">
            <w:pPr>
              <w:pStyle w:val="Tablecell"/>
              <w:jc w:val="center"/>
            </w:pPr>
            <w:r>
              <w:t>N</w:t>
            </w:r>
          </w:p>
        </w:tc>
        <w:tc>
          <w:tcPr>
            <w:tcW w:w="1800" w:type="dxa"/>
          </w:tcPr>
          <w:p w14:paraId="31EEB6EE" w14:textId="77777777" w:rsidR="002F1DEC" w:rsidRDefault="002F1DEC" w:rsidP="0028136F">
            <w:pPr>
              <w:pStyle w:val="Tablecell"/>
            </w:pPr>
          </w:p>
        </w:tc>
        <w:tc>
          <w:tcPr>
            <w:tcW w:w="2302" w:type="dxa"/>
          </w:tcPr>
          <w:p w14:paraId="6A98F807" w14:textId="77777777" w:rsidR="002F1DEC" w:rsidRDefault="002F1DEC" w:rsidP="0028136F">
            <w:pPr>
              <w:pStyle w:val="Tablecell"/>
            </w:pPr>
          </w:p>
        </w:tc>
        <w:tc>
          <w:tcPr>
            <w:tcW w:w="1383" w:type="dxa"/>
          </w:tcPr>
          <w:p w14:paraId="2DECA719" w14:textId="7252B93B" w:rsidR="002F1DEC" w:rsidRDefault="002F1DEC" w:rsidP="0028136F">
            <w:pPr>
              <w:pStyle w:val="Tablecell"/>
            </w:pPr>
          </w:p>
        </w:tc>
      </w:tr>
      <w:tr w:rsidR="0018583D" w14:paraId="6A7B532B" w14:textId="77777777" w:rsidTr="00A81C4E">
        <w:tc>
          <w:tcPr>
            <w:tcW w:w="1477" w:type="dxa"/>
          </w:tcPr>
          <w:p w14:paraId="42804D55" w14:textId="77777777" w:rsidR="0018583D" w:rsidRDefault="0018583D" w:rsidP="0018583D">
            <w:pPr>
              <w:pStyle w:val="Tablecell"/>
            </w:pPr>
            <w:r>
              <w:t>R15</w:t>
            </w:r>
          </w:p>
        </w:tc>
        <w:tc>
          <w:tcPr>
            <w:tcW w:w="1218" w:type="dxa"/>
          </w:tcPr>
          <w:p w14:paraId="4F239C28" w14:textId="77777777" w:rsidR="0018583D" w:rsidRDefault="0018583D" w:rsidP="0018583D">
            <w:pPr>
              <w:pStyle w:val="Tablecell"/>
              <w:jc w:val="center"/>
            </w:pPr>
            <w:r>
              <w:t>S</w:t>
            </w:r>
          </w:p>
        </w:tc>
        <w:tc>
          <w:tcPr>
            <w:tcW w:w="1170" w:type="dxa"/>
          </w:tcPr>
          <w:p w14:paraId="242A820D" w14:textId="77777777" w:rsidR="0018583D" w:rsidRDefault="0018583D" w:rsidP="0018583D">
            <w:pPr>
              <w:pStyle w:val="Tablecell"/>
              <w:jc w:val="center"/>
            </w:pPr>
            <w:r>
              <w:t>Y</w:t>
            </w:r>
          </w:p>
        </w:tc>
        <w:tc>
          <w:tcPr>
            <w:tcW w:w="1800" w:type="dxa"/>
          </w:tcPr>
          <w:p w14:paraId="0DCBE632" w14:textId="68E3B012" w:rsidR="0018583D" w:rsidRDefault="0018583D" w:rsidP="0018583D">
            <w:pPr>
              <w:pStyle w:val="Tablecell"/>
            </w:pPr>
            <w:r>
              <w:fldChar w:fldCharType="begin"/>
            </w:r>
            <w:r>
              <w:instrText xml:space="preserve"> REF _Ref58414777 \r \h  \* MERGEFORMAT </w:instrText>
            </w:r>
            <w:r>
              <w:fldChar w:fldCharType="separate"/>
            </w:r>
            <w:r w:rsidR="00245068">
              <w:t>[Test Case 1]</w:t>
            </w:r>
            <w:r>
              <w:fldChar w:fldCharType="end"/>
            </w:r>
            <w:r>
              <w:t xml:space="preserve">, </w:t>
            </w:r>
            <w:r>
              <w:fldChar w:fldCharType="begin"/>
            </w:r>
            <w:r>
              <w:instrText xml:space="preserve"> REF _Ref55902411 \r \h  \* MERGEFORMAT </w:instrText>
            </w:r>
            <w:r>
              <w:fldChar w:fldCharType="separate"/>
            </w:r>
            <w:r w:rsidR="00245068">
              <w:t>[Test Case 3]</w:t>
            </w:r>
            <w:r>
              <w:fldChar w:fldCharType="end"/>
            </w:r>
            <w:r>
              <w:t xml:space="preserve">, </w:t>
            </w:r>
            <w:r>
              <w:fldChar w:fldCharType="begin"/>
            </w:r>
            <w:r>
              <w:instrText xml:space="preserve"> REF _Ref58237598 \r \h  \* MERGEFORMAT </w:instrText>
            </w:r>
            <w:r>
              <w:fldChar w:fldCharType="separate"/>
            </w:r>
            <w:r w:rsidR="00245068">
              <w:t>[Test Case 5]</w:t>
            </w:r>
            <w:r>
              <w:fldChar w:fldCharType="end"/>
            </w:r>
            <w:r>
              <w:t xml:space="preserve">, </w:t>
            </w:r>
            <w:r>
              <w:fldChar w:fldCharType="begin"/>
            </w:r>
            <w:r>
              <w:instrText xml:space="preserve"> REF _Ref58322112 \r \h  \* MERGEFORMAT </w:instrText>
            </w:r>
            <w:r>
              <w:fldChar w:fldCharType="separate"/>
            </w:r>
            <w:r w:rsidR="00245068">
              <w:t>[Test Case 7]</w:t>
            </w:r>
            <w:r>
              <w:fldChar w:fldCharType="end"/>
            </w:r>
            <w:r>
              <w:t xml:space="preserve">, </w:t>
            </w:r>
            <w:r>
              <w:fldChar w:fldCharType="begin"/>
            </w:r>
            <w:r>
              <w:instrText xml:space="preserve"> REF _Ref58325061 \r \h  \* MERGEFORMAT </w:instrText>
            </w:r>
            <w:r>
              <w:fldChar w:fldCharType="separate"/>
            </w:r>
            <w:r w:rsidR="00245068">
              <w:t>[Test Case 11]</w:t>
            </w:r>
            <w:r>
              <w:fldChar w:fldCharType="end"/>
            </w:r>
            <w:r>
              <w:t xml:space="preserve">, </w:t>
            </w:r>
            <w:r>
              <w:fldChar w:fldCharType="begin"/>
            </w:r>
            <w:r>
              <w:instrText xml:space="preserve"> REF _Ref58408444 \r \h  \* MERGEFORMAT </w:instrText>
            </w:r>
            <w:r>
              <w:fldChar w:fldCharType="separate"/>
            </w:r>
            <w:r w:rsidR="00245068">
              <w:t>[Test Case 13]</w:t>
            </w:r>
            <w:r>
              <w:fldChar w:fldCharType="end"/>
            </w:r>
            <w:r>
              <w:t xml:space="preserve">, </w:t>
            </w:r>
            <w:r>
              <w:fldChar w:fldCharType="begin"/>
            </w:r>
            <w:r>
              <w:instrText xml:space="preserve"> REF _Ref58410022 \r \h  \* MERGEFORMAT </w:instrText>
            </w:r>
            <w:r>
              <w:fldChar w:fldCharType="separate"/>
            </w:r>
            <w:r w:rsidR="00245068">
              <w:t>[Test Case 15]</w:t>
            </w:r>
            <w:r>
              <w:fldChar w:fldCharType="end"/>
            </w:r>
          </w:p>
        </w:tc>
        <w:tc>
          <w:tcPr>
            <w:tcW w:w="2302" w:type="dxa"/>
          </w:tcPr>
          <w:p w14:paraId="2D4D0FEC" w14:textId="01CA5230" w:rsidR="0018583D" w:rsidRDefault="0018583D" w:rsidP="0018583D">
            <w:pPr>
              <w:pStyle w:val="Tablecell"/>
            </w:pPr>
            <w:r w:rsidRPr="001A3996">
              <w:t>geographicAddressManagement.api.yaml v6</w:t>
            </w:r>
          </w:p>
        </w:tc>
        <w:tc>
          <w:tcPr>
            <w:tcW w:w="1383" w:type="dxa"/>
          </w:tcPr>
          <w:p w14:paraId="624ACBDA" w14:textId="09701E74" w:rsidR="0018583D" w:rsidRDefault="0018583D" w:rsidP="0018583D">
            <w:pPr>
              <w:pStyle w:val="Tablecell"/>
            </w:pPr>
          </w:p>
        </w:tc>
      </w:tr>
      <w:tr w:rsidR="0018583D" w14:paraId="5C309C53" w14:textId="77777777" w:rsidTr="00A81C4E">
        <w:tc>
          <w:tcPr>
            <w:tcW w:w="1477" w:type="dxa"/>
          </w:tcPr>
          <w:p w14:paraId="183284D2" w14:textId="77777777" w:rsidR="0018583D" w:rsidRDefault="0018583D" w:rsidP="0018583D">
            <w:pPr>
              <w:pStyle w:val="Tablecell"/>
            </w:pPr>
            <w:r>
              <w:t>R16</w:t>
            </w:r>
          </w:p>
        </w:tc>
        <w:tc>
          <w:tcPr>
            <w:tcW w:w="1218" w:type="dxa"/>
          </w:tcPr>
          <w:p w14:paraId="651E2ADA" w14:textId="77777777" w:rsidR="0018583D" w:rsidRDefault="0018583D" w:rsidP="0018583D">
            <w:pPr>
              <w:pStyle w:val="Tablecell"/>
              <w:jc w:val="center"/>
            </w:pPr>
            <w:r>
              <w:t>S</w:t>
            </w:r>
          </w:p>
        </w:tc>
        <w:tc>
          <w:tcPr>
            <w:tcW w:w="1170" w:type="dxa"/>
          </w:tcPr>
          <w:p w14:paraId="515EE0BC" w14:textId="77777777" w:rsidR="0018583D" w:rsidRDefault="0018583D" w:rsidP="0018583D">
            <w:pPr>
              <w:pStyle w:val="Tablecell"/>
              <w:jc w:val="center"/>
            </w:pPr>
            <w:r>
              <w:t>Y</w:t>
            </w:r>
          </w:p>
        </w:tc>
        <w:tc>
          <w:tcPr>
            <w:tcW w:w="1800" w:type="dxa"/>
          </w:tcPr>
          <w:p w14:paraId="3FE06995" w14:textId="21C40DF8" w:rsidR="0018583D" w:rsidRDefault="0018583D" w:rsidP="0018583D">
            <w:pPr>
              <w:pStyle w:val="Tablecell"/>
            </w:pPr>
            <w:r>
              <w:fldChar w:fldCharType="begin"/>
            </w:r>
            <w:r>
              <w:instrText xml:space="preserve"> REF _Ref58414777 \r \h  \* MERGEFORMAT </w:instrText>
            </w:r>
            <w:r>
              <w:fldChar w:fldCharType="separate"/>
            </w:r>
            <w:r w:rsidR="00245068">
              <w:t>[Test Case 1]</w:t>
            </w:r>
            <w:r>
              <w:fldChar w:fldCharType="end"/>
            </w:r>
            <w:r>
              <w:t xml:space="preserve">, </w:t>
            </w:r>
            <w:r>
              <w:fldChar w:fldCharType="begin"/>
            </w:r>
            <w:r>
              <w:instrText xml:space="preserve"> REF _Ref55902411 \r \h  \* MERGEFORMAT </w:instrText>
            </w:r>
            <w:r>
              <w:fldChar w:fldCharType="separate"/>
            </w:r>
            <w:r w:rsidR="00245068">
              <w:t>[Test Case 3]</w:t>
            </w:r>
            <w:r>
              <w:fldChar w:fldCharType="end"/>
            </w:r>
            <w:r>
              <w:t xml:space="preserve">, </w:t>
            </w:r>
            <w:r>
              <w:fldChar w:fldCharType="begin"/>
            </w:r>
            <w:r>
              <w:instrText xml:space="preserve"> REF _Ref58237598 \r \h  \* MERGEFORMAT </w:instrText>
            </w:r>
            <w:r>
              <w:fldChar w:fldCharType="separate"/>
            </w:r>
            <w:r w:rsidR="00245068">
              <w:t>[Test Case 5]</w:t>
            </w:r>
            <w:r>
              <w:fldChar w:fldCharType="end"/>
            </w:r>
            <w:r>
              <w:t xml:space="preserve">, </w:t>
            </w:r>
            <w:r>
              <w:fldChar w:fldCharType="begin"/>
            </w:r>
            <w:r>
              <w:instrText xml:space="preserve"> REF _Ref58322112 \r \h  \* MERGEFORMAT </w:instrText>
            </w:r>
            <w:r>
              <w:fldChar w:fldCharType="separate"/>
            </w:r>
            <w:r w:rsidR="00245068">
              <w:t>[Test Case 7]</w:t>
            </w:r>
            <w:r>
              <w:fldChar w:fldCharType="end"/>
            </w:r>
            <w:r>
              <w:t xml:space="preserve">, </w:t>
            </w:r>
            <w:r>
              <w:fldChar w:fldCharType="begin"/>
            </w:r>
            <w:r>
              <w:instrText xml:space="preserve"> REF _Ref58325061 \r \h  \* MERGEFORMAT </w:instrText>
            </w:r>
            <w:r>
              <w:fldChar w:fldCharType="separate"/>
            </w:r>
            <w:r w:rsidR="00245068">
              <w:t>[Test Case 11]</w:t>
            </w:r>
            <w:r>
              <w:fldChar w:fldCharType="end"/>
            </w:r>
            <w:r>
              <w:t xml:space="preserve">, </w:t>
            </w:r>
            <w:r>
              <w:fldChar w:fldCharType="begin"/>
            </w:r>
            <w:r>
              <w:instrText xml:space="preserve"> REF _Ref58408444 \r \h  \* MERGEFORMAT </w:instrText>
            </w:r>
            <w:r>
              <w:fldChar w:fldCharType="separate"/>
            </w:r>
            <w:r w:rsidR="00245068">
              <w:t>[Test Case 13]</w:t>
            </w:r>
            <w:r>
              <w:fldChar w:fldCharType="end"/>
            </w:r>
            <w:r>
              <w:t xml:space="preserve">, </w:t>
            </w:r>
            <w:r>
              <w:fldChar w:fldCharType="begin"/>
            </w:r>
            <w:r>
              <w:instrText xml:space="preserve"> REF _Ref58410022 \r \h  \* MERGEFORMAT </w:instrText>
            </w:r>
            <w:r>
              <w:fldChar w:fldCharType="separate"/>
            </w:r>
            <w:r w:rsidR="00245068">
              <w:t>[Test Case 15]</w:t>
            </w:r>
            <w:r>
              <w:fldChar w:fldCharType="end"/>
            </w:r>
          </w:p>
        </w:tc>
        <w:tc>
          <w:tcPr>
            <w:tcW w:w="2302" w:type="dxa"/>
          </w:tcPr>
          <w:p w14:paraId="4A75DA4C" w14:textId="5C049D65" w:rsidR="0018583D" w:rsidRDefault="0018583D" w:rsidP="0018583D">
            <w:pPr>
              <w:pStyle w:val="Tablecell"/>
            </w:pPr>
            <w:r w:rsidRPr="001A3996">
              <w:t>geographicAddressManagement.api.yaml v6</w:t>
            </w:r>
          </w:p>
        </w:tc>
        <w:tc>
          <w:tcPr>
            <w:tcW w:w="1383" w:type="dxa"/>
          </w:tcPr>
          <w:p w14:paraId="1F3F5871" w14:textId="0068AB07" w:rsidR="0018583D" w:rsidRDefault="0018583D" w:rsidP="0018583D">
            <w:pPr>
              <w:pStyle w:val="Tablecell"/>
            </w:pPr>
          </w:p>
        </w:tc>
      </w:tr>
      <w:tr w:rsidR="0018583D" w14:paraId="13C9D948" w14:textId="77777777" w:rsidTr="00A81C4E">
        <w:tc>
          <w:tcPr>
            <w:tcW w:w="1477" w:type="dxa"/>
          </w:tcPr>
          <w:p w14:paraId="1BE2C33E" w14:textId="217CA31D" w:rsidR="0018583D" w:rsidRDefault="0018583D" w:rsidP="0018583D">
            <w:pPr>
              <w:pStyle w:val="Tablecell"/>
            </w:pPr>
            <w:r>
              <w:t>R84</w:t>
            </w:r>
          </w:p>
        </w:tc>
        <w:tc>
          <w:tcPr>
            <w:tcW w:w="1218" w:type="dxa"/>
          </w:tcPr>
          <w:p w14:paraId="6568DBD1" w14:textId="2A3229F1" w:rsidR="0018583D" w:rsidRDefault="0018583D" w:rsidP="0018583D">
            <w:pPr>
              <w:pStyle w:val="Tablecell"/>
              <w:jc w:val="center"/>
            </w:pPr>
            <w:r>
              <w:t>B</w:t>
            </w:r>
          </w:p>
        </w:tc>
        <w:tc>
          <w:tcPr>
            <w:tcW w:w="1170" w:type="dxa"/>
          </w:tcPr>
          <w:p w14:paraId="02C5C6E8" w14:textId="36F8EC9C" w:rsidR="0018583D" w:rsidRDefault="0018583D" w:rsidP="0018583D">
            <w:pPr>
              <w:pStyle w:val="Tablecell"/>
              <w:jc w:val="center"/>
            </w:pPr>
            <w:r>
              <w:t>Y</w:t>
            </w:r>
          </w:p>
        </w:tc>
        <w:tc>
          <w:tcPr>
            <w:tcW w:w="1800" w:type="dxa"/>
          </w:tcPr>
          <w:p w14:paraId="786C6DEC" w14:textId="7F218E08" w:rsidR="0018583D" w:rsidRDefault="0018583D" w:rsidP="0018583D">
            <w:pPr>
              <w:pStyle w:val="Tablecell"/>
            </w:pPr>
            <w:r>
              <w:fldChar w:fldCharType="begin"/>
            </w:r>
            <w:r>
              <w:instrText xml:space="preserve"> REF _Ref58414777 \r \h  \* MERGEFORMAT </w:instrText>
            </w:r>
            <w:r>
              <w:fldChar w:fldCharType="separate"/>
            </w:r>
            <w:r w:rsidR="00245068">
              <w:t>[Test Case 1]</w:t>
            </w:r>
            <w:r>
              <w:fldChar w:fldCharType="end"/>
            </w:r>
            <w:r>
              <w:fldChar w:fldCharType="begin"/>
            </w:r>
            <w:r>
              <w:instrText xml:space="preserve"> REF _Ref58237598 \r \h  \* MERGEFORMAT </w:instrText>
            </w:r>
            <w:r>
              <w:fldChar w:fldCharType="separate"/>
            </w:r>
            <w:r w:rsidR="00245068">
              <w:t>[Test Case 5]</w:t>
            </w:r>
            <w:r>
              <w:fldChar w:fldCharType="end"/>
            </w:r>
          </w:p>
        </w:tc>
        <w:tc>
          <w:tcPr>
            <w:tcW w:w="2302" w:type="dxa"/>
          </w:tcPr>
          <w:p w14:paraId="2C6E5813" w14:textId="65C90940" w:rsidR="0018583D" w:rsidRDefault="0018583D" w:rsidP="0018583D">
            <w:pPr>
              <w:pStyle w:val="Tablecell"/>
            </w:pPr>
            <w:r w:rsidRPr="001A3996">
              <w:t>geographicAddressManagement.api.yaml v6</w:t>
            </w:r>
          </w:p>
        </w:tc>
        <w:tc>
          <w:tcPr>
            <w:tcW w:w="1383" w:type="dxa"/>
          </w:tcPr>
          <w:p w14:paraId="72C1E70D" w14:textId="26447CA4" w:rsidR="0018583D" w:rsidRDefault="0018583D" w:rsidP="0018583D">
            <w:pPr>
              <w:pStyle w:val="Tablecell"/>
            </w:pPr>
          </w:p>
        </w:tc>
      </w:tr>
      <w:tr w:rsidR="0018583D" w14:paraId="414EDEFD" w14:textId="77777777" w:rsidTr="00A81C4E">
        <w:tc>
          <w:tcPr>
            <w:tcW w:w="1477" w:type="dxa"/>
          </w:tcPr>
          <w:p w14:paraId="6D4145F4" w14:textId="19EBBF08" w:rsidR="0018583D" w:rsidRDefault="0018583D" w:rsidP="0018583D">
            <w:pPr>
              <w:pStyle w:val="Tablecell"/>
            </w:pPr>
            <w:r>
              <w:t>R85</w:t>
            </w:r>
          </w:p>
        </w:tc>
        <w:tc>
          <w:tcPr>
            <w:tcW w:w="1218" w:type="dxa"/>
          </w:tcPr>
          <w:p w14:paraId="7C258897" w14:textId="734E9BAB" w:rsidR="0018583D" w:rsidRDefault="0018583D" w:rsidP="0018583D">
            <w:pPr>
              <w:pStyle w:val="Tablecell"/>
              <w:jc w:val="center"/>
            </w:pPr>
            <w:r>
              <w:t>S</w:t>
            </w:r>
          </w:p>
        </w:tc>
        <w:tc>
          <w:tcPr>
            <w:tcW w:w="1170" w:type="dxa"/>
          </w:tcPr>
          <w:p w14:paraId="46F5F8E0" w14:textId="313E39EC" w:rsidR="0018583D" w:rsidRDefault="0018583D" w:rsidP="0018583D">
            <w:pPr>
              <w:pStyle w:val="Tablecell"/>
              <w:jc w:val="center"/>
            </w:pPr>
            <w:r>
              <w:t>Y</w:t>
            </w:r>
          </w:p>
        </w:tc>
        <w:tc>
          <w:tcPr>
            <w:tcW w:w="1800" w:type="dxa"/>
          </w:tcPr>
          <w:p w14:paraId="65597221" w14:textId="1C21F652" w:rsidR="0018583D" w:rsidRDefault="0018583D" w:rsidP="0018583D">
            <w:pPr>
              <w:pStyle w:val="Tablecell"/>
            </w:pPr>
            <w:r>
              <w:fldChar w:fldCharType="begin"/>
            </w:r>
            <w:r>
              <w:instrText xml:space="preserve"> REF _Ref58414777 \r \h  \* MERGEFORMAT </w:instrText>
            </w:r>
            <w:r>
              <w:fldChar w:fldCharType="separate"/>
            </w:r>
            <w:r w:rsidR="00245068">
              <w:t>[Test Case 1]</w:t>
            </w:r>
            <w:r>
              <w:fldChar w:fldCharType="end"/>
            </w:r>
            <w:r>
              <w:t xml:space="preserve"> </w:t>
            </w:r>
            <w:r>
              <w:fldChar w:fldCharType="begin"/>
            </w:r>
            <w:r>
              <w:instrText xml:space="preserve"> REF _Ref58237598 \r \h  \* MERGEFORMAT </w:instrText>
            </w:r>
            <w:r>
              <w:fldChar w:fldCharType="separate"/>
            </w:r>
            <w:r w:rsidR="00245068">
              <w:t>[Test Case 5]</w:t>
            </w:r>
            <w:r>
              <w:fldChar w:fldCharType="end"/>
            </w:r>
          </w:p>
        </w:tc>
        <w:tc>
          <w:tcPr>
            <w:tcW w:w="2302" w:type="dxa"/>
          </w:tcPr>
          <w:p w14:paraId="45A4CF8A" w14:textId="561E0F25" w:rsidR="0018583D" w:rsidRDefault="0018583D" w:rsidP="0018583D">
            <w:pPr>
              <w:pStyle w:val="Tablecell"/>
            </w:pPr>
            <w:r w:rsidRPr="001A3996">
              <w:t>geographicAddressManagement.api.yaml v6</w:t>
            </w:r>
          </w:p>
        </w:tc>
        <w:tc>
          <w:tcPr>
            <w:tcW w:w="1383" w:type="dxa"/>
          </w:tcPr>
          <w:p w14:paraId="337C4424" w14:textId="2035A918" w:rsidR="0018583D" w:rsidRDefault="0018583D" w:rsidP="0018583D">
            <w:pPr>
              <w:pStyle w:val="Tablecell"/>
            </w:pPr>
          </w:p>
        </w:tc>
      </w:tr>
      <w:tr w:rsidR="0018583D" w14:paraId="27D5515E" w14:textId="77777777" w:rsidTr="00A81C4E">
        <w:tc>
          <w:tcPr>
            <w:tcW w:w="1477" w:type="dxa"/>
          </w:tcPr>
          <w:p w14:paraId="13C78298" w14:textId="217898EB" w:rsidR="0018583D" w:rsidRDefault="0018583D" w:rsidP="0018583D">
            <w:pPr>
              <w:pStyle w:val="Tablecell"/>
            </w:pPr>
            <w:r>
              <w:t>R86</w:t>
            </w:r>
          </w:p>
        </w:tc>
        <w:tc>
          <w:tcPr>
            <w:tcW w:w="1218" w:type="dxa"/>
          </w:tcPr>
          <w:p w14:paraId="67E9B1EC" w14:textId="64090C41" w:rsidR="0018583D" w:rsidRDefault="0018583D" w:rsidP="0018583D">
            <w:pPr>
              <w:pStyle w:val="Tablecell"/>
              <w:jc w:val="center"/>
            </w:pPr>
            <w:r>
              <w:t>SB</w:t>
            </w:r>
          </w:p>
        </w:tc>
        <w:tc>
          <w:tcPr>
            <w:tcW w:w="1170" w:type="dxa"/>
          </w:tcPr>
          <w:p w14:paraId="0B5B8720" w14:textId="482811B2" w:rsidR="0018583D" w:rsidRDefault="0018583D" w:rsidP="0018583D">
            <w:pPr>
              <w:pStyle w:val="Tablecell"/>
              <w:jc w:val="center"/>
            </w:pPr>
            <w:r>
              <w:t>Y</w:t>
            </w:r>
          </w:p>
        </w:tc>
        <w:tc>
          <w:tcPr>
            <w:tcW w:w="1800" w:type="dxa"/>
          </w:tcPr>
          <w:p w14:paraId="515B88AD" w14:textId="5FDDE4E3" w:rsidR="0018583D" w:rsidRDefault="0018583D" w:rsidP="0018583D">
            <w:pPr>
              <w:pStyle w:val="Tablecell"/>
            </w:pPr>
            <w:r>
              <w:fldChar w:fldCharType="begin"/>
            </w:r>
            <w:r>
              <w:instrText xml:space="preserve"> REF _Ref58414777 \r \h  \* MERGEFORMAT </w:instrText>
            </w:r>
            <w:r>
              <w:fldChar w:fldCharType="separate"/>
            </w:r>
            <w:r w:rsidR="00245068">
              <w:t>[Test Case 1]</w:t>
            </w:r>
            <w:r>
              <w:fldChar w:fldCharType="end"/>
            </w:r>
          </w:p>
        </w:tc>
        <w:tc>
          <w:tcPr>
            <w:tcW w:w="2302" w:type="dxa"/>
          </w:tcPr>
          <w:p w14:paraId="3EA91CDA" w14:textId="2D317FA8" w:rsidR="0018583D" w:rsidRDefault="0018583D" w:rsidP="0018583D">
            <w:pPr>
              <w:pStyle w:val="Tablecell"/>
            </w:pPr>
            <w:r w:rsidRPr="001A3996">
              <w:t>geographicAddressManagement.api.yaml v6</w:t>
            </w:r>
          </w:p>
        </w:tc>
        <w:tc>
          <w:tcPr>
            <w:tcW w:w="1383" w:type="dxa"/>
          </w:tcPr>
          <w:p w14:paraId="3F973B93" w14:textId="5EBAC875" w:rsidR="0018583D" w:rsidRDefault="0018583D" w:rsidP="0018583D">
            <w:pPr>
              <w:pStyle w:val="Tablecell"/>
            </w:pPr>
          </w:p>
        </w:tc>
      </w:tr>
      <w:tr w:rsidR="0018583D" w14:paraId="259D1EC0" w14:textId="77777777" w:rsidTr="00A81C4E">
        <w:tc>
          <w:tcPr>
            <w:tcW w:w="1477" w:type="dxa"/>
          </w:tcPr>
          <w:p w14:paraId="6A8B4D04" w14:textId="04BE648E" w:rsidR="0018583D" w:rsidRDefault="0018583D" w:rsidP="0018583D">
            <w:pPr>
              <w:pStyle w:val="Tablecell"/>
            </w:pPr>
            <w:r>
              <w:lastRenderedPageBreak/>
              <w:t>R87</w:t>
            </w:r>
          </w:p>
        </w:tc>
        <w:tc>
          <w:tcPr>
            <w:tcW w:w="1218" w:type="dxa"/>
          </w:tcPr>
          <w:p w14:paraId="7D167E1F" w14:textId="684D4252" w:rsidR="0018583D" w:rsidRDefault="0018583D" w:rsidP="0018583D">
            <w:pPr>
              <w:pStyle w:val="Tablecell"/>
              <w:jc w:val="center"/>
            </w:pPr>
            <w:r>
              <w:t>SB</w:t>
            </w:r>
          </w:p>
        </w:tc>
        <w:tc>
          <w:tcPr>
            <w:tcW w:w="1170" w:type="dxa"/>
          </w:tcPr>
          <w:p w14:paraId="62F16C23" w14:textId="7BA6DC41" w:rsidR="0018583D" w:rsidRDefault="0018583D" w:rsidP="0018583D">
            <w:pPr>
              <w:pStyle w:val="Tablecell"/>
              <w:jc w:val="center"/>
            </w:pPr>
            <w:r>
              <w:t>Y</w:t>
            </w:r>
          </w:p>
        </w:tc>
        <w:tc>
          <w:tcPr>
            <w:tcW w:w="1800" w:type="dxa"/>
          </w:tcPr>
          <w:p w14:paraId="62CE64BD" w14:textId="22D2E9AF" w:rsidR="0018583D" w:rsidRDefault="0018583D" w:rsidP="0018583D">
            <w:pPr>
              <w:pStyle w:val="Tablecell"/>
            </w:pPr>
            <w:r>
              <w:fldChar w:fldCharType="begin"/>
            </w:r>
            <w:r>
              <w:instrText xml:space="preserve"> REF _Ref58237598 \r \h  \* MERGEFORMAT </w:instrText>
            </w:r>
            <w:r>
              <w:fldChar w:fldCharType="separate"/>
            </w:r>
            <w:r w:rsidR="00245068">
              <w:t>[Test Case 5]</w:t>
            </w:r>
            <w:r>
              <w:fldChar w:fldCharType="end"/>
            </w:r>
          </w:p>
        </w:tc>
        <w:tc>
          <w:tcPr>
            <w:tcW w:w="2302" w:type="dxa"/>
          </w:tcPr>
          <w:p w14:paraId="2AC8CEF7" w14:textId="2330D176" w:rsidR="0018583D" w:rsidRDefault="0018583D" w:rsidP="0018583D">
            <w:pPr>
              <w:pStyle w:val="Tablecell"/>
            </w:pPr>
            <w:r w:rsidRPr="003056C1">
              <w:t>geographicAddressManagement.api.yaml v6</w:t>
            </w:r>
          </w:p>
        </w:tc>
        <w:tc>
          <w:tcPr>
            <w:tcW w:w="1383" w:type="dxa"/>
          </w:tcPr>
          <w:p w14:paraId="22FB8153" w14:textId="78C4A3B2" w:rsidR="0018583D" w:rsidRDefault="0018583D" w:rsidP="0018583D">
            <w:pPr>
              <w:pStyle w:val="Tablecell"/>
            </w:pPr>
          </w:p>
        </w:tc>
      </w:tr>
      <w:tr w:rsidR="0018583D" w14:paraId="237710A7" w14:textId="77777777" w:rsidTr="00A81C4E">
        <w:tc>
          <w:tcPr>
            <w:tcW w:w="1477" w:type="dxa"/>
          </w:tcPr>
          <w:p w14:paraId="1F416740" w14:textId="0BA84000" w:rsidR="0018583D" w:rsidRDefault="0018583D" w:rsidP="0018583D">
            <w:pPr>
              <w:pStyle w:val="Tablecell"/>
            </w:pPr>
            <w:r>
              <w:t>R88</w:t>
            </w:r>
          </w:p>
        </w:tc>
        <w:tc>
          <w:tcPr>
            <w:tcW w:w="1218" w:type="dxa"/>
          </w:tcPr>
          <w:p w14:paraId="2B22BF51" w14:textId="10E8EDE7" w:rsidR="0018583D" w:rsidRDefault="0018583D" w:rsidP="0018583D">
            <w:pPr>
              <w:pStyle w:val="Tablecell"/>
              <w:jc w:val="center"/>
            </w:pPr>
            <w:r>
              <w:t>B</w:t>
            </w:r>
          </w:p>
        </w:tc>
        <w:tc>
          <w:tcPr>
            <w:tcW w:w="1170" w:type="dxa"/>
          </w:tcPr>
          <w:p w14:paraId="6F1261B0" w14:textId="3C1D3C14" w:rsidR="0018583D" w:rsidRDefault="0018583D" w:rsidP="0018583D">
            <w:pPr>
              <w:pStyle w:val="Tablecell"/>
              <w:jc w:val="center"/>
            </w:pPr>
            <w:r>
              <w:t>Y</w:t>
            </w:r>
          </w:p>
        </w:tc>
        <w:tc>
          <w:tcPr>
            <w:tcW w:w="1800" w:type="dxa"/>
          </w:tcPr>
          <w:p w14:paraId="2F3A7FEB" w14:textId="0B210389" w:rsidR="0018583D" w:rsidRDefault="0018583D" w:rsidP="0018583D">
            <w:pPr>
              <w:pStyle w:val="Tablecell"/>
            </w:pPr>
            <w:r>
              <w:fldChar w:fldCharType="begin"/>
            </w:r>
            <w:r>
              <w:instrText xml:space="preserve"> REF _Ref58414777 \r \h  \* MERGEFORMAT </w:instrText>
            </w:r>
            <w:r>
              <w:fldChar w:fldCharType="separate"/>
            </w:r>
            <w:r w:rsidR="00245068">
              <w:t>[Test Case 1]</w:t>
            </w:r>
            <w:r>
              <w:fldChar w:fldCharType="end"/>
            </w:r>
            <w:r>
              <w:t xml:space="preserve"> </w:t>
            </w:r>
            <w:r>
              <w:fldChar w:fldCharType="begin"/>
            </w:r>
            <w:r>
              <w:instrText xml:space="preserve"> REF _Ref55902411 \r \h  \* MERGEFORMAT </w:instrText>
            </w:r>
            <w:r>
              <w:fldChar w:fldCharType="separate"/>
            </w:r>
            <w:r w:rsidR="00245068">
              <w:t>[Test Case 3]</w:t>
            </w:r>
            <w:r>
              <w:fldChar w:fldCharType="end"/>
            </w:r>
          </w:p>
        </w:tc>
        <w:tc>
          <w:tcPr>
            <w:tcW w:w="2302" w:type="dxa"/>
          </w:tcPr>
          <w:p w14:paraId="67AEF4AE" w14:textId="1308AC5E" w:rsidR="0018583D" w:rsidRDefault="0018583D" w:rsidP="0018583D">
            <w:pPr>
              <w:pStyle w:val="Tablecell"/>
            </w:pPr>
            <w:r w:rsidRPr="003056C1">
              <w:t>geographicAddressManagement.api.yaml v6</w:t>
            </w:r>
          </w:p>
        </w:tc>
        <w:tc>
          <w:tcPr>
            <w:tcW w:w="1383" w:type="dxa"/>
          </w:tcPr>
          <w:p w14:paraId="724A3242" w14:textId="74B89166" w:rsidR="0018583D" w:rsidRDefault="0018583D" w:rsidP="0018583D">
            <w:pPr>
              <w:pStyle w:val="Tablecell"/>
            </w:pPr>
            <w:r>
              <w:t>Conditional if Fielded Address Supported</w:t>
            </w:r>
          </w:p>
        </w:tc>
      </w:tr>
      <w:tr w:rsidR="0018583D" w14:paraId="7356FD94" w14:textId="77777777" w:rsidTr="00A81C4E">
        <w:tc>
          <w:tcPr>
            <w:tcW w:w="1477" w:type="dxa"/>
          </w:tcPr>
          <w:p w14:paraId="3A606D28" w14:textId="484E42B0" w:rsidR="0018583D" w:rsidRDefault="0018583D" w:rsidP="0018583D">
            <w:pPr>
              <w:pStyle w:val="Tablecell"/>
            </w:pPr>
            <w:r>
              <w:t>R89</w:t>
            </w:r>
          </w:p>
        </w:tc>
        <w:tc>
          <w:tcPr>
            <w:tcW w:w="1218" w:type="dxa"/>
          </w:tcPr>
          <w:p w14:paraId="20486BC1" w14:textId="4C7FC9C2" w:rsidR="0018583D" w:rsidRDefault="0018583D" w:rsidP="0018583D">
            <w:pPr>
              <w:pStyle w:val="Tablecell"/>
              <w:jc w:val="center"/>
            </w:pPr>
            <w:r>
              <w:t>B</w:t>
            </w:r>
          </w:p>
        </w:tc>
        <w:tc>
          <w:tcPr>
            <w:tcW w:w="1170" w:type="dxa"/>
          </w:tcPr>
          <w:p w14:paraId="155A84E3" w14:textId="40671691" w:rsidR="0018583D" w:rsidRDefault="0018583D" w:rsidP="0018583D">
            <w:pPr>
              <w:pStyle w:val="Tablecell"/>
              <w:jc w:val="center"/>
            </w:pPr>
            <w:r>
              <w:t>Y</w:t>
            </w:r>
          </w:p>
        </w:tc>
        <w:tc>
          <w:tcPr>
            <w:tcW w:w="1800" w:type="dxa"/>
          </w:tcPr>
          <w:p w14:paraId="4CA8ADAA" w14:textId="3E69086C" w:rsidR="0018583D" w:rsidRDefault="0018583D" w:rsidP="0018583D">
            <w:pPr>
              <w:pStyle w:val="Tablecell"/>
            </w:pPr>
            <w:r>
              <w:fldChar w:fldCharType="begin"/>
            </w:r>
            <w:r>
              <w:instrText xml:space="preserve"> REF _Ref58414785 \r \h  \* MERGEFORMAT </w:instrText>
            </w:r>
            <w:r>
              <w:fldChar w:fldCharType="separate"/>
            </w:r>
            <w:r w:rsidR="00245068">
              <w:t>[Test Case 2]</w:t>
            </w:r>
            <w:r>
              <w:fldChar w:fldCharType="end"/>
            </w:r>
          </w:p>
        </w:tc>
        <w:tc>
          <w:tcPr>
            <w:tcW w:w="2302" w:type="dxa"/>
          </w:tcPr>
          <w:p w14:paraId="637FB0BB" w14:textId="1B27954C" w:rsidR="0018583D" w:rsidRDefault="0018583D" w:rsidP="0018583D">
            <w:pPr>
              <w:pStyle w:val="Tablecell"/>
            </w:pPr>
            <w:r w:rsidRPr="003056C1">
              <w:t>geographicAddressManagement.api.yaml v6</w:t>
            </w:r>
          </w:p>
        </w:tc>
        <w:tc>
          <w:tcPr>
            <w:tcW w:w="1383" w:type="dxa"/>
          </w:tcPr>
          <w:p w14:paraId="0D90D381" w14:textId="3DEDB684" w:rsidR="0018583D" w:rsidRDefault="0018583D" w:rsidP="0018583D">
            <w:pPr>
              <w:pStyle w:val="Tablecell"/>
            </w:pPr>
            <w:r>
              <w:t xml:space="preserve">Conditional if Fielded Address Supported </w:t>
            </w:r>
          </w:p>
          <w:p w14:paraId="7E1B2B3F" w14:textId="10A10D88" w:rsidR="0018583D" w:rsidRDefault="0018583D" w:rsidP="0018583D">
            <w:pPr>
              <w:pStyle w:val="Tablecell"/>
            </w:pPr>
            <w:r>
              <w:t>Specific to Unknown Address ID</w:t>
            </w:r>
          </w:p>
        </w:tc>
      </w:tr>
      <w:tr w:rsidR="0018583D" w14:paraId="000BAF04" w14:textId="77777777" w:rsidTr="00A81C4E">
        <w:tc>
          <w:tcPr>
            <w:tcW w:w="1477" w:type="dxa"/>
          </w:tcPr>
          <w:p w14:paraId="5F286B79" w14:textId="4E924493" w:rsidR="0018583D" w:rsidRDefault="0018583D" w:rsidP="0018583D">
            <w:pPr>
              <w:pStyle w:val="Tablecell"/>
            </w:pPr>
            <w:r>
              <w:t>R90</w:t>
            </w:r>
          </w:p>
        </w:tc>
        <w:tc>
          <w:tcPr>
            <w:tcW w:w="1218" w:type="dxa"/>
          </w:tcPr>
          <w:p w14:paraId="2CAFE896" w14:textId="56E22493" w:rsidR="0018583D" w:rsidRDefault="0018583D" w:rsidP="0018583D">
            <w:pPr>
              <w:pStyle w:val="Tablecell"/>
              <w:jc w:val="center"/>
            </w:pPr>
            <w:r>
              <w:t>B</w:t>
            </w:r>
          </w:p>
        </w:tc>
        <w:tc>
          <w:tcPr>
            <w:tcW w:w="1170" w:type="dxa"/>
          </w:tcPr>
          <w:p w14:paraId="737A7DFC" w14:textId="6A0D342F" w:rsidR="0018583D" w:rsidRDefault="0018583D" w:rsidP="0018583D">
            <w:pPr>
              <w:pStyle w:val="Tablecell"/>
              <w:jc w:val="center"/>
            </w:pPr>
            <w:r>
              <w:t>Y</w:t>
            </w:r>
          </w:p>
        </w:tc>
        <w:tc>
          <w:tcPr>
            <w:tcW w:w="1800" w:type="dxa"/>
          </w:tcPr>
          <w:p w14:paraId="3D400EEE" w14:textId="44BC1552" w:rsidR="0018583D" w:rsidRDefault="0018583D" w:rsidP="0018583D">
            <w:pPr>
              <w:pStyle w:val="Tablecell"/>
            </w:pPr>
            <w:r>
              <w:fldChar w:fldCharType="begin"/>
            </w:r>
            <w:r>
              <w:instrText xml:space="preserve"> REF _Ref58414777 \r \h  \* MERGEFORMAT </w:instrText>
            </w:r>
            <w:r>
              <w:fldChar w:fldCharType="separate"/>
            </w:r>
            <w:r w:rsidR="00245068">
              <w:t>[Test Case 1]</w:t>
            </w:r>
            <w:r>
              <w:fldChar w:fldCharType="end"/>
            </w:r>
          </w:p>
        </w:tc>
        <w:tc>
          <w:tcPr>
            <w:tcW w:w="2302" w:type="dxa"/>
          </w:tcPr>
          <w:p w14:paraId="3FE6DE3D" w14:textId="40AAC37C" w:rsidR="0018583D" w:rsidRDefault="0018583D" w:rsidP="0018583D">
            <w:pPr>
              <w:pStyle w:val="Tablecell"/>
            </w:pPr>
            <w:r w:rsidRPr="003056C1">
              <w:t>geographicAddressManagement.api.yaml v6</w:t>
            </w:r>
          </w:p>
        </w:tc>
        <w:tc>
          <w:tcPr>
            <w:tcW w:w="1383" w:type="dxa"/>
          </w:tcPr>
          <w:p w14:paraId="1339D123" w14:textId="34ABDA6A" w:rsidR="0018583D" w:rsidRDefault="0018583D" w:rsidP="0018583D">
            <w:pPr>
              <w:pStyle w:val="Tablecell"/>
            </w:pPr>
            <w:r>
              <w:t xml:space="preserve">Conditional if Fielded Address Supported </w:t>
            </w:r>
          </w:p>
          <w:p w14:paraId="5D8986F8" w14:textId="58A6D4AD" w:rsidR="0018583D" w:rsidRDefault="0018583D" w:rsidP="0018583D">
            <w:pPr>
              <w:pStyle w:val="Tablecell"/>
            </w:pPr>
            <w:r>
              <w:t>Specific to Unknown Address ID</w:t>
            </w:r>
          </w:p>
        </w:tc>
      </w:tr>
      <w:tr w:rsidR="002F1DEC" w14:paraId="13532A57" w14:textId="77777777" w:rsidTr="00A81C4E">
        <w:tc>
          <w:tcPr>
            <w:tcW w:w="1477" w:type="dxa"/>
          </w:tcPr>
          <w:p w14:paraId="04D9DB95" w14:textId="32AE1FA7" w:rsidR="002F1DEC" w:rsidRDefault="002F1DEC" w:rsidP="0028136F">
            <w:pPr>
              <w:pStyle w:val="Tablecell"/>
            </w:pPr>
            <w:r>
              <w:t>O11</w:t>
            </w:r>
          </w:p>
        </w:tc>
        <w:tc>
          <w:tcPr>
            <w:tcW w:w="1218" w:type="dxa"/>
          </w:tcPr>
          <w:p w14:paraId="34C99568" w14:textId="5478013A" w:rsidR="002F1DEC" w:rsidRDefault="002F1DEC" w:rsidP="00A81C4E">
            <w:pPr>
              <w:pStyle w:val="Tablecell"/>
              <w:jc w:val="center"/>
            </w:pPr>
            <w:r>
              <w:t>B</w:t>
            </w:r>
          </w:p>
        </w:tc>
        <w:tc>
          <w:tcPr>
            <w:tcW w:w="1170" w:type="dxa"/>
          </w:tcPr>
          <w:p w14:paraId="34758C0D" w14:textId="0C1B4E1F" w:rsidR="002F1DEC" w:rsidRDefault="002F1DEC" w:rsidP="00A81C4E">
            <w:pPr>
              <w:pStyle w:val="Tablecell"/>
              <w:jc w:val="center"/>
            </w:pPr>
            <w:r>
              <w:t>N</w:t>
            </w:r>
          </w:p>
        </w:tc>
        <w:tc>
          <w:tcPr>
            <w:tcW w:w="1800" w:type="dxa"/>
          </w:tcPr>
          <w:p w14:paraId="1C8A9D53" w14:textId="77777777" w:rsidR="002F1DEC" w:rsidRDefault="002F1DEC" w:rsidP="0028136F">
            <w:pPr>
              <w:pStyle w:val="Tablecell"/>
            </w:pPr>
          </w:p>
        </w:tc>
        <w:tc>
          <w:tcPr>
            <w:tcW w:w="2302" w:type="dxa"/>
          </w:tcPr>
          <w:p w14:paraId="74617742" w14:textId="77777777" w:rsidR="002F1DEC" w:rsidRDefault="002F1DEC" w:rsidP="0028136F">
            <w:pPr>
              <w:pStyle w:val="Tablecell"/>
            </w:pPr>
          </w:p>
        </w:tc>
        <w:tc>
          <w:tcPr>
            <w:tcW w:w="1383" w:type="dxa"/>
          </w:tcPr>
          <w:p w14:paraId="0CC24163" w14:textId="16E899D0" w:rsidR="002F1DEC" w:rsidRDefault="002F1DEC" w:rsidP="0028136F">
            <w:pPr>
              <w:pStyle w:val="Tablecell"/>
            </w:pPr>
            <w:r>
              <w:t>Conditional if Fielded Address Supported</w:t>
            </w:r>
          </w:p>
        </w:tc>
      </w:tr>
      <w:tr w:rsidR="0018583D" w14:paraId="7A609833" w14:textId="77777777" w:rsidTr="00A81C4E">
        <w:tc>
          <w:tcPr>
            <w:tcW w:w="1477" w:type="dxa"/>
          </w:tcPr>
          <w:p w14:paraId="12D1136E" w14:textId="5BD2C96E" w:rsidR="0018583D" w:rsidRDefault="0018583D" w:rsidP="0018583D">
            <w:pPr>
              <w:pStyle w:val="Tablecell"/>
            </w:pPr>
            <w:r>
              <w:t>R91</w:t>
            </w:r>
          </w:p>
        </w:tc>
        <w:tc>
          <w:tcPr>
            <w:tcW w:w="1218" w:type="dxa"/>
          </w:tcPr>
          <w:p w14:paraId="79E31EFA" w14:textId="40865E19" w:rsidR="0018583D" w:rsidRDefault="0018583D" w:rsidP="0018583D">
            <w:pPr>
              <w:pStyle w:val="Tablecell"/>
              <w:jc w:val="center"/>
            </w:pPr>
            <w:r>
              <w:t>B</w:t>
            </w:r>
          </w:p>
        </w:tc>
        <w:tc>
          <w:tcPr>
            <w:tcW w:w="1170" w:type="dxa"/>
          </w:tcPr>
          <w:p w14:paraId="1928499E" w14:textId="7DD4B673" w:rsidR="0018583D" w:rsidRDefault="0018583D" w:rsidP="0018583D">
            <w:pPr>
              <w:pStyle w:val="Tablecell"/>
              <w:jc w:val="center"/>
            </w:pPr>
            <w:r>
              <w:t>Y</w:t>
            </w:r>
          </w:p>
        </w:tc>
        <w:tc>
          <w:tcPr>
            <w:tcW w:w="1800" w:type="dxa"/>
          </w:tcPr>
          <w:p w14:paraId="399D0259" w14:textId="2AE5BA56" w:rsidR="0018583D" w:rsidRDefault="0018583D" w:rsidP="0018583D">
            <w:pPr>
              <w:pStyle w:val="Tablecell"/>
            </w:pPr>
            <w:r>
              <w:fldChar w:fldCharType="begin"/>
            </w:r>
            <w:r>
              <w:instrText xml:space="preserve"> REF _Ref55902411 \r \h  \* MERGEFORMAT </w:instrText>
            </w:r>
            <w:r>
              <w:fldChar w:fldCharType="separate"/>
            </w:r>
            <w:r w:rsidR="00245068">
              <w:t>[Test Case 3]</w:t>
            </w:r>
            <w:r>
              <w:fldChar w:fldCharType="end"/>
            </w:r>
          </w:p>
        </w:tc>
        <w:tc>
          <w:tcPr>
            <w:tcW w:w="2302" w:type="dxa"/>
          </w:tcPr>
          <w:p w14:paraId="744DD419" w14:textId="3C2F084F" w:rsidR="0018583D" w:rsidRDefault="0018583D" w:rsidP="0018583D">
            <w:pPr>
              <w:pStyle w:val="Tablecell"/>
            </w:pPr>
            <w:r w:rsidRPr="0026168B">
              <w:t>geographicAddressManagement.api.yaml v6</w:t>
            </w:r>
          </w:p>
        </w:tc>
        <w:tc>
          <w:tcPr>
            <w:tcW w:w="1383" w:type="dxa"/>
          </w:tcPr>
          <w:p w14:paraId="30F598C8" w14:textId="5A290FBE" w:rsidR="0018583D" w:rsidRDefault="0018583D" w:rsidP="0018583D">
            <w:pPr>
              <w:pStyle w:val="Tablecell"/>
            </w:pPr>
            <w:r>
              <w:t xml:space="preserve">Conditional if Fielded Address Supported </w:t>
            </w:r>
          </w:p>
          <w:p w14:paraId="576FE2E7" w14:textId="3EBB4291" w:rsidR="0018583D" w:rsidRDefault="0018583D" w:rsidP="0018583D">
            <w:pPr>
              <w:pStyle w:val="Tablecell"/>
            </w:pPr>
            <w:r>
              <w:t>Specific to Known Address ID</w:t>
            </w:r>
          </w:p>
        </w:tc>
      </w:tr>
      <w:tr w:rsidR="0018583D" w14:paraId="235F2C7D" w14:textId="77777777" w:rsidTr="00A81C4E">
        <w:tc>
          <w:tcPr>
            <w:tcW w:w="1477" w:type="dxa"/>
          </w:tcPr>
          <w:p w14:paraId="25B63A2B" w14:textId="2FEBF05C" w:rsidR="0018583D" w:rsidRDefault="0018583D" w:rsidP="0018583D">
            <w:pPr>
              <w:pStyle w:val="Tablecell"/>
            </w:pPr>
            <w:r>
              <w:t>D7</w:t>
            </w:r>
          </w:p>
        </w:tc>
        <w:tc>
          <w:tcPr>
            <w:tcW w:w="1218" w:type="dxa"/>
          </w:tcPr>
          <w:p w14:paraId="5AE23898" w14:textId="23CCDA02" w:rsidR="0018583D" w:rsidRDefault="0018583D" w:rsidP="0018583D">
            <w:pPr>
              <w:pStyle w:val="Tablecell"/>
              <w:jc w:val="center"/>
            </w:pPr>
            <w:r>
              <w:t>S</w:t>
            </w:r>
          </w:p>
        </w:tc>
        <w:tc>
          <w:tcPr>
            <w:tcW w:w="1170" w:type="dxa"/>
          </w:tcPr>
          <w:p w14:paraId="33A2092B" w14:textId="3ABE0309" w:rsidR="0018583D" w:rsidRDefault="0018583D" w:rsidP="0018583D">
            <w:pPr>
              <w:pStyle w:val="Tablecell"/>
              <w:jc w:val="center"/>
            </w:pPr>
            <w:r>
              <w:t>Y</w:t>
            </w:r>
          </w:p>
        </w:tc>
        <w:tc>
          <w:tcPr>
            <w:tcW w:w="1800" w:type="dxa"/>
          </w:tcPr>
          <w:p w14:paraId="6A468A50" w14:textId="52B8BADB" w:rsidR="0018583D" w:rsidRDefault="0018583D" w:rsidP="0018583D">
            <w:pPr>
              <w:pStyle w:val="Tablecell"/>
            </w:pPr>
            <w:r>
              <w:fldChar w:fldCharType="begin"/>
            </w:r>
            <w:r>
              <w:instrText xml:space="preserve"> REF _Ref55902411 \r \h  \* MERGEFORMAT </w:instrText>
            </w:r>
            <w:r>
              <w:fldChar w:fldCharType="separate"/>
            </w:r>
            <w:r w:rsidR="00245068">
              <w:t>[Test Case 3]</w:t>
            </w:r>
            <w:r>
              <w:fldChar w:fldCharType="end"/>
            </w:r>
          </w:p>
        </w:tc>
        <w:tc>
          <w:tcPr>
            <w:tcW w:w="2302" w:type="dxa"/>
          </w:tcPr>
          <w:p w14:paraId="5B1EA79E" w14:textId="10002CF2" w:rsidR="0018583D" w:rsidRDefault="0018583D" w:rsidP="0018583D">
            <w:pPr>
              <w:pStyle w:val="Tablecell"/>
            </w:pPr>
            <w:r w:rsidRPr="0026168B">
              <w:t>geographicAddressManagement.api.yaml v6</w:t>
            </w:r>
          </w:p>
        </w:tc>
        <w:tc>
          <w:tcPr>
            <w:tcW w:w="1383" w:type="dxa"/>
          </w:tcPr>
          <w:p w14:paraId="2F351B25" w14:textId="68CEA862" w:rsidR="0018583D" w:rsidRDefault="0018583D" w:rsidP="0018583D">
            <w:pPr>
              <w:pStyle w:val="Tablecell"/>
            </w:pPr>
            <w:r>
              <w:t>Conditional if Fielded Address Supported</w:t>
            </w:r>
          </w:p>
        </w:tc>
      </w:tr>
      <w:tr w:rsidR="0018583D" w14:paraId="165D7555" w14:textId="77777777" w:rsidTr="00A81C4E">
        <w:tc>
          <w:tcPr>
            <w:tcW w:w="1477" w:type="dxa"/>
          </w:tcPr>
          <w:p w14:paraId="748FECE0" w14:textId="04FC9519" w:rsidR="0018583D" w:rsidRDefault="0018583D" w:rsidP="0018583D">
            <w:pPr>
              <w:pStyle w:val="Tablecell"/>
            </w:pPr>
            <w:r>
              <w:t>R92</w:t>
            </w:r>
          </w:p>
        </w:tc>
        <w:tc>
          <w:tcPr>
            <w:tcW w:w="1218" w:type="dxa"/>
          </w:tcPr>
          <w:p w14:paraId="507F4842" w14:textId="02763651" w:rsidR="0018583D" w:rsidRDefault="0018583D" w:rsidP="0018583D">
            <w:pPr>
              <w:pStyle w:val="Tablecell"/>
              <w:jc w:val="center"/>
            </w:pPr>
            <w:r>
              <w:t>S</w:t>
            </w:r>
          </w:p>
        </w:tc>
        <w:tc>
          <w:tcPr>
            <w:tcW w:w="1170" w:type="dxa"/>
          </w:tcPr>
          <w:p w14:paraId="3E03E19F" w14:textId="252C69D9" w:rsidR="0018583D" w:rsidRDefault="0018583D" w:rsidP="0018583D">
            <w:pPr>
              <w:pStyle w:val="Tablecell"/>
              <w:jc w:val="center"/>
            </w:pPr>
            <w:r>
              <w:t>Y</w:t>
            </w:r>
          </w:p>
        </w:tc>
        <w:tc>
          <w:tcPr>
            <w:tcW w:w="1800" w:type="dxa"/>
          </w:tcPr>
          <w:p w14:paraId="35F35BD7" w14:textId="7ABF236B" w:rsidR="0018583D" w:rsidRDefault="0018583D" w:rsidP="0018583D">
            <w:pPr>
              <w:pStyle w:val="Tablecell"/>
            </w:pPr>
            <w:r>
              <w:fldChar w:fldCharType="begin"/>
            </w:r>
            <w:r>
              <w:instrText xml:space="preserve"> REF _Ref58414777 \r \h  \* MERGEFORMAT </w:instrText>
            </w:r>
            <w:r>
              <w:fldChar w:fldCharType="separate"/>
            </w:r>
            <w:r w:rsidR="00245068">
              <w:t>[Test Case 1]</w:t>
            </w:r>
            <w:r>
              <w:fldChar w:fldCharType="end"/>
            </w:r>
            <w:r>
              <w:t xml:space="preserve"> </w:t>
            </w:r>
            <w:r>
              <w:fldChar w:fldCharType="begin"/>
            </w:r>
            <w:r>
              <w:instrText xml:space="preserve"> REF _Ref55902411 \r \h  \* MERGEFORMAT </w:instrText>
            </w:r>
            <w:r>
              <w:fldChar w:fldCharType="separate"/>
            </w:r>
            <w:r w:rsidR="00245068">
              <w:t>[Test Case 3]</w:t>
            </w:r>
            <w:r>
              <w:fldChar w:fldCharType="end"/>
            </w:r>
          </w:p>
        </w:tc>
        <w:tc>
          <w:tcPr>
            <w:tcW w:w="2302" w:type="dxa"/>
          </w:tcPr>
          <w:p w14:paraId="2BEE9B3C" w14:textId="45001712" w:rsidR="0018583D" w:rsidRDefault="0018583D" w:rsidP="0018583D">
            <w:pPr>
              <w:pStyle w:val="Tablecell"/>
            </w:pPr>
            <w:r w:rsidRPr="0026168B">
              <w:t>geographicAddressManagement.api.yaml v6</w:t>
            </w:r>
          </w:p>
        </w:tc>
        <w:tc>
          <w:tcPr>
            <w:tcW w:w="1383" w:type="dxa"/>
          </w:tcPr>
          <w:p w14:paraId="54172118" w14:textId="42114771" w:rsidR="0018583D" w:rsidRDefault="0018583D" w:rsidP="0018583D">
            <w:pPr>
              <w:pStyle w:val="Tablecell"/>
            </w:pPr>
            <w:r>
              <w:t>Conditional if Fielded Address Supported</w:t>
            </w:r>
          </w:p>
        </w:tc>
      </w:tr>
      <w:tr w:rsidR="002F1DEC" w14:paraId="691984D5" w14:textId="77777777" w:rsidTr="00A81C4E">
        <w:tc>
          <w:tcPr>
            <w:tcW w:w="1477" w:type="dxa"/>
          </w:tcPr>
          <w:p w14:paraId="7A348EF5" w14:textId="01AD15CA" w:rsidR="002F1DEC" w:rsidRDefault="002F1DEC" w:rsidP="0028136F">
            <w:pPr>
              <w:pStyle w:val="Tablecell"/>
            </w:pPr>
            <w:r>
              <w:t>O12</w:t>
            </w:r>
          </w:p>
        </w:tc>
        <w:tc>
          <w:tcPr>
            <w:tcW w:w="1218" w:type="dxa"/>
          </w:tcPr>
          <w:p w14:paraId="4D5D5573" w14:textId="3A7DE35E" w:rsidR="002F1DEC" w:rsidRDefault="002F1DEC" w:rsidP="00A81C4E">
            <w:pPr>
              <w:pStyle w:val="Tablecell"/>
              <w:jc w:val="center"/>
            </w:pPr>
            <w:r>
              <w:t>S</w:t>
            </w:r>
          </w:p>
        </w:tc>
        <w:tc>
          <w:tcPr>
            <w:tcW w:w="1170" w:type="dxa"/>
          </w:tcPr>
          <w:p w14:paraId="10A3EDC7" w14:textId="655A3AF1" w:rsidR="002F1DEC" w:rsidRDefault="002F1DEC" w:rsidP="00A81C4E">
            <w:pPr>
              <w:pStyle w:val="Tablecell"/>
              <w:jc w:val="center"/>
            </w:pPr>
            <w:r>
              <w:t>N</w:t>
            </w:r>
          </w:p>
        </w:tc>
        <w:tc>
          <w:tcPr>
            <w:tcW w:w="1800" w:type="dxa"/>
          </w:tcPr>
          <w:p w14:paraId="7BE5AC54" w14:textId="77777777" w:rsidR="002F1DEC" w:rsidRDefault="002F1DEC" w:rsidP="0028136F">
            <w:pPr>
              <w:pStyle w:val="Tablecell"/>
            </w:pPr>
          </w:p>
        </w:tc>
        <w:tc>
          <w:tcPr>
            <w:tcW w:w="2302" w:type="dxa"/>
          </w:tcPr>
          <w:p w14:paraId="7966882C" w14:textId="77777777" w:rsidR="002F1DEC" w:rsidRDefault="002F1DEC" w:rsidP="0028136F">
            <w:pPr>
              <w:pStyle w:val="Tablecell"/>
            </w:pPr>
          </w:p>
        </w:tc>
        <w:tc>
          <w:tcPr>
            <w:tcW w:w="1383" w:type="dxa"/>
          </w:tcPr>
          <w:p w14:paraId="351105D5" w14:textId="7BC616D3" w:rsidR="002F1DEC" w:rsidRDefault="002F1DEC" w:rsidP="0028136F">
            <w:pPr>
              <w:pStyle w:val="Tablecell"/>
            </w:pPr>
            <w:r>
              <w:t>Conditional if Fielded Address Supported</w:t>
            </w:r>
          </w:p>
        </w:tc>
      </w:tr>
      <w:tr w:rsidR="0018583D" w14:paraId="562A7813" w14:textId="77777777" w:rsidTr="00A81C4E">
        <w:tc>
          <w:tcPr>
            <w:tcW w:w="1477" w:type="dxa"/>
          </w:tcPr>
          <w:p w14:paraId="74734640" w14:textId="542B5982" w:rsidR="0018583D" w:rsidRDefault="0018583D" w:rsidP="0018583D">
            <w:pPr>
              <w:pStyle w:val="Tablecell"/>
            </w:pPr>
            <w:r>
              <w:lastRenderedPageBreak/>
              <w:t>R93</w:t>
            </w:r>
          </w:p>
        </w:tc>
        <w:tc>
          <w:tcPr>
            <w:tcW w:w="1218" w:type="dxa"/>
          </w:tcPr>
          <w:p w14:paraId="055AE9BC" w14:textId="29AA23D0" w:rsidR="0018583D" w:rsidRDefault="0018583D" w:rsidP="0018583D">
            <w:pPr>
              <w:pStyle w:val="Tablecell"/>
              <w:jc w:val="center"/>
            </w:pPr>
            <w:r>
              <w:t>B</w:t>
            </w:r>
          </w:p>
        </w:tc>
        <w:tc>
          <w:tcPr>
            <w:tcW w:w="1170" w:type="dxa"/>
          </w:tcPr>
          <w:p w14:paraId="0BC574BE" w14:textId="37E41205" w:rsidR="0018583D" w:rsidRDefault="0018583D" w:rsidP="0018583D">
            <w:pPr>
              <w:pStyle w:val="Tablecell"/>
              <w:jc w:val="center"/>
            </w:pPr>
            <w:r>
              <w:t>Y</w:t>
            </w:r>
          </w:p>
        </w:tc>
        <w:tc>
          <w:tcPr>
            <w:tcW w:w="1800" w:type="dxa"/>
          </w:tcPr>
          <w:p w14:paraId="311C4D47" w14:textId="5D79AF0B" w:rsidR="0018583D" w:rsidRDefault="0018583D" w:rsidP="0018583D">
            <w:pPr>
              <w:pStyle w:val="Tablecell"/>
            </w:pPr>
            <w:r>
              <w:fldChar w:fldCharType="begin"/>
            </w:r>
            <w:r>
              <w:instrText xml:space="preserve"> REF _Ref58237598 \r \h  \* MERGEFORMAT </w:instrText>
            </w:r>
            <w:r>
              <w:fldChar w:fldCharType="separate"/>
            </w:r>
            <w:r w:rsidR="00245068">
              <w:t>[Test Case 5]</w:t>
            </w:r>
            <w:r>
              <w:fldChar w:fldCharType="end"/>
            </w:r>
          </w:p>
        </w:tc>
        <w:tc>
          <w:tcPr>
            <w:tcW w:w="2302" w:type="dxa"/>
          </w:tcPr>
          <w:p w14:paraId="53B119F2" w14:textId="6DF289E0" w:rsidR="0018583D" w:rsidRDefault="0018583D" w:rsidP="0018583D">
            <w:pPr>
              <w:pStyle w:val="Tablecell"/>
            </w:pPr>
            <w:r w:rsidRPr="004D6CB5">
              <w:t>geographicAddressManagement.api.yaml v6</w:t>
            </w:r>
          </w:p>
        </w:tc>
        <w:tc>
          <w:tcPr>
            <w:tcW w:w="1383" w:type="dxa"/>
          </w:tcPr>
          <w:p w14:paraId="25CD75BC" w14:textId="6D82F2FF" w:rsidR="0018583D" w:rsidRDefault="0018583D" w:rsidP="0018583D">
            <w:pPr>
              <w:pStyle w:val="Tablecell"/>
            </w:pPr>
            <w:r>
              <w:t>Conditional if Formatted Address Supported</w:t>
            </w:r>
          </w:p>
        </w:tc>
      </w:tr>
      <w:tr w:rsidR="0018583D" w14:paraId="750FA4BC" w14:textId="77777777" w:rsidTr="00A81C4E">
        <w:tc>
          <w:tcPr>
            <w:tcW w:w="1477" w:type="dxa"/>
          </w:tcPr>
          <w:p w14:paraId="430F4009" w14:textId="36B01942" w:rsidR="0018583D" w:rsidRDefault="0018583D" w:rsidP="0018583D">
            <w:pPr>
              <w:pStyle w:val="Tablecell"/>
            </w:pPr>
            <w:r>
              <w:t>R94</w:t>
            </w:r>
          </w:p>
        </w:tc>
        <w:tc>
          <w:tcPr>
            <w:tcW w:w="1218" w:type="dxa"/>
          </w:tcPr>
          <w:p w14:paraId="3B186F4A" w14:textId="7F2CBA00" w:rsidR="0018583D" w:rsidRDefault="0018583D" w:rsidP="0018583D">
            <w:pPr>
              <w:pStyle w:val="Tablecell"/>
              <w:jc w:val="center"/>
            </w:pPr>
            <w:r>
              <w:t>B</w:t>
            </w:r>
          </w:p>
        </w:tc>
        <w:tc>
          <w:tcPr>
            <w:tcW w:w="1170" w:type="dxa"/>
          </w:tcPr>
          <w:p w14:paraId="33723171" w14:textId="4158B5C0" w:rsidR="0018583D" w:rsidRDefault="0018583D" w:rsidP="0018583D">
            <w:pPr>
              <w:pStyle w:val="Tablecell"/>
              <w:jc w:val="center"/>
            </w:pPr>
            <w:r>
              <w:t>Y</w:t>
            </w:r>
          </w:p>
        </w:tc>
        <w:tc>
          <w:tcPr>
            <w:tcW w:w="1800" w:type="dxa"/>
          </w:tcPr>
          <w:p w14:paraId="3EDF816F" w14:textId="28F7AF25" w:rsidR="0018583D" w:rsidRDefault="0018583D" w:rsidP="0018583D">
            <w:pPr>
              <w:pStyle w:val="Tablecell"/>
            </w:pPr>
            <w:r>
              <w:fldChar w:fldCharType="begin"/>
            </w:r>
            <w:r>
              <w:instrText xml:space="preserve"> REF _Ref58237598 \r \h  \* MERGEFORMAT </w:instrText>
            </w:r>
            <w:r>
              <w:fldChar w:fldCharType="separate"/>
            </w:r>
            <w:r w:rsidR="00245068">
              <w:t>[Test Case 5]</w:t>
            </w:r>
            <w:r>
              <w:fldChar w:fldCharType="end"/>
            </w:r>
            <w:r>
              <w:t xml:space="preserve"> </w:t>
            </w:r>
            <w:r>
              <w:fldChar w:fldCharType="begin"/>
            </w:r>
            <w:r>
              <w:instrText xml:space="preserve"> REF _Ref58238965 \r \h  \* MERGEFORMAT </w:instrText>
            </w:r>
            <w:r>
              <w:fldChar w:fldCharType="separate"/>
            </w:r>
            <w:r w:rsidR="00245068">
              <w:t>[Test Case 6]</w:t>
            </w:r>
            <w:r>
              <w:fldChar w:fldCharType="end"/>
            </w:r>
          </w:p>
        </w:tc>
        <w:tc>
          <w:tcPr>
            <w:tcW w:w="2302" w:type="dxa"/>
          </w:tcPr>
          <w:p w14:paraId="6343E29C" w14:textId="7C6011F1" w:rsidR="0018583D" w:rsidRDefault="0018583D" w:rsidP="0018583D">
            <w:pPr>
              <w:pStyle w:val="Tablecell"/>
            </w:pPr>
            <w:r w:rsidRPr="004D6CB5">
              <w:t>geographicAddressManagement.api.yaml v6</w:t>
            </w:r>
          </w:p>
        </w:tc>
        <w:tc>
          <w:tcPr>
            <w:tcW w:w="1383" w:type="dxa"/>
          </w:tcPr>
          <w:p w14:paraId="605DA2AB" w14:textId="4C3D35C0" w:rsidR="0018583D" w:rsidRDefault="0018583D" w:rsidP="0018583D">
            <w:pPr>
              <w:pStyle w:val="Tablecell"/>
            </w:pPr>
            <w:r>
              <w:t xml:space="preserve">Conditional if Formatted Address Supported </w:t>
            </w:r>
          </w:p>
          <w:p w14:paraId="1F7560CF" w14:textId="03366B45" w:rsidR="0018583D" w:rsidRDefault="0018583D" w:rsidP="0018583D">
            <w:pPr>
              <w:pStyle w:val="Tablecell"/>
            </w:pPr>
            <w:r>
              <w:t>Specific to Unknown Address ID</w:t>
            </w:r>
          </w:p>
        </w:tc>
      </w:tr>
      <w:tr w:rsidR="0018583D" w14:paraId="37410D24" w14:textId="77777777" w:rsidTr="00A81C4E">
        <w:tc>
          <w:tcPr>
            <w:tcW w:w="1477" w:type="dxa"/>
          </w:tcPr>
          <w:p w14:paraId="02F19EC5" w14:textId="3E4B9BF2" w:rsidR="0018583D" w:rsidRDefault="0018583D" w:rsidP="0018583D">
            <w:pPr>
              <w:pStyle w:val="Tablecell"/>
            </w:pPr>
            <w:r>
              <w:t>R95</w:t>
            </w:r>
          </w:p>
        </w:tc>
        <w:tc>
          <w:tcPr>
            <w:tcW w:w="1218" w:type="dxa"/>
          </w:tcPr>
          <w:p w14:paraId="0A64AD82" w14:textId="39A28757" w:rsidR="0018583D" w:rsidRDefault="0018583D" w:rsidP="0018583D">
            <w:pPr>
              <w:pStyle w:val="Tablecell"/>
              <w:jc w:val="center"/>
            </w:pPr>
            <w:r>
              <w:t>B</w:t>
            </w:r>
          </w:p>
        </w:tc>
        <w:tc>
          <w:tcPr>
            <w:tcW w:w="1170" w:type="dxa"/>
          </w:tcPr>
          <w:p w14:paraId="536101B6" w14:textId="0B991DB1" w:rsidR="0018583D" w:rsidRDefault="0018583D" w:rsidP="0018583D">
            <w:pPr>
              <w:pStyle w:val="Tablecell"/>
              <w:jc w:val="center"/>
            </w:pPr>
            <w:r>
              <w:t>Y</w:t>
            </w:r>
          </w:p>
        </w:tc>
        <w:tc>
          <w:tcPr>
            <w:tcW w:w="1800" w:type="dxa"/>
          </w:tcPr>
          <w:p w14:paraId="4B8B7767" w14:textId="435B94BC" w:rsidR="0018583D" w:rsidRDefault="0018583D" w:rsidP="0018583D">
            <w:pPr>
              <w:pStyle w:val="Tablecell"/>
            </w:pPr>
            <w:r>
              <w:fldChar w:fldCharType="begin"/>
            </w:r>
            <w:r>
              <w:instrText xml:space="preserve"> REF _Ref58237598 \r \h  \* MERGEFORMAT </w:instrText>
            </w:r>
            <w:r>
              <w:fldChar w:fldCharType="separate"/>
            </w:r>
            <w:r w:rsidR="00245068">
              <w:t>[Test Case 5]</w:t>
            </w:r>
            <w:r>
              <w:fldChar w:fldCharType="end"/>
            </w:r>
          </w:p>
        </w:tc>
        <w:tc>
          <w:tcPr>
            <w:tcW w:w="2302" w:type="dxa"/>
          </w:tcPr>
          <w:p w14:paraId="0805897C" w14:textId="0A1B7659" w:rsidR="0018583D" w:rsidRDefault="0018583D" w:rsidP="0018583D">
            <w:pPr>
              <w:pStyle w:val="Tablecell"/>
            </w:pPr>
            <w:r w:rsidRPr="004D6CB5">
              <w:t>geographicAddressManagement.api.yaml v6</w:t>
            </w:r>
          </w:p>
        </w:tc>
        <w:tc>
          <w:tcPr>
            <w:tcW w:w="1383" w:type="dxa"/>
          </w:tcPr>
          <w:p w14:paraId="75917C49" w14:textId="3E596F09" w:rsidR="0018583D" w:rsidRDefault="0018583D" w:rsidP="0018583D">
            <w:pPr>
              <w:pStyle w:val="Tablecell"/>
            </w:pPr>
            <w:r>
              <w:t xml:space="preserve">Conditional if Formatted Address Supported </w:t>
            </w:r>
          </w:p>
          <w:p w14:paraId="4070823C" w14:textId="6959EC9C" w:rsidR="0018583D" w:rsidRDefault="0018583D" w:rsidP="0018583D">
            <w:pPr>
              <w:pStyle w:val="Tablecell"/>
            </w:pPr>
            <w:r>
              <w:t>Specific to Unknown Address ID</w:t>
            </w:r>
          </w:p>
        </w:tc>
      </w:tr>
      <w:tr w:rsidR="002F1DEC" w14:paraId="73782D4C" w14:textId="77777777" w:rsidTr="00A81C4E">
        <w:tc>
          <w:tcPr>
            <w:tcW w:w="1477" w:type="dxa"/>
          </w:tcPr>
          <w:p w14:paraId="2B19CCBE" w14:textId="05744ED1" w:rsidR="002F1DEC" w:rsidRDefault="002F1DEC" w:rsidP="0028136F">
            <w:pPr>
              <w:pStyle w:val="Tablecell"/>
            </w:pPr>
            <w:r>
              <w:t>O13</w:t>
            </w:r>
          </w:p>
        </w:tc>
        <w:tc>
          <w:tcPr>
            <w:tcW w:w="1218" w:type="dxa"/>
          </w:tcPr>
          <w:p w14:paraId="17D06354" w14:textId="1ED9678E" w:rsidR="002F1DEC" w:rsidRDefault="002F1DEC" w:rsidP="00A81C4E">
            <w:pPr>
              <w:pStyle w:val="Tablecell"/>
              <w:jc w:val="center"/>
            </w:pPr>
            <w:r>
              <w:t>B</w:t>
            </w:r>
          </w:p>
        </w:tc>
        <w:tc>
          <w:tcPr>
            <w:tcW w:w="1170" w:type="dxa"/>
          </w:tcPr>
          <w:p w14:paraId="307F39E0" w14:textId="5F1761B6" w:rsidR="002F1DEC" w:rsidRDefault="002F1DEC" w:rsidP="00A81C4E">
            <w:pPr>
              <w:pStyle w:val="Tablecell"/>
              <w:jc w:val="center"/>
            </w:pPr>
            <w:r>
              <w:t>N</w:t>
            </w:r>
          </w:p>
        </w:tc>
        <w:tc>
          <w:tcPr>
            <w:tcW w:w="1800" w:type="dxa"/>
          </w:tcPr>
          <w:p w14:paraId="1BDC0E3C" w14:textId="77777777" w:rsidR="002F1DEC" w:rsidRDefault="002F1DEC" w:rsidP="0028136F">
            <w:pPr>
              <w:pStyle w:val="Tablecell"/>
            </w:pPr>
          </w:p>
        </w:tc>
        <w:tc>
          <w:tcPr>
            <w:tcW w:w="2302" w:type="dxa"/>
          </w:tcPr>
          <w:p w14:paraId="337221F0" w14:textId="77777777" w:rsidR="002F1DEC" w:rsidRDefault="002F1DEC" w:rsidP="004C1236">
            <w:pPr>
              <w:pStyle w:val="Tablecell"/>
            </w:pPr>
          </w:p>
        </w:tc>
        <w:tc>
          <w:tcPr>
            <w:tcW w:w="1383" w:type="dxa"/>
          </w:tcPr>
          <w:p w14:paraId="582E915D" w14:textId="57780C06" w:rsidR="002F1DEC" w:rsidRDefault="002F1DEC" w:rsidP="004C1236">
            <w:pPr>
              <w:pStyle w:val="Tablecell"/>
            </w:pPr>
            <w:r>
              <w:t xml:space="preserve">Conditional if Formatted Address Supported </w:t>
            </w:r>
          </w:p>
          <w:p w14:paraId="641ACEB0" w14:textId="0D8B6FA9" w:rsidR="002F1DEC" w:rsidRDefault="002F1DEC" w:rsidP="004C1236">
            <w:pPr>
              <w:pStyle w:val="Tablecell"/>
            </w:pPr>
            <w:r>
              <w:t>Specific to Unknown Address ID</w:t>
            </w:r>
          </w:p>
        </w:tc>
      </w:tr>
      <w:tr w:rsidR="0018583D" w14:paraId="64F1205B" w14:textId="77777777" w:rsidTr="00A81C4E">
        <w:tc>
          <w:tcPr>
            <w:tcW w:w="1477" w:type="dxa"/>
          </w:tcPr>
          <w:p w14:paraId="5B31E427" w14:textId="1689C574" w:rsidR="0018583D" w:rsidRDefault="0018583D" w:rsidP="0018583D">
            <w:pPr>
              <w:pStyle w:val="Tablecell"/>
            </w:pPr>
            <w:r>
              <w:t>R96</w:t>
            </w:r>
          </w:p>
        </w:tc>
        <w:tc>
          <w:tcPr>
            <w:tcW w:w="1218" w:type="dxa"/>
          </w:tcPr>
          <w:p w14:paraId="240AA4E1" w14:textId="20EF1EEA" w:rsidR="0018583D" w:rsidRDefault="0018583D" w:rsidP="0018583D">
            <w:pPr>
              <w:pStyle w:val="Tablecell"/>
              <w:jc w:val="center"/>
            </w:pPr>
            <w:r>
              <w:t>B</w:t>
            </w:r>
          </w:p>
        </w:tc>
        <w:tc>
          <w:tcPr>
            <w:tcW w:w="1170" w:type="dxa"/>
          </w:tcPr>
          <w:p w14:paraId="4764171E" w14:textId="72C57BAE" w:rsidR="0018583D" w:rsidRDefault="0018583D" w:rsidP="0018583D">
            <w:pPr>
              <w:pStyle w:val="Tablecell"/>
              <w:jc w:val="center"/>
            </w:pPr>
            <w:r>
              <w:t>Y</w:t>
            </w:r>
          </w:p>
        </w:tc>
        <w:tc>
          <w:tcPr>
            <w:tcW w:w="1800" w:type="dxa"/>
          </w:tcPr>
          <w:p w14:paraId="65D7A965" w14:textId="3D48DB51" w:rsidR="0018583D" w:rsidRDefault="0018583D" w:rsidP="0018583D">
            <w:pPr>
              <w:pStyle w:val="Tablecell"/>
            </w:pPr>
            <w:r>
              <w:fldChar w:fldCharType="begin"/>
            </w:r>
            <w:r>
              <w:instrText xml:space="preserve"> REF _Ref58322112 \r \h  \* MERGEFORMAT </w:instrText>
            </w:r>
            <w:r>
              <w:fldChar w:fldCharType="separate"/>
            </w:r>
            <w:r w:rsidR="00245068">
              <w:t>[Test Case 7]</w:t>
            </w:r>
            <w:r>
              <w:fldChar w:fldCharType="end"/>
            </w:r>
            <w:r>
              <w:t xml:space="preserve"> </w:t>
            </w:r>
            <w:r>
              <w:fldChar w:fldCharType="begin"/>
            </w:r>
            <w:r>
              <w:instrText xml:space="preserve"> REF _Ref58322158 \r \h  \* MERGEFORMAT </w:instrText>
            </w:r>
            <w:r>
              <w:fldChar w:fldCharType="separate"/>
            </w:r>
            <w:r w:rsidR="00245068">
              <w:t>[Test Case 8]</w:t>
            </w:r>
            <w:r>
              <w:fldChar w:fldCharType="end"/>
            </w:r>
          </w:p>
        </w:tc>
        <w:tc>
          <w:tcPr>
            <w:tcW w:w="2302" w:type="dxa"/>
          </w:tcPr>
          <w:p w14:paraId="0191EB2B" w14:textId="50CB7F5B" w:rsidR="0018583D" w:rsidRDefault="0018583D" w:rsidP="0018583D">
            <w:pPr>
              <w:pStyle w:val="Tablecell"/>
            </w:pPr>
            <w:r w:rsidRPr="00C629A3">
              <w:t>geographicAddressManagement.api.yaml v6</w:t>
            </w:r>
          </w:p>
        </w:tc>
        <w:tc>
          <w:tcPr>
            <w:tcW w:w="1383" w:type="dxa"/>
          </w:tcPr>
          <w:p w14:paraId="06D2642C" w14:textId="3C8CD346" w:rsidR="0018583D" w:rsidRDefault="0018583D" w:rsidP="0018583D">
            <w:pPr>
              <w:pStyle w:val="Tablecell"/>
            </w:pPr>
            <w:r>
              <w:t xml:space="preserve">Conditional if Formatted Address Supported </w:t>
            </w:r>
          </w:p>
          <w:p w14:paraId="1D8A7D2E" w14:textId="32ECABA9" w:rsidR="0018583D" w:rsidRDefault="0018583D" w:rsidP="0018583D">
            <w:pPr>
              <w:pStyle w:val="Tablecell"/>
            </w:pPr>
            <w:r>
              <w:t>Specific to Known Address ID</w:t>
            </w:r>
          </w:p>
        </w:tc>
      </w:tr>
      <w:tr w:rsidR="0018583D" w14:paraId="425F75E9" w14:textId="77777777" w:rsidTr="00A81C4E">
        <w:tc>
          <w:tcPr>
            <w:tcW w:w="1477" w:type="dxa"/>
          </w:tcPr>
          <w:p w14:paraId="42DA4A48" w14:textId="496B38F1" w:rsidR="0018583D" w:rsidRDefault="0018583D" w:rsidP="0018583D">
            <w:pPr>
              <w:pStyle w:val="Tablecell"/>
            </w:pPr>
            <w:r>
              <w:t>R97</w:t>
            </w:r>
          </w:p>
        </w:tc>
        <w:tc>
          <w:tcPr>
            <w:tcW w:w="1218" w:type="dxa"/>
          </w:tcPr>
          <w:p w14:paraId="4B608AA4" w14:textId="529D231F" w:rsidR="0018583D" w:rsidRDefault="0018583D" w:rsidP="0018583D">
            <w:pPr>
              <w:pStyle w:val="Tablecell"/>
              <w:jc w:val="center"/>
            </w:pPr>
            <w:r>
              <w:t>B</w:t>
            </w:r>
          </w:p>
        </w:tc>
        <w:tc>
          <w:tcPr>
            <w:tcW w:w="1170" w:type="dxa"/>
          </w:tcPr>
          <w:p w14:paraId="51B3914A" w14:textId="16A3EB1B" w:rsidR="0018583D" w:rsidRDefault="0018583D" w:rsidP="0018583D">
            <w:pPr>
              <w:pStyle w:val="Tablecell"/>
              <w:jc w:val="center"/>
            </w:pPr>
            <w:r>
              <w:t>Y</w:t>
            </w:r>
          </w:p>
        </w:tc>
        <w:tc>
          <w:tcPr>
            <w:tcW w:w="1800" w:type="dxa"/>
          </w:tcPr>
          <w:p w14:paraId="70D9AA4F" w14:textId="0005B882" w:rsidR="0018583D" w:rsidRDefault="0018583D" w:rsidP="0018583D">
            <w:pPr>
              <w:pStyle w:val="Tablecell"/>
            </w:pPr>
            <w:r>
              <w:fldChar w:fldCharType="begin"/>
            </w:r>
            <w:r>
              <w:instrText xml:space="preserve"> REF _Ref58322112 \r \h  \* MERGEFORMAT </w:instrText>
            </w:r>
            <w:r>
              <w:fldChar w:fldCharType="separate"/>
            </w:r>
            <w:r w:rsidR="00245068">
              <w:t>[Test Case 7]</w:t>
            </w:r>
            <w:r>
              <w:fldChar w:fldCharType="end"/>
            </w:r>
            <w:r>
              <w:t xml:space="preserve"> </w:t>
            </w:r>
            <w:r>
              <w:fldChar w:fldCharType="begin"/>
            </w:r>
            <w:r>
              <w:instrText xml:space="preserve"> REF _Ref58322158 \r \h  \* MERGEFORMAT </w:instrText>
            </w:r>
            <w:r>
              <w:fldChar w:fldCharType="separate"/>
            </w:r>
            <w:r w:rsidR="00245068">
              <w:t>[Test Case 8]</w:t>
            </w:r>
            <w:r>
              <w:fldChar w:fldCharType="end"/>
            </w:r>
          </w:p>
        </w:tc>
        <w:tc>
          <w:tcPr>
            <w:tcW w:w="2302" w:type="dxa"/>
          </w:tcPr>
          <w:p w14:paraId="1085A7EF" w14:textId="5191CE47" w:rsidR="0018583D" w:rsidRDefault="0018583D" w:rsidP="0018583D">
            <w:pPr>
              <w:pStyle w:val="Tablecell"/>
            </w:pPr>
            <w:r w:rsidRPr="00C629A3">
              <w:t>geographicAddressManagement.api.yaml v6</w:t>
            </w:r>
          </w:p>
        </w:tc>
        <w:tc>
          <w:tcPr>
            <w:tcW w:w="1383" w:type="dxa"/>
          </w:tcPr>
          <w:p w14:paraId="10C76E9E" w14:textId="55F76FB7" w:rsidR="0018583D" w:rsidRDefault="0018583D" w:rsidP="0018583D">
            <w:pPr>
              <w:pStyle w:val="Tablecell"/>
            </w:pPr>
            <w:r>
              <w:t xml:space="preserve">Conditional if Formatted Address Supported </w:t>
            </w:r>
          </w:p>
          <w:p w14:paraId="69677E26" w14:textId="4DEB5094" w:rsidR="0018583D" w:rsidRDefault="0018583D" w:rsidP="0018583D">
            <w:pPr>
              <w:pStyle w:val="Tablecell"/>
            </w:pPr>
            <w:r>
              <w:t>Specific to Known Address ID</w:t>
            </w:r>
          </w:p>
        </w:tc>
      </w:tr>
      <w:tr w:rsidR="0018583D" w14:paraId="3A50A86B" w14:textId="77777777" w:rsidTr="00A81C4E">
        <w:tc>
          <w:tcPr>
            <w:tcW w:w="1477" w:type="dxa"/>
          </w:tcPr>
          <w:p w14:paraId="7588C057" w14:textId="26F675D8" w:rsidR="0018583D" w:rsidRDefault="0018583D" w:rsidP="0018583D">
            <w:pPr>
              <w:pStyle w:val="Tablecell"/>
            </w:pPr>
            <w:r>
              <w:t>D8</w:t>
            </w:r>
          </w:p>
        </w:tc>
        <w:tc>
          <w:tcPr>
            <w:tcW w:w="1218" w:type="dxa"/>
          </w:tcPr>
          <w:p w14:paraId="1A47AD7D" w14:textId="20F8B3D9" w:rsidR="0018583D" w:rsidRDefault="0018583D" w:rsidP="0018583D">
            <w:pPr>
              <w:pStyle w:val="Tablecell"/>
              <w:jc w:val="center"/>
            </w:pPr>
            <w:r>
              <w:t>S</w:t>
            </w:r>
          </w:p>
        </w:tc>
        <w:tc>
          <w:tcPr>
            <w:tcW w:w="1170" w:type="dxa"/>
          </w:tcPr>
          <w:p w14:paraId="4AD74CD5" w14:textId="1B37D719" w:rsidR="0018583D" w:rsidRDefault="0018583D" w:rsidP="0018583D">
            <w:pPr>
              <w:pStyle w:val="Tablecell"/>
              <w:jc w:val="center"/>
            </w:pPr>
            <w:r>
              <w:t>Y</w:t>
            </w:r>
          </w:p>
        </w:tc>
        <w:tc>
          <w:tcPr>
            <w:tcW w:w="1800" w:type="dxa"/>
          </w:tcPr>
          <w:p w14:paraId="40AB589A" w14:textId="4266948A" w:rsidR="0018583D" w:rsidRDefault="0018583D" w:rsidP="0018583D">
            <w:pPr>
              <w:pStyle w:val="Tablecell"/>
            </w:pPr>
            <w:r>
              <w:fldChar w:fldCharType="begin"/>
            </w:r>
            <w:r>
              <w:instrText xml:space="preserve"> REF _Ref58322112 \r \h  \* MERGEFORMAT </w:instrText>
            </w:r>
            <w:r>
              <w:fldChar w:fldCharType="separate"/>
            </w:r>
            <w:r w:rsidR="00245068">
              <w:t>[Test Case 7]</w:t>
            </w:r>
            <w:r>
              <w:fldChar w:fldCharType="end"/>
            </w:r>
          </w:p>
        </w:tc>
        <w:tc>
          <w:tcPr>
            <w:tcW w:w="2302" w:type="dxa"/>
          </w:tcPr>
          <w:p w14:paraId="7073ED25" w14:textId="53CEC860" w:rsidR="0018583D" w:rsidRDefault="0018583D" w:rsidP="0018583D">
            <w:pPr>
              <w:pStyle w:val="Tablecell"/>
            </w:pPr>
            <w:r w:rsidRPr="00C629A3">
              <w:t>geographicAddressManagement.api.yaml v6</w:t>
            </w:r>
          </w:p>
        </w:tc>
        <w:tc>
          <w:tcPr>
            <w:tcW w:w="1383" w:type="dxa"/>
          </w:tcPr>
          <w:p w14:paraId="0872E1E4" w14:textId="728842B4" w:rsidR="0018583D" w:rsidRDefault="0018583D" w:rsidP="0018583D">
            <w:pPr>
              <w:pStyle w:val="Tablecell"/>
            </w:pPr>
            <w:r>
              <w:t>Conditional if Formatted Address Supported</w:t>
            </w:r>
          </w:p>
        </w:tc>
      </w:tr>
      <w:tr w:rsidR="002F1DEC" w14:paraId="2531B751" w14:textId="77777777" w:rsidTr="00A81C4E">
        <w:tc>
          <w:tcPr>
            <w:tcW w:w="1477" w:type="dxa"/>
          </w:tcPr>
          <w:p w14:paraId="3565571A" w14:textId="2344BC01" w:rsidR="002F1DEC" w:rsidRDefault="002F1DEC" w:rsidP="004C1236">
            <w:pPr>
              <w:pStyle w:val="Tablecell"/>
            </w:pPr>
            <w:r>
              <w:lastRenderedPageBreak/>
              <w:t>R98</w:t>
            </w:r>
          </w:p>
        </w:tc>
        <w:tc>
          <w:tcPr>
            <w:tcW w:w="1218" w:type="dxa"/>
          </w:tcPr>
          <w:p w14:paraId="0BCB411D" w14:textId="6BDA3FCD" w:rsidR="002F1DEC" w:rsidRDefault="002F1DEC" w:rsidP="00A81C4E">
            <w:pPr>
              <w:pStyle w:val="Tablecell"/>
              <w:jc w:val="center"/>
            </w:pPr>
            <w:r>
              <w:t>S</w:t>
            </w:r>
          </w:p>
        </w:tc>
        <w:tc>
          <w:tcPr>
            <w:tcW w:w="1170" w:type="dxa"/>
          </w:tcPr>
          <w:p w14:paraId="0F8D9FA6" w14:textId="4E04BFAB" w:rsidR="002F1DEC" w:rsidRDefault="002F1DEC" w:rsidP="00A81C4E">
            <w:pPr>
              <w:pStyle w:val="Tablecell"/>
              <w:jc w:val="center"/>
            </w:pPr>
            <w:r>
              <w:t>Y</w:t>
            </w:r>
          </w:p>
        </w:tc>
        <w:tc>
          <w:tcPr>
            <w:tcW w:w="1800" w:type="dxa"/>
          </w:tcPr>
          <w:p w14:paraId="473259ED" w14:textId="14FB74E3" w:rsidR="002F1DEC" w:rsidRDefault="008A5C15" w:rsidP="004C1236">
            <w:pPr>
              <w:pStyle w:val="Tablecell"/>
            </w:pPr>
            <w:r>
              <w:fldChar w:fldCharType="begin"/>
            </w:r>
            <w:r>
              <w:instrText xml:space="preserve"> REF _Ref58237598 \r \h </w:instrText>
            </w:r>
            <w:r w:rsidR="00A81C4E">
              <w:instrText xml:space="preserve"> \* MERGEFORMAT </w:instrText>
            </w:r>
            <w:r>
              <w:fldChar w:fldCharType="separate"/>
            </w:r>
            <w:r w:rsidR="00245068">
              <w:t>[Test Case 5]</w:t>
            </w:r>
            <w:r>
              <w:fldChar w:fldCharType="end"/>
            </w:r>
            <w:r w:rsidR="00176DB5">
              <w:t xml:space="preserve"> </w:t>
            </w:r>
            <w:r>
              <w:fldChar w:fldCharType="begin"/>
            </w:r>
            <w:r>
              <w:instrText xml:space="preserve"> REF _Ref58322112 \r \h </w:instrText>
            </w:r>
            <w:r w:rsidR="00A81C4E">
              <w:instrText xml:space="preserve"> \* MERGEFORMAT </w:instrText>
            </w:r>
            <w:r>
              <w:fldChar w:fldCharType="separate"/>
            </w:r>
            <w:r w:rsidR="00245068">
              <w:t>[Test Case 7]</w:t>
            </w:r>
            <w:r>
              <w:fldChar w:fldCharType="end"/>
            </w:r>
          </w:p>
        </w:tc>
        <w:tc>
          <w:tcPr>
            <w:tcW w:w="2302" w:type="dxa"/>
          </w:tcPr>
          <w:p w14:paraId="66795490" w14:textId="374C9032" w:rsidR="002F1DEC" w:rsidRPr="005D7AA9" w:rsidRDefault="0018583D" w:rsidP="004C1236">
            <w:pPr>
              <w:pStyle w:val="Tablecell"/>
            </w:pPr>
            <w:r w:rsidRPr="00A81C4E">
              <w:t>geographicAddressManagement.api.yaml</w:t>
            </w:r>
            <w:r>
              <w:t xml:space="preserve"> v6</w:t>
            </w:r>
          </w:p>
        </w:tc>
        <w:tc>
          <w:tcPr>
            <w:tcW w:w="1383" w:type="dxa"/>
          </w:tcPr>
          <w:p w14:paraId="71B0C2E5" w14:textId="2A5DAB17" w:rsidR="002F1DEC" w:rsidRDefault="002F1DEC" w:rsidP="004C1236">
            <w:pPr>
              <w:pStyle w:val="Tablecell"/>
            </w:pPr>
            <w:r w:rsidRPr="005D7AA9">
              <w:t>Conditional if Formatted Address Supported</w:t>
            </w:r>
          </w:p>
        </w:tc>
      </w:tr>
      <w:tr w:rsidR="002F1DEC" w14:paraId="60C16DCF" w14:textId="77777777" w:rsidTr="00A81C4E">
        <w:tc>
          <w:tcPr>
            <w:tcW w:w="1477" w:type="dxa"/>
          </w:tcPr>
          <w:p w14:paraId="21B187DD" w14:textId="45D7E8CD" w:rsidR="002F1DEC" w:rsidRDefault="002F1DEC" w:rsidP="004C1236">
            <w:pPr>
              <w:pStyle w:val="Tablecell"/>
            </w:pPr>
            <w:r>
              <w:t>O14</w:t>
            </w:r>
          </w:p>
        </w:tc>
        <w:tc>
          <w:tcPr>
            <w:tcW w:w="1218" w:type="dxa"/>
          </w:tcPr>
          <w:p w14:paraId="32B5F3B1" w14:textId="53058E69" w:rsidR="002F1DEC" w:rsidRDefault="002F1DEC" w:rsidP="00A81C4E">
            <w:pPr>
              <w:pStyle w:val="Tablecell"/>
              <w:jc w:val="center"/>
            </w:pPr>
            <w:r>
              <w:t>S</w:t>
            </w:r>
          </w:p>
        </w:tc>
        <w:tc>
          <w:tcPr>
            <w:tcW w:w="1170" w:type="dxa"/>
          </w:tcPr>
          <w:p w14:paraId="09528EF1" w14:textId="7F7B08D1" w:rsidR="002F1DEC" w:rsidRDefault="002F1DEC" w:rsidP="00A81C4E">
            <w:pPr>
              <w:pStyle w:val="Tablecell"/>
              <w:jc w:val="center"/>
            </w:pPr>
            <w:r>
              <w:t>N</w:t>
            </w:r>
          </w:p>
        </w:tc>
        <w:tc>
          <w:tcPr>
            <w:tcW w:w="1800" w:type="dxa"/>
          </w:tcPr>
          <w:p w14:paraId="3F426B86" w14:textId="77777777" w:rsidR="002F1DEC" w:rsidRDefault="002F1DEC" w:rsidP="004C1236">
            <w:pPr>
              <w:pStyle w:val="Tablecell"/>
            </w:pPr>
          </w:p>
        </w:tc>
        <w:tc>
          <w:tcPr>
            <w:tcW w:w="2302" w:type="dxa"/>
          </w:tcPr>
          <w:p w14:paraId="4C8AB627" w14:textId="77777777" w:rsidR="002F1DEC" w:rsidRPr="005D7AA9" w:rsidRDefault="002F1DEC" w:rsidP="004C1236">
            <w:pPr>
              <w:pStyle w:val="Tablecell"/>
            </w:pPr>
          </w:p>
        </w:tc>
        <w:tc>
          <w:tcPr>
            <w:tcW w:w="1383" w:type="dxa"/>
          </w:tcPr>
          <w:p w14:paraId="7223C174" w14:textId="57AE15E4" w:rsidR="002F1DEC" w:rsidRDefault="002F1DEC" w:rsidP="004C1236">
            <w:pPr>
              <w:pStyle w:val="Tablecell"/>
            </w:pPr>
            <w:r w:rsidRPr="005D7AA9">
              <w:t>Conditional if Formatted Address Supported</w:t>
            </w:r>
          </w:p>
        </w:tc>
      </w:tr>
    </w:tbl>
    <w:p w14:paraId="2969AB3A" w14:textId="3E5E036A" w:rsidR="005E7303" w:rsidRDefault="005B0974" w:rsidP="00017E12">
      <w:pPr>
        <w:pStyle w:val="Caption"/>
        <w:keepNext/>
      </w:pPr>
      <w:bookmarkStart w:id="183" w:name="_Ref55555629"/>
      <w:bookmarkStart w:id="184" w:name="_Toc57893671"/>
      <w:bookmarkStart w:id="185" w:name="_Toc58502485"/>
      <w:bookmarkStart w:id="186" w:name="_Toc58925857"/>
      <w:bookmarkEnd w:id="182"/>
      <w:r>
        <w:t xml:space="preserve">Table </w:t>
      </w:r>
      <w:r w:rsidR="00572FC7">
        <w:fldChar w:fldCharType="begin"/>
      </w:r>
      <w:r w:rsidR="00572FC7">
        <w:instrText xml:space="preserve"> SEQ Table \* ARABIC </w:instrText>
      </w:r>
      <w:r w:rsidR="00572FC7">
        <w:fldChar w:fldCharType="separate"/>
      </w:r>
      <w:r w:rsidR="00245068">
        <w:rPr>
          <w:noProof/>
        </w:rPr>
        <w:t>4</w:t>
      </w:r>
      <w:r w:rsidR="00572FC7">
        <w:rPr>
          <w:noProof/>
        </w:rPr>
        <w:fldChar w:fldCharType="end"/>
      </w:r>
      <w:bookmarkEnd w:id="183"/>
      <w:r w:rsidR="00A04F74">
        <w:t xml:space="preserve"> – MEF 79 Requirements</w:t>
      </w:r>
      <w:r w:rsidR="00C67C41">
        <w:t xml:space="preserve"> for Address Validation</w:t>
      </w:r>
      <w:bookmarkEnd w:id="184"/>
      <w:bookmarkEnd w:id="185"/>
      <w:bookmarkEnd w:id="186"/>
    </w:p>
    <w:p w14:paraId="5FBF479B" w14:textId="5584519B" w:rsidR="00D92C22" w:rsidRPr="00D92C22" w:rsidRDefault="00D92C22" w:rsidP="00D92C22">
      <w:pPr>
        <w:pStyle w:val="EditorNote"/>
      </w:pPr>
      <w:r>
        <w:t>Requirements R89 and R91 in the above table are expected to be modified in MEF W79.0.2.  This table will be updated once that is complete.</w:t>
      </w:r>
    </w:p>
    <w:p w14:paraId="6F9DFD83" w14:textId="1413F689" w:rsidR="001A35B1" w:rsidRDefault="001A35B1" w:rsidP="007F4954">
      <w:pPr>
        <w:pStyle w:val="Heading3"/>
      </w:pPr>
      <w:bookmarkStart w:id="187" w:name="_Toc57893967"/>
      <w:bookmarkStart w:id="188" w:name="_Toc57894491"/>
      <w:bookmarkStart w:id="189" w:name="_Toc58502343"/>
      <w:bookmarkStart w:id="190" w:name="_Toc58925729"/>
      <w:r>
        <w:t>MEF 79.0.1 Requirements</w:t>
      </w:r>
      <w:bookmarkEnd w:id="187"/>
      <w:bookmarkEnd w:id="188"/>
      <w:bookmarkEnd w:id="189"/>
      <w:bookmarkEnd w:id="190"/>
    </w:p>
    <w:p w14:paraId="5CE5A6F5" w14:textId="13E1442D" w:rsidR="001A35B1" w:rsidRPr="001A35B1" w:rsidRDefault="001A35B1" w:rsidP="001A35B1">
      <w:pPr>
        <w:pStyle w:val="Body"/>
      </w:pPr>
      <w:r>
        <w:t xml:space="preserve">There are no applicable requirements in MEF 79.0.1 </w:t>
      </w:r>
      <w:r>
        <w:fldChar w:fldCharType="begin"/>
      </w:r>
      <w:r>
        <w:instrText xml:space="preserve"> REF _Ref55388766 \r \h </w:instrText>
      </w:r>
      <w:r>
        <w:fldChar w:fldCharType="separate"/>
      </w:r>
      <w:r w:rsidR="00245068">
        <w:t>[6]</w:t>
      </w:r>
      <w:r>
        <w:fldChar w:fldCharType="end"/>
      </w:r>
      <w:r>
        <w:t>.</w:t>
      </w:r>
    </w:p>
    <w:p w14:paraId="732E79BA" w14:textId="3AABE5DC" w:rsidR="005B0974" w:rsidRDefault="007F4954" w:rsidP="007F4954">
      <w:pPr>
        <w:pStyle w:val="Heading3"/>
      </w:pPr>
      <w:bookmarkStart w:id="191" w:name="_Toc57893968"/>
      <w:bookmarkStart w:id="192" w:name="_Toc57894492"/>
      <w:bookmarkStart w:id="193" w:name="_Toc58502344"/>
      <w:bookmarkStart w:id="194" w:name="_Toc58925730"/>
      <w:r>
        <w:t>MEF 79.0.2 Requirements</w:t>
      </w:r>
      <w:bookmarkEnd w:id="191"/>
      <w:bookmarkEnd w:id="192"/>
      <w:bookmarkEnd w:id="193"/>
      <w:bookmarkEnd w:id="194"/>
    </w:p>
    <w:p w14:paraId="085BDD04" w14:textId="3F013A60" w:rsidR="007F4954" w:rsidRDefault="007F4954" w:rsidP="007F4954">
      <w:pPr>
        <w:pStyle w:val="Body"/>
      </w:pPr>
      <w:r w:rsidRPr="007F4954">
        <w:t>The requirements from MEF 79</w:t>
      </w:r>
      <w:r>
        <w:t>.0.2</w:t>
      </w:r>
      <w:r w:rsidRPr="007F4954">
        <w:t xml:space="preserve"> </w:t>
      </w:r>
      <w:r>
        <w:fldChar w:fldCharType="begin"/>
      </w:r>
      <w:r>
        <w:instrText xml:space="preserve"> REF _Ref55388746 \r \h </w:instrText>
      </w:r>
      <w:r>
        <w:fldChar w:fldCharType="separate"/>
      </w:r>
      <w:r w:rsidR="00245068">
        <w:t>[7]</w:t>
      </w:r>
      <w:r>
        <w:fldChar w:fldCharType="end"/>
      </w:r>
      <w:r>
        <w:t xml:space="preserve"> </w:t>
      </w:r>
      <w:r w:rsidRPr="007F4954">
        <w:t>are shown in</w:t>
      </w:r>
      <w:r>
        <w:t xml:space="preserve"> </w:t>
      </w:r>
      <w:r>
        <w:fldChar w:fldCharType="begin"/>
      </w:r>
      <w:r>
        <w:instrText xml:space="preserve"> REF _Ref55556169 \h </w:instrText>
      </w:r>
      <w:r>
        <w:fldChar w:fldCharType="separate"/>
      </w:r>
      <w:r w:rsidR="00245068">
        <w:t xml:space="preserve">Table </w:t>
      </w:r>
      <w:r w:rsidR="00245068">
        <w:rPr>
          <w:noProof/>
        </w:rPr>
        <w:t>5</w:t>
      </w:r>
      <w:r>
        <w:fldChar w:fldCharType="end"/>
      </w:r>
      <w:r w:rsidRPr="007F4954">
        <w:t>.</w:t>
      </w:r>
    </w:p>
    <w:p w14:paraId="105D957D" w14:textId="77777777" w:rsidR="007F4954" w:rsidRDefault="007F4954" w:rsidP="007F4954">
      <w:pPr>
        <w:pStyle w:val="Body"/>
      </w:pPr>
    </w:p>
    <w:tbl>
      <w:tblPr>
        <w:tblStyle w:val="TableGrid"/>
        <w:tblW w:w="0" w:type="auto"/>
        <w:tblLook w:val="04A0" w:firstRow="1" w:lastRow="0" w:firstColumn="1" w:lastColumn="0" w:noHBand="0" w:noVBand="1"/>
      </w:tblPr>
      <w:tblGrid>
        <w:gridCol w:w="1635"/>
        <w:gridCol w:w="880"/>
        <w:gridCol w:w="990"/>
        <w:gridCol w:w="1800"/>
        <w:gridCol w:w="2336"/>
        <w:gridCol w:w="1709"/>
      </w:tblGrid>
      <w:tr w:rsidR="002F1DEC" w14:paraId="575FC2D2" w14:textId="77777777" w:rsidTr="00A81C4E">
        <w:trPr>
          <w:tblHeader/>
        </w:trPr>
        <w:tc>
          <w:tcPr>
            <w:tcW w:w="1635" w:type="dxa"/>
          </w:tcPr>
          <w:p w14:paraId="3C3608C6" w14:textId="77777777" w:rsidR="002F1DEC" w:rsidRDefault="002F1DEC" w:rsidP="00C23DE7">
            <w:pPr>
              <w:pStyle w:val="Tableheading"/>
              <w:jc w:val="center"/>
            </w:pPr>
            <w:r>
              <w:t>Requirement</w:t>
            </w:r>
          </w:p>
        </w:tc>
        <w:tc>
          <w:tcPr>
            <w:tcW w:w="880" w:type="dxa"/>
          </w:tcPr>
          <w:p w14:paraId="7FFB752F" w14:textId="77777777" w:rsidR="002F1DEC" w:rsidRDefault="002F1DEC" w:rsidP="00C23DE7">
            <w:pPr>
              <w:pStyle w:val="Tableheading"/>
              <w:jc w:val="center"/>
            </w:pPr>
            <w:r>
              <w:t>Entity</w:t>
            </w:r>
          </w:p>
        </w:tc>
        <w:tc>
          <w:tcPr>
            <w:tcW w:w="990" w:type="dxa"/>
          </w:tcPr>
          <w:p w14:paraId="6CCB836F" w14:textId="554ADF65" w:rsidR="002F1DEC" w:rsidRDefault="00A218EC" w:rsidP="00C23DE7">
            <w:pPr>
              <w:pStyle w:val="Tableheading"/>
              <w:jc w:val="center"/>
            </w:pPr>
            <w:r>
              <w:t>Tested</w:t>
            </w:r>
          </w:p>
        </w:tc>
        <w:tc>
          <w:tcPr>
            <w:tcW w:w="1800" w:type="dxa"/>
          </w:tcPr>
          <w:p w14:paraId="567E20CD" w14:textId="630814D8" w:rsidR="002F1DEC" w:rsidRDefault="00A218EC" w:rsidP="00C23DE7">
            <w:pPr>
              <w:pStyle w:val="Tableheading"/>
              <w:jc w:val="center"/>
            </w:pPr>
            <w:r>
              <w:t xml:space="preserve">Test Case </w:t>
            </w:r>
          </w:p>
        </w:tc>
        <w:tc>
          <w:tcPr>
            <w:tcW w:w="2336" w:type="dxa"/>
          </w:tcPr>
          <w:p w14:paraId="700F8D8E" w14:textId="48E8ADE4" w:rsidR="002F1DEC" w:rsidRDefault="002F1DEC" w:rsidP="00C23DE7">
            <w:pPr>
              <w:pStyle w:val="Tableheading"/>
              <w:jc w:val="center"/>
            </w:pPr>
            <w:r>
              <w:t>API</w:t>
            </w:r>
            <w:r w:rsidR="00A218EC">
              <w:t xml:space="preserve"> Version</w:t>
            </w:r>
          </w:p>
        </w:tc>
        <w:tc>
          <w:tcPr>
            <w:tcW w:w="1709" w:type="dxa"/>
          </w:tcPr>
          <w:p w14:paraId="3FBD2C78" w14:textId="06F13F21" w:rsidR="002F1DEC" w:rsidRDefault="002F1DEC" w:rsidP="00C23DE7">
            <w:pPr>
              <w:pStyle w:val="Tableheading"/>
              <w:jc w:val="center"/>
            </w:pPr>
            <w:r>
              <w:t>Comment</w:t>
            </w:r>
          </w:p>
        </w:tc>
      </w:tr>
      <w:tr w:rsidR="0018583D" w14:paraId="10354DF8" w14:textId="77777777" w:rsidTr="00A81C4E">
        <w:tc>
          <w:tcPr>
            <w:tcW w:w="1635" w:type="dxa"/>
          </w:tcPr>
          <w:p w14:paraId="0FC1DA38" w14:textId="4A384CEB" w:rsidR="0018583D" w:rsidRDefault="0018583D" w:rsidP="0018583D">
            <w:pPr>
              <w:pStyle w:val="Tablecell"/>
            </w:pPr>
            <w:r>
              <w:t>A2-R1</w:t>
            </w:r>
          </w:p>
        </w:tc>
        <w:tc>
          <w:tcPr>
            <w:tcW w:w="880" w:type="dxa"/>
          </w:tcPr>
          <w:p w14:paraId="1ADD4759" w14:textId="03BC3E6C" w:rsidR="0018583D" w:rsidRDefault="0018583D" w:rsidP="0018583D">
            <w:pPr>
              <w:pStyle w:val="Tablecell"/>
              <w:jc w:val="center"/>
            </w:pPr>
            <w:r>
              <w:t>B</w:t>
            </w:r>
          </w:p>
        </w:tc>
        <w:tc>
          <w:tcPr>
            <w:tcW w:w="990" w:type="dxa"/>
          </w:tcPr>
          <w:p w14:paraId="3606F33B" w14:textId="1649F8F2" w:rsidR="0018583D" w:rsidRDefault="0018583D" w:rsidP="0018583D">
            <w:pPr>
              <w:pStyle w:val="Tablecell"/>
              <w:jc w:val="center"/>
            </w:pPr>
            <w:r>
              <w:t>Y</w:t>
            </w:r>
          </w:p>
        </w:tc>
        <w:tc>
          <w:tcPr>
            <w:tcW w:w="1800" w:type="dxa"/>
          </w:tcPr>
          <w:p w14:paraId="43ADE65D" w14:textId="39293293" w:rsidR="0018583D" w:rsidRDefault="0018583D" w:rsidP="0018583D">
            <w:pPr>
              <w:pStyle w:val="Tablecell"/>
            </w:pPr>
            <w:r>
              <w:fldChar w:fldCharType="begin"/>
            </w:r>
            <w:r>
              <w:instrText xml:space="preserve"> REF _Ref58408444 \r \h  \* MERGEFORMAT </w:instrText>
            </w:r>
            <w:r>
              <w:fldChar w:fldCharType="separate"/>
            </w:r>
            <w:r w:rsidR="00245068">
              <w:t>[Test Case 13]</w:t>
            </w:r>
            <w:r>
              <w:fldChar w:fldCharType="end"/>
            </w:r>
            <w:r>
              <w:t xml:space="preserve"> </w:t>
            </w:r>
            <w:r>
              <w:fldChar w:fldCharType="begin"/>
            </w:r>
            <w:r>
              <w:instrText xml:space="preserve"> REF _Ref58408491 \r \h  \* MERGEFORMAT </w:instrText>
            </w:r>
            <w:r>
              <w:fldChar w:fldCharType="separate"/>
            </w:r>
            <w:r w:rsidR="00245068">
              <w:t>[Test Case 14]</w:t>
            </w:r>
            <w:r>
              <w:fldChar w:fldCharType="end"/>
            </w:r>
          </w:p>
        </w:tc>
        <w:tc>
          <w:tcPr>
            <w:tcW w:w="2336" w:type="dxa"/>
          </w:tcPr>
          <w:p w14:paraId="3843AE06" w14:textId="13347049" w:rsidR="0018583D" w:rsidRDefault="0018583D" w:rsidP="0018583D">
            <w:pPr>
              <w:pStyle w:val="Tablecell"/>
            </w:pPr>
            <w:r w:rsidRPr="006B453F">
              <w:t>geographicAddressManagement.api.yaml v6</w:t>
            </w:r>
          </w:p>
        </w:tc>
        <w:tc>
          <w:tcPr>
            <w:tcW w:w="1709" w:type="dxa"/>
          </w:tcPr>
          <w:p w14:paraId="016B6604" w14:textId="1FB6861C" w:rsidR="0018583D" w:rsidRDefault="0018583D" w:rsidP="0018583D">
            <w:pPr>
              <w:pStyle w:val="Tablecell"/>
            </w:pPr>
          </w:p>
        </w:tc>
      </w:tr>
      <w:tr w:rsidR="0018583D" w14:paraId="67E23D96" w14:textId="77777777" w:rsidTr="00A81C4E">
        <w:tc>
          <w:tcPr>
            <w:tcW w:w="1635" w:type="dxa"/>
          </w:tcPr>
          <w:p w14:paraId="67FCE481" w14:textId="56E7A6E6" w:rsidR="0018583D" w:rsidRDefault="0018583D" w:rsidP="0018583D">
            <w:pPr>
              <w:pStyle w:val="Tablecell"/>
            </w:pPr>
            <w:r>
              <w:t>A2-R2</w:t>
            </w:r>
          </w:p>
        </w:tc>
        <w:tc>
          <w:tcPr>
            <w:tcW w:w="880" w:type="dxa"/>
          </w:tcPr>
          <w:p w14:paraId="6BD72428" w14:textId="14A73395" w:rsidR="0018583D" w:rsidRDefault="0018583D" w:rsidP="0018583D">
            <w:pPr>
              <w:pStyle w:val="Tablecell"/>
              <w:jc w:val="center"/>
            </w:pPr>
            <w:r>
              <w:t>B</w:t>
            </w:r>
          </w:p>
        </w:tc>
        <w:tc>
          <w:tcPr>
            <w:tcW w:w="990" w:type="dxa"/>
          </w:tcPr>
          <w:p w14:paraId="3792FB48" w14:textId="3C201969" w:rsidR="0018583D" w:rsidRDefault="0018583D" w:rsidP="0018583D">
            <w:pPr>
              <w:pStyle w:val="Tablecell"/>
              <w:jc w:val="center"/>
            </w:pPr>
            <w:r>
              <w:t>Y</w:t>
            </w:r>
          </w:p>
        </w:tc>
        <w:tc>
          <w:tcPr>
            <w:tcW w:w="1800" w:type="dxa"/>
          </w:tcPr>
          <w:p w14:paraId="1CBED09A" w14:textId="3B6EC483" w:rsidR="0018583D" w:rsidRDefault="0018583D" w:rsidP="0018583D">
            <w:pPr>
              <w:pStyle w:val="Tablecell"/>
            </w:pPr>
            <w:r>
              <w:fldChar w:fldCharType="begin"/>
            </w:r>
            <w:r>
              <w:instrText xml:space="preserve"> REF _Ref58410022 \r \h  \* MERGEFORMAT </w:instrText>
            </w:r>
            <w:r>
              <w:fldChar w:fldCharType="separate"/>
            </w:r>
            <w:r w:rsidR="00245068">
              <w:t>[Test Case 15]</w:t>
            </w:r>
            <w:r>
              <w:fldChar w:fldCharType="end"/>
            </w:r>
            <w:r>
              <w:t xml:space="preserve"> </w:t>
            </w:r>
            <w:r>
              <w:fldChar w:fldCharType="begin"/>
            </w:r>
            <w:r>
              <w:instrText xml:space="preserve"> REF _Ref58410065 \r \h  \* MERGEFORMAT </w:instrText>
            </w:r>
            <w:r>
              <w:fldChar w:fldCharType="separate"/>
            </w:r>
            <w:r w:rsidR="00245068">
              <w:t>[Test Case 16]</w:t>
            </w:r>
            <w:r>
              <w:fldChar w:fldCharType="end"/>
            </w:r>
          </w:p>
        </w:tc>
        <w:tc>
          <w:tcPr>
            <w:tcW w:w="2336" w:type="dxa"/>
          </w:tcPr>
          <w:p w14:paraId="6E90A1B8" w14:textId="509AA684" w:rsidR="0018583D" w:rsidRDefault="0018583D" w:rsidP="0018583D">
            <w:pPr>
              <w:pStyle w:val="Tablecell"/>
            </w:pPr>
            <w:r w:rsidRPr="006B453F">
              <w:t>geographicAddressManagement.api.yaml v6</w:t>
            </w:r>
          </w:p>
        </w:tc>
        <w:tc>
          <w:tcPr>
            <w:tcW w:w="1709" w:type="dxa"/>
          </w:tcPr>
          <w:p w14:paraId="5F555672" w14:textId="1777EB75" w:rsidR="0018583D" w:rsidRDefault="0018583D" w:rsidP="0018583D">
            <w:pPr>
              <w:pStyle w:val="Tablecell"/>
            </w:pPr>
          </w:p>
        </w:tc>
      </w:tr>
      <w:tr w:rsidR="002F1DEC" w14:paraId="376B358B" w14:textId="77777777" w:rsidTr="00A81C4E">
        <w:tc>
          <w:tcPr>
            <w:tcW w:w="1635" w:type="dxa"/>
          </w:tcPr>
          <w:p w14:paraId="6D618C17" w14:textId="1D80B43C" w:rsidR="002F1DEC" w:rsidRDefault="002F1DEC" w:rsidP="00B5282A">
            <w:pPr>
              <w:pStyle w:val="Tablecell"/>
            </w:pPr>
            <w:r>
              <w:t>A2-R3</w:t>
            </w:r>
          </w:p>
        </w:tc>
        <w:tc>
          <w:tcPr>
            <w:tcW w:w="880" w:type="dxa"/>
          </w:tcPr>
          <w:p w14:paraId="52483E13" w14:textId="2012CE27" w:rsidR="002F1DEC" w:rsidRDefault="002F1DEC" w:rsidP="00A81C4E">
            <w:pPr>
              <w:pStyle w:val="Tablecell"/>
              <w:jc w:val="center"/>
            </w:pPr>
            <w:r>
              <w:t>B</w:t>
            </w:r>
          </w:p>
        </w:tc>
        <w:tc>
          <w:tcPr>
            <w:tcW w:w="990" w:type="dxa"/>
          </w:tcPr>
          <w:p w14:paraId="38823226" w14:textId="6718D71C" w:rsidR="002F1DEC" w:rsidRDefault="002F1DEC" w:rsidP="00A81C4E">
            <w:pPr>
              <w:pStyle w:val="Tablecell"/>
              <w:jc w:val="center"/>
            </w:pPr>
            <w:r>
              <w:t>Y</w:t>
            </w:r>
          </w:p>
        </w:tc>
        <w:tc>
          <w:tcPr>
            <w:tcW w:w="1800" w:type="dxa"/>
          </w:tcPr>
          <w:p w14:paraId="75CAAE13" w14:textId="5FB73EB1" w:rsidR="002F1DEC" w:rsidRDefault="0018583D" w:rsidP="00B5282A">
            <w:pPr>
              <w:pStyle w:val="Tablecell"/>
            </w:pPr>
            <w:r>
              <w:fldChar w:fldCharType="begin"/>
            </w:r>
            <w:r>
              <w:instrText xml:space="preserve"> REF _Ref58841171 \r \h </w:instrText>
            </w:r>
            <w:r>
              <w:fldChar w:fldCharType="separate"/>
            </w:r>
            <w:r w:rsidR="00245068">
              <w:t>[Test Case 9]</w:t>
            </w:r>
            <w:r>
              <w:fldChar w:fldCharType="end"/>
            </w:r>
            <w:r>
              <w:t xml:space="preserve"> </w:t>
            </w:r>
            <w:r>
              <w:fldChar w:fldCharType="begin"/>
            </w:r>
            <w:r>
              <w:instrText xml:space="preserve"> REF _Ref58842640 \r \h </w:instrText>
            </w:r>
            <w:r>
              <w:fldChar w:fldCharType="separate"/>
            </w:r>
            <w:r w:rsidR="00245068">
              <w:t>[Test Case 10]</w:t>
            </w:r>
            <w:r>
              <w:fldChar w:fldCharType="end"/>
            </w:r>
            <w:r>
              <w:t xml:space="preserve"> </w:t>
            </w:r>
          </w:p>
        </w:tc>
        <w:tc>
          <w:tcPr>
            <w:tcW w:w="2336" w:type="dxa"/>
          </w:tcPr>
          <w:p w14:paraId="34CFC51C" w14:textId="77777777" w:rsidR="002F1DEC" w:rsidRDefault="002F1DEC" w:rsidP="00B5282A">
            <w:pPr>
              <w:pStyle w:val="Tablecell"/>
            </w:pPr>
          </w:p>
        </w:tc>
        <w:tc>
          <w:tcPr>
            <w:tcW w:w="1709" w:type="dxa"/>
          </w:tcPr>
          <w:p w14:paraId="7B84F9AC" w14:textId="41379E24" w:rsidR="002F1DEC" w:rsidRDefault="002F1DEC" w:rsidP="00B5282A">
            <w:pPr>
              <w:pStyle w:val="Tablecell"/>
            </w:pPr>
          </w:p>
        </w:tc>
      </w:tr>
      <w:tr w:rsidR="0018583D" w14:paraId="53FB92AC" w14:textId="77777777" w:rsidTr="00A81C4E">
        <w:tc>
          <w:tcPr>
            <w:tcW w:w="1635" w:type="dxa"/>
          </w:tcPr>
          <w:p w14:paraId="26F1EB4A" w14:textId="6CFA8D37" w:rsidR="0018583D" w:rsidRDefault="0018583D" w:rsidP="0018583D">
            <w:pPr>
              <w:pStyle w:val="Tablecell"/>
            </w:pPr>
            <w:r>
              <w:t>A2-R4</w:t>
            </w:r>
          </w:p>
        </w:tc>
        <w:tc>
          <w:tcPr>
            <w:tcW w:w="880" w:type="dxa"/>
          </w:tcPr>
          <w:p w14:paraId="29DC4EE6" w14:textId="40AB05D8" w:rsidR="0018583D" w:rsidRDefault="0018583D" w:rsidP="0018583D">
            <w:pPr>
              <w:pStyle w:val="Tablecell"/>
              <w:jc w:val="center"/>
            </w:pPr>
            <w:r>
              <w:t>B</w:t>
            </w:r>
          </w:p>
        </w:tc>
        <w:tc>
          <w:tcPr>
            <w:tcW w:w="990" w:type="dxa"/>
          </w:tcPr>
          <w:p w14:paraId="03CB9F4E" w14:textId="69473394" w:rsidR="0018583D" w:rsidRDefault="0018583D" w:rsidP="0018583D">
            <w:pPr>
              <w:pStyle w:val="Tablecell"/>
              <w:jc w:val="center"/>
            </w:pPr>
            <w:r>
              <w:t>Y</w:t>
            </w:r>
          </w:p>
        </w:tc>
        <w:tc>
          <w:tcPr>
            <w:tcW w:w="1800" w:type="dxa"/>
          </w:tcPr>
          <w:p w14:paraId="35AB2D55" w14:textId="033CF9A2" w:rsidR="0018583D" w:rsidRDefault="0018583D" w:rsidP="0018583D">
            <w:pPr>
              <w:pStyle w:val="Tablecell"/>
            </w:pPr>
            <w:r>
              <w:fldChar w:fldCharType="begin"/>
            </w:r>
            <w:r>
              <w:instrText xml:space="preserve"> REF _Ref58325061 \r \h  \* MERGEFORMAT </w:instrText>
            </w:r>
            <w:r>
              <w:fldChar w:fldCharType="separate"/>
            </w:r>
            <w:r w:rsidR="00245068">
              <w:t>[Test Case 11]</w:t>
            </w:r>
            <w:r>
              <w:fldChar w:fldCharType="end"/>
            </w:r>
          </w:p>
        </w:tc>
        <w:tc>
          <w:tcPr>
            <w:tcW w:w="2336" w:type="dxa"/>
          </w:tcPr>
          <w:p w14:paraId="4C2989D3" w14:textId="061B22CF" w:rsidR="0018583D" w:rsidRDefault="0018583D" w:rsidP="0018583D">
            <w:pPr>
              <w:pStyle w:val="Tablecell"/>
            </w:pPr>
            <w:r w:rsidRPr="002B21D1">
              <w:t>geographicAddressManagement.api.yaml v6</w:t>
            </w:r>
          </w:p>
        </w:tc>
        <w:tc>
          <w:tcPr>
            <w:tcW w:w="1709" w:type="dxa"/>
          </w:tcPr>
          <w:p w14:paraId="02F6DFFD" w14:textId="21C98CC1" w:rsidR="0018583D" w:rsidRDefault="0018583D" w:rsidP="0018583D">
            <w:pPr>
              <w:pStyle w:val="Tablecell"/>
            </w:pPr>
          </w:p>
        </w:tc>
      </w:tr>
      <w:tr w:rsidR="0018583D" w14:paraId="037E5C36" w14:textId="77777777" w:rsidTr="00A81C4E">
        <w:tc>
          <w:tcPr>
            <w:tcW w:w="1635" w:type="dxa"/>
          </w:tcPr>
          <w:p w14:paraId="7536BF4E" w14:textId="0F543AA9" w:rsidR="0018583D" w:rsidRDefault="0018583D" w:rsidP="0018583D">
            <w:pPr>
              <w:pStyle w:val="Tablecell"/>
            </w:pPr>
            <w:r>
              <w:t>A2-R5</w:t>
            </w:r>
          </w:p>
        </w:tc>
        <w:tc>
          <w:tcPr>
            <w:tcW w:w="880" w:type="dxa"/>
          </w:tcPr>
          <w:p w14:paraId="5055F69E" w14:textId="2831A4E1" w:rsidR="0018583D" w:rsidRDefault="0018583D" w:rsidP="0018583D">
            <w:pPr>
              <w:pStyle w:val="Tablecell"/>
              <w:jc w:val="center"/>
            </w:pPr>
            <w:r>
              <w:t>S</w:t>
            </w:r>
          </w:p>
        </w:tc>
        <w:tc>
          <w:tcPr>
            <w:tcW w:w="990" w:type="dxa"/>
          </w:tcPr>
          <w:p w14:paraId="0CE2D8CE" w14:textId="74F9FFA4" w:rsidR="0018583D" w:rsidRDefault="0018583D" w:rsidP="0018583D">
            <w:pPr>
              <w:pStyle w:val="Tablecell"/>
              <w:jc w:val="center"/>
            </w:pPr>
            <w:r>
              <w:t>Y</w:t>
            </w:r>
          </w:p>
        </w:tc>
        <w:tc>
          <w:tcPr>
            <w:tcW w:w="1800" w:type="dxa"/>
          </w:tcPr>
          <w:p w14:paraId="504E133E" w14:textId="48E8CBBE" w:rsidR="0018583D" w:rsidRDefault="0018583D" w:rsidP="0018583D">
            <w:pPr>
              <w:pStyle w:val="Tablecell"/>
            </w:pPr>
            <w:r>
              <w:fldChar w:fldCharType="begin"/>
            </w:r>
            <w:r>
              <w:instrText xml:space="preserve"> REF _Ref58408444 \r \h  \* MERGEFORMAT </w:instrText>
            </w:r>
            <w:r>
              <w:fldChar w:fldCharType="separate"/>
            </w:r>
            <w:r w:rsidR="00245068">
              <w:t>[Test Case 13]</w:t>
            </w:r>
            <w:r>
              <w:fldChar w:fldCharType="end"/>
            </w:r>
            <w:r>
              <w:t xml:space="preserve"> </w:t>
            </w:r>
          </w:p>
          <w:p w14:paraId="75A3FC4C" w14:textId="2EF46696" w:rsidR="0018583D" w:rsidRDefault="0018583D" w:rsidP="0018583D">
            <w:pPr>
              <w:pStyle w:val="Tablecell"/>
            </w:pPr>
            <w:r>
              <w:fldChar w:fldCharType="begin"/>
            </w:r>
            <w:r>
              <w:instrText xml:space="preserve"> REF _Ref58410022 \r \h  \* MERGEFORMAT </w:instrText>
            </w:r>
            <w:r>
              <w:fldChar w:fldCharType="separate"/>
            </w:r>
            <w:r w:rsidR="00245068">
              <w:t>[Test Case 15]</w:t>
            </w:r>
            <w:r>
              <w:fldChar w:fldCharType="end"/>
            </w:r>
            <w:r>
              <w:t xml:space="preserve"> </w:t>
            </w:r>
          </w:p>
        </w:tc>
        <w:tc>
          <w:tcPr>
            <w:tcW w:w="2336" w:type="dxa"/>
          </w:tcPr>
          <w:p w14:paraId="4390A8A9" w14:textId="2844AE15" w:rsidR="0018583D" w:rsidRDefault="0018583D" w:rsidP="0018583D">
            <w:pPr>
              <w:pStyle w:val="Tablecell"/>
            </w:pPr>
            <w:r w:rsidRPr="002B21D1">
              <w:t>geographicAddressManagement.api.yaml v6</w:t>
            </w:r>
          </w:p>
        </w:tc>
        <w:tc>
          <w:tcPr>
            <w:tcW w:w="1709" w:type="dxa"/>
          </w:tcPr>
          <w:p w14:paraId="2F12E8EB" w14:textId="709948F4" w:rsidR="0018583D" w:rsidRDefault="0018583D" w:rsidP="0018583D">
            <w:pPr>
              <w:pStyle w:val="Tablecell"/>
            </w:pPr>
          </w:p>
        </w:tc>
      </w:tr>
      <w:tr w:rsidR="00362D49" w14:paraId="351E5FAC" w14:textId="77777777" w:rsidTr="00A81C4E">
        <w:tc>
          <w:tcPr>
            <w:tcW w:w="1635" w:type="dxa"/>
          </w:tcPr>
          <w:p w14:paraId="045776BD" w14:textId="58D1D2F9" w:rsidR="00362D49" w:rsidRDefault="00362D49" w:rsidP="00B5282A">
            <w:pPr>
              <w:pStyle w:val="Tablecell"/>
            </w:pPr>
            <w:r>
              <w:t>A2-O1</w:t>
            </w:r>
          </w:p>
        </w:tc>
        <w:tc>
          <w:tcPr>
            <w:tcW w:w="880" w:type="dxa"/>
          </w:tcPr>
          <w:p w14:paraId="2A72F658" w14:textId="57516818" w:rsidR="00362D49" w:rsidRDefault="00362D49" w:rsidP="00A81C4E">
            <w:pPr>
              <w:pStyle w:val="Tablecell"/>
              <w:jc w:val="center"/>
            </w:pPr>
            <w:r>
              <w:t>S</w:t>
            </w:r>
          </w:p>
        </w:tc>
        <w:tc>
          <w:tcPr>
            <w:tcW w:w="990" w:type="dxa"/>
          </w:tcPr>
          <w:p w14:paraId="176164F7" w14:textId="6E82FBD7" w:rsidR="00362D49" w:rsidRDefault="00362D49" w:rsidP="00A81C4E">
            <w:pPr>
              <w:pStyle w:val="Tablecell"/>
              <w:jc w:val="center"/>
            </w:pPr>
            <w:r>
              <w:t>Y</w:t>
            </w:r>
          </w:p>
        </w:tc>
        <w:tc>
          <w:tcPr>
            <w:tcW w:w="1800" w:type="dxa"/>
          </w:tcPr>
          <w:p w14:paraId="0E6B06CA" w14:textId="77777777" w:rsidR="00362D49" w:rsidRDefault="00362D49" w:rsidP="00B5282A">
            <w:pPr>
              <w:pStyle w:val="Tablecell"/>
            </w:pPr>
          </w:p>
        </w:tc>
        <w:tc>
          <w:tcPr>
            <w:tcW w:w="2336" w:type="dxa"/>
          </w:tcPr>
          <w:p w14:paraId="3AF0298E" w14:textId="77777777" w:rsidR="00362D49" w:rsidRDefault="00362D49" w:rsidP="00B5282A">
            <w:pPr>
              <w:pStyle w:val="Tablecell"/>
            </w:pPr>
          </w:p>
        </w:tc>
        <w:tc>
          <w:tcPr>
            <w:tcW w:w="1709" w:type="dxa"/>
          </w:tcPr>
          <w:p w14:paraId="2A7712F1" w14:textId="354217C1" w:rsidR="00362D49" w:rsidRDefault="00362D49" w:rsidP="00B5282A">
            <w:pPr>
              <w:pStyle w:val="Tablecell"/>
            </w:pPr>
            <w:r>
              <w:t>If associated address is supported</w:t>
            </w:r>
          </w:p>
        </w:tc>
      </w:tr>
      <w:tr w:rsidR="002F1DEC" w14:paraId="47F1A4B2" w14:textId="77777777" w:rsidTr="00A81C4E">
        <w:tc>
          <w:tcPr>
            <w:tcW w:w="1635" w:type="dxa"/>
          </w:tcPr>
          <w:p w14:paraId="21A4391E" w14:textId="41C1008E" w:rsidR="002F1DEC" w:rsidRDefault="002F1DEC" w:rsidP="00B5282A">
            <w:pPr>
              <w:pStyle w:val="Tablecell"/>
            </w:pPr>
            <w:r>
              <w:t>A2-R6</w:t>
            </w:r>
          </w:p>
        </w:tc>
        <w:tc>
          <w:tcPr>
            <w:tcW w:w="880" w:type="dxa"/>
          </w:tcPr>
          <w:p w14:paraId="343001E6" w14:textId="63C2FBFF" w:rsidR="002F1DEC" w:rsidRDefault="002F1DEC" w:rsidP="00A81C4E">
            <w:pPr>
              <w:pStyle w:val="Tablecell"/>
              <w:jc w:val="center"/>
            </w:pPr>
            <w:r>
              <w:t>S</w:t>
            </w:r>
          </w:p>
        </w:tc>
        <w:tc>
          <w:tcPr>
            <w:tcW w:w="990" w:type="dxa"/>
          </w:tcPr>
          <w:p w14:paraId="30C5B1C4" w14:textId="226617B3" w:rsidR="002F1DEC" w:rsidRDefault="002F1DEC" w:rsidP="00A81C4E">
            <w:pPr>
              <w:pStyle w:val="Tablecell"/>
              <w:jc w:val="center"/>
            </w:pPr>
            <w:r>
              <w:t>Y</w:t>
            </w:r>
          </w:p>
        </w:tc>
        <w:tc>
          <w:tcPr>
            <w:tcW w:w="1800" w:type="dxa"/>
          </w:tcPr>
          <w:p w14:paraId="2B41848C" w14:textId="3DFA0383" w:rsidR="002F1DEC" w:rsidRDefault="0075294C" w:rsidP="00B5282A">
            <w:pPr>
              <w:pStyle w:val="Tablecell"/>
            </w:pPr>
            <w:r>
              <w:fldChar w:fldCharType="begin"/>
            </w:r>
            <w:r>
              <w:instrText xml:space="preserve"> REF _Ref58322112 \r \h </w:instrText>
            </w:r>
            <w:r w:rsidR="00A81C4E">
              <w:instrText xml:space="preserve"> \* MERGEFORMAT </w:instrText>
            </w:r>
            <w:r>
              <w:fldChar w:fldCharType="separate"/>
            </w:r>
            <w:r w:rsidR="00245068">
              <w:t>[Test Case 7]</w:t>
            </w:r>
            <w:r>
              <w:fldChar w:fldCharType="end"/>
            </w:r>
            <w:r w:rsidR="0006374F">
              <w:t xml:space="preserve"> </w:t>
            </w:r>
            <w:r>
              <w:fldChar w:fldCharType="begin"/>
            </w:r>
            <w:r>
              <w:instrText xml:space="preserve"> REF _Ref58325061 \r \h </w:instrText>
            </w:r>
            <w:r w:rsidR="00A81C4E">
              <w:instrText xml:space="preserve"> \* MERGEFORMAT </w:instrText>
            </w:r>
            <w:r>
              <w:fldChar w:fldCharType="separate"/>
            </w:r>
            <w:r w:rsidR="00245068">
              <w:t>[Test Case 11]</w:t>
            </w:r>
            <w:r>
              <w:fldChar w:fldCharType="end"/>
            </w:r>
            <w:r w:rsidR="00BF7F6D">
              <w:t xml:space="preserve"> </w:t>
            </w:r>
            <w:r>
              <w:fldChar w:fldCharType="begin"/>
            </w:r>
            <w:r>
              <w:instrText xml:space="preserve"> REF _Ref58325104 \r \h </w:instrText>
            </w:r>
            <w:r w:rsidR="00A81C4E">
              <w:instrText xml:space="preserve"> \* MERGEFORMAT </w:instrText>
            </w:r>
            <w:r>
              <w:fldChar w:fldCharType="separate"/>
            </w:r>
            <w:r w:rsidR="00245068">
              <w:t>[Test Case 12]</w:t>
            </w:r>
            <w:r>
              <w:fldChar w:fldCharType="end"/>
            </w:r>
          </w:p>
        </w:tc>
        <w:tc>
          <w:tcPr>
            <w:tcW w:w="2336" w:type="dxa"/>
          </w:tcPr>
          <w:p w14:paraId="50AEADF4" w14:textId="60C61BE5" w:rsidR="002F1DEC" w:rsidRDefault="0018583D" w:rsidP="00B5282A">
            <w:pPr>
              <w:pStyle w:val="Tablecell"/>
            </w:pPr>
            <w:r w:rsidRPr="00A81C4E">
              <w:t>geographicAddressManagement.api.yaml</w:t>
            </w:r>
            <w:r>
              <w:t xml:space="preserve"> v6</w:t>
            </w:r>
          </w:p>
        </w:tc>
        <w:tc>
          <w:tcPr>
            <w:tcW w:w="1709" w:type="dxa"/>
          </w:tcPr>
          <w:p w14:paraId="0B86A842" w14:textId="1FA32427" w:rsidR="002F1DEC" w:rsidRDefault="002F1DEC" w:rsidP="00B5282A">
            <w:pPr>
              <w:pStyle w:val="Tablecell"/>
            </w:pPr>
          </w:p>
        </w:tc>
      </w:tr>
      <w:tr w:rsidR="002F1DEC" w14:paraId="72EA6562" w14:textId="77777777" w:rsidTr="00A81C4E">
        <w:tc>
          <w:tcPr>
            <w:tcW w:w="1635" w:type="dxa"/>
          </w:tcPr>
          <w:p w14:paraId="1C482DC3" w14:textId="33A01FC0" w:rsidR="002F1DEC" w:rsidRDefault="002F1DEC" w:rsidP="00B5282A">
            <w:pPr>
              <w:pStyle w:val="Tablecell"/>
            </w:pPr>
            <w:r>
              <w:t>A2-R</w:t>
            </w:r>
            <w:r w:rsidR="00DB5B51">
              <w:t>9</w:t>
            </w:r>
          </w:p>
        </w:tc>
        <w:tc>
          <w:tcPr>
            <w:tcW w:w="880" w:type="dxa"/>
          </w:tcPr>
          <w:p w14:paraId="1810574D" w14:textId="10F88F3B" w:rsidR="002F1DEC" w:rsidRDefault="002F1DEC" w:rsidP="00A81C4E">
            <w:pPr>
              <w:pStyle w:val="Tablecell"/>
              <w:jc w:val="center"/>
            </w:pPr>
            <w:r>
              <w:t>B</w:t>
            </w:r>
          </w:p>
        </w:tc>
        <w:tc>
          <w:tcPr>
            <w:tcW w:w="990" w:type="dxa"/>
          </w:tcPr>
          <w:p w14:paraId="45F1E70F" w14:textId="5C3CFFD5" w:rsidR="002F1DEC" w:rsidRDefault="002F1DEC" w:rsidP="00A81C4E">
            <w:pPr>
              <w:pStyle w:val="Tablecell"/>
              <w:jc w:val="center"/>
            </w:pPr>
            <w:r>
              <w:t>Y</w:t>
            </w:r>
          </w:p>
        </w:tc>
        <w:tc>
          <w:tcPr>
            <w:tcW w:w="1800" w:type="dxa"/>
          </w:tcPr>
          <w:p w14:paraId="6C3A0C3A" w14:textId="13B305B6" w:rsidR="002F1DEC" w:rsidRDefault="0018583D" w:rsidP="00B5282A">
            <w:pPr>
              <w:pStyle w:val="Tablecell"/>
            </w:pPr>
            <w:r>
              <w:fldChar w:fldCharType="begin"/>
            </w:r>
            <w:r>
              <w:instrText xml:space="preserve"> REF _Ref58841171 \r \h </w:instrText>
            </w:r>
            <w:r>
              <w:fldChar w:fldCharType="separate"/>
            </w:r>
            <w:r w:rsidR="00245068">
              <w:t>[Test Case 9]</w:t>
            </w:r>
            <w:r>
              <w:fldChar w:fldCharType="end"/>
            </w:r>
            <w:r>
              <w:t xml:space="preserve"> </w:t>
            </w:r>
            <w:r>
              <w:fldChar w:fldCharType="begin"/>
            </w:r>
            <w:r>
              <w:instrText xml:space="preserve"> REF _Ref58842640 \r \h </w:instrText>
            </w:r>
            <w:r>
              <w:fldChar w:fldCharType="separate"/>
            </w:r>
            <w:r w:rsidR="00245068">
              <w:t>[Test Case 10]</w:t>
            </w:r>
            <w:r>
              <w:fldChar w:fldCharType="end"/>
            </w:r>
          </w:p>
        </w:tc>
        <w:tc>
          <w:tcPr>
            <w:tcW w:w="2336" w:type="dxa"/>
          </w:tcPr>
          <w:p w14:paraId="3670B78B" w14:textId="77777777" w:rsidR="002F1DEC" w:rsidRDefault="002F1DEC" w:rsidP="00B5282A">
            <w:pPr>
              <w:pStyle w:val="Tablecell"/>
            </w:pPr>
          </w:p>
        </w:tc>
        <w:tc>
          <w:tcPr>
            <w:tcW w:w="1709" w:type="dxa"/>
          </w:tcPr>
          <w:p w14:paraId="09F40EDA" w14:textId="1F2BD7EB" w:rsidR="002F1DEC" w:rsidRDefault="002F1DEC" w:rsidP="00B5282A">
            <w:pPr>
              <w:pStyle w:val="Tablecell"/>
            </w:pPr>
          </w:p>
        </w:tc>
      </w:tr>
      <w:tr w:rsidR="0018583D" w14:paraId="0998BC46" w14:textId="77777777" w:rsidTr="00A81C4E">
        <w:tc>
          <w:tcPr>
            <w:tcW w:w="1635" w:type="dxa"/>
          </w:tcPr>
          <w:p w14:paraId="2540568A" w14:textId="01BAB599" w:rsidR="0018583D" w:rsidRDefault="0018583D" w:rsidP="0018583D">
            <w:pPr>
              <w:pStyle w:val="Tablecell"/>
            </w:pPr>
            <w:r>
              <w:lastRenderedPageBreak/>
              <w:t>A2-R10</w:t>
            </w:r>
          </w:p>
        </w:tc>
        <w:tc>
          <w:tcPr>
            <w:tcW w:w="880" w:type="dxa"/>
          </w:tcPr>
          <w:p w14:paraId="3044C260" w14:textId="3296560C" w:rsidR="0018583D" w:rsidRDefault="0018583D" w:rsidP="0018583D">
            <w:pPr>
              <w:pStyle w:val="Tablecell"/>
              <w:jc w:val="center"/>
            </w:pPr>
            <w:r>
              <w:t>B</w:t>
            </w:r>
          </w:p>
        </w:tc>
        <w:tc>
          <w:tcPr>
            <w:tcW w:w="990" w:type="dxa"/>
          </w:tcPr>
          <w:p w14:paraId="58E1B956" w14:textId="60051893" w:rsidR="0018583D" w:rsidRDefault="0018583D" w:rsidP="0018583D">
            <w:pPr>
              <w:pStyle w:val="Tablecell"/>
              <w:jc w:val="center"/>
            </w:pPr>
            <w:r>
              <w:t>Y</w:t>
            </w:r>
          </w:p>
        </w:tc>
        <w:tc>
          <w:tcPr>
            <w:tcW w:w="1800" w:type="dxa"/>
          </w:tcPr>
          <w:p w14:paraId="668FF7A0" w14:textId="542E426E" w:rsidR="0018583D" w:rsidRDefault="0018583D" w:rsidP="0018583D">
            <w:pPr>
              <w:pStyle w:val="Tablecell"/>
            </w:pPr>
            <w:r>
              <w:fldChar w:fldCharType="begin"/>
            </w:r>
            <w:r>
              <w:instrText xml:space="preserve"> REF _Ref58325061 \r \h  \* MERGEFORMAT </w:instrText>
            </w:r>
            <w:r>
              <w:fldChar w:fldCharType="separate"/>
            </w:r>
            <w:r w:rsidR="00245068">
              <w:t>[Test Case 11]</w:t>
            </w:r>
            <w:r>
              <w:fldChar w:fldCharType="end"/>
            </w:r>
            <w:r>
              <w:t xml:space="preserve"> </w:t>
            </w:r>
            <w:r>
              <w:fldChar w:fldCharType="begin"/>
            </w:r>
            <w:r>
              <w:instrText xml:space="preserve"> REF _Ref58325104 \r \h  \* MERGEFORMAT </w:instrText>
            </w:r>
            <w:r>
              <w:fldChar w:fldCharType="separate"/>
            </w:r>
            <w:r w:rsidR="00245068">
              <w:t>[Test Case 12]</w:t>
            </w:r>
            <w:r>
              <w:fldChar w:fldCharType="end"/>
            </w:r>
          </w:p>
        </w:tc>
        <w:tc>
          <w:tcPr>
            <w:tcW w:w="2336" w:type="dxa"/>
          </w:tcPr>
          <w:p w14:paraId="7240B6E1" w14:textId="50874C9D" w:rsidR="0018583D" w:rsidRDefault="0018583D" w:rsidP="0018583D">
            <w:pPr>
              <w:pStyle w:val="Tablecell"/>
            </w:pPr>
            <w:r w:rsidRPr="00B36C7F">
              <w:t>geographicAddressManagement.api.yaml v6</w:t>
            </w:r>
          </w:p>
        </w:tc>
        <w:tc>
          <w:tcPr>
            <w:tcW w:w="1709" w:type="dxa"/>
          </w:tcPr>
          <w:p w14:paraId="3C1B97BB" w14:textId="4BEA2839" w:rsidR="0018583D" w:rsidRDefault="0018583D" w:rsidP="0018583D">
            <w:pPr>
              <w:pStyle w:val="Tablecell"/>
            </w:pPr>
            <w:r>
              <w:t>Conditional if Geographic Address Identifier Supported</w:t>
            </w:r>
          </w:p>
        </w:tc>
      </w:tr>
      <w:tr w:rsidR="0018583D" w14:paraId="21FB28AC" w14:textId="77777777" w:rsidTr="00A81C4E">
        <w:tc>
          <w:tcPr>
            <w:tcW w:w="1635" w:type="dxa"/>
          </w:tcPr>
          <w:p w14:paraId="437B8D04" w14:textId="664757F6" w:rsidR="0018583D" w:rsidRDefault="0018583D" w:rsidP="0018583D">
            <w:pPr>
              <w:pStyle w:val="Tablecell"/>
            </w:pPr>
            <w:r>
              <w:t>A2-R11</w:t>
            </w:r>
          </w:p>
        </w:tc>
        <w:tc>
          <w:tcPr>
            <w:tcW w:w="880" w:type="dxa"/>
          </w:tcPr>
          <w:p w14:paraId="75DDA625" w14:textId="4C0B5236" w:rsidR="0018583D" w:rsidRDefault="0018583D" w:rsidP="0018583D">
            <w:pPr>
              <w:pStyle w:val="Tablecell"/>
              <w:jc w:val="center"/>
            </w:pPr>
            <w:r>
              <w:t>S</w:t>
            </w:r>
          </w:p>
        </w:tc>
        <w:tc>
          <w:tcPr>
            <w:tcW w:w="990" w:type="dxa"/>
          </w:tcPr>
          <w:p w14:paraId="533BD586" w14:textId="11EF18A8" w:rsidR="0018583D" w:rsidRDefault="0018583D" w:rsidP="0018583D">
            <w:pPr>
              <w:pStyle w:val="Tablecell"/>
              <w:jc w:val="center"/>
            </w:pPr>
            <w:r>
              <w:t>Y</w:t>
            </w:r>
          </w:p>
        </w:tc>
        <w:tc>
          <w:tcPr>
            <w:tcW w:w="1800" w:type="dxa"/>
          </w:tcPr>
          <w:p w14:paraId="397B47BA" w14:textId="4E3AC919" w:rsidR="0018583D" w:rsidRDefault="0018583D" w:rsidP="0018583D">
            <w:pPr>
              <w:pStyle w:val="Tablecell"/>
            </w:pPr>
            <w:r>
              <w:fldChar w:fldCharType="begin"/>
            </w:r>
            <w:r>
              <w:instrText xml:space="preserve"> REF _Ref58325061 \r \h  \* MERGEFORMAT </w:instrText>
            </w:r>
            <w:r>
              <w:fldChar w:fldCharType="separate"/>
            </w:r>
            <w:r w:rsidR="00245068">
              <w:t>[Test Case 11]</w:t>
            </w:r>
            <w:r>
              <w:fldChar w:fldCharType="end"/>
            </w:r>
          </w:p>
        </w:tc>
        <w:tc>
          <w:tcPr>
            <w:tcW w:w="2336" w:type="dxa"/>
          </w:tcPr>
          <w:p w14:paraId="2FCB0CF0" w14:textId="2D77E082" w:rsidR="0018583D" w:rsidRDefault="0018583D" w:rsidP="0018583D">
            <w:pPr>
              <w:pStyle w:val="Tablecell"/>
            </w:pPr>
            <w:r w:rsidRPr="00B36C7F">
              <w:t>geographicAddressManagement.api.yaml v6</w:t>
            </w:r>
          </w:p>
        </w:tc>
        <w:tc>
          <w:tcPr>
            <w:tcW w:w="1709" w:type="dxa"/>
          </w:tcPr>
          <w:p w14:paraId="497B8070" w14:textId="731A71C4" w:rsidR="0018583D" w:rsidRDefault="0018583D" w:rsidP="0018583D">
            <w:pPr>
              <w:pStyle w:val="Tablecell"/>
            </w:pPr>
            <w:r>
              <w:t>Conditional if Geographic Address Identifier Supported</w:t>
            </w:r>
          </w:p>
        </w:tc>
      </w:tr>
      <w:tr w:rsidR="0018583D" w14:paraId="7A2FA417" w14:textId="77777777" w:rsidTr="00A81C4E">
        <w:tc>
          <w:tcPr>
            <w:tcW w:w="1635" w:type="dxa"/>
          </w:tcPr>
          <w:p w14:paraId="3B541C1C" w14:textId="2EBD7956" w:rsidR="0018583D" w:rsidRDefault="0018583D" w:rsidP="0018583D">
            <w:pPr>
              <w:pStyle w:val="Tablecell"/>
            </w:pPr>
            <w:r>
              <w:t>A2-R12</w:t>
            </w:r>
          </w:p>
        </w:tc>
        <w:tc>
          <w:tcPr>
            <w:tcW w:w="880" w:type="dxa"/>
          </w:tcPr>
          <w:p w14:paraId="24C73EE8" w14:textId="7F76276A" w:rsidR="0018583D" w:rsidRDefault="0018583D" w:rsidP="0018583D">
            <w:pPr>
              <w:pStyle w:val="Tablecell"/>
              <w:jc w:val="center"/>
            </w:pPr>
            <w:r>
              <w:t>B</w:t>
            </w:r>
          </w:p>
        </w:tc>
        <w:tc>
          <w:tcPr>
            <w:tcW w:w="990" w:type="dxa"/>
          </w:tcPr>
          <w:p w14:paraId="0AC510DE" w14:textId="04C4F1F8" w:rsidR="0018583D" w:rsidRDefault="0018583D" w:rsidP="0018583D">
            <w:pPr>
              <w:pStyle w:val="Tablecell"/>
              <w:jc w:val="center"/>
            </w:pPr>
            <w:r>
              <w:t>N</w:t>
            </w:r>
          </w:p>
        </w:tc>
        <w:tc>
          <w:tcPr>
            <w:tcW w:w="1800" w:type="dxa"/>
          </w:tcPr>
          <w:p w14:paraId="4524CC2C" w14:textId="4EEBE44A" w:rsidR="0018583D" w:rsidRDefault="0018583D" w:rsidP="0018583D">
            <w:pPr>
              <w:pStyle w:val="Tablecell"/>
            </w:pPr>
            <w:r>
              <w:fldChar w:fldCharType="begin"/>
            </w:r>
            <w:r>
              <w:instrText xml:space="preserve"> REF _Ref58408444 \r \h  \* MERGEFORMAT </w:instrText>
            </w:r>
            <w:r>
              <w:fldChar w:fldCharType="separate"/>
            </w:r>
            <w:r w:rsidR="00245068">
              <w:t>[Test Case 13]</w:t>
            </w:r>
            <w:r>
              <w:fldChar w:fldCharType="end"/>
            </w:r>
            <w:r>
              <w:t xml:space="preserve"> </w:t>
            </w:r>
            <w:r>
              <w:fldChar w:fldCharType="begin"/>
            </w:r>
            <w:r>
              <w:instrText xml:space="preserve"> REF _Ref58408491 \r \h  \* MERGEFORMAT </w:instrText>
            </w:r>
            <w:r>
              <w:fldChar w:fldCharType="separate"/>
            </w:r>
            <w:r w:rsidR="00245068">
              <w:t>[Test Case 14]</w:t>
            </w:r>
            <w:r>
              <w:fldChar w:fldCharType="end"/>
            </w:r>
          </w:p>
        </w:tc>
        <w:tc>
          <w:tcPr>
            <w:tcW w:w="2336" w:type="dxa"/>
          </w:tcPr>
          <w:p w14:paraId="19834079" w14:textId="12FFC07A" w:rsidR="0018583D" w:rsidRDefault="0018583D" w:rsidP="0018583D">
            <w:pPr>
              <w:pStyle w:val="Tablecell"/>
            </w:pPr>
            <w:r w:rsidRPr="00B36C7F">
              <w:t>geographicAddressManagement.api.yaml v6</w:t>
            </w:r>
          </w:p>
        </w:tc>
        <w:tc>
          <w:tcPr>
            <w:tcW w:w="1709" w:type="dxa"/>
          </w:tcPr>
          <w:p w14:paraId="2FB97E51" w14:textId="1BBC1520" w:rsidR="0018583D" w:rsidRDefault="0018583D" w:rsidP="0018583D">
            <w:pPr>
              <w:pStyle w:val="Tablecell"/>
            </w:pPr>
            <w:r>
              <w:t>Conditional if Geographic Point Supported</w:t>
            </w:r>
          </w:p>
        </w:tc>
      </w:tr>
      <w:tr w:rsidR="0018583D" w14:paraId="1701C85F" w14:textId="77777777" w:rsidTr="00A81C4E">
        <w:tc>
          <w:tcPr>
            <w:tcW w:w="1635" w:type="dxa"/>
          </w:tcPr>
          <w:p w14:paraId="10B70F2E" w14:textId="1DF5EAD1" w:rsidR="0018583D" w:rsidRDefault="0018583D" w:rsidP="0018583D">
            <w:pPr>
              <w:pStyle w:val="Tablecell"/>
            </w:pPr>
            <w:r>
              <w:t>A2-R13</w:t>
            </w:r>
          </w:p>
        </w:tc>
        <w:tc>
          <w:tcPr>
            <w:tcW w:w="880" w:type="dxa"/>
          </w:tcPr>
          <w:p w14:paraId="59CDFEE6" w14:textId="3CB43603" w:rsidR="0018583D" w:rsidRDefault="0018583D" w:rsidP="0018583D">
            <w:pPr>
              <w:pStyle w:val="Tablecell"/>
              <w:jc w:val="center"/>
            </w:pPr>
            <w:r>
              <w:t>B</w:t>
            </w:r>
          </w:p>
        </w:tc>
        <w:tc>
          <w:tcPr>
            <w:tcW w:w="990" w:type="dxa"/>
          </w:tcPr>
          <w:p w14:paraId="4EB89751" w14:textId="233E6440" w:rsidR="0018583D" w:rsidRDefault="0018583D" w:rsidP="0018583D">
            <w:pPr>
              <w:pStyle w:val="Tablecell"/>
              <w:jc w:val="center"/>
            </w:pPr>
            <w:r>
              <w:t>Y</w:t>
            </w:r>
          </w:p>
        </w:tc>
        <w:tc>
          <w:tcPr>
            <w:tcW w:w="1800" w:type="dxa"/>
          </w:tcPr>
          <w:p w14:paraId="1A91EF7F" w14:textId="3997AF4E" w:rsidR="0018583D" w:rsidRDefault="0018583D" w:rsidP="0018583D">
            <w:pPr>
              <w:pStyle w:val="Tablecell"/>
            </w:pPr>
            <w:r>
              <w:fldChar w:fldCharType="begin"/>
            </w:r>
            <w:r>
              <w:instrText xml:space="preserve"> REF _Ref58408491 \r \h  \* MERGEFORMAT </w:instrText>
            </w:r>
            <w:r>
              <w:fldChar w:fldCharType="separate"/>
            </w:r>
            <w:r w:rsidR="00245068">
              <w:t>[Test Case 14]</w:t>
            </w:r>
            <w:r>
              <w:fldChar w:fldCharType="end"/>
            </w:r>
          </w:p>
        </w:tc>
        <w:tc>
          <w:tcPr>
            <w:tcW w:w="2336" w:type="dxa"/>
          </w:tcPr>
          <w:p w14:paraId="38B4A40E" w14:textId="09C957F5" w:rsidR="0018583D" w:rsidRDefault="0018583D" w:rsidP="0018583D">
            <w:pPr>
              <w:pStyle w:val="Tablecell"/>
            </w:pPr>
            <w:r w:rsidRPr="00B36C7F">
              <w:t>geographicAddressManagement.api.yaml v6</w:t>
            </w:r>
          </w:p>
        </w:tc>
        <w:tc>
          <w:tcPr>
            <w:tcW w:w="1709" w:type="dxa"/>
          </w:tcPr>
          <w:p w14:paraId="6B9D9248" w14:textId="598758AD" w:rsidR="0018583D" w:rsidRDefault="0018583D" w:rsidP="0018583D">
            <w:pPr>
              <w:pStyle w:val="Tablecell"/>
            </w:pPr>
            <w:r>
              <w:t>Conditional if Geographic Point supported</w:t>
            </w:r>
          </w:p>
        </w:tc>
      </w:tr>
      <w:tr w:rsidR="0018583D" w14:paraId="66C5AF6C" w14:textId="77777777" w:rsidTr="00A81C4E">
        <w:tc>
          <w:tcPr>
            <w:tcW w:w="1635" w:type="dxa"/>
          </w:tcPr>
          <w:p w14:paraId="3A70B3DD" w14:textId="2F638CEC" w:rsidR="0018583D" w:rsidRDefault="0018583D" w:rsidP="0018583D">
            <w:pPr>
              <w:pStyle w:val="Tablecell"/>
            </w:pPr>
            <w:r>
              <w:t>A2-R14</w:t>
            </w:r>
          </w:p>
        </w:tc>
        <w:tc>
          <w:tcPr>
            <w:tcW w:w="880" w:type="dxa"/>
          </w:tcPr>
          <w:p w14:paraId="10B0E67A" w14:textId="3878620F" w:rsidR="0018583D" w:rsidRDefault="0018583D" w:rsidP="0018583D">
            <w:pPr>
              <w:pStyle w:val="Tablecell"/>
              <w:jc w:val="center"/>
            </w:pPr>
            <w:r>
              <w:t>B</w:t>
            </w:r>
          </w:p>
        </w:tc>
        <w:tc>
          <w:tcPr>
            <w:tcW w:w="990" w:type="dxa"/>
          </w:tcPr>
          <w:p w14:paraId="6D868AD8" w14:textId="48681065" w:rsidR="0018583D" w:rsidRDefault="0018583D" w:rsidP="0018583D">
            <w:pPr>
              <w:pStyle w:val="Tablecell"/>
              <w:jc w:val="center"/>
            </w:pPr>
            <w:r>
              <w:t>Y</w:t>
            </w:r>
          </w:p>
        </w:tc>
        <w:tc>
          <w:tcPr>
            <w:tcW w:w="1800" w:type="dxa"/>
          </w:tcPr>
          <w:p w14:paraId="5D8966F8" w14:textId="5AA5D176" w:rsidR="0018583D" w:rsidRDefault="0018583D" w:rsidP="0018583D">
            <w:pPr>
              <w:pStyle w:val="Tablecell"/>
            </w:pPr>
            <w:r>
              <w:fldChar w:fldCharType="begin"/>
            </w:r>
            <w:r>
              <w:instrText xml:space="preserve"> REF _Ref58408444 \r \h  \* MERGEFORMAT </w:instrText>
            </w:r>
            <w:r>
              <w:fldChar w:fldCharType="separate"/>
            </w:r>
            <w:r w:rsidR="00245068">
              <w:t>[Test Case 13]</w:t>
            </w:r>
            <w:r>
              <w:fldChar w:fldCharType="end"/>
            </w:r>
          </w:p>
        </w:tc>
        <w:tc>
          <w:tcPr>
            <w:tcW w:w="2336" w:type="dxa"/>
          </w:tcPr>
          <w:p w14:paraId="65F76954" w14:textId="10C87E38" w:rsidR="0018583D" w:rsidRDefault="0018583D" w:rsidP="0018583D">
            <w:pPr>
              <w:pStyle w:val="Tablecell"/>
            </w:pPr>
            <w:r w:rsidRPr="00B36C7F">
              <w:t>geographicAddressManagement.api.yaml v6</w:t>
            </w:r>
          </w:p>
        </w:tc>
        <w:tc>
          <w:tcPr>
            <w:tcW w:w="1709" w:type="dxa"/>
          </w:tcPr>
          <w:p w14:paraId="7B402483" w14:textId="7064DF92" w:rsidR="0018583D" w:rsidRDefault="0018583D" w:rsidP="0018583D">
            <w:pPr>
              <w:pStyle w:val="Tablecell"/>
            </w:pPr>
            <w:r>
              <w:t>Conditional if Geographic Point supported</w:t>
            </w:r>
          </w:p>
        </w:tc>
      </w:tr>
      <w:tr w:rsidR="001B4774" w14:paraId="307FBB84" w14:textId="77777777" w:rsidTr="00A81C4E">
        <w:tc>
          <w:tcPr>
            <w:tcW w:w="1635" w:type="dxa"/>
          </w:tcPr>
          <w:p w14:paraId="48E7A98F" w14:textId="3DE24D38" w:rsidR="001B4774" w:rsidRDefault="001B4774" w:rsidP="001B4774">
            <w:pPr>
              <w:pStyle w:val="Tablecell"/>
            </w:pPr>
            <w:r>
              <w:t>A2-O2</w:t>
            </w:r>
          </w:p>
        </w:tc>
        <w:tc>
          <w:tcPr>
            <w:tcW w:w="880" w:type="dxa"/>
          </w:tcPr>
          <w:p w14:paraId="7A60BF4B" w14:textId="0D594631" w:rsidR="001B4774" w:rsidRDefault="001B4774" w:rsidP="00A81C4E">
            <w:pPr>
              <w:pStyle w:val="Tablecell"/>
              <w:jc w:val="center"/>
            </w:pPr>
            <w:r>
              <w:t>B</w:t>
            </w:r>
          </w:p>
        </w:tc>
        <w:tc>
          <w:tcPr>
            <w:tcW w:w="990" w:type="dxa"/>
          </w:tcPr>
          <w:p w14:paraId="6C97931C" w14:textId="75B81F97" w:rsidR="001B4774" w:rsidRDefault="009565B1" w:rsidP="00A81C4E">
            <w:pPr>
              <w:pStyle w:val="Tablecell"/>
              <w:jc w:val="center"/>
            </w:pPr>
            <w:r>
              <w:t>N</w:t>
            </w:r>
          </w:p>
        </w:tc>
        <w:tc>
          <w:tcPr>
            <w:tcW w:w="1800" w:type="dxa"/>
          </w:tcPr>
          <w:p w14:paraId="0DF3848C" w14:textId="77777777" w:rsidR="001B4774" w:rsidRDefault="001B4774" w:rsidP="001B4774">
            <w:pPr>
              <w:pStyle w:val="Tablecell"/>
            </w:pPr>
          </w:p>
        </w:tc>
        <w:tc>
          <w:tcPr>
            <w:tcW w:w="2336" w:type="dxa"/>
          </w:tcPr>
          <w:p w14:paraId="4C3C8D82" w14:textId="77777777" w:rsidR="001B4774" w:rsidRDefault="001B4774" w:rsidP="001B4774">
            <w:pPr>
              <w:pStyle w:val="Tablecell"/>
            </w:pPr>
          </w:p>
        </w:tc>
        <w:tc>
          <w:tcPr>
            <w:tcW w:w="1709" w:type="dxa"/>
          </w:tcPr>
          <w:p w14:paraId="5230AD93" w14:textId="73795043" w:rsidR="001B4774" w:rsidRDefault="001B4774" w:rsidP="001B4774">
            <w:pPr>
              <w:pStyle w:val="Tablecell"/>
            </w:pPr>
            <w:r>
              <w:t>Conditional if Geographic Point supported</w:t>
            </w:r>
          </w:p>
        </w:tc>
      </w:tr>
      <w:tr w:rsidR="0018583D" w14:paraId="03DCCB3D" w14:textId="77777777" w:rsidTr="00A81C4E">
        <w:tc>
          <w:tcPr>
            <w:tcW w:w="1635" w:type="dxa"/>
          </w:tcPr>
          <w:p w14:paraId="1A8FEFCC" w14:textId="557AACAB" w:rsidR="0018583D" w:rsidRDefault="0018583D" w:rsidP="0018583D">
            <w:pPr>
              <w:pStyle w:val="Tablecell"/>
            </w:pPr>
            <w:r>
              <w:t>A2-R15</w:t>
            </w:r>
          </w:p>
        </w:tc>
        <w:tc>
          <w:tcPr>
            <w:tcW w:w="880" w:type="dxa"/>
          </w:tcPr>
          <w:p w14:paraId="1EEF204E" w14:textId="7E9E8B7D" w:rsidR="0018583D" w:rsidRDefault="0018583D" w:rsidP="0018583D">
            <w:pPr>
              <w:pStyle w:val="Tablecell"/>
              <w:jc w:val="center"/>
            </w:pPr>
            <w:r>
              <w:t>B</w:t>
            </w:r>
          </w:p>
        </w:tc>
        <w:tc>
          <w:tcPr>
            <w:tcW w:w="990" w:type="dxa"/>
          </w:tcPr>
          <w:p w14:paraId="56B716D8" w14:textId="003A6097" w:rsidR="0018583D" w:rsidRDefault="0018583D" w:rsidP="0018583D">
            <w:pPr>
              <w:pStyle w:val="Tablecell"/>
              <w:jc w:val="center"/>
            </w:pPr>
            <w:r>
              <w:t>Y</w:t>
            </w:r>
          </w:p>
        </w:tc>
        <w:tc>
          <w:tcPr>
            <w:tcW w:w="1800" w:type="dxa"/>
          </w:tcPr>
          <w:p w14:paraId="48F43363" w14:textId="0599BF29" w:rsidR="0018583D" w:rsidRDefault="0018583D" w:rsidP="0018583D">
            <w:pPr>
              <w:pStyle w:val="Tablecell"/>
            </w:pPr>
            <w:r>
              <w:fldChar w:fldCharType="begin"/>
            </w:r>
            <w:r>
              <w:instrText xml:space="preserve"> REF _Ref58410022 \r \h  \* MERGEFORMAT </w:instrText>
            </w:r>
            <w:r>
              <w:fldChar w:fldCharType="separate"/>
            </w:r>
            <w:r w:rsidR="00245068">
              <w:t>[Test Case 15]</w:t>
            </w:r>
            <w:r>
              <w:fldChar w:fldCharType="end"/>
            </w:r>
          </w:p>
        </w:tc>
        <w:tc>
          <w:tcPr>
            <w:tcW w:w="2336" w:type="dxa"/>
          </w:tcPr>
          <w:p w14:paraId="5B642B6A" w14:textId="03498459" w:rsidR="0018583D" w:rsidRDefault="0018583D" w:rsidP="0018583D">
            <w:pPr>
              <w:pStyle w:val="Tablecell"/>
            </w:pPr>
            <w:r w:rsidRPr="007C2490">
              <w:t>geographicAddressManagement.api.yaml v6</w:t>
            </w:r>
          </w:p>
        </w:tc>
        <w:tc>
          <w:tcPr>
            <w:tcW w:w="1709" w:type="dxa"/>
          </w:tcPr>
          <w:p w14:paraId="2CE2622B" w14:textId="5733525C" w:rsidR="0018583D" w:rsidRDefault="0018583D" w:rsidP="0018583D">
            <w:pPr>
              <w:pStyle w:val="Tablecell"/>
            </w:pPr>
            <w:r>
              <w:t>Conditional if Geographic Point supported</w:t>
            </w:r>
          </w:p>
        </w:tc>
      </w:tr>
      <w:tr w:rsidR="0018583D" w14:paraId="36D16213" w14:textId="77777777" w:rsidTr="00A81C4E">
        <w:tc>
          <w:tcPr>
            <w:tcW w:w="1635" w:type="dxa"/>
          </w:tcPr>
          <w:p w14:paraId="576FFF00" w14:textId="0C0073CA" w:rsidR="0018583D" w:rsidRDefault="0018583D" w:rsidP="0018583D">
            <w:pPr>
              <w:pStyle w:val="Tablecell"/>
            </w:pPr>
            <w:r>
              <w:t>A2-R16</w:t>
            </w:r>
          </w:p>
        </w:tc>
        <w:tc>
          <w:tcPr>
            <w:tcW w:w="880" w:type="dxa"/>
          </w:tcPr>
          <w:p w14:paraId="7E96768B" w14:textId="073057ED" w:rsidR="0018583D" w:rsidRDefault="0018583D" w:rsidP="0018583D">
            <w:pPr>
              <w:pStyle w:val="Tablecell"/>
              <w:jc w:val="center"/>
            </w:pPr>
            <w:r>
              <w:t>B</w:t>
            </w:r>
          </w:p>
        </w:tc>
        <w:tc>
          <w:tcPr>
            <w:tcW w:w="990" w:type="dxa"/>
          </w:tcPr>
          <w:p w14:paraId="6D4EA0A3" w14:textId="4F8C5568" w:rsidR="0018583D" w:rsidRDefault="0018583D" w:rsidP="0018583D">
            <w:pPr>
              <w:pStyle w:val="Tablecell"/>
              <w:jc w:val="center"/>
            </w:pPr>
            <w:r>
              <w:t>Y</w:t>
            </w:r>
          </w:p>
        </w:tc>
        <w:tc>
          <w:tcPr>
            <w:tcW w:w="1800" w:type="dxa"/>
          </w:tcPr>
          <w:p w14:paraId="7C758E03" w14:textId="25A39E59" w:rsidR="0018583D" w:rsidRDefault="0018583D" w:rsidP="0018583D">
            <w:pPr>
              <w:pStyle w:val="Tablecell"/>
            </w:pPr>
            <w:r>
              <w:fldChar w:fldCharType="begin"/>
            </w:r>
            <w:r>
              <w:instrText xml:space="preserve"> REF _Ref58410065 \r \h  \* MERGEFORMAT </w:instrText>
            </w:r>
            <w:r>
              <w:fldChar w:fldCharType="separate"/>
            </w:r>
            <w:r w:rsidR="00245068">
              <w:t>[Test Case 16]</w:t>
            </w:r>
            <w:r>
              <w:fldChar w:fldCharType="end"/>
            </w:r>
          </w:p>
        </w:tc>
        <w:tc>
          <w:tcPr>
            <w:tcW w:w="2336" w:type="dxa"/>
          </w:tcPr>
          <w:p w14:paraId="44D61295" w14:textId="27324ABD" w:rsidR="0018583D" w:rsidRDefault="0018583D" w:rsidP="0018583D">
            <w:pPr>
              <w:pStyle w:val="Tablecell"/>
            </w:pPr>
            <w:r w:rsidRPr="007C2490">
              <w:t>geographicAddressManagement.api.yaml v6</w:t>
            </w:r>
          </w:p>
        </w:tc>
        <w:tc>
          <w:tcPr>
            <w:tcW w:w="1709" w:type="dxa"/>
          </w:tcPr>
          <w:p w14:paraId="6393C3F4" w14:textId="62EB48ED" w:rsidR="0018583D" w:rsidRDefault="0018583D" w:rsidP="0018583D">
            <w:pPr>
              <w:pStyle w:val="Tablecell"/>
            </w:pPr>
            <w:r>
              <w:t>Conditional if Geographic Point supported</w:t>
            </w:r>
          </w:p>
        </w:tc>
      </w:tr>
      <w:tr w:rsidR="0018583D" w14:paraId="0CD7AFB9" w14:textId="77777777" w:rsidTr="00A81C4E">
        <w:tc>
          <w:tcPr>
            <w:tcW w:w="1635" w:type="dxa"/>
          </w:tcPr>
          <w:p w14:paraId="7CB0EE4E" w14:textId="05D50886" w:rsidR="0018583D" w:rsidRDefault="0018583D" w:rsidP="0018583D">
            <w:pPr>
              <w:pStyle w:val="Tablecell"/>
            </w:pPr>
            <w:r>
              <w:t>A2-R17</w:t>
            </w:r>
          </w:p>
        </w:tc>
        <w:tc>
          <w:tcPr>
            <w:tcW w:w="880" w:type="dxa"/>
          </w:tcPr>
          <w:p w14:paraId="2AB31874" w14:textId="58B4A73D" w:rsidR="0018583D" w:rsidRDefault="0018583D" w:rsidP="0018583D">
            <w:pPr>
              <w:pStyle w:val="Tablecell"/>
              <w:jc w:val="center"/>
            </w:pPr>
            <w:r>
              <w:t>S</w:t>
            </w:r>
          </w:p>
        </w:tc>
        <w:tc>
          <w:tcPr>
            <w:tcW w:w="990" w:type="dxa"/>
          </w:tcPr>
          <w:p w14:paraId="33BDE632" w14:textId="60C5A02B" w:rsidR="0018583D" w:rsidRDefault="0018583D" w:rsidP="0018583D">
            <w:pPr>
              <w:pStyle w:val="Tablecell"/>
              <w:jc w:val="center"/>
            </w:pPr>
            <w:r>
              <w:t>Y</w:t>
            </w:r>
          </w:p>
        </w:tc>
        <w:tc>
          <w:tcPr>
            <w:tcW w:w="1800" w:type="dxa"/>
          </w:tcPr>
          <w:p w14:paraId="1734CDA7" w14:textId="1E2DA600" w:rsidR="0018583D" w:rsidRDefault="0018583D" w:rsidP="0018583D">
            <w:pPr>
              <w:pStyle w:val="Tablecell"/>
            </w:pPr>
            <w:r>
              <w:fldChar w:fldCharType="begin"/>
            </w:r>
            <w:r>
              <w:instrText xml:space="preserve"> REF _Ref58408444 \r \h  \* MERGEFORMAT </w:instrText>
            </w:r>
            <w:r>
              <w:fldChar w:fldCharType="separate"/>
            </w:r>
            <w:r w:rsidR="00245068">
              <w:t>[Test Case 13]</w:t>
            </w:r>
            <w:r>
              <w:fldChar w:fldCharType="end"/>
            </w:r>
            <w:r>
              <w:t xml:space="preserve"> </w:t>
            </w:r>
            <w:r>
              <w:fldChar w:fldCharType="begin"/>
            </w:r>
            <w:r>
              <w:instrText xml:space="preserve"> REF _Ref58410022 \r \h  \* MERGEFORMAT </w:instrText>
            </w:r>
            <w:r>
              <w:fldChar w:fldCharType="separate"/>
            </w:r>
            <w:r w:rsidR="00245068">
              <w:t>[Test Case 15]</w:t>
            </w:r>
            <w:r>
              <w:fldChar w:fldCharType="end"/>
            </w:r>
          </w:p>
        </w:tc>
        <w:tc>
          <w:tcPr>
            <w:tcW w:w="2336" w:type="dxa"/>
          </w:tcPr>
          <w:p w14:paraId="5FC25010" w14:textId="307F0FE9" w:rsidR="0018583D" w:rsidRDefault="0018583D" w:rsidP="0018583D">
            <w:pPr>
              <w:pStyle w:val="Tablecell"/>
            </w:pPr>
            <w:r w:rsidRPr="007C2490">
              <w:t>geographicAddressManagement.api.yaml v6</w:t>
            </w:r>
          </w:p>
        </w:tc>
        <w:tc>
          <w:tcPr>
            <w:tcW w:w="1709" w:type="dxa"/>
          </w:tcPr>
          <w:p w14:paraId="3C867232" w14:textId="08431924" w:rsidR="0018583D" w:rsidRDefault="0018583D" w:rsidP="0018583D">
            <w:pPr>
              <w:pStyle w:val="Tablecell"/>
            </w:pPr>
            <w:r>
              <w:t>Conditional if Geographic Point supported</w:t>
            </w:r>
          </w:p>
        </w:tc>
      </w:tr>
      <w:tr w:rsidR="0018583D" w14:paraId="60D26DFB" w14:textId="77777777" w:rsidTr="00A81C4E">
        <w:tc>
          <w:tcPr>
            <w:tcW w:w="1635" w:type="dxa"/>
          </w:tcPr>
          <w:p w14:paraId="0959DF04" w14:textId="52839F67" w:rsidR="0018583D" w:rsidRDefault="0018583D" w:rsidP="0018583D">
            <w:pPr>
              <w:pStyle w:val="Tablecell"/>
            </w:pPr>
            <w:r>
              <w:t>A2-R18</w:t>
            </w:r>
          </w:p>
        </w:tc>
        <w:tc>
          <w:tcPr>
            <w:tcW w:w="880" w:type="dxa"/>
          </w:tcPr>
          <w:p w14:paraId="57CD527A" w14:textId="38E6F3A1" w:rsidR="0018583D" w:rsidRDefault="0018583D" w:rsidP="0018583D">
            <w:pPr>
              <w:pStyle w:val="Tablecell"/>
              <w:jc w:val="center"/>
            </w:pPr>
            <w:r>
              <w:t>S</w:t>
            </w:r>
          </w:p>
        </w:tc>
        <w:tc>
          <w:tcPr>
            <w:tcW w:w="990" w:type="dxa"/>
          </w:tcPr>
          <w:p w14:paraId="7AE1F63C" w14:textId="4D409320" w:rsidR="0018583D" w:rsidRDefault="0018583D" w:rsidP="0018583D">
            <w:pPr>
              <w:pStyle w:val="Tablecell"/>
              <w:jc w:val="center"/>
            </w:pPr>
            <w:r>
              <w:t>Y</w:t>
            </w:r>
          </w:p>
        </w:tc>
        <w:tc>
          <w:tcPr>
            <w:tcW w:w="1800" w:type="dxa"/>
          </w:tcPr>
          <w:p w14:paraId="49B05122" w14:textId="7DD136B4" w:rsidR="0018583D" w:rsidRDefault="0018583D" w:rsidP="0018583D">
            <w:pPr>
              <w:pStyle w:val="Tablecell"/>
            </w:pPr>
            <w:r>
              <w:fldChar w:fldCharType="begin"/>
            </w:r>
            <w:r>
              <w:instrText xml:space="preserve"> REF _Ref58408444 \r \h  \* MERGEFORMAT </w:instrText>
            </w:r>
            <w:r>
              <w:fldChar w:fldCharType="separate"/>
            </w:r>
            <w:r w:rsidR="00245068">
              <w:t>[Test Case 13]</w:t>
            </w:r>
            <w:r>
              <w:fldChar w:fldCharType="end"/>
            </w:r>
            <w:r>
              <w:t xml:space="preserve"> </w:t>
            </w:r>
            <w:r>
              <w:fldChar w:fldCharType="begin"/>
            </w:r>
            <w:r>
              <w:instrText xml:space="preserve"> REF _Ref58410022 \r \h  \* MERGEFORMAT </w:instrText>
            </w:r>
            <w:r>
              <w:fldChar w:fldCharType="separate"/>
            </w:r>
            <w:r w:rsidR="00245068">
              <w:t>[Test Case 15]</w:t>
            </w:r>
            <w:r>
              <w:fldChar w:fldCharType="end"/>
            </w:r>
          </w:p>
        </w:tc>
        <w:tc>
          <w:tcPr>
            <w:tcW w:w="2336" w:type="dxa"/>
          </w:tcPr>
          <w:p w14:paraId="0C257094" w14:textId="21C12BC0" w:rsidR="0018583D" w:rsidRDefault="0018583D" w:rsidP="0018583D">
            <w:pPr>
              <w:pStyle w:val="Tablecell"/>
            </w:pPr>
            <w:r w:rsidRPr="007C2490">
              <w:t>geographicAddressManagement.api.yaml v6</w:t>
            </w:r>
          </w:p>
        </w:tc>
        <w:tc>
          <w:tcPr>
            <w:tcW w:w="1709" w:type="dxa"/>
          </w:tcPr>
          <w:p w14:paraId="135C8E79" w14:textId="1D689E34" w:rsidR="0018583D" w:rsidRDefault="0018583D" w:rsidP="0018583D">
            <w:pPr>
              <w:pStyle w:val="Tablecell"/>
            </w:pPr>
            <w:r>
              <w:t>Conditional if Geographic Point supported</w:t>
            </w:r>
          </w:p>
        </w:tc>
      </w:tr>
      <w:tr w:rsidR="001B4774" w14:paraId="6586BA87" w14:textId="77777777" w:rsidTr="00A81C4E">
        <w:tc>
          <w:tcPr>
            <w:tcW w:w="1635" w:type="dxa"/>
          </w:tcPr>
          <w:p w14:paraId="30EF35E6" w14:textId="7AFCDEAB" w:rsidR="001B4774" w:rsidRDefault="001B4774" w:rsidP="001B4774">
            <w:pPr>
              <w:pStyle w:val="Tablecell"/>
            </w:pPr>
            <w:r>
              <w:t>A2-O3</w:t>
            </w:r>
          </w:p>
        </w:tc>
        <w:tc>
          <w:tcPr>
            <w:tcW w:w="880" w:type="dxa"/>
          </w:tcPr>
          <w:p w14:paraId="63F3825B" w14:textId="3FD229B2" w:rsidR="001B4774" w:rsidRDefault="001B4774" w:rsidP="00A81C4E">
            <w:pPr>
              <w:pStyle w:val="Tablecell"/>
              <w:jc w:val="center"/>
            </w:pPr>
            <w:r>
              <w:t>S</w:t>
            </w:r>
          </w:p>
        </w:tc>
        <w:tc>
          <w:tcPr>
            <w:tcW w:w="990" w:type="dxa"/>
          </w:tcPr>
          <w:p w14:paraId="0FDCDA0B" w14:textId="6B039DF3" w:rsidR="001B4774" w:rsidRDefault="009565B1" w:rsidP="00A81C4E">
            <w:pPr>
              <w:pStyle w:val="Tablecell"/>
              <w:jc w:val="center"/>
            </w:pPr>
            <w:r>
              <w:t>N</w:t>
            </w:r>
          </w:p>
        </w:tc>
        <w:tc>
          <w:tcPr>
            <w:tcW w:w="1800" w:type="dxa"/>
          </w:tcPr>
          <w:p w14:paraId="26A58A93" w14:textId="77777777" w:rsidR="001B4774" w:rsidRDefault="001B4774" w:rsidP="001B4774">
            <w:pPr>
              <w:pStyle w:val="Tablecell"/>
            </w:pPr>
          </w:p>
        </w:tc>
        <w:tc>
          <w:tcPr>
            <w:tcW w:w="2336" w:type="dxa"/>
          </w:tcPr>
          <w:p w14:paraId="37C1F42E" w14:textId="77777777" w:rsidR="001B4774" w:rsidRDefault="001B4774" w:rsidP="001B4774">
            <w:pPr>
              <w:pStyle w:val="Tablecell"/>
            </w:pPr>
          </w:p>
        </w:tc>
        <w:tc>
          <w:tcPr>
            <w:tcW w:w="1709" w:type="dxa"/>
          </w:tcPr>
          <w:p w14:paraId="26C16D31" w14:textId="448AF162" w:rsidR="001B4774" w:rsidRDefault="001B4774" w:rsidP="001B4774">
            <w:pPr>
              <w:pStyle w:val="Tablecell"/>
            </w:pPr>
            <w:r>
              <w:t>If associated address is supported</w:t>
            </w:r>
          </w:p>
        </w:tc>
      </w:tr>
    </w:tbl>
    <w:p w14:paraId="1625EF0F" w14:textId="3281EE9B" w:rsidR="007F4954" w:rsidRDefault="007F4954" w:rsidP="007F4954">
      <w:pPr>
        <w:pStyle w:val="Caption"/>
      </w:pPr>
      <w:bookmarkStart w:id="195" w:name="_Ref55556169"/>
      <w:bookmarkStart w:id="196" w:name="_Toc57893672"/>
      <w:bookmarkStart w:id="197" w:name="_Toc58502486"/>
      <w:bookmarkStart w:id="198" w:name="_Toc58925858"/>
      <w:r>
        <w:t xml:space="preserve">Table </w:t>
      </w:r>
      <w:r w:rsidR="00572FC7">
        <w:fldChar w:fldCharType="begin"/>
      </w:r>
      <w:r w:rsidR="00572FC7">
        <w:instrText xml:space="preserve"> SEQ Table \* ARABIC </w:instrText>
      </w:r>
      <w:r w:rsidR="00572FC7">
        <w:fldChar w:fldCharType="separate"/>
      </w:r>
      <w:r w:rsidR="00245068">
        <w:rPr>
          <w:noProof/>
        </w:rPr>
        <w:t>5</w:t>
      </w:r>
      <w:r w:rsidR="00572FC7">
        <w:rPr>
          <w:noProof/>
        </w:rPr>
        <w:fldChar w:fldCharType="end"/>
      </w:r>
      <w:bookmarkEnd w:id="195"/>
      <w:r>
        <w:t xml:space="preserve"> – MEF 79.0.2 Requirements</w:t>
      </w:r>
      <w:r w:rsidR="00C67C41">
        <w:t xml:space="preserve"> for Address Validation</w:t>
      </w:r>
      <w:bookmarkEnd w:id="196"/>
      <w:bookmarkEnd w:id="197"/>
      <w:bookmarkEnd w:id="198"/>
    </w:p>
    <w:p w14:paraId="464192A8" w14:textId="4AE3F07C" w:rsidR="00D92C22" w:rsidRPr="00D92C22" w:rsidRDefault="00D92C22" w:rsidP="00D92C22">
      <w:pPr>
        <w:pStyle w:val="EditorNote"/>
      </w:pPr>
      <w:r>
        <w:lastRenderedPageBreak/>
        <w:t>Comments have been raised in the MEF W79.0.2 CfC on several requirements shown in this table.  The table will be updated once those comments are resolved.</w:t>
      </w:r>
    </w:p>
    <w:p w14:paraId="22BA2FE0" w14:textId="26B5F503" w:rsidR="007F4954" w:rsidRDefault="006E4269" w:rsidP="006E4269">
      <w:pPr>
        <w:pStyle w:val="Heading2"/>
      </w:pPr>
      <w:bookmarkStart w:id="199" w:name="_Toc57893969"/>
      <w:bookmarkStart w:id="200" w:name="_Toc57894493"/>
      <w:bookmarkStart w:id="201" w:name="_Toc58502345"/>
      <w:bookmarkStart w:id="202" w:name="_Toc58925731"/>
      <w:r>
        <w:t>Address Validation Test Cases</w:t>
      </w:r>
      <w:bookmarkEnd w:id="199"/>
      <w:bookmarkEnd w:id="200"/>
      <w:bookmarkEnd w:id="201"/>
      <w:bookmarkEnd w:id="202"/>
    </w:p>
    <w:p w14:paraId="50EA6B57" w14:textId="678F83F4" w:rsidR="005D6350" w:rsidRDefault="005D6350" w:rsidP="00D92C22">
      <w:pPr>
        <w:pStyle w:val="Body"/>
      </w:pPr>
      <w:r>
        <w:t>The Address Validation test cases are defined in the following sections.</w:t>
      </w:r>
    </w:p>
    <w:p w14:paraId="6EADE9F5" w14:textId="3705B95F" w:rsidR="005D6350" w:rsidRDefault="00BD06FC" w:rsidP="00D92C22">
      <w:pPr>
        <w:pStyle w:val="Heading3"/>
      </w:pPr>
      <w:bookmarkStart w:id="203" w:name="_Ref55827450"/>
      <w:bookmarkStart w:id="204" w:name="_Toc57893971"/>
      <w:bookmarkStart w:id="205" w:name="_Toc57894495"/>
      <w:bookmarkStart w:id="206" w:name="_Toc58502347"/>
      <w:bookmarkStart w:id="207" w:name="_Toc58925732"/>
      <w:r>
        <w:t>Validating Fielded Address with Unknown ID Method</w:t>
      </w:r>
      <w:bookmarkEnd w:id="203"/>
      <w:bookmarkEnd w:id="204"/>
      <w:bookmarkEnd w:id="205"/>
      <w:bookmarkEnd w:id="206"/>
      <w:bookmarkEnd w:id="207"/>
    </w:p>
    <w:p w14:paraId="7D008800" w14:textId="4F9C428B" w:rsidR="00BD06FC" w:rsidRDefault="00BD06FC" w:rsidP="00BD06FC">
      <w:pPr>
        <w:pStyle w:val="Body"/>
      </w:pPr>
      <w:bookmarkStart w:id="208" w:name="_Hlk58237567"/>
      <w:r>
        <w:t>The Address Validating Fielded Address with Unknown Method ID test cases are defined in this section.</w:t>
      </w:r>
    </w:p>
    <w:p w14:paraId="6453C717" w14:textId="0AA17144" w:rsidR="0054343D" w:rsidRDefault="0054343D" w:rsidP="0054343D">
      <w:pPr>
        <w:pStyle w:val="TestCase"/>
      </w:pPr>
      <w:bookmarkStart w:id="209" w:name="_Hlk55902363"/>
      <w:r>
        <w:t xml:space="preserve"> </w:t>
      </w:r>
      <w:bookmarkStart w:id="210" w:name="_Ref55826381"/>
      <w:bookmarkStart w:id="211" w:name="_Ref55826438"/>
      <w:bookmarkStart w:id="212" w:name="_Ref58414777"/>
      <w:r>
        <w:t xml:space="preserve">The Buyer </w:t>
      </w:r>
      <w:r w:rsidR="00D92C22">
        <w:t xml:space="preserve">and Seller </w:t>
      </w:r>
      <w:r w:rsidRPr="00596A5A">
        <w:rPr>
          <w:b/>
          <w:bCs/>
        </w:rPr>
        <w:t>MUST</w:t>
      </w:r>
      <w:r>
        <w:t xml:space="preserve"> complete </w:t>
      </w:r>
      <w:bookmarkEnd w:id="210"/>
      <w:r>
        <w:fldChar w:fldCharType="begin"/>
      </w:r>
      <w:r>
        <w:instrText xml:space="preserve"> REF _Ref55826381 \r \h </w:instrText>
      </w:r>
      <w:r>
        <w:fldChar w:fldCharType="separate"/>
      </w:r>
      <w:r w:rsidR="00245068">
        <w:t>[Test Case 1]</w:t>
      </w:r>
      <w:r>
        <w:fldChar w:fldCharType="end"/>
      </w:r>
      <w:r>
        <w:t xml:space="preserve"> as shown in</w:t>
      </w:r>
      <w:bookmarkEnd w:id="211"/>
      <w:r>
        <w:t xml:space="preserve"> </w:t>
      </w:r>
      <w:r>
        <w:fldChar w:fldCharType="begin"/>
      </w:r>
      <w:r>
        <w:instrText xml:space="preserve"> REF _Ref55826459 \h </w:instrText>
      </w:r>
      <w:r>
        <w:fldChar w:fldCharType="separate"/>
      </w:r>
      <w:r w:rsidR="00245068">
        <w:t xml:space="preserve">Table </w:t>
      </w:r>
      <w:r w:rsidR="00245068">
        <w:rPr>
          <w:noProof/>
        </w:rPr>
        <w:t>6</w:t>
      </w:r>
      <w:r>
        <w:fldChar w:fldCharType="end"/>
      </w:r>
      <w:r w:rsidR="00DA63D5">
        <w:t>.</w:t>
      </w:r>
      <w:bookmarkEnd w:id="212"/>
    </w:p>
    <w:p w14:paraId="67DD68D7" w14:textId="77777777" w:rsidR="0054343D" w:rsidRPr="0054343D" w:rsidRDefault="0054343D" w:rsidP="004407AB">
      <w:pPr>
        <w:pStyle w:val="Body"/>
        <w:keepNext/>
      </w:pPr>
    </w:p>
    <w:tbl>
      <w:tblPr>
        <w:tblStyle w:val="TableGrid"/>
        <w:tblW w:w="0" w:type="auto"/>
        <w:tblLook w:val="04A0" w:firstRow="1" w:lastRow="0" w:firstColumn="1" w:lastColumn="0" w:noHBand="0" w:noVBand="1"/>
      </w:tblPr>
      <w:tblGrid>
        <w:gridCol w:w="1613"/>
        <w:gridCol w:w="4434"/>
        <w:gridCol w:w="1570"/>
        <w:gridCol w:w="1733"/>
      </w:tblGrid>
      <w:tr w:rsidR="00AC47E9" w14:paraId="72E43981" w14:textId="77777777" w:rsidTr="00F437A7">
        <w:tc>
          <w:tcPr>
            <w:tcW w:w="1613" w:type="dxa"/>
          </w:tcPr>
          <w:p w14:paraId="6DCED830" w14:textId="14E9CA51" w:rsidR="00AC47E9" w:rsidRDefault="001F04D8" w:rsidP="004407AB">
            <w:pPr>
              <w:pStyle w:val="Tableheading"/>
            </w:pPr>
            <w:r>
              <w:t xml:space="preserve"> </w:t>
            </w:r>
            <w:r w:rsidR="00AC47E9">
              <w:t>Entity</w:t>
            </w:r>
          </w:p>
        </w:tc>
        <w:tc>
          <w:tcPr>
            <w:tcW w:w="4434" w:type="dxa"/>
          </w:tcPr>
          <w:p w14:paraId="3348A4D8" w14:textId="0D2E0CEF" w:rsidR="00AC47E9" w:rsidRDefault="00AC47E9" w:rsidP="004407AB">
            <w:pPr>
              <w:pStyle w:val="Tableheading"/>
            </w:pPr>
            <w:r>
              <w:t>TC Step</w:t>
            </w:r>
          </w:p>
        </w:tc>
        <w:tc>
          <w:tcPr>
            <w:tcW w:w="1570" w:type="dxa"/>
          </w:tcPr>
          <w:p w14:paraId="4A02DA50" w14:textId="4BFB5F5E" w:rsidR="00A63033" w:rsidRDefault="00A63033" w:rsidP="004407AB">
            <w:pPr>
              <w:pStyle w:val="Tableheading"/>
            </w:pPr>
            <w:r>
              <w:t>Verified Requirements</w:t>
            </w:r>
          </w:p>
        </w:tc>
        <w:tc>
          <w:tcPr>
            <w:tcW w:w="1733" w:type="dxa"/>
          </w:tcPr>
          <w:p w14:paraId="04E8D29B" w14:textId="28D85B73" w:rsidR="00AC47E9" w:rsidRDefault="00AC47E9" w:rsidP="004407AB">
            <w:pPr>
              <w:pStyle w:val="Tableheading"/>
            </w:pPr>
            <w:r>
              <w:t>Comments</w:t>
            </w:r>
          </w:p>
        </w:tc>
      </w:tr>
      <w:tr w:rsidR="00AC47E9" w14:paraId="287B3387" w14:textId="32B05A85" w:rsidTr="00F437A7">
        <w:tc>
          <w:tcPr>
            <w:tcW w:w="1613" w:type="dxa"/>
          </w:tcPr>
          <w:p w14:paraId="0FB4854E" w14:textId="7DA0DA7B" w:rsidR="00AC47E9" w:rsidRDefault="00AC47E9" w:rsidP="004407AB">
            <w:pPr>
              <w:pStyle w:val="Tablecell"/>
              <w:keepNext/>
            </w:pPr>
            <w:r>
              <w:t>Buyer Request</w:t>
            </w:r>
          </w:p>
        </w:tc>
        <w:tc>
          <w:tcPr>
            <w:tcW w:w="4434" w:type="dxa"/>
          </w:tcPr>
          <w:p w14:paraId="1B6ACC91" w14:textId="588B6FB3" w:rsidR="00AC47E9" w:rsidRDefault="00AC47E9" w:rsidP="004407AB">
            <w:pPr>
              <w:pStyle w:val="Tablecell"/>
              <w:keepNext/>
            </w:pPr>
            <w:r>
              <w:t xml:space="preserve">The Buyer submits a Validate Address request </w:t>
            </w:r>
            <w:r w:rsidR="004407AB">
              <w:t xml:space="preserve">with the Address Type attribute of FIELDED_ADDRESS and </w:t>
            </w:r>
            <w:r>
              <w:t>that includes the Street Name, City, and Country and does not include a Seller Address ID.</w:t>
            </w:r>
            <w:r w:rsidR="00A63033">
              <w:t xml:space="preserve">  A Postal Code, </w:t>
            </w:r>
            <w:r w:rsidR="005C11F2">
              <w:t>must</w:t>
            </w:r>
            <w:r w:rsidR="00A63033">
              <w:t xml:space="preserve"> be included in the request if applicable for the specified country.</w:t>
            </w:r>
          </w:p>
        </w:tc>
        <w:tc>
          <w:tcPr>
            <w:tcW w:w="1570" w:type="dxa"/>
          </w:tcPr>
          <w:p w14:paraId="6B36983C" w14:textId="6F9835C6" w:rsidR="00AC47E9" w:rsidRDefault="0051753F" w:rsidP="004407AB">
            <w:pPr>
              <w:pStyle w:val="Tablecell"/>
              <w:keepNext/>
            </w:pPr>
            <w:r>
              <w:t>MEF 79</w:t>
            </w:r>
            <w:r w:rsidR="009D5091">
              <w:t xml:space="preserve"> </w:t>
            </w:r>
            <w:r w:rsidR="009D5091">
              <w:fldChar w:fldCharType="begin"/>
            </w:r>
            <w:r w:rsidR="009D5091">
              <w:instrText xml:space="preserve"> REF _Ref55388733 \r \h </w:instrText>
            </w:r>
            <w:r w:rsidR="009D5091">
              <w:fldChar w:fldCharType="separate"/>
            </w:r>
            <w:r w:rsidR="00245068">
              <w:t>[5]</w:t>
            </w:r>
            <w:r w:rsidR="009D5091">
              <w:fldChar w:fldCharType="end"/>
            </w:r>
            <w:r>
              <w:t xml:space="preserve"> R4, R5, </w:t>
            </w:r>
            <w:r w:rsidR="005504F3">
              <w:t xml:space="preserve">R84, R85, R86 </w:t>
            </w:r>
            <w:r>
              <w:t>R88, R89, R90</w:t>
            </w:r>
          </w:p>
        </w:tc>
        <w:tc>
          <w:tcPr>
            <w:tcW w:w="1733" w:type="dxa"/>
          </w:tcPr>
          <w:p w14:paraId="328D7B95" w14:textId="77777777" w:rsidR="00A63033" w:rsidRDefault="00A63033" w:rsidP="004407AB">
            <w:pPr>
              <w:pStyle w:val="Tablecell"/>
              <w:keepNext/>
            </w:pPr>
          </w:p>
        </w:tc>
      </w:tr>
      <w:tr w:rsidR="00AC47E9" w14:paraId="2B8241EE" w14:textId="68EB1D5D" w:rsidTr="00F437A7">
        <w:tc>
          <w:tcPr>
            <w:tcW w:w="1613" w:type="dxa"/>
          </w:tcPr>
          <w:p w14:paraId="19749418" w14:textId="1A83D2A8" w:rsidR="00AC47E9" w:rsidRDefault="00AC47E9" w:rsidP="004407AB">
            <w:pPr>
              <w:pStyle w:val="Tablecell"/>
              <w:keepNext/>
            </w:pPr>
            <w:r>
              <w:t>Seller Response</w:t>
            </w:r>
          </w:p>
        </w:tc>
        <w:tc>
          <w:tcPr>
            <w:tcW w:w="4434" w:type="dxa"/>
          </w:tcPr>
          <w:p w14:paraId="28620C3A" w14:textId="0A4E04DE" w:rsidR="00AC47E9" w:rsidRDefault="00DA63D5" w:rsidP="004407AB">
            <w:pPr>
              <w:pStyle w:val="Tablecell"/>
              <w:keepNext/>
            </w:pPr>
            <w:r>
              <w:t xml:space="preserve">The Buyer receives a </w:t>
            </w:r>
            <w:r w:rsidR="00AB23D6">
              <w:t xml:space="preserve">200 </w:t>
            </w:r>
            <w:r>
              <w:t xml:space="preserve">response from the Seller indicating success and containing one or more Fielded Addresses that are considered a potential match.  Each </w:t>
            </w:r>
            <w:r w:rsidR="004407AB">
              <w:t xml:space="preserve">Address returned must include the Best Match attribute, the Street Name, Street Number, City, and Country.  Each Address returned should contain the Fielded Address Identifier.  </w:t>
            </w:r>
            <w:r w:rsidR="00A63033">
              <w:t xml:space="preserve">A Postal Code, </w:t>
            </w:r>
            <w:r w:rsidR="005C11F2">
              <w:t>must</w:t>
            </w:r>
            <w:r w:rsidR="00A63033">
              <w:t xml:space="preserve"> be included in the </w:t>
            </w:r>
            <w:r w:rsidR="005C11F2">
              <w:t>response</w:t>
            </w:r>
            <w:r w:rsidR="00A63033">
              <w:t xml:space="preserve"> if applicable for the specified country.</w:t>
            </w:r>
          </w:p>
        </w:tc>
        <w:tc>
          <w:tcPr>
            <w:tcW w:w="1570" w:type="dxa"/>
          </w:tcPr>
          <w:p w14:paraId="547BC6B0" w14:textId="55DCF89F" w:rsidR="00AC47E9" w:rsidRDefault="00EC6353" w:rsidP="004407AB">
            <w:pPr>
              <w:pStyle w:val="Tablecell"/>
              <w:keepNext/>
            </w:pPr>
            <w:r>
              <w:t xml:space="preserve">MEF 79 </w:t>
            </w:r>
            <w:r>
              <w:fldChar w:fldCharType="begin"/>
            </w:r>
            <w:r>
              <w:instrText xml:space="preserve"> REF _Ref55388733 \r \h  \* MERGEFORMAT </w:instrText>
            </w:r>
            <w:r>
              <w:fldChar w:fldCharType="separate"/>
            </w:r>
            <w:r w:rsidR="00245068">
              <w:t>[5]</w:t>
            </w:r>
            <w:r>
              <w:fldChar w:fldCharType="end"/>
            </w:r>
            <w:r>
              <w:t xml:space="preserve"> </w:t>
            </w:r>
            <w:r w:rsidR="005504F3">
              <w:t xml:space="preserve">R2, </w:t>
            </w:r>
            <w:r>
              <w:t>R9, R10, R12, R15, R16, R92</w:t>
            </w:r>
          </w:p>
        </w:tc>
        <w:tc>
          <w:tcPr>
            <w:tcW w:w="1733" w:type="dxa"/>
          </w:tcPr>
          <w:p w14:paraId="1ED26343" w14:textId="77777777" w:rsidR="00A63033" w:rsidRDefault="00A63033" w:rsidP="004407AB">
            <w:pPr>
              <w:pStyle w:val="Tablecell"/>
              <w:keepNext/>
            </w:pPr>
          </w:p>
        </w:tc>
      </w:tr>
    </w:tbl>
    <w:p w14:paraId="397A4FA9" w14:textId="7E511B66" w:rsidR="00AC47E9" w:rsidRDefault="0054343D" w:rsidP="004407AB">
      <w:pPr>
        <w:pStyle w:val="Caption"/>
        <w:keepNext/>
      </w:pPr>
      <w:bookmarkStart w:id="213" w:name="_Ref55826459"/>
      <w:bookmarkStart w:id="214" w:name="_Toc57893673"/>
      <w:bookmarkStart w:id="215" w:name="_Toc58502487"/>
      <w:bookmarkStart w:id="216" w:name="_Toc58925859"/>
      <w:r>
        <w:t xml:space="preserve">Table </w:t>
      </w:r>
      <w:r w:rsidR="00572FC7">
        <w:fldChar w:fldCharType="begin"/>
      </w:r>
      <w:r w:rsidR="00572FC7">
        <w:instrText xml:space="preserve"> SEQ Table \* ARABIC </w:instrText>
      </w:r>
      <w:r w:rsidR="00572FC7">
        <w:fldChar w:fldCharType="separate"/>
      </w:r>
      <w:r w:rsidR="00245068">
        <w:rPr>
          <w:noProof/>
        </w:rPr>
        <w:t>6</w:t>
      </w:r>
      <w:r w:rsidR="00572FC7">
        <w:rPr>
          <w:noProof/>
        </w:rPr>
        <w:fldChar w:fldCharType="end"/>
      </w:r>
      <w:bookmarkEnd w:id="213"/>
      <w:r>
        <w:t xml:space="preserve"> - </w:t>
      </w:r>
      <w:r>
        <w:fldChar w:fldCharType="begin"/>
      </w:r>
      <w:r>
        <w:instrText xml:space="preserve"> REF _Ref55826438 \r \h </w:instrText>
      </w:r>
      <w:r>
        <w:fldChar w:fldCharType="separate"/>
      </w:r>
      <w:r w:rsidR="00245068">
        <w:t>[Test Case 1]</w:t>
      </w:r>
      <w:r>
        <w:fldChar w:fldCharType="end"/>
      </w:r>
      <w:r w:rsidR="00263D54">
        <w:t xml:space="preserve"> Fielded Address Unknown Method</w:t>
      </w:r>
      <w:r>
        <w:t xml:space="preserve"> </w:t>
      </w:r>
      <w:r w:rsidR="00263D54">
        <w:t xml:space="preserve">Positive </w:t>
      </w:r>
      <w:r>
        <w:t>Details</w:t>
      </w:r>
      <w:bookmarkEnd w:id="214"/>
      <w:bookmarkEnd w:id="215"/>
      <w:bookmarkEnd w:id="216"/>
    </w:p>
    <w:p w14:paraId="2E90547D" w14:textId="4F3E4060" w:rsidR="00B43B1C" w:rsidRDefault="003B5C35" w:rsidP="00B43B1C">
      <w:pPr>
        <w:pStyle w:val="TestCase"/>
      </w:pPr>
      <w:bookmarkStart w:id="217" w:name="_Ref58239330"/>
      <w:bookmarkStart w:id="218" w:name="_Ref58414785"/>
      <w:r>
        <w:t xml:space="preserve"> </w:t>
      </w:r>
      <w:r w:rsidR="00B43B1C">
        <w:t xml:space="preserve">The Buyer </w:t>
      </w:r>
      <w:r w:rsidR="00D92C22">
        <w:t xml:space="preserve">and Seller </w:t>
      </w:r>
      <w:r w:rsidR="00B43B1C" w:rsidRPr="00B43B1C">
        <w:rPr>
          <w:b/>
          <w:bCs/>
        </w:rPr>
        <w:t>MUST</w:t>
      </w:r>
      <w:r w:rsidR="00B43B1C">
        <w:t xml:space="preserve"> complete </w:t>
      </w:r>
      <w:r w:rsidR="00B43B1C">
        <w:fldChar w:fldCharType="begin"/>
      </w:r>
      <w:r w:rsidR="00B43B1C">
        <w:instrText xml:space="preserve"> REF _Ref58239330 \r \h </w:instrText>
      </w:r>
      <w:r w:rsidR="00B43B1C">
        <w:fldChar w:fldCharType="separate"/>
      </w:r>
      <w:r w:rsidR="00245068">
        <w:t>[Test Case 2]</w:t>
      </w:r>
      <w:r w:rsidR="00B43B1C">
        <w:fldChar w:fldCharType="end"/>
      </w:r>
      <w:r w:rsidR="00B43B1C">
        <w:t xml:space="preserve"> as shown in </w:t>
      </w:r>
      <w:bookmarkEnd w:id="217"/>
      <w:r w:rsidR="00B43B1C">
        <w:fldChar w:fldCharType="begin"/>
      </w:r>
      <w:r w:rsidR="00B43B1C">
        <w:instrText xml:space="preserve"> REF _Ref58239372 \h </w:instrText>
      </w:r>
      <w:r w:rsidR="00B43B1C">
        <w:fldChar w:fldCharType="separate"/>
      </w:r>
      <w:r w:rsidR="00245068">
        <w:t xml:space="preserve">Table </w:t>
      </w:r>
      <w:r w:rsidR="00245068">
        <w:rPr>
          <w:noProof/>
        </w:rPr>
        <w:t>7</w:t>
      </w:r>
      <w:r w:rsidR="00B43B1C">
        <w:fldChar w:fldCharType="end"/>
      </w:r>
      <w:r w:rsidR="00B43B1C">
        <w:t>.</w:t>
      </w:r>
      <w:bookmarkEnd w:id="218"/>
    </w:p>
    <w:p w14:paraId="7206120E" w14:textId="77777777" w:rsidR="00B43B1C" w:rsidRPr="0054343D" w:rsidRDefault="00B43B1C" w:rsidP="00B43B1C">
      <w:pPr>
        <w:pStyle w:val="Body"/>
        <w:keepNext/>
      </w:pPr>
    </w:p>
    <w:tbl>
      <w:tblPr>
        <w:tblStyle w:val="TableGrid"/>
        <w:tblW w:w="0" w:type="auto"/>
        <w:tblLook w:val="04A0" w:firstRow="1" w:lastRow="0" w:firstColumn="1" w:lastColumn="0" w:noHBand="0" w:noVBand="1"/>
      </w:tblPr>
      <w:tblGrid>
        <w:gridCol w:w="1613"/>
        <w:gridCol w:w="4434"/>
        <w:gridCol w:w="1570"/>
        <w:gridCol w:w="1733"/>
      </w:tblGrid>
      <w:tr w:rsidR="00B43B1C" w14:paraId="1F924889" w14:textId="77777777" w:rsidTr="00620192">
        <w:tc>
          <w:tcPr>
            <w:tcW w:w="1613" w:type="dxa"/>
          </w:tcPr>
          <w:p w14:paraId="6DEF8A56" w14:textId="77777777" w:rsidR="00B43B1C" w:rsidRDefault="00B43B1C" w:rsidP="00620192">
            <w:pPr>
              <w:pStyle w:val="Tableheading"/>
            </w:pPr>
            <w:r>
              <w:t xml:space="preserve"> Entity</w:t>
            </w:r>
          </w:p>
        </w:tc>
        <w:tc>
          <w:tcPr>
            <w:tcW w:w="4434" w:type="dxa"/>
          </w:tcPr>
          <w:p w14:paraId="199AEAC6" w14:textId="77777777" w:rsidR="00B43B1C" w:rsidRDefault="00B43B1C" w:rsidP="00620192">
            <w:pPr>
              <w:pStyle w:val="Tableheading"/>
            </w:pPr>
            <w:r>
              <w:t>TC Step</w:t>
            </w:r>
          </w:p>
        </w:tc>
        <w:tc>
          <w:tcPr>
            <w:tcW w:w="1570" w:type="dxa"/>
          </w:tcPr>
          <w:p w14:paraId="672D6633" w14:textId="77777777" w:rsidR="00B43B1C" w:rsidRDefault="00B43B1C" w:rsidP="00620192">
            <w:pPr>
              <w:pStyle w:val="Tableheading"/>
            </w:pPr>
            <w:r>
              <w:t>Verified Requirements</w:t>
            </w:r>
          </w:p>
        </w:tc>
        <w:tc>
          <w:tcPr>
            <w:tcW w:w="1733" w:type="dxa"/>
          </w:tcPr>
          <w:p w14:paraId="53B69C2D" w14:textId="77777777" w:rsidR="00B43B1C" w:rsidRDefault="00B43B1C" w:rsidP="00620192">
            <w:pPr>
              <w:pStyle w:val="Tableheading"/>
            </w:pPr>
            <w:r>
              <w:t>Comments</w:t>
            </w:r>
          </w:p>
        </w:tc>
      </w:tr>
      <w:tr w:rsidR="00B43B1C" w14:paraId="71A37E17" w14:textId="77777777" w:rsidTr="00620192">
        <w:tc>
          <w:tcPr>
            <w:tcW w:w="1613" w:type="dxa"/>
          </w:tcPr>
          <w:p w14:paraId="49F56F9C" w14:textId="77777777" w:rsidR="00B43B1C" w:rsidRDefault="00B43B1C" w:rsidP="00620192">
            <w:pPr>
              <w:pStyle w:val="Tablecell"/>
              <w:keepNext/>
            </w:pPr>
            <w:r>
              <w:t>Buyer Request</w:t>
            </w:r>
          </w:p>
        </w:tc>
        <w:tc>
          <w:tcPr>
            <w:tcW w:w="4434" w:type="dxa"/>
          </w:tcPr>
          <w:p w14:paraId="67C78438" w14:textId="2C3E8158" w:rsidR="00B43B1C" w:rsidRDefault="00B43B1C" w:rsidP="00620192">
            <w:pPr>
              <w:pStyle w:val="Tablecell"/>
              <w:keepNext/>
            </w:pPr>
            <w:r>
              <w:t>The Buyer submits a Validate Address request with the Address Type attribute of FIELDED_ADDRESS</w:t>
            </w:r>
            <w:r w:rsidR="0014481D">
              <w:t>,</w:t>
            </w:r>
            <w:r>
              <w:t xml:space="preserve"> </w:t>
            </w:r>
            <w:r w:rsidR="0014481D">
              <w:t xml:space="preserve">Street Name, City, Country, </w:t>
            </w:r>
            <w:r>
              <w:t>and the Fielded Address Identifier.</w:t>
            </w:r>
          </w:p>
        </w:tc>
        <w:tc>
          <w:tcPr>
            <w:tcW w:w="1570" w:type="dxa"/>
          </w:tcPr>
          <w:p w14:paraId="6C283C4C" w14:textId="5A99D01B" w:rsidR="00B43B1C" w:rsidRDefault="00B43B1C" w:rsidP="00620192">
            <w:pPr>
              <w:pStyle w:val="Tablecell"/>
              <w:keepNext/>
            </w:pPr>
            <w:r>
              <w:t xml:space="preserve">MEF 79 </w:t>
            </w:r>
            <w:r>
              <w:fldChar w:fldCharType="begin"/>
            </w:r>
            <w:r>
              <w:instrText xml:space="preserve"> REF _Ref55388733 \r \h </w:instrText>
            </w:r>
            <w:r>
              <w:fldChar w:fldCharType="separate"/>
            </w:r>
            <w:r w:rsidR="00245068">
              <w:t>[5]</w:t>
            </w:r>
            <w:r>
              <w:fldChar w:fldCharType="end"/>
            </w:r>
            <w:r>
              <w:t xml:space="preserve"> R4, R7, R</w:t>
            </w:r>
            <w:r w:rsidR="0014481D">
              <w:t>89</w:t>
            </w:r>
            <w:r>
              <w:t xml:space="preserve"> </w:t>
            </w:r>
          </w:p>
        </w:tc>
        <w:tc>
          <w:tcPr>
            <w:tcW w:w="1733" w:type="dxa"/>
          </w:tcPr>
          <w:p w14:paraId="5E9E1549" w14:textId="77777777" w:rsidR="00B43B1C" w:rsidRDefault="00B43B1C" w:rsidP="00620192">
            <w:pPr>
              <w:pStyle w:val="Tablecell"/>
              <w:keepNext/>
            </w:pPr>
          </w:p>
        </w:tc>
      </w:tr>
      <w:tr w:rsidR="00B43B1C" w14:paraId="5512EAD8" w14:textId="77777777" w:rsidTr="00620192">
        <w:tc>
          <w:tcPr>
            <w:tcW w:w="1613" w:type="dxa"/>
          </w:tcPr>
          <w:p w14:paraId="282919C4" w14:textId="77777777" w:rsidR="00B43B1C" w:rsidRDefault="00B43B1C" w:rsidP="00620192">
            <w:pPr>
              <w:pStyle w:val="Tablecell"/>
              <w:keepNext/>
            </w:pPr>
            <w:r>
              <w:t>Seller Response</w:t>
            </w:r>
          </w:p>
        </w:tc>
        <w:tc>
          <w:tcPr>
            <w:tcW w:w="4434" w:type="dxa"/>
          </w:tcPr>
          <w:p w14:paraId="4BCE2CC6" w14:textId="77777777" w:rsidR="00B43B1C" w:rsidRDefault="00B43B1C" w:rsidP="00620192">
            <w:pPr>
              <w:pStyle w:val="Tablecell"/>
              <w:keepNext/>
            </w:pPr>
            <w:r>
              <w:t>The Buyer receives a 422 response from the Seller indicating an unexpected attribute was included in the request.</w:t>
            </w:r>
          </w:p>
        </w:tc>
        <w:tc>
          <w:tcPr>
            <w:tcW w:w="1570" w:type="dxa"/>
          </w:tcPr>
          <w:p w14:paraId="3F988717" w14:textId="53C65109" w:rsidR="00B43B1C" w:rsidRDefault="00B43B1C" w:rsidP="00620192">
            <w:pPr>
              <w:pStyle w:val="Tablecell"/>
              <w:keepNext/>
            </w:pPr>
            <w:r>
              <w:t xml:space="preserve">MEF 79 </w:t>
            </w:r>
            <w:r>
              <w:fldChar w:fldCharType="begin"/>
            </w:r>
            <w:r>
              <w:instrText xml:space="preserve"> REF _Ref55388733 \r \h </w:instrText>
            </w:r>
            <w:r>
              <w:fldChar w:fldCharType="separate"/>
            </w:r>
            <w:r w:rsidR="00245068">
              <w:t>[5]</w:t>
            </w:r>
            <w:r>
              <w:fldChar w:fldCharType="end"/>
            </w:r>
          </w:p>
          <w:p w14:paraId="59834B0E" w14:textId="1D440105" w:rsidR="00B43B1C" w:rsidRDefault="00B43B1C" w:rsidP="00620192">
            <w:pPr>
              <w:pStyle w:val="Tablecell"/>
              <w:keepNext/>
            </w:pPr>
            <w:r>
              <w:t xml:space="preserve">R9, </w:t>
            </w:r>
            <w:r w:rsidR="00EC6353">
              <w:t>R14</w:t>
            </w:r>
          </w:p>
        </w:tc>
        <w:tc>
          <w:tcPr>
            <w:tcW w:w="1733" w:type="dxa"/>
          </w:tcPr>
          <w:p w14:paraId="1CE33FCA" w14:textId="77777777" w:rsidR="00B43B1C" w:rsidRDefault="00B43B1C" w:rsidP="00620192">
            <w:pPr>
              <w:pStyle w:val="Tablecell"/>
              <w:keepNext/>
            </w:pPr>
          </w:p>
        </w:tc>
      </w:tr>
    </w:tbl>
    <w:p w14:paraId="51C83EBA" w14:textId="2C78EAE3" w:rsidR="00B43B1C" w:rsidRPr="00AC47E9" w:rsidRDefault="00B43B1C" w:rsidP="00B43B1C">
      <w:pPr>
        <w:pStyle w:val="Caption"/>
        <w:keepNext/>
      </w:pPr>
      <w:bookmarkStart w:id="219" w:name="_Ref58239372"/>
      <w:bookmarkStart w:id="220" w:name="_Toc58502488"/>
      <w:bookmarkStart w:id="221" w:name="_Toc58925860"/>
      <w:r>
        <w:t xml:space="preserve">Table </w:t>
      </w:r>
      <w:r w:rsidR="00572FC7">
        <w:fldChar w:fldCharType="begin"/>
      </w:r>
      <w:r w:rsidR="00572FC7">
        <w:instrText xml:space="preserve"> SEQ Table \* ARABIC </w:instrText>
      </w:r>
      <w:r w:rsidR="00572FC7">
        <w:fldChar w:fldCharType="separate"/>
      </w:r>
      <w:r w:rsidR="00245068">
        <w:rPr>
          <w:noProof/>
        </w:rPr>
        <w:t>7</w:t>
      </w:r>
      <w:r w:rsidR="00572FC7">
        <w:rPr>
          <w:noProof/>
        </w:rPr>
        <w:fldChar w:fldCharType="end"/>
      </w:r>
      <w:bookmarkEnd w:id="219"/>
      <w:r>
        <w:t xml:space="preserve"> - </w:t>
      </w:r>
      <w:r>
        <w:fldChar w:fldCharType="begin"/>
      </w:r>
      <w:r>
        <w:instrText xml:space="preserve"> REF _Ref58239330 \r \h </w:instrText>
      </w:r>
      <w:r>
        <w:fldChar w:fldCharType="separate"/>
      </w:r>
      <w:r w:rsidR="00245068">
        <w:t>[Test Case 2]</w:t>
      </w:r>
      <w:r>
        <w:fldChar w:fldCharType="end"/>
      </w:r>
      <w:r>
        <w:t xml:space="preserve"> </w:t>
      </w:r>
      <w:r w:rsidR="00263D54">
        <w:t xml:space="preserve">Fielded Address Unknown Method Negative </w:t>
      </w:r>
      <w:r>
        <w:t>Details</w:t>
      </w:r>
      <w:bookmarkEnd w:id="220"/>
      <w:bookmarkEnd w:id="221"/>
    </w:p>
    <w:p w14:paraId="5ACCF1F2" w14:textId="3ABD9655" w:rsidR="00BD06FC" w:rsidRDefault="00BD06FC" w:rsidP="00D92C22">
      <w:pPr>
        <w:pStyle w:val="Heading3"/>
      </w:pPr>
      <w:bookmarkStart w:id="222" w:name="_Toc57893972"/>
      <w:bookmarkStart w:id="223" w:name="_Toc57894496"/>
      <w:bookmarkStart w:id="224" w:name="_Toc58502348"/>
      <w:bookmarkStart w:id="225" w:name="_Toc58925733"/>
      <w:bookmarkEnd w:id="208"/>
      <w:bookmarkEnd w:id="209"/>
      <w:r>
        <w:t>Validating Fielded Address with Known ID Method</w:t>
      </w:r>
      <w:bookmarkEnd w:id="222"/>
      <w:bookmarkEnd w:id="223"/>
      <w:bookmarkEnd w:id="224"/>
      <w:bookmarkEnd w:id="225"/>
    </w:p>
    <w:p w14:paraId="3F0D5F1F" w14:textId="2DA48013" w:rsidR="00BD06FC" w:rsidRDefault="00BD06FC" w:rsidP="00BD06FC">
      <w:pPr>
        <w:pStyle w:val="Body"/>
      </w:pPr>
      <w:bookmarkStart w:id="226" w:name="_Hlk58321728"/>
      <w:r>
        <w:t>The Address Validating Fielded Address with Known Method ID test cases are defined in this section.</w:t>
      </w:r>
      <w:r w:rsidR="00D3069B">
        <w:t xml:space="preserve">  </w:t>
      </w:r>
      <w:r w:rsidR="00D3069B">
        <w:fldChar w:fldCharType="begin"/>
      </w:r>
      <w:r w:rsidR="00D3069B">
        <w:instrText xml:space="preserve"> REF _Ref55902411 \r \h </w:instrText>
      </w:r>
      <w:r w:rsidR="00D3069B">
        <w:fldChar w:fldCharType="separate"/>
      </w:r>
      <w:r w:rsidR="00245068">
        <w:t>[Test Case 3]</w:t>
      </w:r>
      <w:r w:rsidR="00D3069B">
        <w:fldChar w:fldCharType="end"/>
      </w:r>
      <w:r w:rsidR="00D3069B">
        <w:t xml:space="preserve"> is a positive test case</w:t>
      </w:r>
      <w:r w:rsidR="00AB23D6">
        <w:t xml:space="preserve">.  </w:t>
      </w:r>
      <w:r w:rsidR="00AB23D6">
        <w:fldChar w:fldCharType="begin"/>
      </w:r>
      <w:r w:rsidR="00AB23D6">
        <w:instrText xml:space="preserve"> REF _Ref58236884 \r \h </w:instrText>
      </w:r>
      <w:r w:rsidR="00AB23D6">
        <w:fldChar w:fldCharType="separate"/>
      </w:r>
      <w:r w:rsidR="00245068">
        <w:t>[Test Case 4]</w:t>
      </w:r>
      <w:r w:rsidR="00AB23D6">
        <w:fldChar w:fldCharType="end"/>
      </w:r>
      <w:r w:rsidR="00AB23D6">
        <w:t xml:space="preserve"> is a negative test case.</w:t>
      </w:r>
      <w:r w:rsidR="00FF0884">
        <w:t xml:space="preserve">  These test cases apply only if the Seller supports a Fielded Address ID.</w:t>
      </w:r>
    </w:p>
    <w:p w14:paraId="23096E49" w14:textId="09BC1AE0" w:rsidR="00307C3F" w:rsidRDefault="003B5C35" w:rsidP="00307C3F">
      <w:pPr>
        <w:pStyle w:val="TestCase"/>
      </w:pPr>
      <w:bookmarkStart w:id="227" w:name="_Ref55902411"/>
      <w:r>
        <w:t xml:space="preserve"> </w:t>
      </w:r>
      <w:r w:rsidR="00307C3F">
        <w:t>The Buyer</w:t>
      </w:r>
      <w:r w:rsidR="00D92C22">
        <w:t xml:space="preserve"> and Seller</w:t>
      </w:r>
      <w:r w:rsidR="00307C3F">
        <w:t xml:space="preserve"> </w:t>
      </w:r>
      <w:r w:rsidR="00307C3F" w:rsidRPr="00307C3F">
        <w:rPr>
          <w:b/>
          <w:bCs/>
        </w:rPr>
        <w:t>MUST</w:t>
      </w:r>
      <w:r w:rsidR="00307C3F">
        <w:t xml:space="preserve"> complete </w:t>
      </w:r>
      <w:r w:rsidR="00307C3F">
        <w:fldChar w:fldCharType="begin"/>
      </w:r>
      <w:r w:rsidR="00307C3F">
        <w:instrText xml:space="preserve"> REF _Ref55902411 \r \h </w:instrText>
      </w:r>
      <w:r w:rsidR="00307C3F">
        <w:fldChar w:fldCharType="separate"/>
      </w:r>
      <w:r w:rsidR="00245068">
        <w:t>[Test Case 3]</w:t>
      </w:r>
      <w:r w:rsidR="00307C3F">
        <w:fldChar w:fldCharType="end"/>
      </w:r>
      <w:r w:rsidR="00297166">
        <w:t xml:space="preserve"> </w:t>
      </w:r>
      <w:r w:rsidR="00307C3F">
        <w:t xml:space="preserve">as shown in </w:t>
      </w:r>
      <w:r w:rsidR="00307C3F">
        <w:fldChar w:fldCharType="begin"/>
      </w:r>
      <w:r w:rsidR="00307C3F">
        <w:instrText xml:space="preserve"> REF _Ref55902494 \h </w:instrText>
      </w:r>
      <w:r w:rsidR="00307C3F">
        <w:fldChar w:fldCharType="separate"/>
      </w:r>
      <w:r w:rsidR="00245068">
        <w:t xml:space="preserve">Table </w:t>
      </w:r>
      <w:r w:rsidR="00245068">
        <w:rPr>
          <w:noProof/>
        </w:rPr>
        <w:t>8</w:t>
      </w:r>
      <w:r w:rsidR="00307C3F">
        <w:fldChar w:fldCharType="end"/>
      </w:r>
      <w:r w:rsidR="00307C3F">
        <w:t>.</w:t>
      </w:r>
      <w:bookmarkEnd w:id="227"/>
    </w:p>
    <w:p w14:paraId="3BD8B8CB" w14:textId="77777777" w:rsidR="00307C3F" w:rsidRPr="0054343D" w:rsidRDefault="00307C3F" w:rsidP="00307C3F">
      <w:pPr>
        <w:pStyle w:val="Body"/>
        <w:keepNext/>
      </w:pPr>
    </w:p>
    <w:tbl>
      <w:tblPr>
        <w:tblStyle w:val="TableGrid"/>
        <w:tblW w:w="0" w:type="auto"/>
        <w:tblLook w:val="04A0" w:firstRow="1" w:lastRow="0" w:firstColumn="1" w:lastColumn="0" w:noHBand="0" w:noVBand="1"/>
      </w:tblPr>
      <w:tblGrid>
        <w:gridCol w:w="1613"/>
        <w:gridCol w:w="4434"/>
        <w:gridCol w:w="1570"/>
        <w:gridCol w:w="1733"/>
      </w:tblGrid>
      <w:tr w:rsidR="00307C3F" w14:paraId="6DB96589" w14:textId="77777777" w:rsidTr="00F437A7">
        <w:tc>
          <w:tcPr>
            <w:tcW w:w="1613" w:type="dxa"/>
          </w:tcPr>
          <w:p w14:paraId="04360829" w14:textId="77777777" w:rsidR="00307C3F" w:rsidRDefault="00307C3F" w:rsidP="00307C3F">
            <w:pPr>
              <w:pStyle w:val="Tableheading"/>
            </w:pPr>
            <w:bookmarkStart w:id="228" w:name="_Hlk58236200"/>
            <w:r>
              <w:t xml:space="preserve"> Entity</w:t>
            </w:r>
          </w:p>
        </w:tc>
        <w:tc>
          <w:tcPr>
            <w:tcW w:w="4434" w:type="dxa"/>
          </w:tcPr>
          <w:p w14:paraId="27E3BA27" w14:textId="77777777" w:rsidR="00307C3F" w:rsidRDefault="00307C3F" w:rsidP="00307C3F">
            <w:pPr>
              <w:pStyle w:val="Tableheading"/>
            </w:pPr>
            <w:r>
              <w:t>TC Step</w:t>
            </w:r>
          </w:p>
        </w:tc>
        <w:tc>
          <w:tcPr>
            <w:tcW w:w="1570" w:type="dxa"/>
          </w:tcPr>
          <w:p w14:paraId="516D8EF6" w14:textId="5FE2BEC4" w:rsidR="0051753F" w:rsidRDefault="0051753F" w:rsidP="00307C3F">
            <w:pPr>
              <w:pStyle w:val="Tableheading"/>
            </w:pPr>
            <w:r>
              <w:t>Verified Requirements</w:t>
            </w:r>
          </w:p>
        </w:tc>
        <w:tc>
          <w:tcPr>
            <w:tcW w:w="1733" w:type="dxa"/>
          </w:tcPr>
          <w:p w14:paraId="666938EA" w14:textId="36E365BD" w:rsidR="00307C3F" w:rsidRDefault="00307C3F" w:rsidP="00307C3F">
            <w:pPr>
              <w:pStyle w:val="Tableheading"/>
            </w:pPr>
            <w:r>
              <w:t>Comments</w:t>
            </w:r>
          </w:p>
        </w:tc>
      </w:tr>
      <w:tr w:rsidR="00297166" w14:paraId="4947FE77" w14:textId="50484989" w:rsidTr="00F437A7">
        <w:tc>
          <w:tcPr>
            <w:tcW w:w="1613" w:type="dxa"/>
          </w:tcPr>
          <w:p w14:paraId="7C79349F" w14:textId="2B0CE32F" w:rsidR="00297166" w:rsidRDefault="00297166" w:rsidP="00297166">
            <w:pPr>
              <w:pStyle w:val="Tablecell"/>
              <w:keepNext/>
            </w:pPr>
            <w:r>
              <w:t>Buyer Request</w:t>
            </w:r>
          </w:p>
        </w:tc>
        <w:tc>
          <w:tcPr>
            <w:tcW w:w="4434" w:type="dxa"/>
          </w:tcPr>
          <w:p w14:paraId="50E4C1B4" w14:textId="62D1CCC9" w:rsidR="00297166" w:rsidRDefault="00297166" w:rsidP="00297166">
            <w:pPr>
              <w:pStyle w:val="Tablecell"/>
              <w:keepNext/>
            </w:pPr>
            <w:r>
              <w:t>The Buyer submits a Validate Address request with the Address Type attribute of FIELDED_ADDRESS and that includes Seller Address ID.</w:t>
            </w:r>
          </w:p>
        </w:tc>
        <w:tc>
          <w:tcPr>
            <w:tcW w:w="1570" w:type="dxa"/>
          </w:tcPr>
          <w:p w14:paraId="72E7FFA9" w14:textId="0A2894C6" w:rsidR="00297166" w:rsidRDefault="00AB23D6" w:rsidP="00297166">
            <w:pPr>
              <w:pStyle w:val="Tablecell"/>
              <w:keepNext/>
            </w:pPr>
            <w:r>
              <w:t xml:space="preserve">MEF 79 </w:t>
            </w:r>
            <w:r>
              <w:fldChar w:fldCharType="begin"/>
            </w:r>
            <w:r>
              <w:instrText xml:space="preserve"> REF _Ref55388733 \r \h </w:instrText>
            </w:r>
            <w:r>
              <w:fldChar w:fldCharType="separate"/>
            </w:r>
            <w:r w:rsidR="00245068">
              <w:t>[5]</w:t>
            </w:r>
            <w:r>
              <w:fldChar w:fldCharType="end"/>
            </w:r>
            <w:r w:rsidR="001D6B62">
              <w:t xml:space="preserve"> R4, R5, R88, R91</w:t>
            </w:r>
            <w:r>
              <w:t xml:space="preserve"> </w:t>
            </w:r>
          </w:p>
        </w:tc>
        <w:tc>
          <w:tcPr>
            <w:tcW w:w="1733" w:type="dxa"/>
          </w:tcPr>
          <w:p w14:paraId="0039E20B" w14:textId="77777777" w:rsidR="0051753F" w:rsidRDefault="0051753F" w:rsidP="00297166">
            <w:pPr>
              <w:pStyle w:val="Tablecell"/>
              <w:keepNext/>
            </w:pPr>
          </w:p>
        </w:tc>
      </w:tr>
      <w:tr w:rsidR="00297166" w14:paraId="17E4865B" w14:textId="4AB6EDB8" w:rsidTr="00F437A7">
        <w:tc>
          <w:tcPr>
            <w:tcW w:w="1613" w:type="dxa"/>
          </w:tcPr>
          <w:p w14:paraId="69F9EFAC" w14:textId="7D33B43C" w:rsidR="00297166" w:rsidRDefault="00297166" w:rsidP="00297166">
            <w:pPr>
              <w:pStyle w:val="Tablecell"/>
              <w:keepNext/>
            </w:pPr>
            <w:r>
              <w:t>Seller Response</w:t>
            </w:r>
          </w:p>
        </w:tc>
        <w:tc>
          <w:tcPr>
            <w:tcW w:w="4434" w:type="dxa"/>
          </w:tcPr>
          <w:p w14:paraId="346C8E86" w14:textId="033B99A6" w:rsidR="00297166" w:rsidRDefault="00297166" w:rsidP="00297166">
            <w:pPr>
              <w:pStyle w:val="Tablecell"/>
              <w:keepNext/>
            </w:pPr>
            <w:r>
              <w:t xml:space="preserve">The Buyer receives a </w:t>
            </w:r>
            <w:r w:rsidR="00AB23D6">
              <w:t xml:space="preserve">200 </w:t>
            </w:r>
            <w:r>
              <w:t xml:space="preserve">response from the Seller indicating success and containing </w:t>
            </w:r>
            <w:r w:rsidR="001D6B62">
              <w:t xml:space="preserve">one </w:t>
            </w:r>
            <w:r>
              <w:t xml:space="preserve"> Fielded Address</w:t>
            </w:r>
            <w:r w:rsidR="0098388F">
              <w:t>.</w:t>
            </w:r>
            <w:r>
              <w:t xml:space="preserve">  </w:t>
            </w:r>
            <w:r w:rsidR="00263D54">
              <w:t>The</w:t>
            </w:r>
            <w:r>
              <w:t xml:space="preserve"> Address returned must include the Best Match attribute, the Street Name, Street Number, City, and Country.  </w:t>
            </w:r>
            <w:r w:rsidR="00263D54">
              <w:t>The</w:t>
            </w:r>
            <w:r>
              <w:t xml:space="preserve"> Address returned </w:t>
            </w:r>
            <w:r w:rsidR="0051753F">
              <w:t>must</w:t>
            </w:r>
            <w:r>
              <w:t xml:space="preserve"> contain the Fielded Address Identifier.  </w:t>
            </w:r>
            <w:r w:rsidR="0051753F">
              <w:t>A Postal Code, must be included in the response if applicable for the specified country.</w:t>
            </w:r>
          </w:p>
        </w:tc>
        <w:tc>
          <w:tcPr>
            <w:tcW w:w="1570" w:type="dxa"/>
          </w:tcPr>
          <w:p w14:paraId="43A479E1" w14:textId="1C98F707" w:rsidR="00297166" w:rsidRDefault="001D6B62" w:rsidP="00297166">
            <w:pPr>
              <w:pStyle w:val="Tablecell"/>
              <w:keepNext/>
            </w:pPr>
            <w:r>
              <w:t xml:space="preserve">MEF 79 </w:t>
            </w:r>
            <w:r>
              <w:fldChar w:fldCharType="begin"/>
            </w:r>
            <w:r>
              <w:instrText xml:space="preserve"> REF _Ref55388733 \r \h  \* MERGEFORMAT </w:instrText>
            </w:r>
            <w:r>
              <w:fldChar w:fldCharType="separate"/>
            </w:r>
            <w:r w:rsidR="00245068">
              <w:t>[5]</w:t>
            </w:r>
            <w:r>
              <w:fldChar w:fldCharType="end"/>
            </w:r>
            <w:r>
              <w:t xml:space="preserve"> R9, R10, R1</w:t>
            </w:r>
            <w:r w:rsidR="0098388F">
              <w:t>3</w:t>
            </w:r>
            <w:r>
              <w:t>, R15, R16, R92</w:t>
            </w:r>
            <w:r w:rsidR="005504F3">
              <w:t>, D7</w:t>
            </w:r>
          </w:p>
        </w:tc>
        <w:tc>
          <w:tcPr>
            <w:tcW w:w="1733" w:type="dxa"/>
          </w:tcPr>
          <w:p w14:paraId="66CA7D24" w14:textId="77777777" w:rsidR="0051753F" w:rsidRDefault="0051753F" w:rsidP="00297166">
            <w:pPr>
              <w:pStyle w:val="Tablecell"/>
              <w:keepNext/>
            </w:pPr>
          </w:p>
        </w:tc>
      </w:tr>
    </w:tbl>
    <w:p w14:paraId="35030DD4" w14:textId="274BA61C" w:rsidR="00307C3F" w:rsidRDefault="00307C3F" w:rsidP="00307C3F">
      <w:pPr>
        <w:pStyle w:val="Caption"/>
        <w:keepNext/>
      </w:pPr>
      <w:bookmarkStart w:id="229" w:name="_Ref55902494"/>
      <w:bookmarkStart w:id="230" w:name="_Toc57893674"/>
      <w:bookmarkStart w:id="231" w:name="_Toc58502489"/>
      <w:bookmarkStart w:id="232" w:name="_Toc58925861"/>
      <w:r>
        <w:t xml:space="preserve">Table </w:t>
      </w:r>
      <w:r w:rsidR="00572FC7">
        <w:fldChar w:fldCharType="begin"/>
      </w:r>
      <w:r w:rsidR="00572FC7">
        <w:instrText xml:space="preserve"> SEQ Table \* ARABIC </w:instrText>
      </w:r>
      <w:r w:rsidR="00572FC7">
        <w:fldChar w:fldCharType="separate"/>
      </w:r>
      <w:r w:rsidR="00245068">
        <w:rPr>
          <w:noProof/>
        </w:rPr>
        <w:t>8</w:t>
      </w:r>
      <w:r w:rsidR="00572FC7">
        <w:rPr>
          <w:noProof/>
        </w:rPr>
        <w:fldChar w:fldCharType="end"/>
      </w:r>
      <w:bookmarkEnd w:id="229"/>
      <w:r>
        <w:t xml:space="preserve"> - </w:t>
      </w:r>
      <w:r>
        <w:fldChar w:fldCharType="begin"/>
      </w:r>
      <w:r>
        <w:instrText xml:space="preserve"> REF _Ref55902411 \r \h </w:instrText>
      </w:r>
      <w:r>
        <w:fldChar w:fldCharType="separate"/>
      </w:r>
      <w:r w:rsidR="00245068">
        <w:t>[Test Case 3]</w:t>
      </w:r>
      <w:r>
        <w:fldChar w:fldCharType="end"/>
      </w:r>
      <w:r>
        <w:t xml:space="preserve"> </w:t>
      </w:r>
      <w:r w:rsidR="00263D54">
        <w:t xml:space="preserve">Fielded Address Known Method Positive </w:t>
      </w:r>
      <w:r>
        <w:t>Details</w:t>
      </w:r>
      <w:bookmarkStart w:id="233" w:name="_Hlk55558245"/>
      <w:bookmarkStart w:id="234" w:name="_Hlk55824029"/>
      <w:bookmarkEnd w:id="230"/>
      <w:bookmarkEnd w:id="231"/>
      <w:bookmarkEnd w:id="232"/>
    </w:p>
    <w:bookmarkEnd w:id="228"/>
    <w:p w14:paraId="59E10605" w14:textId="28C5DE78" w:rsidR="00D3069B" w:rsidRDefault="00D3069B" w:rsidP="00D3069B">
      <w:pPr>
        <w:pStyle w:val="TestCase"/>
      </w:pPr>
      <w:r>
        <w:t xml:space="preserve"> </w:t>
      </w:r>
      <w:bookmarkStart w:id="235" w:name="_Ref58236175"/>
      <w:bookmarkStart w:id="236" w:name="_Ref58236216"/>
      <w:bookmarkStart w:id="237" w:name="_Ref58236884"/>
      <w:r>
        <w:t xml:space="preserve">The Buyer </w:t>
      </w:r>
      <w:r w:rsidR="00D92C22">
        <w:t xml:space="preserve">and Seller </w:t>
      </w:r>
      <w:r w:rsidRPr="00D3069B">
        <w:rPr>
          <w:b/>
          <w:bCs/>
        </w:rPr>
        <w:t>MUST</w:t>
      </w:r>
      <w:r>
        <w:t xml:space="preserve"> complete</w:t>
      </w:r>
      <w:bookmarkEnd w:id="235"/>
      <w:r>
        <w:t xml:space="preserve"> </w:t>
      </w:r>
      <w:r>
        <w:fldChar w:fldCharType="begin"/>
      </w:r>
      <w:r>
        <w:instrText xml:space="preserve"> REF _Ref58236175 \r \h </w:instrText>
      </w:r>
      <w:r>
        <w:fldChar w:fldCharType="separate"/>
      </w:r>
      <w:r w:rsidR="00245068">
        <w:t>[Test Case 4]</w:t>
      </w:r>
      <w:r>
        <w:fldChar w:fldCharType="end"/>
      </w:r>
      <w:r>
        <w:t xml:space="preserve"> as shown in</w:t>
      </w:r>
      <w:bookmarkEnd w:id="236"/>
      <w:r>
        <w:t xml:space="preserve"> </w:t>
      </w:r>
      <w:r>
        <w:fldChar w:fldCharType="begin"/>
      </w:r>
      <w:r>
        <w:instrText xml:space="preserve"> REF _Ref58236262 \h </w:instrText>
      </w:r>
      <w:r>
        <w:fldChar w:fldCharType="separate"/>
      </w:r>
      <w:r w:rsidR="00245068">
        <w:t xml:space="preserve">Table </w:t>
      </w:r>
      <w:r w:rsidR="00245068">
        <w:rPr>
          <w:noProof/>
        </w:rPr>
        <w:t>9</w:t>
      </w:r>
      <w:r>
        <w:fldChar w:fldCharType="end"/>
      </w:r>
      <w:r>
        <w:t>.</w:t>
      </w:r>
      <w:bookmarkEnd w:id="237"/>
    </w:p>
    <w:p w14:paraId="2A58F7F4" w14:textId="77777777" w:rsidR="00D3069B" w:rsidRPr="00D3069B" w:rsidRDefault="00D3069B" w:rsidP="00D3069B">
      <w:pPr>
        <w:pStyle w:val="Body"/>
      </w:pPr>
    </w:p>
    <w:tbl>
      <w:tblPr>
        <w:tblStyle w:val="TableGrid"/>
        <w:tblW w:w="0" w:type="auto"/>
        <w:tblLook w:val="04A0" w:firstRow="1" w:lastRow="0" w:firstColumn="1" w:lastColumn="0" w:noHBand="0" w:noVBand="1"/>
      </w:tblPr>
      <w:tblGrid>
        <w:gridCol w:w="1613"/>
        <w:gridCol w:w="4434"/>
        <w:gridCol w:w="1570"/>
        <w:gridCol w:w="1733"/>
      </w:tblGrid>
      <w:tr w:rsidR="00D3069B" w14:paraId="04014674" w14:textId="77777777" w:rsidTr="00715B92">
        <w:tc>
          <w:tcPr>
            <w:tcW w:w="1613" w:type="dxa"/>
          </w:tcPr>
          <w:p w14:paraId="33FB1315" w14:textId="77777777" w:rsidR="00D3069B" w:rsidRDefault="00D3069B" w:rsidP="00D3069B">
            <w:pPr>
              <w:pStyle w:val="Tableheading"/>
            </w:pPr>
            <w:r>
              <w:lastRenderedPageBreak/>
              <w:t>Entity</w:t>
            </w:r>
          </w:p>
        </w:tc>
        <w:tc>
          <w:tcPr>
            <w:tcW w:w="4434" w:type="dxa"/>
          </w:tcPr>
          <w:p w14:paraId="4217DE87" w14:textId="77777777" w:rsidR="00D3069B" w:rsidRDefault="00D3069B" w:rsidP="00715B92">
            <w:pPr>
              <w:pStyle w:val="Tableheading"/>
            </w:pPr>
            <w:r>
              <w:t>TC Step</w:t>
            </w:r>
          </w:p>
        </w:tc>
        <w:tc>
          <w:tcPr>
            <w:tcW w:w="1570" w:type="dxa"/>
          </w:tcPr>
          <w:p w14:paraId="28C0A8FA" w14:textId="77777777" w:rsidR="00D3069B" w:rsidRDefault="00D3069B" w:rsidP="00715B92">
            <w:pPr>
              <w:pStyle w:val="Tableheading"/>
            </w:pPr>
            <w:r>
              <w:t>Verified Requirements</w:t>
            </w:r>
          </w:p>
        </w:tc>
        <w:tc>
          <w:tcPr>
            <w:tcW w:w="1733" w:type="dxa"/>
          </w:tcPr>
          <w:p w14:paraId="021F40B0" w14:textId="77777777" w:rsidR="00D3069B" w:rsidRDefault="00D3069B" w:rsidP="00715B92">
            <w:pPr>
              <w:pStyle w:val="Tableheading"/>
            </w:pPr>
            <w:r>
              <w:t>Comments</w:t>
            </w:r>
          </w:p>
        </w:tc>
      </w:tr>
      <w:tr w:rsidR="00D3069B" w14:paraId="35890BEA" w14:textId="77777777" w:rsidTr="00715B92">
        <w:tc>
          <w:tcPr>
            <w:tcW w:w="1613" w:type="dxa"/>
          </w:tcPr>
          <w:p w14:paraId="3FF8918E" w14:textId="77777777" w:rsidR="00D3069B" w:rsidRDefault="00D3069B" w:rsidP="00715B92">
            <w:pPr>
              <w:pStyle w:val="Tablecell"/>
              <w:keepNext/>
            </w:pPr>
            <w:r>
              <w:t>Buyer Request</w:t>
            </w:r>
          </w:p>
        </w:tc>
        <w:tc>
          <w:tcPr>
            <w:tcW w:w="4434" w:type="dxa"/>
          </w:tcPr>
          <w:p w14:paraId="3DF4D502" w14:textId="0E359FA3" w:rsidR="00D3069B" w:rsidRDefault="00D3069B" w:rsidP="00715B92">
            <w:pPr>
              <w:pStyle w:val="Tablecell"/>
              <w:keepNext/>
            </w:pPr>
            <w:r>
              <w:t>The Buyer submits a Validate Address request with the Address Type attribute of FIELDED_ADDRESS that includes Seller Address ID and the Street Number.</w:t>
            </w:r>
          </w:p>
        </w:tc>
        <w:tc>
          <w:tcPr>
            <w:tcW w:w="1570" w:type="dxa"/>
          </w:tcPr>
          <w:p w14:paraId="7E347BAA" w14:textId="00A77411" w:rsidR="0098388F" w:rsidRDefault="0098388F" w:rsidP="00715B92">
            <w:pPr>
              <w:pStyle w:val="Tablecell"/>
              <w:keepNext/>
            </w:pPr>
            <w:r>
              <w:t xml:space="preserve">MEF 79 </w:t>
            </w:r>
            <w:r>
              <w:fldChar w:fldCharType="begin"/>
            </w:r>
            <w:r>
              <w:instrText xml:space="preserve"> REF _Ref55388733 \r \h </w:instrText>
            </w:r>
            <w:r>
              <w:fldChar w:fldCharType="separate"/>
            </w:r>
            <w:r w:rsidR="00245068">
              <w:t>[5]</w:t>
            </w:r>
            <w:r>
              <w:fldChar w:fldCharType="end"/>
            </w:r>
            <w:r>
              <w:t xml:space="preserve"> R4, R6</w:t>
            </w:r>
          </w:p>
          <w:p w14:paraId="749C95E0" w14:textId="629DD58C" w:rsidR="00D3069B" w:rsidRDefault="00AB23D6" w:rsidP="00715B92">
            <w:pPr>
              <w:pStyle w:val="Tablecell"/>
              <w:keepNext/>
            </w:pPr>
            <w:r>
              <w:t xml:space="preserve">MEF 79.0.2 </w:t>
            </w:r>
            <w:r>
              <w:fldChar w:fldCharType="begin"/>
            </w:r>
            <w:r>
              <w:instrText xml:space="preserve"> REF _Ref55388746 \r \h </w:instrText>
            </w:r>
            <w:r>
              <w:fldChar w:fldCharType="separate"/>
            </w:r>
            <w:r w:rsidR="00245068">
              <w:t>[7]</w:t>
            </w:r>
            <w:r>
              <w:fldChar w:fldCharType="end"/>
            </w:r>
            <w:r>
              <w:t xml:space="preserve"> A2-R?</w:t>
            </w:r>
          </w:p>
        </w:tc>
        <w:tc>
          <w:tcPr>
            <w:tcW w:w="1733" w:type="dxa"/>
          </w:tcPr>
          <w:p w14:paraId="362E9EA6" w14:textId="77777777" w:rsidR="00D3069B" w:rsidRDefault="00D3069B" w:rsidP="00715B92">
            <w:pPr>
              <w:pStyle w:val="Tablecell"/>
              <w:keepNext/>
            </w:pPr>
          </w:p>
        </w:tc>
      </w:tr>
      <w:tr w:rsidR="00D3069B" w14:paraId="03355DFD" w14:textId="77777777" w:rsidTr="00715B92">
        <w:tc>
          <w:tcPr>
            <w:tcW w:w="1613" w:type="dxa"/>
          </w:tcPr>
          <w:p w14:paraId="659AE007" w14:textId="77777777" w:rsidR="00D3069B" w:rsidRDefault="00D3069B" w:rsidP="00715B92">
            <w:pPr>
              <w:pStyle w:val="Tablecell"/>
              <w:keepNext/>
            </w:pPr>
            <w:r>
              <w:t>Seller Response</w:t>
            </w:r>
          </w:p>
        </w:tc>
        <w:tc>
          <w:tcPr>
            <w:tcW w:w="4434" w:type="dxa"/>
          </w:tcPr>
          <w:p w14:paraId="01916C73" w14:textId="23913323" w:rsidR="00D3069B" w:rsidRDefault="00D3069B" w:rsidP="00715B92">
            <w:pPr>
              <w:pStyle w:val="Tablecell"/>
              <w:keepNext/>
            </w:pPr>
            <w:r>
              <w:t xml:space="preserve">The Buyer receives a </w:t>
            </w:r>
            <w:r w:rsidR="00AB23D6">
              <w:t>422 response from the Seller</w:t>
            </w:r>
            <w:r>
              <w:t>.</w:t>
            </w:r>
          </w:p>
        </w:tc>
        <w:tc>
          <w:tcPr>
            <w:tcW w:w="1570" w:type="dxa"/>
          </w:tcPr>
          <w:p w14:paraId="7CF0C4FD" w14:textId="5DA4D850" w:rsidR="0098388F" w:rsidRDefault="0098388F" w:rsidP="0098388F">
            <w:pPr>
              <w:pStyle w:val="Tablecell"/>
              <w:keepNext/>
            </w:pPr>
            <w:r>
              <w:t xml:space="preserve">MEF 79 </w:t>
            </w:r>
            <w:r>
              <w:fldChar w:fldCharType="begin"/>
            </w:r>
            <w:r>
              <w:instrText xml:space="preserve"> REF _Ref55388733 \r \h </w:instrText>
            </w:r>
            <w:r>
              <w:fldChar w:fldCharType="separate"/>
            </w:r>
            <w:r w:rsidR="00245068">
              <w:t>[5]</w:t>
            </w:r>
            <w:r>
              <w:fldChar w:fldCharType="end"/>
            </w:r>
          </w:p>
          <w:p w14:paraId="42FA2D93" w14:textId="3BC21DBD" w:rsidR="00D3069B" w:rsidRDefault="0098388F" w:rsidP="0098388F">
            <w:pPr>
              <w:pStyle w:val="Tablecell"/>
              <w:keepNext/>
            </w:pPr>
            <w:r>
              <w:t>R9, R14</w:t>
            </w:r>
          </w:p>
        </w:tc>
        <w:tc>
          <w:tcPr>
            <w:tcW w:w="1733" w:type="dxa"/>
          </w:tcPr>
          <w:p w14:paraId="12B34A48" w14:textId="77777777" w:rsidR="00D3069B" w:rsidRDefault="00D3069B" w:rsidP="00715B92">
            <w:pPr>
              <w:pStyle w:val="Tablecell"/>
              <w:keepNext/>
            </w:pPr>
          </w:p>
        </w:tc>
      </w:tr>
    </w:tbl>
    <w:p w14:paraId="31635E5F" w14:textId="088D9B2D" w:rsidR="00D3069B" w:rsidRDefault="00D3069B" w:rsidP="00D3069B">
      <w:pPr>
        <w:pStyle w:val="Caption"/>
        <w:keepNext/>
      </w:pPr>
      <w:bookmarkStart w:id="238" w:name="_Ref58236262"/>
      <w:bookmarkStart w:id="239" w:name="_Toc58502490"/>
      <w:bookmarkStart w:id="240" w:name="_Toc58925862"/>
      <w:r>
        <w:t xml:space="preserve">Table </w:t>
      </w:r>
      <w:r w:rsidR="00572FC7">
        <w:fldChar w:fldCharType="begin"/>
      </w:r>
      <w:r w:rsidR="00572FC7">
        <w:instrText xml:space="preserve"> SEQ Table \* ARABIC </w:instrText>
      </w:r>
      <w:r w:rsidR="00572FC7">
        <w:fldChar w:fldCharType="separate"/>
      </w:r>
      <w:r w:rsidR="00245068">
        <w:rPr>
          <w:noProof/>
        </w:rPr>
        <w:t>9</w:t>
      </w:r>
      <w:r w:rsidR="00572FC7">
        <w:rPr>
          <w:noProof/>
        </w:rPr>
        <w:fldChar w:fldCharType="end"/>
      </w:r>
      <w:bookmarkEnd w:id="238"/>
      <w:r>
        <w:t xml:space="preserve"> - </w:t>
      </w:r>
      <w:r>
        <w:fldChar w:fldCharType="begin"/>
      </w:r>
      <w:r>
        <w:instrText xml:space="preserve"> REF _Ref58236216 \r \h </w:instrText>
      </w:r>
      <w:r>
        <w:fldChar w:fldCharType="separate"/>
      </w:r>
      <w:r w:rsidR="00245068">
        <w:t>[Test Case 4]</w:t>
      </w:r>
      <w:r>
        <w:fldChar w:fldCharType="end"/>
      </w:r>
      <w:r>
        <w:t xml:space="preserve"> </w:t>
      </w:r>
      <w:r w:rsidR="00263D54">
        <w:t xml:space="preserve">Fielded Address Known Method Negative </w:t>
      </w:r>
      <w:r>
        <w:t>Details</w:t>
      </w:r>
      <w:bookmarkEnd w:id="239"/>
      <w:bookmarkEnd w:id="240"/>
    </w:p>
    <w:p w14:paraId="6D3D85A9" w14:textId="1EC84B7D" w:rsidR="00BD06FC" w:rsidRDefault="00BD06FC" w:rsidP="00D92C22">
      <w:pPr>
        <w:pStyle w:val="Heading3"/>
      </w:pPr>
      <w:bookmarkStart w:id="241" w:name="_Toc57893973"/>
      <w:bookmarkStart w:id="242" w:name="_Toc57894497"/>
      <w:bookmarkStart w:id="243" w:name="_Toc58502349"/>
      <w:bookmarkStart w:id="244" w:name="_Toc58925734"/>
      <w:bookmarkEnd w:id="226"/>
      <w:bookmarkEnd w:id="233"/>
      <w:r>
        <w:t>Validating Formatted Address with Unknown ID Method</w:t>
      </w:r>
      <w:bookmarkEnd w:id="241"/>
      <w:bookmarkEnd w:id="242"/>
      <w:bookmarkEnd w:id="243"/>
      <w:bookmarkEnd w:id="244"/>
    </w:p>
    <w:p w14:paraId="6C3D89C5" w14:textId="07159305" w:rsidR="00BD06FC" w:rsidRDefault="00BD06FC" w:rsidP="00BD06FC">
      <w:pPr>
        <w:pStyle w:val="Body"/>
      </w:pPr>
      <w:bookmarkStart w:id="245" w:name="_Hlk58408329"/>
      <w:r>
        <w:t>The Address Validating Formatted Address with Unknown Method ID test cases are defined in this section.</w:t>
      </w:r>
    </w:p>
    <w:p w14:paraId="26F1BA6D" w14:textId="6F10D445" w:rsidR="00464484" w:rsidRDefault="003B5C35" w:rsidP="00464484">
      <w:pPr>
        <w:pStyle w:val="TestCase"/>
      </w:pPr>
      <w:bookmarkStart w:id="246" w:name="_Ref58237598"/>
      <w:r>
        <w:t xml:space="preserve"> </w:t>
      </w:r>
      <w:r w:rsidR="00464484">
        <w:t xml:space="preserve">The Buyer </w:t>
      </w:r>
      <w:r w:rsidR="00D92C22">
        <w:t xml:space="preserve">and Seller </w:t>
      </w:r>
      <w:r w:rsidR="00464484" w:rsidRPr="00464484">
        <w:rPr>
          <w:b/>
          <w:bCs/>
        </w:rPr>
        <w:t>MUST</w:t>
      </w:r>
      <w:r w:rsidR="00464484">
        <w:t xml:space="preserve"> complete </w:t>
      </w:r>
      <w:r w:rsidR="00464484">
        <w:fldChar w:fldCharType="begin"/>
      </w:r>
      <w:r w:rsidR="00464484">
        <w:instrText xml:space="preserve"> REF _Ref58237598 \r \h </w:instrText>
      </w:r>
      <w:r w:rsidR="00464484">
        <w:fldChar w:fldCharType="separate"/>
      </w:r>
      <w:r w:rsidR="00245068">
        <w:t>[Test Case 5]</w:t>
      </w:r>
      <w:r w:rsidR="00464484">
        <w:fldChar w:fldCharType="end"/>
      </w:r>
      <w:r w:rsidR="00464484">
        <w:t xml:space="preserve"> as shown in </w:t>
      </w:r>
      <w:r w:rsidR="00464484">
        <w:fldChar w:fldCharType="begin"/>
      </w:r>
      <w:r w:rsidR="00464484">
        <w:instrText xml:space="preserve"> REF _Ref58237629 \h </w:instrText>
      </w:r>
      <w:r w:rsidR="00464484">
        <w:fldChar w:fldCharType="separate"/>
      </w:r>
      <w:r w:rsidR="00245068">
        <w:t xml:space="preserve">Table </w:t>
      </w:r>
      <w:r w:rsidR="00245068">
        <w:rPr>
          <w:noProof/>
        </w:rPr>
        <w:t>10</w:t>
      </w:r>
      <w:r w:rsidR="00464484">
        <w:fldChar w:fldCharType="end"/>
      </w:r>
      <w:r w:rsidR="00464484">
        <w:t>.</w:t>
      </w:r>
      <w:bookmarkEnd w:id="246"/>
    </w:p>
    <w:p w14:paraId="2289BAB2" w14:textId="77777777" w:rsidR="00464484" w:rsidRPr="0054343D" w:rsidRDefault="00464484" w:rsidP="00464484">
      <w:pPr>
        <w:pStyle w:val="Body"/>
        <w:keepNext/>
      </w:pPr>
    </w:p>
    <w:tbl>
      <w:tblPr>
        <w:tblStyle w:val="TableGrid"/>
        <w:tblW w:w="0" w:type="auto"/>
        <w:tblLook w:val="04A0" w:firstRow="1" w:lastRow="0" w:firstColumn="1" w:lastColumn="0" w:noHBand="0" w:noVBand="1"/>
      </w:tblPr>
      <w:tblGrid>
        <w:gridCol w:w="1613"/>
        <w:gridCol w:w="4434"/>
        <w:gridCol w:w="1570"/>
        <w:gridCol w:w="1733"/>
      </w:tblGrid>
      <w:tr w:rsidR="00464484" w14:paraId="771EC41C" w14:textId="77777777" w:rsidTr="00620192">
        <w:tc>
          <w:tcPr>
            <w:tcW w:w="1613" w:type="dxa"/>
          </w:tcPr>
          <w:p w14:paraId="18CC0300" w14:textId="77777777" w:rsidR="00464484" w:rsidRDefault="00464484" w:rsidP="00620192">
            <w:pPr>
              <w:pStyle w:val="Tableheading"/>
            </w:pPr>
            <w:r>
              <w:t xml:space="preserve"> Entity</w:t>
            </w:r>
          </w:p>
        </w:tc>
        <w:tc>
          <w:tcPr>
            <w:tcW w:w="4434" w:type="dxa"/>
          </w:tcPr>
          <w:p w14:paraId="659BE3A6" w14:textId="77777777" w:rsidR="00464484" w:rsidRDefault="00464484" w:rsidP="00620192">
            <w:pPr>
              <w:pStyle w:val="Tableheading"/>
            </w:pPr>
            <w:r>
              <w:t>TC Step</w:t>
            </w:r>
          </w:p>
        </w:tc>
        <w:tc>
          <w:tcPr>
            <w:tcW w:w="1570" w:type="dxa"/>
          </w:tcPr>
          <w:p w14:paraId="2879508A" w14:textId="77777777" w:rsidR="00464484" w:rsidRDefault="00464484" w:rsidP="00620192">
            <w:pPr>
              <w:pStyle w:val="Tableheading"/>
            </w:pPr>
            <w:r>
              <w:t>Verified Requirements</w:t>
            </w:r>
          </w:p>
        </w:tc>
        <w:tc>
          <w:tcPr>
            <w:tcW w:w="1733" w:type="dxa"/>
          </w:tcPr>
          <w:p w14:paraId="511393ED" w14:textId="77777777" w:rsidR="00464484" w:rsidRDefault="00464484" w:rsidP="00620192">
            <w:pPr>
              <w:pStyle w:val="Tableheading"/>
            </w:pPr>
            <w:r>
              <w:t>Comments</w:t>
            </w:r>
          </w:p>
        </w:tc>
      </w:tr>
      <w:tr w:rsidR="00464484" w14:paraId="5DC9412F" w14:textId="77777777" w:rsidTr="00620192">
        <w:tc>
          <w:tcPr>
            <w:tcW w:w="1613" w:type="dxa"/>
          </w:tcPr>
          <w:p w14:paraId="72565E47" w14:textId="77777777" w:rsidR="00464484" w:rsidRDefault="00464484" w:rsidP="00620192">
            <w:pPr>
              <w:pStyle w:val="Tablecell"/>
              <w:keepNext/>
            </w:pPr>
            <w:r>
              <w:t>Buyer Request</w:t>
            </w:r>
          </w:p>
        </w:tc>
        <w:tc>
          <w:tcPr>
            <w:tcW w:w="4434" w:type="dxa"/>
          </w:tcPr>
          <w:p w14:paraId="766BD096" w14:textId="7CE72FFD" w:rsidR="00464484" w:rsidRDefault="00464484" w:rsidP="00620192">
            <w:pPr>
              <w:pStyle w:val="Tablecell"/>
              <w:keepNext/>
            </w:pPr>
            <w:r>
              <w:t>The Buyer submits a Validate Address request with the Address Type attribute of FORMATTED_ADDRESS and that includes the Address Line 1 and Country and does not include a Seller Address ID.</w:t>
            </w:r>
          </w:p>
        </w:tc>
        <w:tc>
          <w:tcPr>
            <w:tcW w:w="1570" w:type="dxa"/>
          </w:tcPr>
          <w:p w14:paraId="212E0201" w14:textId="3A36009F" w:rsidR="00464484" w:rsidRDefault="00464484" w:rsidP="00620192">
            <w:pPr>
              <w:pStyle w:val="Tablecell"/>
              <w:keepNext/>
            </w:pPr>
            <w:r>
              <w:t xml:space="preserve">MEF 79 </w:t>
            </w:r>
            <w:r>
              <w:fldChar w:fldCharType="begin"/>
            </w:r>
            <w:r>
              <w:instrText xml:space="preserve"> REF _Ref55388733 \r \h </w:instrText>
            </w:r>
            <w:r>
              <w:fldChar w:fldCharType="separate"/>
            </w:r>
            <w:r w:rsidR="00245068">
              <w:t>[5]</w:t>
            </w:r>
            <w:r>
              <w:fldChar w:fldCharType="end"/>
            </w:r>
            <w:r>
              <w:t xml:space="preserve"> R4, R</w:t>
            </w:r>
            <w:r w:rsidR="00B820C1">
              <w:t>7</w:t>
            </w:r>
            <w:r>
              <w:t xml:space="preserve">, </w:t>
            </w:r>
            <w:r w:rsidR="005504F3">
              <w:t xml:space="preserve">R84, R85, R87, </w:t>
            </w:r>
            <w:r>
              <w:t>R</w:t>
            </w:r>
            <w:r w:rsidR="003064C7">
              <w:t>93</w:t>
            </w:r>
            <w:r>
              <w:t xml:space="preserve">, </w:t>
            </w:r>
            <w:r w:rsidR="00B67616">
              <w:t xml:space="preserve">R94, </w:t>
            </w:r>
            <w:r>
              <w:t>R</w:t>
            </w:r>
            <w:r w:rsidR="003064C7">
              <w:t>95</w:t>
            </w:r>
          </w:p>
        </w:tc>
        <w:tc>
          <w:tcPr>
            <w:tcW w:w="1733" w:type="dxa"/>
          </w:tcPr>
          <w:p w14:paraId="7D0FAF69" w14:textId="77777777" w:rsidR="00464484" w:rsidRDefault="00464484" w:rsidP="00620192">
            <w:pPr>
              <w:pStyle w:val="Tablecell"/>
              <w:keepNext/>
            </w:pPr>
          </w:p>
        </w:tc>
      </w:tr>
      <w:tr w:rsidR="00464484" w14:paraId="28400FD2" w14:textId="77777777" w:rsidTr="00620192">
        <w:tc>
          <w:tcPr>
            <w:tcW w:w="1613" w:type="dxa"/>
          </w:tcPr>
          <w:p w14:paraId="0CD6939A" w14:textId="77777777" w:rsidR="00464484" w:rsidRDefault="00464484" w:rsidP="00620192">
            <w:pPr>
              <w:pStyle w:val="Tablecell"/>
              <w:keepNext/>
            </w:pPr>
            <w:r>
              <w:t>Seller Response</w:t>
            </w:r>
          </w:p>
        </w:tc>
        <w:tc>
          <w:tcPr>
            <w:tcW w:w="4434" w:type="dxa"/>
          </w:tcPr>
          <w:p w14:paraId="1EE92129" w14:textId="3ACCDFAC" w:rsidR="00464484" w:rsidRDefault="00464484" w:rsidP="00620192">
            <w:pPr>
              <w:pStyle w:val="Tablecell"/>
              <w:keepNext/>
            </w:pPr>
            <w:r>
              <w:t xml:space="preserve">The Buyer receives a 200 response from the Seller indicating success and containing one or more </w:t>
            </w:r>
            <w:r w:rsidR="00B820C1">
              <w:t>Formatted</w:t>
            </w:r>
            <w:r>
              <w:t xml:space="preserve"> Addresses that are considered a potential match.  Each Address returned must include the Best Match attribute, </w:t>
            </w:r>
            <w:r w:rsidR="00B820C1">
              <w:t xml:space="preserve">Address Line 1 and </w:t>
            </w:r>
            <w:r>
              <w:t xml:space="preserve"> Country.  Each Address returned should contain the </w:t>
            </w:r>
            <w:r w:rsidR="00B820C1">
              <w:t>Formatted</w:t>
            </w:r>
            <w:r>
              <w:t xml:space="preserve"> Address Identifier.  </w:t>
            </w:r>
          </w:p>
        </w:tc>
        <w:tc>
          <w:tcPr>
            <w:tcW w:w="1570" w:type="dxa"/>
          </w:tcPr>
          <w:p w14:paraId="70A9EDCB" w14:textId="78CD5E2B" w:rsidR="00464484" w:rsidRDefault="00B67616" w:rsidP="00620192">
            <w:pPr>
              <w:pStyle w:val="Tablecell"/>
              <w:keepNext/>
            </w:pPr>
            <w:r>
              <w:t xml:space="preserve">MEF 79 </w:t>
            </w:r>
            <w:r>
              <w:fldChar w:fldCharType="begin"/>
            </w:r>
            <w:r>
              <w:instrText xml:space="preserve"> REF _Ref55388733 \r \h  \* MERGEFORMAT </w:instrText>
            </w:r>
            <w:r>
              <w:fldChar w:fldCharType="separate"/>
            </w:r>
            <w:r w:rsidR="00245068">
              <w:t>[5]</w:t>
            </w:r>
            <w:r>
              <w:fldChar w:fldCharType="end"/>
            </w:r>
            <w:r>
              <w:t xml:space="preserve"> </w:t>
            </w:r>
            <w:r w:rsidR="005504F3">
              <w:t xml:space="preserve">R2, </w:t>
            </w:r>
            <w:r>
              <w:t>R9, R11, R12, R15, R16, R98</w:t>
            </w:r>
          </w:p>
        </w:tc>
        <w:tc>
          <w:tcPr>
            <w:tcW w:w="1733" w:type="dxa"/>
          </w:tcPr>
          <w:p w14:paraId="42148506" w14:textId="77777777" w:rsidR="00464484" w:rsidRDefault="00464484" w:rsidP="00620192">
            <w:pPr>
              <w:pStyle w:val="Tablecell"/>
              <w:keepNext/>
            </w:pPr>
          </w:p>
        </w:tc>
      </w:tr>
    </w:tbl>
    <w:p w14:paraId="3CABC08F" w14:textId="6ECC7E35" w:rsidR="00464484" w:rsidRPr="00AC47E9" w:rsidRDefault="00464484" w:rsidP="00464484">
      <w:pPr>
        <w:pStyle w:val="Caption"/>
        <w:keepNext/>
      </w:pPr>
      <w:bookmarkStart w:id="247" w:name="_Ref58237629"/>
      <w:bookmarkStart w:id="248" w:name="_Toc58502491"/>
      <w:bookmarkStart w:id="249" w:name="_Toc58925863"/>
      <w:r>
        <w:t xml:space="preserve">Table </w:t>
      </w:r>
      <w:r w:rsidR="00572FC7">
        <w:fldChar w:fldCharType="begin"/>
      </w:r>
      <w:r w:rsidR="00572FC7">
        <w:instrText xml:space="preserve"> SEQ Table \* ARABIC </w:instrText>
      </w:r>
      <w:r w:rsidR="00572FC7">
        <w:fldChar w:fldCharType="separate"/>
      </w:r>
      <w:r w:rsidR="00245068">
        <w:rPr>
          <w:noProof/>
        </w:rPr>
        <w:t>10</w:t>
      </w:r>
      <w:r w:rsidR="00572FC7">
        <w:rPr>
          <w:noProof/>
        </w:rPr>
        <w:fldChar w:fldCharType="end"/>
      </w:r>
      <w:bookmarkEnd w:id="247"/>
      <w:r>
        <w:t xml:space="preserve"> - </w:t>
      </w:r>
      <w:r>
        <w:fldChar w:fldCharType="begin"/>
      </w:r>
      <w:r>
        <w:instrText xml:space="preserve"> REF _Ref58237598 \r \h </w:instrText>
      </w:r>
      <w:r>
        <w:fldChar w:fldCharType="separate"/>
      </w:r>
      <w:r w:rsidR="00245068">
        <w:t>[Test Case 5]</w:t>
      </w:r>
      <w:r>
        <w:fldChar w:fldCharType="end"/>
      </w:r>
      <w:r>
        <w:t xml:space="preserve"> </w:t>
      </w:r>
      <w:r w:rsidR="00263D54">
        <w:t xml:space="preserve">Formatted Address Unknown Method Positive </w:t>
      </w:r>
      <w:r>
        <w:t>Details</w:t>
      </w:r>
      <w:bookmarkEnd w:id="248"/>
      <w:bookmarkEnd w:id="249"/>
    </w:p>
    <w:p w14:paraId="6F4F1511" w14:textId="336FE95E" w:rsidR="003064C7" w:rsidRDefault="003B5C35" w:rsidP="003064C7">
      <w:pPr>
        <w:pStyle w:val="TestCase"/>
      </w:pPr>
      <w:bookmarkStart w:id="250" w:name="_Ref58238965"/>
      <w:r>
        <w:t xml:space="preserve"> </w:t>
      </w:r>
      <w:r w:rsidR="003064C7">
        <w:t xml:space="preserve">The Buyer </w:t>
      </w:r>
      <w:r w:rsidR="00D92C22">
        <w:t xml:space="preserve">and Seller </w:t>
      </w:r>
      <w:r w:rsidR="003064C7" w:rsidRPr="003064C7">
        <w:rPr>
          <w:b/>
          <w:bCs/>
        </w:rPr>
        <w:t>MUST</w:t>
      </w:r>
      <w:r w:rsidR="003064C7">
        <w:t xml:space="preserve"> complete </w:t>
      </w:r>
      <w:r w:rsidR="003064C7">
        <w:fldChar w:fldCharType="begin"/>
      </w:r>
      <w:r w:rsidR="003064C7">
        <w:instrText xml:space="preserve"> REF _Ref58238965 \r \h </w:instrText>
      </w:r>
      <w:r w:rsidR="003064C7">
        <w:fldChar w:fldCharType="separate"/>
      </w:r>
      <w:r w:rsidR="00245068">
        <w:t>[Test Case 6]</w:t>
      </w:r>
      <w:r w:rsidR="003064C7">
        <w:fldChar w:fldCharType="end"/>
      </w:r>
      <w:r w:rsidR="003064C7">
        <w:t xml:space="preserve"> as shown in </w:t>
      </w:r>
      <w:r w:rsidR="003064C7">
        <w:fldChar w:fldCharType="begin"/>
      </w:r>
      <w:r w:rsidR="003064C7">
        <w:instrText xml:space="preserve"> REF _Ref58238999 \h </w:instrText>
      </w:r>
      <w:r w:rsidR="003064C7">
        <w:fldChar w:fldCharType="separate"/>
      </w:r>
      <w:r w:rsidR="00245068">
        <w:t xml:space="preserve">Table </w:t>
      </w:r>
      <w:r w:rsidR="00245068">
        <w:rPr>
          <w:noProof/>
        </w:rPr>
        <w:t>11</w:t>
      </w:r>
      <w:r w:rsidR="003064C7">
        <w:fldChar w:fldCharType="end"/>
      </w:r>
      <w:r w:rsidR="003064C7">
        <w:t>.</w:t>
      </w:r>
      <w:bookmarkEnd w:id="250"/>
    </w:p>
    <w:p w14:paraId="47E81361" w14:textId="77777777" w:rsidR="003064C7" w:rsidRPr="0054343D" w:rsidRDefault="003064C7" w:rsidP="003064C7">
      <w:pPr>
        <w:pStyle w:val="Body"/>
        <w:keepNext/>
      </w:pPr>
    </w:p>
    <w:tbl>
      <w:tblPr>
        <w:tblStyle w:val="TableGrid"/>
        <w:tblW w:w="0" w:type="auto"/>
        <w:tblLook w:val="04A0" w:firstRow="1" w:lastRow="0" w:firstColumn="1" w:lastColumn="0" w:noHBand="0" w:noVBand="1"/>
      </w:tblPr>
      <w:tblGrid>
        <w:gridCol w:w="1613"/>
        <w:gridCol w:w="4434"/>
        <w:gridCol w:w="1570"/>
        <w:gridCol w:w="1733"/>
      </w:tblGrid>
      <w:tr w:rsidR="003064C7" w14:paraId="46F56324" w14:textId="77777777" w:rsidTr="00620192">
        <w:tc>
          <w:tcPr>
            <w:tcW w:w="1613" w:type="dxa"/>
          </w:tcPr>
          <w:p w14:paraId="2D3C40CA" w14:textId="77777777" w:rsidR="003064C7" w:rsidRDefault="003064C7" w:rsidP="00620192">
            <w:pPr>
              <w:pStyle w:val="Tableheading"/>
            </w:pPr>
            <w:r>
              <w:t xml:space="preserve"> Entity</w:t>
            </w:r>
          </w:p>
        </w:tc>
        <w:tc>
          <w:tcPr>
            <w:tcW w:w="4434" w:type="dxa"/>
          </w:tcPr>
          <w:p w14:paraId="7B8E42F8" w14:textId="77777777" w:rsidR="003064C7" w:rsidRDefault="003064C7" w:rsidP="00620192">
            <w:pPr>
              <w:pStyle w:val="Tableheading"/>
            </w:pPr>
            <w:r>
              <w:t>TC Step</w:t>
            </w:r>
          </w:p>
        </w:tc>
        <w:tc>
          <w:tcPr>
            <w:tcW w:w="1570" w:type="dxa"/>
          </w:tcPr>
          <w:p w14:paraId="1BAC3023" w14:textId="77777777" w:rsidR="003064C7" w:rsidRDefault="003064C7" w:rsidP="00620192">
            <w:pPr>
              <w:pStyle w:val="Tableheading"/>
            </w:pPr>
            <w:r>
              <w:t>Verified Requirements</w:t>
            </w:r>
          </w:p>
        </w:tc>
        <w:tc>
          <w:tcPr>
            <w:tcW w:w="1733" w:type="dxa"/>
          </w:tcPr>
          <w:p w14:paraId="37BF74EC" w14:textId="77777777" w:rsidR="003064C7" w:rsidRDefault="003064C7" w:rsidP="00620192">
            <w:pPr>
              <w:pStyle w:val="Tableheading"/>
            </w:pPr>
            <w:r>
              <w:t>Comments</w:t>
            </w:r>
          </w:p>
        </w:tc>
      </w:tr>
      <w:tr w:rsidR="003064C7" w14:paraId="5F0415A5" w14:textId="77777777" w:rsidTr="00620192">
        <w:tc>
          <w:tcPr>
            <w:tcW w:w="1613" w:type="dxa"/>
          </w:tcPr>
          <w:p w14:paraId="4EE93B03" w14:textId="77777777" w:rsidR="003064C7" w:rsidRDefault="003064C7" w:rsidP="00620192">
            <w:pPr>
              <w:pStyle w:val="Tablecell"/>
              <w:keepNext/>
            </w:pPr>
            <w:r>
              <w:t>Buyer Request</w:t>
            </w:r>
          </w:p>
        </w:tc>
        <w:tc>
          <w:tcPr>
            <w:tcW w:w="4434" w:type="dxa"/>
          </w:tcPr>
          <w:p w14:paraId="6489C13F" w14:textId="455B9E21" w:rsidR="003064C7" w:rsidRDefault="003064C7" w:rsidP="00620192">
            <w:pPr>
              <w:pStyle w:val="Tablecell"/>
              <w:keepNext/>
            </w:pPr>
            <w:r>
              <w:t>The Buyer submits a Validate Address request with the Address Type attribute of FORMATTED_ADDRESS and that includes the Formatted Address Identifier, Address Line 1</w:t>
            </w:r>
            <w:r w:rsidR="00B67616">
              <w:t>,</w:t>
            </w:r>
            <w:r>
              <w:t xml:space="preserve"> and Country.</w:t>
            </w:r>
          </w:p>
        </w:tc>
        <w:tc>
          <w:tcPr>
            <w:tcW w:w="1570" w:type="dxa"/>
          </w:tcPr>
          <w:p w14:paraId="13C781F4" w14:textId="0291493E" w:rsidR="003064C7" w:rsidRDefault="003064C7" w:rsidP="00620192">
            <w:pPr>
              <w:pStyle w:val="Tablecell"/>
              <w:keepNext/>
            </w:pPr>
            <w:r>
              <w:t xml:space="preserve">MEF 79 </w:t>
            </w:r>
            <w:r>
              <w:fldChar w:fldCharType="begin"/>
            </w:r>
            <w:r>
              <w:instrText xml:space="preserve"> REF _Ref55388733 \r \h </w:instrText>
            </w:r>
            <w:r>
              <w:fldChar w:fldCharType="separate"/>
            </w:r>
            <w:r w:rsidR="00245068">
              <w:t>[5]</w:t>
            </w:r>
            <w:r>
              <w:fldChar w:fldCharType="end"/>
            </w:r>
            <w:r>
              <w:t xml:space="preserve"> R4, R7, </w:t>
            </w:r>
            <w:r w:rsidR="00B43B1C">
              <w:t>R94</w:t>
            </w:r>
            <w:r>
              <w:t xml:space="preserve"> </w:t>
            </w:r>
          </w:p>
        </w:tc>
        <w:tc>
          <w:tcPr>
            <w:tcW w:w="1733" w:type="dxa"/>
          </w:tcPr>
          <w:p w14:paraId="67D12EFA" w14:textId="77777777" w:rsidR="003064C7" w:rsidRDefault="003064C7" w:rsidP="00620192">
            <w:pPr>
              <w:pStyle w:val="Tablecell"/>
              <w:keepNext/>
            </w:pPr>
          </w:p>
        </w:tc>
      </w:tr>
      <w:tr w:rsidR="003064C7" w14:paraId="48BC80C0" w14:textId="77777777" w:rsidTr="00620192">
        <w:tc>
          <w:tcPr>
            <w:tcW w:w="1613" w:type="dxa"/>
          </w:tcPr>
          <w:p w14:paraId="3ABF3934" w14:textId="77777777" w:rsidR="003064C7" w:rsidRDefault="003064C7" w:rsidP="00620192">
            <w:pPr>
              <w:pStyle w:val="Tablecell"/>
              <w:keepNext/>
            </w:pPr>
            <w:r>
              <w:t>Seller Response</w:t>
            </w:r>
          </w:p>
        </w:tc>
        <w:tc>
          <w:tcPr>
            <w:tcW w:w="4434" w:type="dxa"/>
          </w:tcPr>
          <w:p w14:paraId="550246B2" w14:textId="25534665" w:rsidR="003064C7" w:rsidRDefault="003064C7" w:rsidP="00620192">
            <w:pPr>
              <w:pStyle w:val="Tablecell"/>
              <w:keepNext/>
            </w:pPr>
            <w:r>
              <w:t xml:space="preserve">The Buyer receives a </w:t>
            </w:r>
            <w:r w:rsidR="00B43B1C">
              <w:t>422</w:t>
            </w:r>
            <w:r>
              <w:t xml:space="preserve"> response from the Seller indicating </w:t>
            </w:r>
            <w:r w:rsidR="00B43B1C">
              <w:t>an unexpected attribute was included in the request.</w:t>
            </w:r>
          </w:p>
        </w:tc>
        <w:tc>
          <w:tcPr>
            <w:tcW w:w="1570" w:type="dxa"/>
          </w:tcPr>
          <w:p w14:paraId="53116ADD" w14:textId="75BDB143" w:rsidR="003064C7" w:rsidRDefault="003064C7" w:rsidP="00620192">
            <w:pPr>
              <w:pStyle w:val="Tablecell"/>
              <w:keepNext/>
            </w:pPr>
            <w:r>
              <w:t xml:space="preserve">MEF 79 </w:t>
            </w:r>
            <w:r>
              <w:fldChar w:fldCharType="begin"/>
            </w:r>
            <w:r>
              <w:instrText xml:space="preserve"> REF _Ref55388733 \r \h </w:instrText>
            </w:r>
            <w:r>
              <w:fldChar w:fldCharType="separate"/>
            </w:r>
            <w:r w:rsidR="00245068">
              <w:t>[5]</w:t>
            </w:r>
            <w:r>
              <w:fldChar w:fldCharType="end"/>
            </w:r>
          </w:p>
          <w:p w14:paraId="535F0D74" w14:textId="50A4C24B" w:rsidR="003064C7" w:rsidRDefault="003064C7" w:rsidP="00620192">
            <w:pPr>
              <w:pStyle w:val="Tablecell"/>
              <w:keepNext/>
            </w:pPr>
            <w:r>
              <w:t xml:space="preserve">R9, </w:t>
            </w:r>
            <w:r w:rsidR="00B67616">
              <w:t>R14</w:t>
            </w:r>
          </w:p>
        </w:tc>
        <w:tc>
          <w:tcPr>
            <w:tcW w:w="1733" w:type="dxa"/>
          </w:tcPr>
          <w:p w14:paraId="0093FF79" w14:textId="77777777" w:rsidR="003064C7" w:rsidRDefault="003064C7" w:rsidP="00620192">
            <w:pPr>
              <w:pStyle w:val="Tablecell"/>
              <w:keepNext/>
            </w:pPr>
          </w:p>
        </w:tc>
      </w:tr>
    </w:tbl>
    <w:p w14:paraId="02A41DA5" w14:textId="6B6DF7AC" w:rsidR="003064C7" w:rsidRPr="00AC47E9" w:rsidRDefault="003064C7" w:rsidP="003064C7">
      <w:pPr>
        <w:pStyle w:val="Caption"/>
        <w:keepNext/>
      </w:pPr>
      <w:bookmarkStart w:id="251" w:name="_Ref58238999"/>
      <w:bookmarkStart w:id="252" w:name="_Toc58502492"/>
      <w:bookmarkStart w:id="253" w:name="_Toc58925864"/>
      <w:r>
        <w:t xml:space="preserve">Table </w:t>
      </w:r>
      <w:r w:rsidR="00572FC7">
        <w:fldChar w:fldCharType="begin"/>
      </w:r>
      <w:r w:rsidR="00572FC7">
        <w:instrText xml:space="preserve"> SEQ Table \* ARABIC </w:instrText>
      </w:r>
      <w:r w:rsidR="00572FC7">
        <w:fldChar w:fldCharType="separate"/>
      </w:r>
      <w:r w:rsidR="00245068">
        <w:rPr>
          <w:noProof/>
        </w:rPr>
        <w:t>11</w:t>
      </w:r>
      <w:r w:rsidR="00572FC7">
        <w:rPr>
          <w:noProof/>
        </w:rPr>
        <w:fldChar w:fldCharType="end"/>
      </w:r>
      <w:bookmarkEnd w:id="251"/>
      <w:r>
        <w:t xml:space="preserve"> - </w:t>
      </w:r>
      <w:r>
        <w:fldChar w:fldCharType="begin"/>
      </w:r>
      <w:r>
        <w:instrText xml:space="preserve"> REF _Ref58238965 \r \h </w:instrText>
      </w:r>
      <w:r>
        <w:fldChar w:fldCharType="separate"/>
      </w:r>
      <w:r w:rsidR="00245068">
        <w:t>[Test Case 6]</w:t>
      </w:r>
      <w:r>
        <w:fldChar w:fldCharType="end"/>
      </w:r>
      <w:r>
        <w:t xml:space="preserve"> </w:t>
      </w:r>
      <w:r w:rsidR="00263D54">
        <w:t xml:space="preserve">Formatted Address Unknown Method Negative </w:t>
      </w:r>
      <w:r>
        <w:t>Details</w:t>
      </w:r>
      <w:bookmarkEnd w:id="252"/>
      <w:bookmarkEnd w:id="253"/>
    </w:p>
    <w:p w14:paraId="0FDB41A1" w14:textId="0C10BC65" w:rsidR="00BD06FC" w:rsidRDefault="00BD06FC" w:rsidP="00D92C22">
      <w:pPr>
        <w:pStyle w:val="Heading3"/>
      </w:pPr>
      <w:bookmarkStart w:id="254" w:name="_Toc57893974"/>
      <w:bookmarkStart w:id="255" w:name="_Toc57894498"/>
      <w:bookmarkStart w:id="256" w:name="_Toc58502350"/>
      <w:bookmarkStart w:id="257" w:name="_Toc58925735"/>
      <w:bookmarkEnd w:id="245"/>
      <w:r>
        <w:t>Validating Formatted Address with Known ID Method</w:t>
      </w:r>
      <w:bookmarkEnd w:id="254"/>
      <w:bookmarkEnd w:id="255"/>
      <w:bookmarkEnd w:id="256"/>
      <w:bookmarkEnd w:id="257"/>
    </w:p>
    <w:p w14:paraId="0303DDD1" w14:textId="5B722301" w:rsidR="00620192" w:rsidRDefault="00620192" w:rsidP="00620192">
      <w:pPr>
        <w:pStyle w:val="Body"/>
      </w:pPr>
      <w:r>
        <w:t xml:space="preserve">The Address Validating Formatted Address with Known Method ID test cases are defined in this section.  </w:t>
      </w:r>
      <w:r w:rsidR="00A30A69">
        <w:fldChar w:fldCharType="begin"/>
      </w:r>
      <w:r w:rsidR="00A30A69">
        <w:instrText xml:space="preserve"> REF _Ref58322112 \r \h </w:instrText>
      </w:r>
      <w:r w:rsidR="00A30A69">
        <w:fldChar w:fldCharType="separate"/>
      </w:r>
      <w:r w:rsidR="00245068">
        <w:t>[Test Case 7]</w:t>
      </w:r>
      <w:r w:rsidR="00A30A69">
        <w:fldChar w:fldCharType="end"/>
      </w:r>
      <w:r w:rsidR="00A30A69">
        <w:t xml:space="preserve"> </w:t>
      </w:r>
      <w:r>
        <w:t xml:space="preserve"> is a positive test case.  </w:t>
      </w:r>
      <w:r w:rsidR="00A30A69">
        <w:fldChar w:fldCharType="begin"/>
      </w:r>
      <w:r w:rsidR="00A30A69">
        <w:instrText xml:space="preserve"> REF _Ref58322158 \r \h </w:instrText>
      </w:r>
      <w:r w:rsidR="00A30A69">
        <w:fldChar w:fldCharType="separate"/>
      </w:r>
      <w:r w:rsidR="00245068">
        <w:t>[Test Case 8]</w:t>
      </w:r>
      <w:r w:rsidR="00A30A69">
        <w:fldChar w:fldCharType="end"/>
      </w:r>
      <w:r>
        <w:t xml:space="preserve"> is a negative test case.  These test cases apply only if the Seller supports a </w:t>
      </w:r>
      <w:r w:rsidR="00D92C22">
        <w:t>Formatted</w:t>
      </w:r>
      <w:r>
        <w:t xml:space="preserve"> Address ID.</w:t>
      </w:r>
    </w:p>
    <w:p w14:paraId="46615EA9" w14:textId="58B952A1" w:rsidR="00620192" w:rsidRDefault="003B5C35" w:rsidP="00620192">
      <w:pPr>
        <w:pStyle w:val="TestCase"/>
      </w:pPr>
      <w:bookmarkStart w:id="258" w:name="_Ref58322112"/>
      <w:r>
        <w:t xml:space="preserve"> </w:t>
      </w:r>
      <w:r w:rsidR="00620192">
        <w:t xml:space="preserve">The Buyer </w:t>
      </w:r>
      <w:r w:rsidR="00D92C22">
        <w:t xml:space="preserve">and Seller </w:t>
      </w:r>
      <w:r w:rsidR="00620192" w:rsidRPr="00620192">
        <w:rPr>
          <w:b/>
          <w:bCs/>
        </w:rPr>
        <w:t>MUST</w:t>
      </w:r>
      <w:r w:rsidR="00620192">
        <w:t xml:space="preserve"> complete </w:t>
      </w:r>
      <w:r w:rsidR="00A30A69">
        <w:fldChar w:fldCharType="begin"/>
      </w:r>
      <w:r w:rsidR="00A30A69">
        <w:instrText xml:space="preserve"> REF _Ref58322112 \r \h </w:instrText>
      </w:r>
      <w:r w:rsidR="00A30A69">
        <w:fldChar w:fldCharType="separate"/>
      </w:r>
      <w:r w:rsidR="00245068">
        <w:t>[Test Case 7]</w:t>
      </w:r>
      <w:r w:rsidR="00A30A69">
        <w:fldChar w:fldCharType="end"/>
      </w:r>
      <w:r w:rsidR="00620192">
        <w:t xml:space="preserve"> as shown in</w:t>
      </w:r>
      <w:r w:rsidR="00A30A69">
        <w:t xml:space="preserve"> </w:t>
      </w:r>
      <w:r w:rsidR="00A30A69">
        <w:fldChar w:fldCharType="begin"/>
      </w:r>
      <w:r w:rsidR="00A30A69">
        <w:instrText xml:space="preserve"> REF _Ref58322219 \h </w:instrText>
      </w:r>
      <w:r w:rsidR="00A30A69">
        <w:fldChar w:fldCharType="separate"/>
      </w:r>
      <w:r w:rsidR="00245068">
        <w:t xml:space="preserve">Table </w:t>
      </w:r>
      <w:r w:rsidR="00245068">
        <w:rPr>
          <w:noProof/>
        </w:rPr>
        <w:t>12</w:t>
      </w:r>
      <w:r w:rsidR="00A30A69">
        <w:fldChar w:fldCharType="end"/>
      </w:r>
      <w:r w:rsidR="00620192">
        <w:t>.</w:t>
      </w:r>
      <w:bookmarkEnd w:id="258"/>
    </w:p>
    <w:p w14:paraId="20795B08" w14:textId="77777777" w:rsidR="00620192" w:rsidRPr="0054343D" w:rsidRDefault="00620192" w:rsidP="00620192">
      <w:pPr>
        <w:pStyle w:val="Body"/>
        <w:keepNext/>
      </w:pPr>
    </w:p>
    <w:tbl>
      <w:tblPr>
        <w:tblStyle w:val="TableGrid"/>
        <w:tblW w:w="0" w:type="auto"/>
        <w:tblLook w:val="04A0" w:firstRow="1" w:lastRow="0" w:firstColumn="1" w:lastColumn="0" w:noHBand="0" w:noVBand="1"/>
      </w:tblPr>
      <w:tblGrid>
        <w:gridCol w:w="1613"/>
        <w:gridCol w:w="4434"/>
        <w:gridCol w:w="1570"/>
        <w:gridCol w:w="1733"/>
      </w:tblGrid>
      <w:tr w:rsidR="00620192" w14:paraId="320667FA" w14:textId="77777777" w:rsidTr="00620192">
        <w:tc>
          <w:tcPr>
            <w:tcW w:w="1613" w:type="dxa"/>
          </w:tcPr>
          <w:p w14:paraId="6AA60005" w14:textId="77777777" w:rsidR="00620192" w:rsidRDefault="00620192" w:rsidP="00620192">
            <w:pPr>
              <w:pStyle w:val="Tableheading"/>
            </w:pPr>
            <w:r>
              <w:t xml:space="preserve"> Entity</w:t>
            </w:r>
          </w:p>
        </w:tc>
        <w:tc>
          <w:tcPr>
            <w:tcW w:w="4434" w:type="dxa"/>
          </w:tcPr>
          <w:p w14:paraId="7D5BAFE8" w14:textId="77777777" w:rsidR="00620192" w:rsidRDefault="00620192" w:rsidP="00620192">
            <w:pPr>
              <w:pStyle w:val="Tableheading"/>
            </w:pPr>
            <w:r>
              <w:t>TC Step</w:t>
            </w:r>
          </w:p>
        </w:tc>
        <w:tc>
          <w:tcPr>
            <w:tcW w:w="1570" w:type="dxa"/>
          </w:tcPr>
          <w:p w14:paraId="41784D4B" w14:textId="77777777" w:rsidR="00620192" w:rsidRDefault="00620192" w:rsidP="00620192">
            <w:pPr>
              <w:pStyle w:val="Tableheading"/>
            </w:pPr>
            <w:r>
              <w:t>Verified Requirements</w:t>
            </w:r>
          </w:p>
        </w:tc>
        <w:tc>
          <w:tcPr>
            <w:tcW w:w="1733" w:type="dxa"/>
          </w:tcPr>
          <w:p w14:paraId="3F3A1362" w14:textId="77777777" w:rsidR="00620192" w:rsidRDefault="00620192" w:rsidP="00620192">
            <w:pPr>
              <w:pStyle w:val="Tableheading"/>
            </w:pPr>
            <w:r>
              <w:t>Comments</w:t>
            </w:r>
          </w:p>
        </w:tc>
      </w:tr>
      <w:tr w:rsidR="00620192" w14:paraId="108F8131" w14:textId="77777777" w:rsidTr="00620192">
        <w:tc>
          <w:tcPr>
            <w:tcW w:w="1613" w:type="dxa"/>
          </w:tcPr>
          <w:p w14:paraId="3ACF9F56" w14:textId="77777777" w:rsidR="00620192" w:rsidRDefault="00620192" w:rsidP="00620192">
            <w:pPr>
              <w:pStyle w:val="Tablecell"/>
              <w:keepNext/>
            </w:pPr>
            <w:r>
              <w:t>Buyer Request</w:t>
            </w:r>
          </w:p>
        </w:tc>
        <w:tc>
          <w:tcPr>
            <w:tcW w:w="4434" w:type="dxa"/>
          </w:tcPr>
          <w:p w14:paraId="4A2084F4" w14:textId="088EF66C" w:rsidR="00620192" w:rsidRDefault="00620192" w:rsidP="00620192">
            <w:pPr>
              <w:pStyle w:val="Tablecell"/>
              <w:keepNext/>
            </w:pPr>
            <w:r>
              <w:t xml:space="preserve">The Buyer submits a Validate Address request with the Address Type attribute of </w:t>
            </w:r>
            <w:r w:rsidR="006224FE">
              <w:t>FORMATTED</w:t>
            </w:r>
            <w:r>
              <w:t>_ADDRESS and that includes Seller Address ID.</w:t>
            </w:r>
          </w:p>
        </w:tc>
        <w:tc>
          <w:tcPr>
            <w:tcW w:w="1570" w:type="dxa"/>
          </w:tcPr>
          <w:p w14:paraId="5C994EE5" w14:textId="0B224D7B" w:rsidR="00620192" w:rsidRDefault="00620192" w:rsidP="00620192">
            <w:pPr>
              <w:pStyle w:val="Tablecell"/>
              <w:keepNext/>
            </w:pPr>
            <w:r>
              <w:t xml:space="preserve">MEF 79 </w:t>
            </w:r>
            <w:r>
              <w:fldChar w:fldCharType="begin"/>
            </w:r>
            <w:r>
              <w:instrText xml:space="preserve"> REF _Ref55388733 \r \h </w:instrText>
            </w:r>
            <w:r>
              <w:fldChar w:fldCharType="separate"/>
            </w:r>
            <w:r w:rsidR="00245068">
              <w:t>[5]</w:t>
            </w:r>
            <w:r>
              <w:fldChar w:fldCharType="end"/>
            </w:r>
            <w:r>
              <w:t xml:space="preserve"> </w:t>
            </w:r>
            <w:r w:rsidR="00287AE1">
              <w:t xml:space="preserve">R4, R8, </w:t>
            </w:r>
            <w:r w:rsidR="005504F3">
              <w:t xml:space="preserve">R96, </w:t>
            </w:r>
            <w:r>
              <w:t>R9</w:t>
            </w:r>
            <w:r w:rsidR="00287AE1">
              <w:t>7</w:t>
            </w:r>
          </w:p>
        </w:tc>
        <w:tc>
          <w:tcPr>
            <w:tcW w:w="1733" w:type="dxa"/>
          </w:tcPr>
          <w:p w14:paraId="00748142" w14:textId="77777777" w:rsidR="00620192" w:rsidRDefault="00620192" w:rsidP="00620192">
            <w:pPr>
              <w:pStyle w:val="Tablecell"/>
              <w:keepNext/>
            </w:pPr>
          </w:p>
        </w:tc>
      </w:tr>
      <w:tr w:rsidR="00620192" w14:paraId="1A1C1874" w14:textId="77777777" w:rsidTr="00620192">
        <w:tc>
          <w:tcPr>
            <w:tcW w:w="1613" w:type="dxa"/>
          </w:tcPr>
          <w:p w14:paraId="6C5C01D3" w14:textId="77777777" w:rsidR="00620192" w:rsidRDefault="00620192" w:rsidP="00620192">
            <w:pPr>
              <w:pStyle w:val="Tablecell"/>
              <w:keepNext/>
            </w:pPr>
            <w:r>
              <w:t>Seller Response</w:t>
            </w:r>
          </w:p>
        </w:tc>
        <w:tc>
          <w:tcPr>
            <w:tcW w:w="4434" w:type="dxa"/>
          </w:tcPr>
          <w:p w14:paraId="20BEFCDE" w14:textId="1F88BD1E" w:rsidR="00620192" w:rsidRDefault="00620192" w:rsidP="00620192">
            <w:pPr>
              <w:pStyle w:val="Tablecell"/>
              <w:keepNext/>
            </w:pPr>
            <w:r>
              <w:t xml:space="preserve">The Buyer receives a 200 response from the Seller indicating success and containing </w:t>
            </w:r>
            <w:r w:rsidR="00287AE1">
              <w:t>one</w:t>
            </w:r>
            <w:r>
              <w:t xml:space="preserve"> </w:t>
            </w:r>
            <w:r w:rsidR="006224FE">
              <w:t>Formatted</w:t>
            </w:r>
            <w:r>
              <w:t xml:space="preserve"> Address.  </w:t>
            </w:r>
            <w:r w:rsidR="00263D54">
              <w:t>The</w:t>
            </w:r>
            <w:r>
              <w:t xml:space="preserve"> Address returned must include the Best Match attribute, </w:t>
            </w:r>
            <w:r w:rsidR="004F4182">
              <w:t>Address Line 1</w:t>
            </w:r>
            <w:r>
              <w:t xml:space="preserve">, and Country.  </w:t>
            </w:r>
            <w:r w:rsidR="00263D54">
              <w:t>The</w:t>
            </w:r>
            <w:r>
              <w:t xml:space="preserve"> Address returned must contain the </w:t>
            </w:r>
            <w:r w:rsidR="004F4182">
              <w:t>Formatted</w:t>
            </w:r>
            <w:r>
              <w:t xml:space="preserve"> Address Identifier.   </w:t>
            </w:r>
          </w:p>
        </w:tc>
        <w:tc>
          <w:tcPr>
            <w:tcW w:w="1570" w:type="dxa"/>
          </w:tcPr>
          <w:p w14:paraId="74C28A59" w14:textId="15F6DF6F" w:rsidR="004F4182" w:rsidRDefault="004F4182" w:rsidP="004F4182">
            <w:pPr>
              <w:pStyle w:val="Tablecell"/>
              <w:keepNext/>
            </w:pPr>
            <w:r>
              <w:t xml:space="preserve">MEF 79 </w:t>
            </w:r>
            <w:r>
              <w:fldChar w:fldCharType="begin"/>
            </w:r>
            <w:r>
              <w:instrText xml:space="preserve"> REF _Ref55388733 \r \h </w:instrText>
            </w:r>
            <w:r>
              <w:fldChar w:fldCharType="separate"/>
            </w:r>
            <w:r w:rsidR="00245068">
              <w:t>[5]</w:t>
            </w:r>
            <w:r>
              <w:fldChar w:fldCharType="end"/>
            </w:r>
          </w:p>
          <w:p w14:paraId="42519DAD" w14:textId="77777777" w:rsidR="00620192" w:rsidRDefault="004F4182" w:rsidP="004F4182">
            <w:pPr>
              <w:pStyle w:val="Tablecell"/>
              <w:keepNext/>
            </w:pPr>
            <w:r>
              <w:t>R9, R11, R1</w:t>
            </w:r>
            <w:r w:rsidR="00287AE1">
              <w:t>3</w:t>
            </w:r>
            <w:r>
              <w:t>, R15, R16, R98</w:t>
            </w:r>
            <w:r w:rsidR="0006374F">
              <w:t>, D8</w:t>
            </w:r>
          </w:p>
          <w:p w14:paraId="59F7A098" w14:textId="34A122D9" w:rsidR="0006374F" w:rsidRDefault="0006374F" w:rsidP="004F4182">
            <w:pPr>
              <w:pStyle w:val="Tablecell"/>
              <w:keepNext/>
            </w:pPr>
            <w:r>
              <w:t xml:space="preserve">MEF 79.0.2 </w:t>
            </w:r>
            <w:r>
              <w:fldChar w:fldCharType="begin"/>
            </w:r>
            <w:r>
              <w:instrText xml:space="preserve"> REF _Ref55388746 \r \h </w:instrText>
            </w:r>
            <w:r>
              <w:fldChar w:fldCharType="separate"/>
            </w:r>
            <w:r w:rsidR="00245068">
              <w:t>[7]</w:t>
            </w:r>
            <w:r>
              <w:fldChar w:fldCharType="end"/>
            </w:r>
            <w:r>
              <w:t xml:space="preserve"> A2-R6</w:t>
            </w:r>
          </w:p>
        </w:tc>
        <w:tc>
          <w:tcPr>
            <w:tcW w:w="1733" w:type="dxa"/>
          </w:tcPr>
          <w:p w14:paraId="0BD8E028" w14:textId="77777777" w:rsidR="00620192" w:rsidRDefault="00620192" w:rsidP="00620192">
            <w:pPr>
              <w:pStyle w:val="Tablecell"/>
              <w:keepNext/>
            </w:pPr>
          </w:p>
        </w:tc>
      </w:tr>
    </w:tbl>
    <w:p w14:paraId="42E2DD47" w14:textId="5D27F0AC" w:rsidR="00620192" w:rsidRDefault="00620192" w:rsidP="00620192">
      <w:pPr>
        <w:pStyle w:val="Caption"/>
        <w:keepNext/>
      </w:pPr>
      <w:bookmarkStart w:id="259" w:name="_Ref58322219"/>
      <w:bookmarkStart w:id="260" w:name="_Toc58502493"/>
      <w:bookmarkStart w:id="261" w:name="_Toc58925865"/>
      <w:r>
        <w:t xml:space="preserve">Table </w:t>
      </w:r>
      <w:r w:rsidR="00572FC7">
        <w:fldChar w:fldCharType="begin"/>
      </w:r>
      <w:r w:rsidR="00572FC7">
        <w:instrText xml:space="preserve"> SEQ Table \* ARABIC </w:instrText>
      </w:r>
      <w:r w:rsidR="00572FC7">
        <w:fldChar w:fldCharType="separate"/>
      </w:r>
      <w:r w:rsidR="00245068">
        <w:rPr>
          <w:noProof/>
        </w:rPr>
        <w:t>12</w:t>
      </w:r>
      <w:r w:rsidR="00572FC7">
        <w:rPr>
          <w:noProof/>
        </w:rPr>
        <w:fldChar w:fldCharType="end"/>
      </w:r>
      <w:bookmarkEnd w:id="259"/>
      <w:r>
        <w:t xml:space="preserve"> - </w:t>
      </w:r>
      <w:r w:rsidR="00A30A69">
        <w:fldChar w:fldCharType="begin"/>
      </w:r>
      <w:r w:rsidR="00A30A69">
        <w:instrText xml:space="preserve"> REF _Ref58322112 \r \h </w:instrText>
      </w:r>
      <w:r w:rsidR="00A30A69">
        <w:fldChar w:fldCharType="separate"/>
      </w:r>
      <w:r w:rsidR="00245068">
        <w:t>[Test Case 7]</w:t>
      </w:r>
      <w:r w:rsidR="00A30A69">
        <w:fldChar w:fldCharType="end"/>
      </w:r>
      <w:r>
        <w:t xml:space="preserve"> </w:t>
      </w:r>
      <w:r w:rsidR="00263D54">
        <w:t xml:space="preserve">Formatted Address Known Method Positive </w:t>
      </w:r>
      <w:r>
        <w:t>Details</w:t>
      </w:r>
      <w:bookmarkEnd w:id="260"/>
      <w:bookmarkEnd w:id="261"/>
    </w:p>
    <w:p w14:paraId="144FBD0B" w14:textId="29081489" w:rsidR="00620192" w:rsidRDefault="00620192" w:rsidP="00620192">
      <w:pPr>
        <w:pStyle w:val="TestCase"/>
      </w:pPr>
      <w:r>
        <w:t xml:space="preserve"> </w:t>
      </w:r>
      <w:bookmarkStart w:id="262" w:name="_Ref58322158"/>
      <w:r>
        <w:t xml:space="preserve">The Buyer </w:t>
      </w:r>
      <w:r w:rsidR="00D92C22">
        <w:t xml:space="preserve">and Seller </w:t>
      </w:r>
      <w:r w:rsidRPr="00D3069B">
        <w:rPr>
          <w:b/>
          <w:bCs/>
        </w:rPr>
        <w:t>MUST</w:t>
      </w:r>
      <w:r>
        <w:t xml:space="preserve"> complete </w:t>
      </w:r>
      <w:r w:rsidR="00A30A69">
        <w:fldChar w:fldCharType="begin"/>
      </w:r>
      <w:r w:rsidR="00A30A69">
        <w:instrText xml:space="preserve"> REF _Ref58322158 \r \h </w:instrText>
      </w:r>
      <w:r w:rsidR="00A30A69">
        <w:fldChar w:fldCharType="separate"/>
      </w:r>
      <w:r w:rsidR="00245068">
        <w:t>[Test Case 8]</w:t>
      </w:r>
      <w:r w:rsidR="00A30A69">
        <w:fldChar w:fldCharType="end"/>
      </w:r>
      <w:r>
        <w:t xml:space="preserve"> as shown in</w:t>
      </w:r>
      <w:r w:rsidR="00A30A69">
        <w:t xml:space="preserve"> </w:t>
      </w:r>
      <w:r w:rsidR="00A30A69">
        <w:fldChar w:fldCharType="begin"/>
      </w:r>
      <w:r w:rsidR="00A30A69">
        <w:instrText xml:space="preserve"> REF _Ref58322231 \h </w:instrText>
      </w:r>
      <w:r w:rsidR="00A30A69">
        <w:fldChar w:fldCharType="separate"/>
      </w:r>
      <w:r w:rsidR="00245068">
        <w:t xml:space="preserve">Table </w:t>
      </w:r>
      <w:r w:rsidR="00245068">
        <w:rPr>
          <w:noProof/>
        </w:rPr>
        <w:t>13</w:t>
      </w:r>
      <w:r w:rsidR="00A30A69">
        <w:fldChar w:fldCharType="end"/>
      </w:r>
      <w:r>
        <w:t>.</w:t>
      </w:r>
      <w:bookmarkEnd w:id="262"/>
    </w:p>
    <w:tbl>
      <w:tblPr>
        <w:tblStyle w:val="TableGrid"/>
        <w:tblW w:w="0" w:type="auto"/>
        <w:tblLook w:val="04A0" w:firstRow="1" w:lastRow="0" w:firstColumn="1" w:lastColumn="0" w:noHBand="0" w:noVBand="1"/>
      </w:tblPr>
      <w:tblGrid>
        <w:gridCol w:w="1613"/>
        <w:gridCol w:w="4434"/>
        <w:gridCol w:w="1570"/>
        <w:gridCol w:w="1733"/>
      </w:tblGrid>
      <w:tr w:rsidR="00620192" w14:paraId="38CAFA4C" w14:textId="77777777" w:rsidTr="00620192">
        <w:tc>
          <w:tcPr>
            <w:tcW w:w="1613" w:type="dxa"/>
          </w:tcPr>
          <w:p w14:paraId="67C62A10" w14:textId="77777777" w:rsidR="00620192" w:rsidRDefault="00620192" w:rsidP="00620192">
            <w:pPr>
              <w:pStyle w:val="Tableheading"/>
            </w:pPr>
            <w:r>
              <w:lastRenderedPageBreak/>
              <w:t>Entity</w:t>
            </w:r>
          </w:p>
        </w:tc>
        <w:tc>
          <w:tcPr>
            <w:tcW w:w="4434" w:type="dxa"/>
          </w:tcPr>
          <w:p w14:paraId="384892D0" w14:textId="77777777" w:rsidR="00620192" w:rsidRDefault="00620192" w:rsidP="00620192">
            <w:pPr>
              <w:pStyle w:val="Tableheading"/>
            </w:pPr>
            <w:r>
              <w:t>TC Step</w:t>
            </w:r>
          </w:p>
        </w:tc>
        <w:tc>
          <w:tcPr>
            <w:tcW w:w="1570" w:type="dxa"/>
          </w:tcPr>
          <w:p w14:paraId="5334F7B9" w14:textId="77777777" w:rsidR="00620192" w:rsidRDefault="00620192" w:rsidP="00620192">
            <w:pPr>
              <w:pStyle w:val="Tableheading"/>
            </w:pPr>
            <w:r>
              <w:t>Verified Requirements</w:t>
            </w:r>
          </w:p>
        </w:tc>
        <w:tc>
          <w:tcPr>
            <w:tcW w:w="1733" w:type="dxa"/>
          </w:tcPr>
          <w:p w14:paraId="32105CF5" w14:textId="77777777" w:rsidR="00620192" w:rsidRDefault="00620192" w:rsidP="00620192">
            <w:pPr>
              <w:pStyle w:val="Tableheading"/>
            </w:pPr>
            <w:r>
              <w:t>Comments</w:t>
            </w:r>
          </w:p>
        </w:tc>
      </w:tr>
      <w:tr w:rsidR="00620192" w14:paraId="1831DD29" w14:textId="77777777" w:rsidTr="00620192">
        <w:tc>
          <w:tcPr>
            <w:tcW w:w="1613" w:type="dxa"/>
          </w:tcPr>
          <w:p w14:paraId="5DF10089" w14:textId="77777777" w:rsidR="00620192" w:rsidRDefault="00620192" w:rsidP="00620192">
            <w:pPr>
              <w:pStyle w:val="Tablecell"/>
              <w:keepNext/>
            </w:pPr>
            <w:r>
              <w:t>Buyer Request</w:t>
            </w:r>
          </w:p>
        </w:tc>
        <w:tc>
          <w:tcPr>
            <w:tcW w:w="4434" w:type="dxa"/>
          </w:tcPr>
          <w:p w14:paraId="01AE7A30" w14:textId="37D5A9F7" w:rsidR="00620192" w:rsidRDefault="00620192" w:rsidP="00620192">
            <w:pPr>
              <w:pStyle w:val="Tablecell"/>
              <w:keepNext/>
            </w:pPr>
            <w:r>
              <w:t xml:space="preserve">The Buyer submits a Validate Address request with the Address Type attribute of </w:t>
            </w:r>
            <w:r w:rsidR="004F4182">
              <w:t>FORMATTED</w:t>
            </w:r>
            <w:r>
              <w:t xml:space="preserve">_ADDRESS that includes Seller Address ID and the </w:t>
            </w:r>
            <w:r w:rsidR="004F4182">
              <w:t>Address Line 1</w:t>
            </w:r>
            <w:r>
              <w:t>.</w:t>
            </w:r>
          </w:p>
        </w:tc>
        <w:tc>
          <w:tcPr>
            <w:tcW w:w="1570" w:type="dxa"/>
          </w:tcPr>
          <w:p w14:paraId="1D9244ED" w14:textId="66D3F625" w:rsidR="00620192" w:rsidRDefault="004F4182" w:rsidP="00620192">
            <w:pPr>
              <w:pStyle w:val="Tablecell"/>
              <w:keepNext/>
            </w:pPr>
            <w:r>
              <w:t xml:space="preserve">MEF 79 </w:t>
            </w:r>
            <w:r>
              <w:fldChar w:fldCharType="begin"/>
            </w:r>
            <w:r>
              <w:instrText xml:space="preserve"> REF _Ref55388733 \r \h </w:instrText>
            </w:r>
            <w:r>
              <w:fldChar w:fldCharType="separate"/>
            </w:r>
            <w:r w:rsidR="00245068">
              <w:t>[5]</w:t>
            </w:r>
            <w:r>
              <w:fldChar w:fldCharType="end"/>
            </w:r>
            <w:r>
              <w:t xml:space="preserve"> </w:t>
            </w:r>
            <w:r w:rsidR="00610908">
              <w:t xml:space="preserve">R4, R8, </w:t>
            </w:r>
            <w:r w:rsidR="005504F3">
              <w:t xml:space="preserve">R96, </w:t>
            </w:r>
            <w:r>
              <w:t>R97</w:t>
            </w:r>
          </w:p>
        </w:tc>
        <w:tc>
          <w:tcPr>
            <w:tcW w:w="1733" w:type="dxa"/>
          </w:tcPr>
          <w:p w14:paraId="0F6B0880" w14:textId="77777777" w:rsidR="00620192" w:rsidRDefault="00620192" w:rsidP="00620192">
            <w:pPr>
              <w:pStyle w:val="Tablecell"/>
              <w:keepNext/>
            </w:pPr>
          </w:p>
        </w:tc>
      </w:tr>
      <w:tr w:rsidR="00620192" w14:paraId="7BF6717F" w14:textId="77777777" w:rsidTr="00620192">
        <w:tc>
          <w:tcPr>
            <w:tcW w:w="1613" w:type="dxa"/>
          </w:tcPr>
          <w:p w14:paraId="4BFE2C62" w14:textId="77777777" w:rsidR="00620192" w:rsidRDefault="00620192" w:rsidP="00620192">
            <w:pPr>
              <w:pStyle w:val="Tablecell"/>
              <w:keepNext/>
            </w:pPr>
            <w:r>
              <w:t>Seller Response</w:t>
            </w:r>
          </w:p>
        </w:tc>
        <w:tc>
          <w:tcPr>
            <w:tcW w:w="4434" w:type="dxa"/>
          </w:tcPr>
          <w:p w14:paraId="70F9982C" w14:textId="77777777" w:rsidR="00620192" w:rsidRDefault="00620192" w:rsidP="00620192">
            <w:pPr>
              <w:pStyle w:val="Tablecell"/>
              <w:keepNext/>
            </w:pPr>
            <w:r>
              <w:t>The Buyer receives a 422 response from the Seller.</w:t>
            </w:r>
          </w:p>
        </w:tc>
        <w:tc>
          <w:tcPr>
            <w:tcW w:w="1570" w:type="dxa"/>
          </w:tcPr>
          <w:p w14:paraId="28C4B585" w14:textId="748E309C" w:rsidR="004F4182" w:rsidRDefault="004F4182" w:rsidP="004F4182">
            <w:pPr>
              <w:pStyle w:val="Tablecell"/>
              <w:keepNext/>
            </w:pPr>
            <w:r>
              <w:t xml:space="preserve">MEF 79 </w:t>
            </w:r>
            <w:r>
              <w:fldChar w:fldCharType="begin"/>
            </w:r>
            <w:r>
              <w:instrText xml:space="preserve"> REF _Ref55388733 \r \h </w:instrText>
            </w:r>
            <w:r>
              <w:fldChar w:fldCharType="separate"/>
            </w:r>
            <w:r w:rsidR="00245068">
              <w:t>[5]</w:t>
            </w:r>
            <w:r>
              <w:fldChar w:fldCharType="end"/>
            </w:r>
          </w:p>
          <w:p w14:paraId="324FB164" w14:textId="410E30B0" w:rsidR="00620192" w:rsidRDefault="004F4182" w:rsidP="004F4182">
            <w:pPr>
              <w:pStyle w:val="Tablecell"/>
              <w:keepNext/>
            </w:pPr>
            <w:r>
              <w:t xml:space="preserve">R9, </w:t>
            </w:r>
            <w:r w:rsidR="00610908">
              <w:t>R14</w:t>
            </w:r>
          </w:p>
        </w:tc>
        <w:tc>
          <w:tcPr>
            <w:tcW w:w="1733" w:type="dxa"/>
          </w:tcPr>
          <w:p w14:paraId="36552843" w14:textId="77777777" w:rsidR="00620192" w:rsidRDefault="00620192" w:rsidP="00620192">
            <w:pPr>
              <w:pStyle w:val="Tablecell"/>
              <w:keepNext/>
            </w:pPr>
          </w:p>
        </w:tc>
      </w:tr>
    </w:tbl>
    <w:p w14:paraId="386D0934" w14:textId="2AAD73A4" w:rsidR="00620192" w:rsidRDefault="00620192" w:rsidP="00620192">
      <w:pPr>
        <w:pStyle w:val="Caption"/>
        <w:keepNext/>
      </w:pPr>
      <w:bookmarkStart w:id="263" w:name="_Ref58322231"/>
      <w:bookmarkStart w:id="264" w:name="_Toc58502494"/>
      <w:bookmarkStart w:id="265" w:name="_Toc58925866"/>
      <w:r>
        <w:t xml:space="preserve">Table </w:t>
      </w:r>
      <w:r w:rsidR="00572FC7">
        <w:fldChar w:fldCharType="begin"/>
      </w:r>
      <w:r w:rsidR="00572FC7">
        <w:instrText xml:space="preserve"> SEQ Table \* ARABIC </w:instrText>
      </w:r>
      <w:r w:rsidR="00572FC7">
        <w:fldChar w:fldCharType="separate"/>
      </w:r>
      <w:r w:rsidR="00245068">
        <w:rPr>
          <w:noProof/>
        </w:rPr>
        <w:t>13</w:t>
      </w:r>
      <w:r w:rsidR="00572FC7">
        <w:rPr>
          <w:noProof/>
        </w:rPr>
        <w:fldChar w:fldCharType="end"/>
      </w:r>
      <w:bookmarkEnd w:id="263"/>
      <w:r>
        <w:t xml:space="preserve"> - </w:t>
      </w:r>
      <w:r w:rsidR="00A30A69">
        <w:fldChar w:fldCharType="begin"/>
      </w:r>
      <w:r w:rsidR="00A30A69">
        <w:instrText xml:space="preserve"> REF _Ref58322158 \r \h </w:instrText>
      </w:r>
      <w:r w:rsidR="00A30A69">
        <w:fldChar w:fldCharType="separate"/>
      </w:r>
      <w:r w:rsidR="00245068">
        <w:t>[Test Case 8]</w:t>
      </w:r>
      <w:r w:rsidR="00A30A69">
        <w:fldChar w:fldCharType="end"/>
      </w:r>
      <w:r>
        <w:t xml:space="preserve"> </w:t>
      </w:r>
      <w:r w:rsidR="00C24B09">
        <w:t xml:space="preserve">Formatted Address Known Method Negative </w:t>
      </w:r>
      <w:r>
        <w:t>Details</w:t>
      </w:r>
      <w:bookmarkEnd w:id="264"/>
      <w:bookmarkEnd w:id="265"/>
    </w:p>
    <w:p w14:paraId="7D4AE52E" w14:textId="380D1102" w:rsidR="00D92C22" w:rsidRDefault="00D92C22" w:rsidP="00D92C22">
      <w:pPr>
        <w:pStyle w:val="Heading3"/>
      </w:pPr>
      <w:bookmarkStart w:id="266" w:name="_Toc57893975"/>
      <w:bookmarkStart w:id="267" w:name="_Toc57894499"/>
      <w:bookmarkStart w:id="268" w:name="_Toc58502351"/>
      <w:bookmarkStart w:id="269" w:name="_Toc58925736"/>
      <w:r>
        <w:t xml:space="preserve">Validating Geographic Address </w:t>
      </w:r>
      <w:r w:rsidR="00323E9D">
        <w:t>Acronym</w:t>
      </w:r>
      <w:r>
        <w:t xml:space="preserve"> with Unknow ID Method</w:t>
      </w:r>
      <w:bookmarkEnd w:id="269"/>
    </w:p>
    <w:p w14:paraId="63A0CE3D" w14:textId="2B58A020" w:rsidR="00323E9D" w:rsidRDefault="00323E9D" w:rsidP="00323E9D">
      <w:pPr>
        <w:pStyle w:val="Body"/>
      </w:pPr>
      <w:r>
        <w:t xml:space="preserve">The Address Validating Geographic Address Identifier with Known Method ID test cases are defined in this section.  </w:t>
      </w:r>
      <w:r>
        <w:fldChar w:fldCharType="begin"/>
      </w:r>
      <w:r>
        <w:instrText xml:space="preserve"> REF _Ref58325061 \r \h </w:instrText>
      </w:r>
      <w:r>
        <w:fldChar w:fldCharType="separate"/>
      </w:r>
      <w:r w:rsidR="00245068">
        <w:t>[Test Case 11]</w:t>
      </w:r>
      <w:r>
        <w:fldChar w:fldCharType="end"/>
      </w:r>
      <w:r>
        <w:t xml:space="preserve">  is a positive test case.  </w:t>
      </w:r>
      <w:r>
        <w:fldChar w:fldCharType="begin"/>
      </w:r>
      <w:r>
        <w:instrText xml:space="preserve"> REF _Ref58325104 \r \h </w:instrText>
      </w:r>
      <w:r>
        <w:fldChar w:fldCharType="separate"/>
      </w:r>
      <w:r w:rsidR="00245068">
        <w:t>[Test Case 12]</w:t>
      </w:r>
      <w:r>
        <w:fldChar w:fldCharType="end"/>
      </w:r>
      <w:r>
        <w:t xml:space="preserve"> is a negative test case.  </w:t>
      </w:r>
    </w:p>
    <w:p w14:paraId="34C766D0" w14:textId="5591BE28" w:rsidR="00323E9D" w:rsidRDefault="003B5C35" w:rsidP="00323E9D">
      <w:pPr>
        <w:pStyle w:val="TestCase"/>
      </w:pPr>
      <w:bookmarkStart w:id="270" w:name="_Ref58841171"/>
      <w:r>
        <w:t xml:space="preserve"> </w:t>
      </w:r>
      <w:r w:rsidR="00323E9D">
        <w:t xml:space="preserve">The Buyer AND Seller </w:t>
      </w:r>
      <w:r w:rsidR="00323E9D" w:rsidRPr="00323E9D">
        <w:rPr>
          <w:b/>
          <w:bCs/>
        </w:rPr>
        <w:t>MUST</w:t>
      </w:r>
      <w:r w:rsidR="00323E9D">
        <w:t xml:space="preserve"> complete </w:t>
      </w:r>
      <w:bookmarkStart w:id="271" w:name="_Hlk58842464"/>
      <w:r w:rsidR="00323E9D">
        <w:fldChar w:fldCharType="begin"/>
      </w:r>
      <w:r w:rsidR="00323E9D">
        <w:instrText xml:space="preserve"> REF _Ref58841171 \r \h </w:instrText>
      </w:r>
      <w:r w:rsidR="00323E9D">
        <w:fldChar w:fldCharType="separate"/>
      </w:r>
      <w:r w:rsidR="00245068">
        <w:t>[Test Case 9]</w:t>
      </w:r>
      <w:r w:rsidR="00323E9D">
        <w:fldChar w:fldCharType="end"/>
      </w:r>
      <w:bookmarkEnd w:id="271"/>
      <w:r w:rsidR="00323E9D">
        <w:t xml:space="preserve"> as shown in </w:t>
      </w:r>
      <w:r w:rsidR="00323E9D">
        <w:fldChar w:fldCharType="begin"/>
      </w:r>
      <w:r w:rsidR="00323E9D">
        <w:instrText xml:space="preserve"> REF _Ref58841331 \h </w:instrText>
      </w:r>
      <w:r w:rsidR="00323E9D">
        <w:fldChar w:fldCharType="separate"/>
      </w:r>
      <w:r w:rsidR="00245068">
        <w:t xml:space="preserve">Table </w:t>
      </w:r>
      <w:r w:rsidR="00245068">
        <w:rPr>
          <w:noProof/>
        </w:rPr>
        <w:t>14</w:t>
      </w:r>
      <w:r w:rsidR="00323E9D">
        <w:fldChar w:fldCharType="end"/>
      </w:r>
      <w:r w:rsidR="00323E9D">
        <w:t>.</w:t>
      </w:r>
      <w:bookmarkEnd w:id="270"/>
    </w:p>
    <w:p w14:paraId="6E3F3F28" w14:textId="77777777" w:rsidR="00323E9D" w:rsidRDefault="00323E9D" w:rsidP="00323E9D">
      <w:pPr>
        <w:pStyle w:val="Body"/>
      </w:pPr>
    </w:p>
    <w:tbl>
      <w:tblPr>
        <w:tblStyle w:val="TableGrid"/>
        <w:tblW w:w="0" w:type="auto"/>
        <w:tblLook w:val="04A0" w:firstRow="1" w:lastRow="0" w:firstColumn="1" w:lastColumn="0" w:noHBand="0" w:noVBand="1"/>
      </w:tblPr>
      <w:tblGrid>
        <w:gridCol w:w="1613"/>
        <w:gridCol w:w="4434"/>
        <w:gridCol w:w="1570"/>
        <w:gridCol w:w="1733"/>
      </w:tblGrid>
      <w:tr w:rsidR="00323E9D" w14:paraId="7323C8EC" w14:textId="77777777" w:rsidTr="00314486">
        <w:tc>
          <w:tcPr>
            <w:tcW w:w="1613" w:type="dxa"/>
          </w:tcPr>
          <w:p w14:paraId="1B6FD34C" w14:textId="77777777" w:rsidR="00323E9D" w:rsidRDefault="00323E9D" w:rsidP="00314486">
            <w:pPr>
              <w:pStyle w:val="Tableheading"/>
            </w:pPr>
            <w:r>
              <w:t>Entity</w:t>
            </w:r>
          </w:p>
        </w:tc>
        <w:tc>
          <w:tcPr>
            <w:tcW w:w="4434" w:type="dxa"/>
          </w:tcPr>
          <w:p w14:paraId="2C09C0A2" w14:textId="77777777" w:rsidR="00323E9D" w:rsidRDefault="00323E9D" w:rsidP="00314486">
            <w:pPr>
              <w:pStyle w:val="Tableheading"/>
            </w:pPr>
            <w:r>
              <w:t>TC Step</w:t>
            </w:r>
          </w:p>
        </w:tc>
        <w:tc>
          <w:tcPr>
            <w:tcW w:w="1570" w:type="dxa"/>
          </w:tcPr>
          <w:p w14:paraId="0D2FDF45" w14:textId="77777777" w:rsidR="00323E9D" w:rsidRDefault="00323E9D" w:rsidP="00314486">
            <w:pPr>
              <w:pStyle w:val="Tableheading"/>
            </w:pPr>
            <w:r>
              <w:t>Verified Requirements</w:t>
            </w:r>
          </w:p>
        </w:tc>
        <w:tc>
          <w:tcPr>
            <w:tcW w:w="1733" w:type="dxa"/>
          </w:tcPr>
          <w:p w14:paraId="00951A6F" w14:textId="77777777" w:rsidR="00323E9D" w:rsidRDefault="00323E9D" w:rsidP="00314486">
            <w:pPr>
              <w:pStyle w:val="Tableheading"/>
            </w:pPr>
            <w:r>
              <w:t>Comments</w:t>
            </w:r>
          </w:p>
        </w:tc>
      </w:tr>
      <w:tr w:rsidR="00323E9D" w14:paraId="5FC2C3C6" w14:textId="77777777" w:rsidTr="00314486">
        <w:tc>
          <w:tcPr>
            <w:tcW w:w="1613" w:type="dxa"/>
          </w:tcPr>
          <w:p w14:paraId="3EDFF335" w14:textId="77777777" w:rsidR="00323E9D" w:rsidRDefault="00323E9D" w:rsidP="00314486">
            <w:pPr>
              <w:pStyle w:val="Tablecell"/>
              <w:keepNext/>
            </w:pPr>
            <w:r>
              <w:t>Buyer Request</w:t>
            </w:r>
          </w:p>
        </w:tc>
        <w:tc>
          <w:tcPr>
            <w:tcW w:w="4434" w:type="dxa"/>
          </w:tcPr>
          <w:p w14:paraId="308205CE" w14:textId="12A75712" w:rsidR="00323E9D" w:rsidRDefault="00323E9D" w:rsidP="00314486">
            <w:pPr>
              <w:pStyle w:val="Tablecell"/>
              <w:keepNext/>
            </w:pPr>
            <w:r>
              <w:t>The Buyer submits a Validate Address request with the Address Type attribute of GEOGRAPHIC_ADDRESS_ACRONYM and that includes the Geographic Address Acronym, and Administrative Authority.</w:t>
            </w:r>
          </w:p>
        </w:tc>
        <w:tc>
          <w:tcPr>
            <w:tcW w:w="1570" w:type="dxa"/>
          </w:tcPr>
          <w:p w14:paraId="0725899B" w14:textId="62937C3E" w:rsidR="00323E9D" w:rsidRDefault="00323E9D" w:rsidP="00314486">
            <w:pPr>
              <w:pStyle w:val="Tablecell"/>
              <w:keepNext/>
            </w:pPr>
            <w:r>
              <w:t xml:space="preserve">MEF 79 </w:t>
            </w:r>
            <w:r>
              <w:fldChar w:fldCharType="begin"/>
            </w:r>
            <w:r>
              <w:instrText xml:space="preserve"> REF _Ref55388733 \r \h </w:instrText>
            </w:r>
            <w:r>
              <w:fldChar w:fldCharType="separate"/>
            </w:r>
            <w:r w:rsidR="00245068">
              <w:t>[5]</w:t>
            </w:r>
            <w:r>
              <w:fldChar w:fldCharType="end"/>
            </w:r>
            <w:r>
              <w:t xml:space="preserve"> R4</w:t>
            </w:r>
          </w:p>
          <w:p w14:paraId="461CA3A6" w14:textId="08D61CF4" w:rsidR="00323E9D" w:rsidRDefault="00323E9D" w:rsidP="00314486">
            <w:pPr>
              <w:pStyle w:val="Tablecell"/>
              <w:keepNext/>
            </w:pPr>
            <w:r>
              <w:t xml:space="preserve">MEF 79.0.2 </w:t>
            </w:r>
            <w:r>
              <w:fldChar w:fldCharType="begin"/>
            </w:r>
            <w:r>
              <w:instrText xml:space="preserve"> REF _Ref55388746 \r \h </w:instrText>
            </w:r>
            <w:r>
              <w:fldChar w:fldCharType="separate"/>
            </w:r>
            <w:r w:rsidR="00245068">
              <w:t>[7]</w:t>
            </w:r>
            <w:r>
              <w:fldChar w:fldCharType="end"/>
            </w:r>
            <w:r>
              <w:t xml:space="preserve"> A2-R3, A2-R9</w:t>
            </w:r>
          </w:p>
        </w:tc>
        <w:tc>
          <w:tcPr>
            <w:tcW w:w="1733" w:type="dxa"/>
          </w:tcPr>
          <w:p w14:paraId="53BEF4D0" w14:textId="77777777" w:rsidR="00323E9D" w:rsidRDefault="00323E9D" w:rsidP="00314486">
            <w:pPr>
              <w:pStyle w:val="Tablecell"/>
              <w:keepNext/>
            </w:pPr>
          </w:p>
        </w:tc>
      </w:tr>
      <w:tr w:rsidR="00323E9D" w14:paraId="2F3CA0CA" w14:textId="77777777" w:rsidTr="00314486">
        <w:tc>
          <w:tcPr>
            <w:tcW w:w="1613" w:type="dxa"/>
          </w:tcPr>
          <w:p w14:paraId="4DDD7891" w14:textId="77777777" w:rsidR="00323E9D" w:rsidRDefault="00323E9D" w:rsidP="00314486">
            <w:pPr>
              <w:pStyle w:val="Tablecell"/>
              <w:keepNext/>
            </w:pPr>
            <w:r>
              <w:t>Seller Response</w:t>
            </w:r>
          </w:p>
        </w:tc>
        <w:tc>
          <w:tcPr>
            <w:tcW w:w="4434" w:type="dxa"/>
          </w:tcPr>
          <w:p w14:paraId="44673342" w14:textId="77777777" w:rsidR="00323E9D" w:rsidRDefault="00323E9D" w:rsidP="00314486">
            <w:pPr>
              <w:pStyle w:val="Tablecell"/>
              <w:keepNext/>
            </w:pPr>
            <w:r>
              <w:t xml:space="preserve">The Buyer receives a 200 response from the Seller indicating success and containing one Geographic Address Identifier.  The Address returned must include the Best Match attribute, Geographic Address Identifier ID and Administrative Authority.   </w:t>
            </w:r>
          </w:p>
        </w:tc>
        <w:tc>
          <w:tcPr>
            <w:tcW w:w="1570" w:type="dxa"/>
          </w:tcPr>
          <w:p w14:paraId="462649FC" w14:textId="33F0B3E6" w:rsidR="00323E9D" w:rsidRDefault="00323E9D" w:rsidP="00314486">
            <w:pPr>
              <w:pStyle w:val="Tablecell"/>
              <w:keepNext/>
            </w:pPr>
            <w:r>
              <w:t xml:space="preserve">MEF 79 </w:t>
            </w:r>
            <w:r>
              <w:fldChar w:fldCharType="begin"/>
            </w:r>
            <w:r>
              <w:instrText xml:space="preserve"> REF _Ref55388733 \r \h </w:instrText>
            </w:r>
            <w:r>
              <w:fldChar w:fldCharType="separate"/>
            </w:r>
            <w:r w:rsidR="00245068">
              <w:t>[5]</w:t>
            </w:r>
            <w:r>
              <w:fldChar w:fldCharType="end"/>
            </w:r>
          </w:p>
          <w:p w14:paraId="45F12EAD" w14:textId="77777777" w:rsidR="00323E9D" w:rsidRDefault="00323E9D" w:rsidP="00314486">
            <w:pPr>
              <w:pStyle w:val="Tablecell"/>
              <w:keepNext/>
            </w:pPr>
            <w:r>
              <w:t>R9, R15, R16</w:t>
            </w:r>
          </w:p>
          <w:p w14:paraId="50986C6D" w14:textId="075C9010" w:rsidR="00323E9D" w:rsidRDefault="00323E9D" w:rsidP="00314486">
            <w:pPr>
              <w:pStyle w:val="Tablecell"/>
              <w:keepNext/>
            </w:pPr>
            <w:r>
              <w:t xml:space="preserve">MEF 79.0.2 </w:t>
            </w:r>
            <w:r>
              <w:fldChar w:fldCharType="begin"/>
            </w:r>
            <w:r>
              <w:instrText xml:space="preserve"> REF _Ref55388746 \r \h </w:instrText>
            </w:r>
            <w:r>
              <w:fldChar w:fldCharType="separate"/>
            </w:r>
            <w:r w:rsidR="00245068">
              <w:t>[7]</w:t>
            </w:r>
            <w:r>
              <w:fldChar w:fldCharType="end"/>
            </w:r>
            <w:r>
              <w:t xml:space="preserve"> A2-R6, A2-R11</w:t>
            </w:r>
          </w:p>
        </w:tc>
        <w:tc>
          <w:tcPr>
            <w:tcW w:w="1733" w:type="dxa"/>
          </w:tcPr>
          <w:p w14:paraId="028479AD" w14:textId="77777777" w:rsidR="00323E9D" w:rsidRDefault="00323E9D" w:rsidP="00314486">
            <w:pPr>
              <w:pStyle w:val="Tablecell"/>
              <w:keepNext/>
            </w:pPr>
          </w:p>
        </w:tc>
      </w:tr>
    </w:tbl>
    <w:p w14:paraId="1EB450D3" w14:textId="3930659C" w:rsidR="00D92C22" w:rsidRDefault="00323E9D" w:rsidP="00323E9D">
      <w:pPr>
        <w:pStyle w:val="Caption"/>
      </w:pPr>
      <w:bookmarkStart w:id="272" w:name="_Ref58841331"/>
      <w:bookmarkStart w:id="273" w:name="_Toc58925867"/>
      <w:r>
        <w:t xml:space="preserve">Table </w:t>
      </w:r>
      <w:r>
        <w:fldChar w:fldCharType="begin"/>
      </w:r>
      <w:r>
        <w:instrText xml:space="preserve"> SEQ Table \* ARABIC </w:instrText>
      </w:r>
      <w:r>
        <w:fldChar w:fldCharType="separate"/>
      </w:r>
      <w:r w:rsidR="00245068">
        <w:rPr>
          <w:noProof/>
        </w:rPr>
        <w:t>14</w:t>
      </w:r>
      <w:r>
        <w:fldChar w:fldCharType="end"/>
      </w:r>
      <w:bookmarkEnd w:id="272"/>
      <w:r>
        <w:t xml:space="preserve"> – </w:t>
      </w:r>
      <w:r w:rsidR="0018583D">
        <w:fldChar w:fldCharType="begin"/>
      </w:r>
      <w:r w:rsidR="0018583D">
        <w:instrText xml:space="preserve"> REF _Ref58841171 \r \h </w:instrText>
      </w:r>
      <w:r w:rsidR="0018583D">
        <w:fldChar w:fldCharType="separate"/>
      </w:r>
      <w:r w:rsidR="00245068">
        <w:t>[Test Case 9]</w:t>
      </w:r>
      <w:r w:rsidR="0018583D">
        <w:fldChar w:fldCharType="end"/>
      </w:r>
      <w:r w:rsidR="0018583D">
        <w:t xml:space="preserve"> </w:t>
      </w:r>
      <w:r>
        <w:t>Geographic Address Acronym Unknown ID Positive Details</w:t>
      </w:r>
      <w:bookmarkEnd w:id="273"/>
    </w:p>
    <w:p w14:paraId="281D577B" w14:textId="5B656765" w:rsidR="00323E9D" w:rsidRDefault="00323E9D" w:rsidP="00323E9D">
      <w:pPr>
        <w:pStyle w:val="TestCase"/>
      </w:pPr>
      <w:r>
        <w:t xml:space="preserve"> </w:t>
      </w:r>
      <w:bookmarkStart w:id="274" w:name="_Ref58841249"/>
      <w:bookmarkStart w:id="275" w:name="_Ref58842640"/>
      <w:r>
        <w:t xml:space="preserve">The Buyer and Seller </w:t>
      </w:r>
      <w:r w:rsidRPr="00323E9D">
        <w:rPr>
          <w:b/>
          <w:bCs/>
        </w:rPr>
        <w:t>MUST</w:t>
      </w:r>
      <w:r>
        <w:t xml:space="preserve"> complete </w:t>
      </w:r>
      <w:r>
        <w:fldChar w:fldCharType="begin"/>
      </w:r>
      <w:r>
        <w:instrText xml:space="preserve"> REF _Ref58841249 \r \h </w:instrText>
      </w:r>
      <w:r>
        <w:fldChar w:fldCharType="separate"/>
      </w:r>
      <w:r w:rsidR="00245068">
        <w:t>[Test Case 10]</w:t>
      </w:r>
      <w:r>
        <w:fldChar w:fldCharType="end"/>
      </w:r>
      <w:r>
        <w:t xml:space="preserve"> as shown in</w:t>
      </w:r>
      <w:bookmarkEnd w:id="274"/>
      <w:r>
        <w:t xml:space="preserve"> </w:t>
      </w:r>
      <w:r>
        <w:fldChar w:fldCharType="begin"/>
      </w:r>
      <w:r>
        <w:instrText xml:space="preserve"> REF _Ref58841315 \h </w:instrText>
      </w:r>
      <w:r>
        <w:fldChar w:fldCharType="separate"/>
      </w:r>
      <w:r w:rsidR="00245068">
        <w:t xml:space="preserve">Table </w:t>
      </w:r>
      <w:r w:rsidR="00245068">
        <w:rPr>
          <w:noProof/>
        </w:rPr>
        <w:t>15</w:t>
      </w:r>
      <w:r>
        <w:fldChar w:fldCharType="end"/>
      </w:r>
      <w:r>
        <w:t>.</w:t>
      </w:r>
      <w:bookmarkEnd w:id="275"/>
    </w:p>
    <w:p w14:paraId="205E6F6F" w14:textId="77777777" w:rsidR="00323E9D" w:rsidRPr="00323E9D" w:rsidRDefault="00323E9D" w:rsidP="00323E9D">
      <w:pPr>
        <w:pStyle w:val="Body"/>
      </w:pPr>
    </w:p>
    <w:tbl>
      <w:tblPr>
        <w:tblStyle w:val="TableGrid"/>
        <w:tblW w:w="0" w:type="auto"/>
        <w:tblLook w:val="04A0" w:firstRow="1" w:lastRow="0" w:firstColumn="1" w:lastColumn="0" w:noHBand="0" w:noVBand="1"/>
      </w:tblPr>
      <w:tblGrid>
        <w:gridCol w:w="1613"/>
        <w:gridCol w:w="4434"/>
        <w:gridCol w:w="1570"/>
        <w:gridCol w:w="1733"/>
      </w:tblGrid>
      <w:tr w:rsidR="00323E9D" w14:paraId="42E25E07" w14:textId="77777777" w:rsidTr="00314486">
        <w:tc>
          <w:tcPr>
            <w:tcW w:w="1613" w:type="dxa"/>
          </w:tcPr>
          <w:p w14:paraId="5441DACA" w14:textId="77777777" w:rsidR="00323E9D" w:rsidRDefault="00323E9D" w:rsidP="00314486">
            <w:pPr>
              <w:pStyle w:val="Tableheading"/>
            </w:pPr>
            <w:r>
              <w:t>Entity</w:t>
            </w:r>
          </w:p>
        </w:tc>
        <w:tc>
          <w:tcPr>
            <w:tcW w:w="4434" w:type="dxa"/>
          </w:tcPr>
          <w:p w14:paraId="7D734CF3" w14:textId="77777777" w:rsidR="00323E9D" w:rsidRDefault="00323E9D" w:rsidP="00314486">
            <w:pPr>
              <w:pStyle w:val="Tableheading"/>
            </w:pPr>
            <w:r>
              <w:t>TC Step</w:t>
            </w:r>
          </w:p>
        </w:tc>
        <w:tc>
          <w:tcPr>
            <w:tcW w:w="1570" w:type="dxa"/>
          </w:tcPr>
          <w:p w14:paraId="4B5BF0C0" w14:textId="77777777" w:rsidR="00323E9D" w:rsidRDefault="00323E9D" w:rsidP="00314486">
            <w:pPr>
              <w:pStyle w:val="Tableheading"/>
            </w:pPr>
            <w:r>
              <w:t>Verified Requirements</w:t>
            </w:r>
          </w:p>
        </w:tc>
        <w:tc>
          <w:tcPr>
            <w:tcW w:w="1733" w:type="dxa"/>
          </w:tcPr>
          <w:p w14:paraId="212FD3F0" w14:textId="77777777" w:rsidR="00323E9D" w:rsidRDefault="00323E9D" w:rsidP="00314486">
            <w:pPr>
              <w:pStyle w:val="Tableheading"/>
            </w:pPr>
            <w:r>
              <w:t>Comments</w:t>
            </w:r>
          </w:p>
        </w:tc>
      </w:tr>
      <w:tr w:rsidR="00323E9D" w14:paraId="380E449B" w14:textId="77777777" w:rsidTr="00314486">
        <w:tc>
          <w:tcPr>
            <w:tcW w:w="1613" w:type="dxa"/>
          </w:tcPr>
          <w:p w14:paraId="013E0318" w14:textId="77777777" w:rsidR="00323E9D" w:rsidRDefault="00323E9D" w:rsidP="00314486">
            <w:pPr>
              <w:pStyle w:val="Tablecell"/>
              <w:keepNext/>
            </w:pPr>
            <w:r>
              <w:t>Buyer Request</w:t>
            </w:r>
          </w:p>
        </w:tc>
        <w:tc>
          <w:tcPr>
            <w:tcW w:w="4434" w:type="dxa"/>
          </w:tcPr>
          <w:p w14:paraId="43096D4F" w14:textId="2DE12B01" w:rsidR="00323E9D" w:rsidRDefault="00323E9D" w:rsidP="00314486">
            <w:pPr>
              <w:pStyle w:val="Tablecell"/>
              <w:keepNext/>
            </w:pPr>
            <w:r>
              <w:t>The Buyer submits a Validate Address request with the Address Type attribute of GEOGRAPHIC_ADDRESS_IDENTIFIER that includes Geographic Address Acronym but not the Administrative Authority.</w:t>
            </w:r>
          </w:p>
        </w:tc>
        <w:tc>
          <w:tcPr>
            <w:tcW w:w="1570" w:type="dxa"/>
          </w:tcPr>
          <w:p w14:paraId="5BB35560" w14:textId="5447D454" w:rsidR="00323E9D" w:rsidRDefault="00323E9D" w:rsidP="00314486">
            <w:pPr>
              <w:pStyle w:val="Tablecell"/>
              <w:keepNext/>
            </w:pPr>
            <w:r>
              <w:t xml:space="preserve">MEF 79 </w:t>
            </w:r>
            <w:r>
              <w:fldChar w:fldCharType="begin"/>
            </w:r>
            <w:r>
              <w:instrText xml:space="preserve"> REF _Ref55388733 \r \h </w:instrText>
            </w:r>
            <w:r>
              <w:fldChar w:fldCharType="separate"/>
            </w:r>
            <w:r w:rsidR="00245068">
              <w:t>[5]</w:t>
            </w:r>
            <w:r>
              <w:fldChar w:fldCharType="end"/>
            </w:r>
            <w:r>
              <w:t xml:space="preserve"> R4</w:t>
            </w:r>
          </w:p>
          <w:p w14:paraId="09DF3BD7" w14:textId="1DF229EB" w:rsidR="00323E9D" w:rsidRDefault="00323E9D" w:rsidP="00314486">
            <w:pPr>
              <w:pStyle w:val="Tablecell"/>
              <w:keepNext/>
            </w:pPr>
            <w:r>
              <w:t xml:space="preserve">MEF 79.0.2 </w:t>
            </w:r>
            <w:r>
              <w:fldChar w:fldCharType="begin"/>
            </w:r>
            <w:r>
              <w:instrText xml:space="preserve"> REF _Ref55388746 \r \h </w:instrText>
            </w:r>
            <w:r>
              <w:fldChar w:fldCharType="separate"/>
            </w:r>
            <w:r w:rsidR="00245068">
              <w:t>[7]</w:t>
            </w:r>
            <w:r>
              <w:fldChar w:fldCharType="end"/>
            </w:r>
            <w:r>
              <w:t xml:space="preserve"> A2-R3, A2-R9</w:t>
            </w:r>
          </w:p>
        </w:tc>
        <w:tc>
          <w:tcPr>
            <w:tcW w:w="1733" w:type="dxa"/>
          </w:tcPr>
          <w:p w14:paraId="5407532A" w14:textId="77777777" w:rsidR="00323E9D" w:rsidRDefault="00323E9D" w:rsidP="00314486">
            <w:pPr>
              <w:pStyle w:val="Tablecell"/>
              <w:keepNext/>
            </w:pPr>
          </w:p>
        </w:tc>
      </w:tr>
      <w:tr w:rsidR="00323E9D" w14:paraId="23EEB765" w14:textId="77777777" w:rsidTr="00314486">
        <w:tc>
          <w:tcPr>
            <w:tcW w:w="1613" w:type="dxa"/>
          </w:tcPr>
          <w:p w14:paraId="166AB9B0" w14:textId="77777777" w:rsidR="00323E9D" w:rsidRDefault="00323E9D" w:rsidP="00314486">
            <w:pPr>
              <w:pStyle w:val="Tablecell"/>
              <w:keepNext/>
            </w:pPr>
            <w:r>
              <w:t>Seller Response</w:t>
            </w:r>
          </w:p>
        </w:tc>
        <w:tc>
          <w:tcPr>
            <w:tcW w:w="4434" w:type="dxa"/>
          </w:tcPr>
          <w:p w14:paraId="17626470" w14:textId="77777777" w:rsidR="00323E9D" w:rsidRDefault="00323E9D" w:rsidP="00314486">
            <w:pPr>
              <w:pStyle w:val="Tablecell"/>
              <w:keepNext/>
            </w:pPr>
            <w:r>
              <w:t>The Buyer receives a 422 response from the Seller.</w:t>
            </w:r>
          </w:p>
        </w:tc>
        <w:tc>
          <w:tcPr>
            <w:tcW w:w="1570" w:type="dxa"/>
          </w:tcPr>
          <w:p w14:paraId="34B3EBD0" w14:textId="7B4E02C7" w:rsidR="00323E9D" w:rsidRDefault="00323E9D" w:rsidP="00314486">
            <w:pPr>
              <w:pStyle w:val="Tablecell"/>
              <w:keepNext/>
            </w:pPr>
            <w:r>
              <w:t xml:space="preserve">MEF 79 </w:t>
            </w:r>
            <w:r>
              <w:fldChar w:fldCharType="begin"/>
            </w:r>
            <w:r>
              <w:instrText xml:space="preserve"> REF _Ref55388733 \r \h </w:instrText>
            </w:r>
            <w:r>
              <w:fldChar w:fldCharType="separate"/>
            </w:r>
            <w:r w:rsidR="00245068">
              <w:t>[5]</w:t>
            </w:r>
            <w:r>
              <w:fldChar w:fldCharType="end"/>
            </w:r>
          </w:p>
          <w:p w14:paraId="756A5D35" w14:textId="77777777" w:rsidR="00323E9D" w:rsidRDefault="00323E9D" w:rsidP="00314486">
            <w:pPr>
              <w:pStyle w:val="Tablecell"/>
              <w:keepNext/>
            </w:pPr>
            <w:r>
              <w:t>R9, R14</w:t>
            </w:r>
          </w:p>
        </w:tc>
        <w:tc>
          <w:tcPr>
            <w:tcW w:w="1733" w:type="dxa"/>
          </w:tcPr>
          <w:p w14:paraId="0C86A182" w14:textId="77777777" w:rsidR="00323E9D" w:rsidRDefault="00323E9D" w:rsidP="00314486">
            <w:pPr>
              <w:pStyle w:val="Tablecell"/>
              <w:keepNext/>
            </w:pPr>
          </w:p>
        </w:tc>
      </w:tr>
    </w:tbl>
    <w:p w14:paraId="546C616F" w14:textId="3729DD33" w:rsidR="00323E9D" w:rsidRPr="00323E9D" w:rsidRDefault="00323E9D" w:rsidP="00323E9D">
      <w:pPr>
        <w:pStyle w:val="Caption"/>
      </w:pPr>
      <w:bookmarkStart w:id="276" w:name="_Ref58841315"/>
      <w:bookmarkStart w:id="277" w:name="_Toc58925868"/>
      <w:r>
        <w:t xml:space="preserve">Table </w:t>
      </w:r>
      <w:r>
        <w:fldChar w:fldCharType="begin"/>
      </w:r>
      <w:r>
        <w:instrText xml:space="preserve"> SEQ Table \* ARABIC </w:instrText>
      </w:r>
      <w:r>
        <w:fldChar w:fldCharType="separate"/>
      </w:r>
      <w:r w:rsidR="00245068">
        <w:rPr>
          <w:noProof/>
        </w:rPr>
        <w:t>15</w:t>
      </w:r>
      <w:r>
        <w:fldChar w:fldCharType="end"/>
      </w:r>
      <w:bookmarkEnd w:id="276"/>
      <w:r>
        <w:t xml:space="preserve"> – </w:t>
      </w:r>
      <w:r w:rsidR="0018583D">
        <w:fldChar w:fldCharType="begin"/>
      </w:r>
      <w:r w:rsidR="0018583D">
        <w:instrText xml:space="preserve"> REF _Ref58841249 \r \h </w:instrText>
      </w:r>
      <w:r w:rsidR="0018583D">
        <w:fldChar w:fldCharType="separate"/>
      </w:r>
      <w:r w:rsidR="00245068">
        <w:t>[Test Case 10]</w:t>
      </w:r>
      <w:r w:rsidR="0018583D">
        <w:fldChar w:fldCharType="end"/>
      </w:r>
      <w:r w:rsidR="0018583D">
        <w:t xml:space="preserve"> </w:t>
      </w:r>
      <w:r>
        <w:t>Geographic Address Acronym Unknown ID Negative Details</w:t>
      </w:r>
      <w:bookmarkEnd w:id="277"/>
    </w:p>
    <w:p w14:paraId="3D8883FE" w14:textId="3A201ED0" w:rsidR="00BD06FC" w:rsidRDefault="00BD06FC" w:rsidP="00D92C22">
      <w:pPr>
        <w:pStyle w:val="Heading3"/>
      </w:pPr>
      <w:bookmarkStart w:id="278" w:name="_Toc58925737"/>
      <w:r>
        <w:lastRenderedPageBreak/>
        <w:t xml:space="preserve">Validating </w:t>
      </w:r>
      <w:r w:rsidR="00E958A3">
        <w:t>Geographic</w:t>
      </w:r>
      <w:r>
        <w:t xml:space="preserve"> Address </w:t>
      </w:r>
      <w:r w:rsidR="00E958A3">
        <w:t>Identifier</w:t>
      </w:r>
      <w:r>
        <w:t xml:space="preserve"> with Known ID Method</w:t>
      </w:r>
      <w:bookmarkEnd w:id="266"/>
      <w:bookmarkEnd w:id="267"/>
      <w:bookmarkEnd w:id="268"/>
      <w:bookmarkEnd w:id="278"/>
    </w:p>
    <w:p w14:paraId="4781DA6B" w14:textId="4EA3FE98" w:rsidR="00800865" w:rsidRDefault="00800865" w:rsidP="00800865">
      <w:pPr>
        <w:pStyle w:val="Body"/>
      </w:pPr>
      <w:bookmarkStart w:id="279" w:name="_Hlk58840826"/>
      <w:r>
        <w:t xml:space="preserve">The Address Validating Geographic Address Identifier with Known Method ID test cases are defined in this section.  </w:t>
      </w:r>
      <w:r w:rsidR="003D3985">
        <w:fldChar w:fldCharType="begin"/>
      </w:r>
      <w:r w:rsidR="003D3985">
        <w:instrText xml:space="preserve"> REF _Ref58325061 \r \h </w:instrText>
      </w:r>
      <w:r w:rsidR="003D3985">
        <w:fldChar w:fldCharType="separate"/>
      </w:r>
      <w:r w:rsidR="00245068">
        <w:t>[Test Case 11]</w:t>
      </w:r>
      <w:r w:rsidR="003D3985">
        <w:fldChar w:fldCharType="end"/>
      </w:r>
      <w:r>
        <w:t xml:space="preserve">  is a positive test case.  </w:t>
      </w:r>
      <w:r w:rsidR="003D3985">
        <w:fldChar w:fldCharType="begin"/>
      </w:r>
      <w:r w:rsidR="003D3985">
        <w:instrText xml:space="preserve"> REF _Ref58325104 \r \h </w:instrText>
      </w:r>
      <w:r w:rsidR="003D3985">
        <w:fldChar w:fldCharType="separate"/>
      </w:r>
      <w:r w:rsidR="00245068">
        <w:t>[Test Case 12]</w:t>
      </w:r>
      <w:r w:rsidR="003D3985">
        <w:fldChar w:fldCharType="end"/>
      </w:r>
      <w:r w:rsidR="003D3985">
        <w:t xml:space="preserve"> </w:t>
      </w:r>
      <w:r>
        <w:t xml:space="preserve">is a negative test case.  These test cases apply only if the Seller supports a </w:t>
      </w:r>
      <w:r w:rsidR="00D92C22">
        <w:t>Geographic</w:t>
      </w:r>
      <w:r>
        <w:t xml:space="preserve"> Address ID.</w:t>
      </w:r>
    </w:p>
    <w:p w14:paraId="5BA51070" w14:textId="39400D05" w:rsidR="00800865" w:rsidRDefault="003B5C35" w:rsidP="00800865">
      <w:pPr>
        <w:pStyle w:val="TestCase"/>
      </w:pPr>
      <w:bookmarkStart w:id="280" w:name="_Ref58325061"/>
      <w:bookmarkEnd w:id="279"/>
      <w:r>
        <w:t xml:space="preserve"> </w:t>
      </w:r>
      <w:r w:rsidR="00800865">
        <w:t xml:space="preserve">The Buyer </w:t>
      </w:r>
      <w:r w:rsidR="00323E9D">
        <w:t xml:space="preserve">and Seller </w:t>
      </w:r>
      <w:r w:rsidR="00800865" w:rsidRPr="00800865">
        <w:rPr>
          <w:b/>
          <w:bCs/>
        </w:rPr>
        <w:t>MUST</w:t>
      </w:r>
      <w:r w:rsidR="00800865">
        <w:t xml:space="preserve"> complete </w:t>
      </w:r>
      <w:r w:rsidR="003D3985">
        <w:fldChar w:fldCharType="begin"/>
      </w:r>
      <w:r w:rsidR="003D3985">
        <w:instrText xml:space="preserve"> REF _Ref58325061 \r \h </w:instrText>
      </w:r>
      <w:r w:rsidR="003D3985">
        <w:fldChar w:fldCharType="separate"/>
      </w:r>
      <w:r w:rsidR="00245068">
        <w:t>[Test Case 11]</w:t>
      </w:r>
      <w:r w:rsidR="003D3985">
        <w:fldChar w:fldCharType="end"/>
      </w:r>
      <w:r w:rsidR="00800865">
        <w:t xml:space="preserve"> as shown in</w:t>
      </w:r>
      <w:r w:rsidR="003D3985">
        <w:t xml:space="preserve"> </w:t>
      </w:r>
      <w:r w:rsidR="003D3985">
        <w:fldChar w:fldCharType="begin"/>
      </w:r>
      <w:r w:rsidR="003D3985">
        <w:instrText xml:space="preserve"> REF _Ref58325182 \h </w:instrText>
      </w:r>
      <w:r w:rsidR="003D3985">
        <w:fldChar w:fldCharType="separate"/>
      </w:r>
      <w:r w:rsidR="00245068">
        <w:t xml:space="preserve">Table </w:t>
      </w:r>
      <w:r w:rsidR="00245068">
        <w:rPr>
          <w:noProof/>
        </w:rPr>
        <w:t>16</w:t>
      </w:r>
      <w:r w:rsidR="003D3985">
        <w:fldChar w:fldCharType="end"/>
      </w:r>
      <w:r w:rsidR="00800865">
        <w:t>.</w:t>
      </w:r>
      <w:bookmarkEnd w:id="280"/>
    </w:p>
    <w:p w14:paraId="66748329" w14:textId="77777777" w:rsidR="00800865" w:rsidRPr="0054343D" w:rsidRDefault="00800865" w:rsidP="00800865">
      <w:pPr>
        <w:pStyle w:val="Body"/>
        <w:keepNext/>
      </w:pPr>
    </w:p>
    <w:tbl>
      <w:tblPr>
        <w:tblStyle w:val="TableGrid"/>
        <w:tblW w:w="0" w:type="auto"/>
        <w:tblLook w:val="04A0" w:firstRow="1" w:lastRow="0" w:firstColumn="1" w:lastColumn="0" w:noHBand="0" w:noVBand="1"/>
      </w:tblPr>
      <w:tblGrid>
        <w:gridCol w:w="1613"/>
        <w:gridCol w:w="4434"/>
        <w:gridCol w:w="1570"/>
        <w:gridCol w:w="1733"/>
      </w:tblGrid>
      <w:tr w:rsidR="00800865" w14:paraId="22BAE4F5" w14:textId="77777777" w:rsidTr="00571DD1">
        <w:tc>
          <w:tcPr>
            <w:tcW w:w="1613" w:type="dxa"/>
          </w:tcPr>
          <w:p w14:paraId="1ED89A02" w14:textId="77777777" w:rsidR="00800865" w:rsidRDefault="00800865" w:rsidP="00571DD1">
            <w:pPr>
              <w:pStyle w:val="Tableheading"/>
            </w:pPr>
            <w:r>
              <w:t xml:space="preserve"> Entity</w:t>
            </w:r>
          </w:p>
        </w:tc>
        <w:tc>
          <w:tcPr>
            <w:tcW w:w="4434" w:type="dxa"/>
          </w:tcPr>
          <w:p w14:paraId="7698F798" w14:textId="77777777" w:rsidR="00800865" w:rsidRDefault="00800865" w:rsidP="00571DD1">
            <w:pPr>
              <w:pStyle w:val="Tableheading"/>
            </w:pPr>
            <w:r>
              <w:t>TC Step</w:t>
            </w:r>
          </w:p>
        </w:tc>
        <w:tc>
          <w:tcPr>
            <w:tcW w:w="1570" w:type="dxa"/>
          </w:tcPr>
          <w:p w14:paraId="655F7D40" w14:textId="77777777" w:rsidR="00800865" w:rsidRDefault="00800865" w:rsidP="00571DD1">
            <w:pPr>
              <w:pStyle w:val="Tableheading"/>
            </w:pPr>
            <w:r>
              <w:t>Verified Requirements</w:t>
            </w:r>
          </w:p>
        </w:tc>
        <w:tc>
          <w:tcPr>
            <w:tcW w:w="1733" w:type="dxa"/>
          </w:tcPr>
          <w:p w14:paraId="1B54E3FB" w14:textId="77777777" w:rsidR="00800865" w:rsidRDefault="00800865" w:rsidP="00571DD1">
            <w:pPr>
              <w:pStyle w:val="Tableheading"/>
            </w:pPr>
            <w:r>
              <w:t>Comments</w:t>
            </w:r>
          </w:p>
        </w:tc>
      </w:tr>
      <w:tr w:rsidR="00800865" w14:paraId="60F51907" w14:textId="77777777" w:rsidTr="00571DD1">
        <w:tc>
          <w:tcPr>
            <w:tcW w:w="1613" w:type="dxa"/>
          </w:tcPr>
          <w:p w14:paraId="76EE5D7F" w14:textId="77777777" w:rsidR="00800865" w:rsidRDefault="00800865" w:rsidP="00571DD1">
            <w:pPr>
              <w:pStyle w:val="Tablecell"/>
              <w:keepNext/>
            </w:pPr>
            <w:r>
              <w:t>Buyer Request</w:t>
            </w:r>
          </w:p>
        </w:tc>
        <w:tc>
          <w:tcPr>
            <w:tcW w:w="4434" w:type="dxa"/>
          </w:tcPr>
          <w:p w14:paraId="3185D0D1" w14:textId="3DE04CF2" w:rsidR="00800865" w:rsidRDefault="00800865" w:rsidP="00571DD1">
            <w:pPr>
              <w:pStyle w:val="Tablecell"/>
              <w:keepNext/>
            </w:pPr>
            <w:r>
              <w:t xml:space="preserve">The Buyer submits a Validate Address request with the Address Type attribute of </w:t>
            </w:r>
            <w:r w:rsidR="004C693B">
              <w:t>GEOGRAPHIC_ADDRESS_IDENTIFIER</w:t>
            </w:r>
            <w:r>
              <w:t xml:space="preserve"> and that includes </w:t>
            </w:r>
            <w:r w:rsidR="004C693B">
              <w:t>the Geographic Address Identifier</w:t>
            </w:r>
            <w:r>
              <w:t>.</w:t>
            </w:r>
          </w:p>
        </w:tc>
        <w:tc>
          <w:tcPr>
            <w:tcW w:w="1570" w:type="dxa"/>
          </w:tcPr>
          <w:p w14:paraId="6C2DE51C" w14:textId="12858F44" w:rsidR="005972E2" w:rsidRDefault="005972E2" w:rsidP="00571DD1">
            <w:pPr>
              <w:pStyle w:val="Tablecell"/>
              <w:keepNext/>
            </w:pPr>
            <w:r>
              <w:t xml:space="preserve">MEF 79 </w:t>
            </w:r>
            <w:r>
              <w:fldChar w:fldCharType="begin"/>
            </w:r>
            <w:r>
              <w:instrText xml:space="preserve"> REF _Ref55388733 \r \h </w:instrText>
            </w:r>
            <w:r>
              <w:fldChar w:fldCharType="separate"/>
            </w:r>
            <w:r w:rsidR="00245068">
              <w:t>[5]</w:t>
            </w:r>
            <w:r>
              <w:fldChar w:fldCharType="end"/>
            </w:r>
            <w:r>
              <w:t xml:space="preserve"> R4</w:t>
            </w:r>
          </w:p>
          <w:p w14:paraId="75A8A92E" w14:textId="2E0618E3" w:rsidR="00800865" w:rsidRDefault="004C693B" w:rsidP="00571DD1">
            <w:pPr>
              <w:pStyle w:val="Tablecell"/>
              <w:keepNext/>
            </w:pPr>
            <w:r>
              <w:t xml:space="preserve">MEF 79.0.2 </w:t>
            </w:r>
            <w:r>
              <w:fldChar w:fldCharType="begin"/>
            </w:r>
            <w:r>
              <w:instrText xml:space="preserve"> REF _Ref55388746 \r \h </w:instrText>
            </w:r>
            <w:r>
              <w:fldChar w:fldCharType="separate"/>
            </w:r>
            <w:r w:rsidR="00245068">
              <w:t>[7]</w:t>
            </w:r>
            <w:r>
              <w:fldChar w:fldCharType="end"/>
            </w:r>
            <w:r>
              <w:t xml:space="preserve"> </w:t>
            </w:r>
            <w:r w:rsidR="00EA34E0">
              <w:t xml:space="preserve">A2-R4, </w:t>
            </w:r>
            <w:r>
              <w:t>A2-R10</w:t>
            </w:r>
          </w:p>
        </w:tc>
        <w:tc>
          <w:tcPr>
            <w:tcW w:w="1733" w:type="dxa"/>
          </w:tcPr>
          <w:p w14:paraId="626F3FF2" w14:textId="77777777" w:rsidR="00800865" w:rsidRDefault="00800865" w:rsidP="00571DD1">
            <w:pPr>
              <w:pStyle w:val="Tablecell"/>
              <w:keepNext/>
            </w:pPr>
          </w:p>
        </w:tc>
      </w:tr>
      <w:tr w:rsidR="00800865" w14:paraId="2AE7FD02" w14:textId="77777777" w:rsidTr="00571DD1">
        <w:tc>
          <w:tcPr>
            <w:tcW w:w="1613" w:type="dxa"/>
          </w:tcPr>
          <w:p w14:paraId="35CE13E2" w14:textId="77777777" w:rsidR="00800865" w:rsidRDefault="00800865" w:rsidP="00571DD1">
            <w:pPr>
              <w:pStyle w:val="Tablecell"/>
              <w:keepNext/>
            </w:pPr>
            <w:r>
              <w:t>Seller Response</w:t>
            </w:r>
          </w:p>
        </w:tc>
        <w:tc>
          <w:tcPr>
            <w:tcW w:w="4434" w:type="dxa"/>
          </w:tcPr>
          <w:p w14:paraId="3DDDA5FC" w14:textId="5C1B1682" w:rsidR="00800865" w:rsidRDefault="00800865" w:rsidP="00571DD1">
            <w:pPr>
              <w:pStyle w:val="Tablecell"/>
              <w:keepNext/>
            </w:pPr>
            <w:r>
              <w:t xml:space="preserve">The Buyer receives a 200 response from the Seller indicating success and containing </w:t>
            </w:r>
            <w:r w:rsidR="005972E2">
              <w:t>one</w:t>
            </w:r>
            <w:r>
              <w:t xml:space="preserve"> </w:t>
            </w:r>
            <w:r w:rsidR="004C693B">
              <w:t>Geographic Address Identifier</w:t>
            </w:r>
            <w:r w:rsidR="005972E2">
              <w:t>.</w:t>
            </w:r>
            <w:r>
              <w:t xml:space="preserve">  The Address returned must include the Best Match attribute, </w:t>
            </w:r>
            <w:r w:rsidR="004C693B">
              <w:t>Geographic Address Identifier</w:t>
            </w:r>
            <w:r w:rsidR="00323E9D">
              <w:t>, Geographic Address Acronym,</w:t>
            </w:r>
            <w:r w:rsidR="004C693B">
              <w:t xml:space="preserve"> and Administrative Authority.</w:t>
            </w:r>
            <w:r>
              <w:t xml:space="preserve">   </w:t>
            </w:r>
          </w:p>
        </w:tc>
        <w:tc>
          <w:tcPr>
            <w:tcW w:w="1570" w:type="dxa"/>
          </w:tcPr>
          <w:p w14:paraId="7B358910" w14:textId="761633BC" w:rsidR="00800865" w:rsidRDefault="00800865" w:rsidP="00571DD1">
            <w:pPr>
              <w:pStyle w:val="Tablecell"/>
              <w:keepNext/>
            </w:pPr>
            <w:r>
              <w:t xml:space="preserve">MEF 79 </w:t>
            </w:r>
            <w:r>
              <w:fldChar w:fldCharType="begin"/>
            </w:r>
            <w:r>
              <w:instrText xml:space="preserve"> REF _Ref55388733 \r \h </w:instrText>
            </w:r>
            <w:r>
              <w:fldChar w:fldCharType="separate"/>
            </w:r>
            <w:r w:rsidR="00245068">
              <w:t>[5]</w:t>
            </w:r>
            <w:r>
              <w:fldChar w:fldCharType="end"/>
            </w:r>
          </w:p>
          <w:p w14:paraId="58B14A02" w14:textId="00BCBC14" w:rsidR="00800865" w:rsidRDefault="00800865" w:rsidP="00571DD1">
            <w:pPr>
              <w:pStyle w:val="Tablecell"/>
              <w:keepNext/>
            </w:pPr>
            <w:r>
              <w:t>R9, R15, R16</w:t>
            </w:r>
          </w:p>
          <w:p w14:paraId="4FD826D1" w14:textId="3D72CA18" w:rsidR="004C693B" w:rsidRDefault="004C693B" w:rsidP="00571DD1">
            <w:pPr>
              <w:pStyle w:val="Tablecell"/>
              <w:keepNext/>
            </w:pPr>
            <w:r>
              <w:t xml:space="preserve">MEF 79.0.2 </w:t>
            </w:r>
            <w:r>
              <w:fldChar w:fldCharType="begin"/>
            </w:r>
            <w:r>
              <w:instrText xml:space="preserve"> REF _Ref55388746 \r \h </w:instrText>
            </w:r>
            <w:r>
              <w:fldChar w:fldCharType="separate"/>
            </w:r>
            <w:r w:rsidR="00245068">
              <w:t>[7]</w:t>
            </w:r>
            <w:r>
              <w:fldChar w:fldCharType="end"/>
            </w:r>
            <w:r>
              <w:t xml:space="preserve"> </w:t>
            </w:r>
            <w:r w:rsidR="0006374F">
              <w:t xml:space="preserve">A2-R6, </w:t>
            </w:r>
            <w:r>
              <w:t>A2-R11</w:t>
            </w:r>
          </w:p>
        </w:tc>
        <w:tc>
          <w:tcPr>
            <w:tcW w:w="1733" w:type="dxa"/>
          </w:tcPr>
          <w:p w14:paraId="32561171" w14:textId="77777777" w:rsidR="00800865" w:rsidRDefault="00800865" w:rsidP="00571DD1">
            <w:pPr>
              <w:pStyle w:val="Tablecell"/>
              <w:keepNext/>
            </w:pPr>
          </w:p>
        </w:tc>
      </w:tr>
    </w:tbl>
    <w:p w14:paraId="20E21137" w14:textId="129B4288" w:rsidR="00800865" w:rsidRDefault="00800865" w:rsidP="00800865">
      <w:pPr>
        <w:pStyle w:val="Caption"/>
        <w:keepNext/>
      </w:pPr>
      <w:bookmarkStart w:id="281" w:name="_Ref58325182"/>
      <w:bookmarkStart w:id="282" w:name="_Toc58502495"/>
      <w:bookmarkStart w:id="283" w:name="_Toc58925869"/>
      <w:r>
        <w:t xml:space="preserve">Table </w:t>
      </w:r>
      <w:r w:rsidR="00572FC7">
        <w:fldChar w:fldCharType="begin"/>
      </w:r>
      <w:r w:rsidR="00572FC7">
        <w:instrText xml:space="preserve"> SEQ Table \* ARABIC </w:instrText>
      </w:r>
      <w:r w:rsidR="00572FC7">
        <w:fldChar w:fldCharType="separate"/>
      </w:r>
      <w:r w:rsidR="00245068">
        <w:rPr>
          <w:noProof/>
        </w:rPr>
        <w:t>16</w:t>
      </w:r>
      <w:r w:rsidR="00572FC7">
        <w:rPr>
          <w:noProof/>
        </w:rPr>
        <w:fldChar w:fldCharType="end"/>
      </w:r>
      <w:bookmarkEnd w:id="281"/>
      <w:r>
        <w:t xml:space="preserve"> - </w:t>
      </w:r>
      <w:r w:rsidR="003D3985">
        <w:fldChar w:fldCharType="begin"/>
      </w:r>
      <w:r w:rsidR="003D3985">
        <w:instrText xml:space="preserve"> REF _Ref58325061 \r \h </w:instrText>
      </w:r>
      <w:r w:rsidR="003D3985">
        <w:fldChar w:fldCharType="separate"/>
      </w:r>
      <w:r w:rsidR="00245068">
        <w:t>[Test Case 11]</w:t>
      </w:r>
      <w:r w:rsidR="003D3985">
        <w:fldChar w:fldCharType="end"/>
      </w:r>
      <w:r>
        <w:t xml:space="preserve"> </w:t>
      </w:r>
      <w:r w:rsidR="004B3905">
        <w:t>Geographic Address Identifier</w:t>
      </w:r>
      <w:r>
        <w:t xml:space="preserve"> Known Method Positive Details</w:t>
      </w:r>
      <w:bookmarkEnd w:id="282"/>
      <w:bookmarkEnd w:id="283"/>
    </w:p>
    <w:p w14:paraId="1BBB3C81" w14:textId="3221A2FF" w:rsidR="00800865" w:rsidRDefault="00800865" w:rsidP="00800865">
      <w:pPr>
        <w:pStyle w:val="TestCase"/>
      </w:pPr>
      <w:r>
        <w:t xml:space="preserve"> </w:t>
      </w:r>
      <w:bookmarkStart w:id="284" w:name="_Ref58325104"/>
      <w:r>
        <w:t xml:space="preserve">The Buyer </w:t>
      </w:r>
      <w:r w:rsidR="00323E9D">
        <w:t xml:space="preserve">and Seller </w:t>
      </w:r>
      <w:r w:rsidRPr="00D3069B">
        <w:rPr>
          <w:b/>
          <w:bCs/>
        </w:rPr>
        <w:t>MUST</w:t>
      </w:r>
      <w:r>
        <w:t xml:space="preserve"> complete </w:t>
      </w:r>
      <w:r w:rsidR="003D3985">
        <w:fldChar w:fldCharType="begin"/>
      </w:r>
      <w:r w:rsidR="003D3985">
        <w:instrText xml:space="preserve"> REF _Ref58325104 \r \h </w:instrText>
      </w:r>
      <w:r w:rsidR="003D3985">
        <w:fldChar w:fldCharType="separate"/>
      </w:r>
      <w:r w:rsidR="00245068">
        <w:t>[Test Case 12]</w:t>
      </w:r>
      <w:r w:rsidR="003D3985">
        <w:fldChar w:fldCharType="end"/>
      </w:r>
      <w:r w:rsidR="003D3985">
        <w:t xml:space="preserve"> </w:t>
      </w:r>
      <w:r>
        <w:t>as shown in</w:t>
      </w:r>
      <w:r w:rsidR="003D3985">
        <w:t xml:space="preserve"> </w:t>
      </w:r>
      <w:r w:rsidR="003D3985">
        <w:fldChar w:fldCharType="begin"/>
      </w:r>
      <w:r w:rsidR="003D3985">
        <w:instrText xml:space="preserve"> REF _Ref58325198 \h </w:instrText>
      </w:r>
      <w:r w:rsidR="003D3985">
        <w:fldChar w:fldCharType="separate"/>
      </w:r>
      <w:r w:rsidR="00245068">
        <w:t xml:space="preserve">Table </w:t>
      </w:r>
      <w:r w:rsidR="00245068">
        <w:rPr>
          <w:noProof/>
        </w:rPr>
        <w:t>17</w:t>
      </w:r>
      <w:r w:rsidR="003D3985">
        <w:fldChar w:fldCharType="end"/>
      </w:r>
      <w:r>
        <w:t>.</w:t>
      </w:r>
      <w:bookmarkEnd w:id="284"/>
    </w:p>
    <w:p w14:paraId="4EB5999A" w14:textId="77777777" w:rsidR="00323E9D" w:rsidRPr="00323E9D" w:rsidRDefault="00323E9D" w:rsidP="00323E9D">
      <w:pPr>
        <w:pStyle w:val="Body"/>
      </w:pPr>
    </w:p>
    <w:tbl>
      <w:tblPr>
        <w:tblStyle w:val="TableGrid"/>
        <w:tblW w:w="0" w:type="auto"/>
        <w:tblLook w:val="04A0" w:firstRow="1" w:lastRow="0" w:firstColumn="1" w:lastColumn="0" w:noHBand="0" w:noVBand="1"/>
      </w:tblPr>
      <w:tblGrid>
        <w:gridCol w:w="1613"/>
        <w:gridCol w:w="4434"/>
        <w:gridCol w:w="1570"/>
        <w:gridCol w:w="1733"/>
      </w:tblGrid>
      <w:tr w:rsidR="00800865" w14:paraId="21399475" w14:textId="77777777" w:rsidTr="00571DD1">
        <w:tc>
          <w:tcPr>
            <w:tcW w:w="1613" w:type="dxa"/>
          </w:tcPr>
          <w:p w14:paraId="790CEC50" w14:textId="77777777" w:rsidR="00800865" w:rsidRDefault="00800865" w:rsidP="00571DD1">
            <w:pPr>
              <w:pStyle w:val="Tableheading"/>
            </w:pPr>
            <w:r>
              <w:t>Entity</w:t>
            </w:r>
          </w:p>
        </w:tc>
        <w:tc>
          <w:tcPr>
            <w:tcW w:w="4434" w:type="dxa"/>
          </w:tcPr>
          <w:p w14:paraId="7FD2B5E4" w14:textId="77777777" w:rsidR="00800865" w:rsidRDefault="00800865" w:rsidP="00571DD1">
            <w:pPr>
              <w:pStyle w:val="Tableheading"/>
            </w:pPr>
            <w:r>
              <w:t>TC Step</w:t>
            </w:r>
          </w:p>
        </w:tc>
        <w:tc>
          <w:tcPr>
            <w:tcW w:w="1570" w:type="dxa"/>
          </w:tcPr>
          <w:p w14:paraId="5198DD58" w14:textId="77777777" w:rsidR="00800865" w:rsidRDefault="00800865" w:rsidP="00571DD1">
            <w:pPr>
              <w:pStyle w:val="Tableheading"/>
            </w:pPr>
            <w:r>
              <w:t>Verified Requirements</w:t>
            </w:r>
          </w:p>
        </w:tc>
        <w:tc>
          <w:tcPr>
            <w:tcW w:w="1733" w:type="dxa"/>
          </w:tcPr>
          <w:p w14:paraId="70705A00" w14:textId="77777777" w:rsidR="00800865" w:rsidRDefault="00800865" w:rsidP="00571DD1">
            <w:pPr>
              <w:pStyle w:val="Tableheading"/>
            </w:pPr>
            <w:r>
              <w:t>Comments</w:t>
            </w:r>
          </w:p>
        </w:tc>
      </w:tr>
      <w:tr w:rsidR="00800865" w14:paraId="18AAEBE6" w14:textId="77777777" w:rsidTr="00571DD1">
        <w:tc>
          <w:tcPr>
            <w:tcW w:w="1613" w:type="dxa"/>
          </w:tcPr>
          <w:p w14:paraId="39011A0E" w14:textId="77777777" w:rsidR="00800865" w:rsidRDefault="00800865" w:rsidP="00571DD1">
            <w:pPr>
              <w:pStyle w:val="Tablecell"/>
              <w:keepNext/>
            </w:pPr>
            <w:r>
              <w:t>Buyer Request</w:t>
            </w:r>
          </w:p>
        </w:tc>
        <w:tc>
          <w:tcPr>
            <w:tcW w:w="4434" w:type="dxa"/>
          </w:tcPr>
          <w:p w14:paraId="7A5164D9" w14:textId="4DD4AF5D" w:rsidR="00800865" w:rsidRDefault="00800865" w:rsidP="00571DD1">
            <w:pPr>
              <w:pStyle w:val="Tablecell"/>
              <w:keepNext/>
            </w:pPr>
            <w:r>
              <w:t xml:space="preserve">The Buyer submits a Validate Address request with the Address Type attribute of </w:t>
            </w:r>
            <w:r w:rsidR="00102C69">
              <w:t>GEOGRAPHIC_ADDRESS_IDENTIFIER</w:t>
            </w:r>
            <w:r>
              <w:t xml:space="preserve"> that includes </w:t>
            </w:r>
            <w:r w:rsidR="00102C69">
              <w:t xml:space="preserve">Geographic Address Identifier ID </w:t>
            </w:r>
            <w:r w:rsidR="00323E9D">
              <w:t>and the</w:t>
            </w:r>
            <w:r w:rsidR="00102C69">
              <w:t xml:space="preserve"> Administrative Authority.</w:t>
            </w:r>
          </w:p>
        </w:tc>
        <w:tc>
          <w:tcPr>
            <w:tcW w:w="1570" w:type="dxa"/>
          </w:tcPr>
          <w:p w14:paraId="75225389" w14:textId="5C9D19CD" w:rsidR="0032571A" w:rsidRDefault="0032571A" w:rsidP="00571DD1">
            <w:pPr>
              <w:pStyle w:val="Tablecell"/>
              <w:keepNext/>
            </w:pPr>
            <w:r>
              <w:t xml:space="preserve">MEF 79 </w:t>
            </w:r>
            <w:r>
              <w:fldChar w:fldCharType="begin"/>
            </w:r>
            <w:r>
              <w:instrText xml:space="preserve"> REF _Ref55388733 \r \h </w:instrText>
            </w:r>
            <w:r>
              <w:fldChar w:fldCharType="separate"/>
            </w:r>
            <w:r w:rsidR="00245068">
              <w:t>[5]</w:t>
            </w:r>
            <w:r>
              <w:fldChar w:fldCharType="end"/>
            </w:r>
            <w:r>
              <w:t xml:space="preserve"> R4</w:t>
            </w:r>
          </w:p>
          <w:p w14:paraId="1F96C9E7" w14:textId="4E129AF4" w:rsidR="00800865" w:rsidRDefault="00102C69" w:rsidP="00571DD1">
            <w:pPr>
              <w:pStyle w:val="Tablecell"/>
              <w:keepNext/>
            </w:pPr>
            <w:r>
              <w:t xml:space="preserve">MEF 79.0.2 </w:t>
            </w:r>
            <w:r>
              <w:fldChar w:fldCharType="begin"/>
            </w:r>
            <w:r>
              <w:instrText xml:space="preserve"> REF _Ref55388746 \r \h </w:instrText>
            </w:r>
            <w:r>
              <w:fldChar w:fldCharType="separate"/>
            </w:r>
            <w:r w:rsidR="00245068">
              <w:t>[7]</w:t>
            </w:r>
            <w:r>
              <w:fldChar w:fldCharType="end"/>
            </w:r>
            <w:r>
              <w:t xml:space="preserve"> A2-R10</w:t>
            </w:r>
          </w:p>
        </w:tc>
        <w:tc>
          <w:tcPr>
            <w:tcW w:w="1733" w:type="dxa"/>
          </w:tcPr>
          <w:p w14:paraId="76CC5A23" w14:textId="77777777" w:rsidR="00800865" w:rsidRDefault="00800865" w:rsidP="00571DD1">
            <w:pPr>
              <w:pStyle w:val="Tablecell"/>
              <w:keepNext/>
            </w:pPr>
          </w:p>
        </w:tc>
      </w:tr>
      <w:tr w:rsidR="00800865" w14:paraId="3684D541" w14:textId="77777777" w:rsidTr="00571DD1">
        <w:tc>
          <w:tcPr>
            <w:tcW w:w="1613" w:type="dxa"/>
          </w:tcPr>
          <w:p w14:paraId="7028A1B5" w14:textId="77777777" w:rsidR="00800865" w:rsidRDefault="00800865" w:rsidP="00571DD1">
            <w:pPr>
              <w:pStyle w:val="Tablecell"/>
              <w:keepNext/>
            </w:pPr>
            <w:r>
              <w:t>Seller Response</w:t>
            </w:r>
          </w:p>
        </w:tc>
        <w:tc>
          <w:tcPr>
            <w:tcW w:w="4434" w:type="dxa"/>
          </w:tcPr>
          <w:p w14:paraId="61D07DB6" w14:textId="77777777" w:rsidR="00800865" w:rsidRDefault="00800865" w:rsidP="00571DD1">
            <w:pPr>
              <w:pStyle w:val="Tablecell"/>
              <w:keepNext/>
            </w:pPr>
            <w:r>
              <w:t>The Buyer receives a 422 response from the Seller.</w:t>
            </w:r>
          </w:p>
        </w:tc>
        <w:tc>
          <w:tcPr>
            <w:tcW w:w="1570" w:type="dxa"/>
          </w:tcPr>
          <w:p w14:paraId="16738AC2" w14:textId="4288906C" w:rsidR="00800865" w:rsidRDefault="00800865" w:rsidP="00571DD1">
            <w:pPr>
              <w:pStyle w:val="Tablecell"/>
              <w:keepNext/>
            </w:pPr>
            <w:r>
              <w:t xml:space="preserve">MEF 79 </w:t>
            </w:r>
            <w:r>
              <w:fldChar w:fldCharType="begin"/>
            </w:r>
            <w:r>
              <w:instrText xml:space="preserve"> REF _Ref55388733 \r \h </w:instrText>
            </w:r>
            <w:r>
              <w:fldChar w:fldCharType="separate"/>
            </w:r>
            <w:r w:rsidR="00245068">
              <w:t>[5]</w:t>
            </w:r>
            <w:r>
              <w:fldChar w:fldCharType="end"/>
            </w:r>
          </w:p>
          <w:p w14:paraId="699EED92" w14:textId="33A983B6" w:rsidR="00102C69" w:rsidRDefault="00800865" w:rsidP="0032571A">
            <w:pPr>
              <w:pStyle w:val="Tablecell"/>
              <w:keepNext/>
            </w:pPr>
            <w:r>
              <w:t xml:space="preserve">R9, </w:t>
            </w:r>
            <w:r w:rsidR="0032571A">
              <w:t>R14</w:t>
            </w:r>
          </w:p>
        </w:tc>
        <w:tc>
          <w:tcPr>
            <w:tcW w:w="1733" w:type="dxa"/>
          </w:tcPr>
          <w:p w14:paraId="110CE39E" w14:textId="77777777" w:rsidR="00800865" w:rsidRDefault="00800865" w:rsidP="00571DD1">
            <w:pPr>
              <w:pStyle w:val="Tablecell"/>
              <w:keepNext/>
            </w:pPr>
          </w:p>
        </w:tc>
      </w:tr>
    </w:tbl>
    <w:p w14:paraId="20F5E293" w14:textId="423ECDCD" w:rsidR="00800865" w:rsidRDefault="00800865" w:rsidP="00800865">
      <w:pPr>
        <w:pStyle w:val="Caption"/>
        <w:keepNext/>
      </w:pPr>
      <w:bookmarkStart w:id="285" w:name="_Ref58325198"/>
      <w:bookmarkStart w:id="286" w:name="_Toc58502496"/>
      <w:bookmarkStart w:id="287" w:name="_Toc58925870"/>
      <w:r>
        <w:t xml:space="preserve">Table </w:t>
      </w:r>
      <w:r w:rsidR="00572FC7">
        <w:fldChar w:fldCharType="begin"/>
      </w:r>
      <w:r w:rsidR="00572FC7">
        <w:instrText xml:space="preserve"> SEQ Table \* ARABIC </w:instrText>
      </w:r>
      <w:r w:rsidR="00572FC7">
        <w:fldChar w:fldCharType="separate"/>
      </w:r>
      <w:r w:rsidR="00245068">
        <w:rPr>
          <w:noProof/>
        </w:rPr>
        <w:t>17</w:t>
      </w:r>
      <w:r w:rsidR="00572FC7">
        <w:rPr>
          <w:noProof/>
        </w:rPr>
        <w:fldChar w:fldCharType="end"/>
      </w:r>
      <w:bookmarkEnd w:id="285"/>
      <w:r>
        <w:t xml:space="preserve"> - </w:t>
      </w:r>
      <w:r w:rsidR="003D3985">
        <w:fldChar w:fldCharType="begin"/>
      </w:r>
      <w:r w:rsidR="003D3985">
        <w:instrText xml:space="preserve"> REF _Ref58325104 \r \h </w:instrText>
      </w:r>
      <w:r w:rsidR="003D3985">
        <w:fldChar w:fldCharType="separate"/>
      </w:r>
      <w:r w:rsidR="00245068">
        <w:t>[Test Case 12]</w:t>
      </w:r>
      <w:r w:rsidR="003D3985">
        <w:fldChar w:fldCharType="end"/>
      </w:r>
      <w:r w:rsidR="003D3985">
        <w:t xml:space="preserve"> </w:t>
      </w:r>
      <w:r w:rsidR="004B3905">
        <w:t>Geographic Address Identifier</w:t>
      </w:r>
      <w:r>
        <w:t xml:space="preserve"> Known Method Negative Details</w:t>
      </w:r>
      <w:bookmarkEnd w:id="286"/>
      <w:bookmarkEnd w:id="287"/>
    </w:p>
    <w:p w14:paraId="0FC83027" w14:textId="768C506D" w:rsidR="00BD06FC" w:rsidRDefault="00BD06FC" w:rsidP="00323E9D">
      <w:pPr>
        <w:pStyle w:val="Heading3"/>
      </w:pPr>
      <w:bookmarkStart w:id="288" w:name="_Toc57893976"/>
      <w:bookmarkStart w:id="289" w:name="_Toc57894500"/>
      <w:bookmarkStart w:id="290" w:name="_Toc58502352"/>
      <w:bookmarkStart w:id="291" w:name="_Toc58925738"/>
      <w:r>
        <w:t>Validating Geographic Point Address with Unknown ID Method</w:t>
      </w:r>
      <w:bookmarkEnd w:id="288"/>
      <w:bookmarkEnd w:id="289"/>
      <w:bookmarkEnd w:id="290"/>
      <w:bookmarkEnd w:id="291"/>
    </w:p>
    <w:p w14:paraId="0DEC1379" w14:textId="703C5FA0" w:rsidR="00BD06FC" w:rsidRDefault="00BD06FC" w:rsidP="00BD06FC">
      <w:pPr>
        <w:pStyle w:val="Body"/>
      </w:pPr>
      <w:r>
        <w:t>The Address Validating Geographic Point Address with Unknown Method ID test cases are defined in this section.</w:t>
      </w:r>
      <w:r w:rsidR="00127DFC">
        <w:t xml:space="preserve">  </w:t>
      </w:r>
      <w:r w:rsidR="00127DFC">
        <w:fldChar w:fldCharType="begin"/>
      </w:r>
      <w:r w:rsidR="00127DFC">
        <w:instrText xml:space="preserve"> REF _Ref58408444 \r \h </w:instrText>
      </w:r>
      <w:r w:rsidR="00127DFC">
        <w:fldChar w:fldCharType="separate"/>
      </w:r>
      <w:r w:rsidR="00245068">
        <w:t>[Test Case 13]</w:t>
      </w:r>
      <w:r w:rsidR="00127DFC">
        <w:fldChar w:fldCharType="end"/>
      </w:r>
      <w:r w:rsidR="00127DFC">
        <w:t xml:space="preserve">  is a positive test case.  </w:t>
      </w:r>
      <w:r w:rsidR="00127DFC">
        <w:fldChar w:fldCharType="begin"/>
      </w:r>
      <w:r w:rsidR="00127DFC">
        <w:instrText xml:space="preserve"> REF _Ref58408491 \r \h </w:instrText>
      </w:r>
      <w:r w:rsidR="00127DFC">
        <w:fldChar w:fldCharType="separate"/>
      </w:r>
      <w:r w:rsidR="00245068">
        <w:t>[Test Case 14]</w:t>
      </w:r>
      <w:r w:rsidR="00127DFC">
        <w:fldChar w:fldCharType="end"/>
      </w:r>
      <w:r w:rsidR="00127DFC">
        <w:t xml:space="preserve"> is a negative test case.</w:t>
      </w:r>
    </w:p>
    <w:p w14:paraId="7CD0E141" w14:textId="310316FF" w:rsidR="00127DFC" w:rsidRDefault="003B5C35" w:rsidP="00127DFC">
      <w:pPr>
        <w:pStyle w:val="TestCase"/>
      </w:pPr>
      <w:bookmarkStart w:id="292" w:name="_Ref58408444"/>
      <w:r>
        <w:t xml:space="preserve"> </w:t>
      </w:r>
      <w:r w:rsidR="00127DFC">
        <w:t>The Buyer</w:t>
      </w:r>
      <w:r w:rsidR="00323E9D">
        <w:t xml:space="preserve"> and Seller</w:t>
      </w:r>
      <w:r w:rsidR="00127DFC">
        <w:t xml:space="preserve"> </w:t>
      </w:r>
      <w:r w:rsidR="00127DFC" w:rsidRPr="00127DFC">
        <w:rPr>
          <w:b/>
          <w:bCs/>
        </w:rPr>
        <w:t>MUST</w:t>
      </w:r>
      <w:r w:rsidR="00127DFC">
        <w:t xml:space="preserve"> complete </w:t>
      </w:r>
      <w:r w:rsidR="00127DFC">
        <w:fldChar w:fldCharType="begin"/>
      </w:r>
      <w:r w:rsidR="00127DFC">
        <w:instrText xml:space="preserve"> REF _Ref58408444 \r \h </w:instrText>
      </w:r>
      <w:r w:rsidR="00127DFC">
        <w:fldChar w:fldCharType="separate"/>
      </w:r>
      <w:r w:rsidR="00245068">
        <w:t>[Test Case 13]</w:t>
      </w:r>
      <w:r w:rsidR="00127DFC">
        <w:fldChar w:fldCharType="end"/>
      </w:r>
      <w:r w:rsidR="00127DFC">
        <w:t xml:space="preserve"> as shown in </w:t>
      </w:r>
      <w:r w:rsidR="00127DFC">
        <w:fldChar w:fldCharType="begin"/>
      </w:r>
      <w:r w:rsidR="00127DFC">
        <w:instrText xml:space="preserve"> REF _Ref58408559 \h </w:instrText>
      </w:r>
      <w:r w:rsidR="00127DFC">
        <w:fldChar w:fldCharType="separate"/>
      </w:r>
      <w:r w:rsidR="00245068">
        <w:t xml:space="preserve">Table </w:t>
      </w:r>
      <w:r w:rsidR="00245068">
        <w:rPr>
          <w:noProof/>
        </w:rPr>
        <w:t>18</w:t>
      </w:r>
      <w:r w:rsidR="00127DFC">
        <w:fldChar w:fldCharType="end"/>
      </w:r>
      <w:r w:rsidR="00127DFC">
        <w:t>.</w:t>
      </w:r>
      <w:bookmarkEnd w:id="292"/>
    </w:p>
    <w:p w14:paraId="745E708C" w14:textId="77777777" w:rsidR="00127DFC" w:rsidRPr="0054343D" w:rsidRDefault="00127DFC" w:rsidP="00127DFC">
      <w:pPr>
        <w:pStyle w:val="Body"/>
        <w:keepNext/>
      </w:pPr>
    </w:p>
    <w:tbl>
      <w:tblPr>
        <w:tblStyle w:val="TableGrid"/>
        <w:tblW w:w="0" w:type="auto"/>
        <w:tblLook w:val="04A0" w:firstRow="1" w:lastRow="0" w:firstColumn="1" w:lastColumn="0" w:noHBand="0" w:noVBand="1"/>
      </w:tblPr>
      <w:tblGrid>
        <w:gridCol w:w="1613"/>
        <w:gridCol w:w="4434"/>
        <w:gridCol w:w="1570"/>
        <w:gridCol w:w="1733"/>
      </w:tblGrid>
      <w:tr w:rsidR="00127DFC" w14:paraId="57E75540" w14:textId="77777777" w:rsidTr="002F3872">
        <w:tc>
          <w:tcPr>
            <w:tcW w:w="1613" w:type="dxa"/>
          </w:tcPr>
          <w:p w14:paraId="6610A777" w14:textId="77777777" w:rsidR="00127DFC" w:rsidRDefault="00127DFC" w:rsidP="002F3872">
            <w:pPr>
              <w:pStyle w:val="Tableheading"/>
            </w:pPr>
            <w:r>
              <w:t xml:space="preserve"> Entity</w:t>
            </w:r>
          </w:p>
        </w:tc>
        <w:tc>
          <w:tcPr>
            <w:tcW w:w="4434" w:type="dxa"/>
          </w:tcPr>
          <w:p w14:paraId="27F55CC5" w14:textId="77777777" w:rsidR="00127DFC" w:rsidRDefault="00127DFC" w:rsidP="002F3872">
            <w:pPr>
              <w:pStyle w:val="Tableheading"/>
            </w:pPr>
            <w:r>
              <w:t>TC Step</w:t>
            </w:r>
          </w:p>
        </w:tc>
        <w:tc>
          <w:tcPr>
            <w:tcW w:w="1570" w:type="dxa"/>
          </w:tcPr>
          <w:p w14:paraId="0AF4B18F" w14:textId="77777777" w:rsidR="00127DFC" w:rsidRDefault="00127DFC" w:rsidP="002F3872">
            <w:pPr>
              <w:pStyle w:val="Tableheading"/>
            </w:pPr>
            <w:r>
              <w:t>Verified Requirements</w:t>
            </w:r>
          </w:p>
        </w:tc>
        <w:tc>
          <w:tcPr>
            <w:tcW w:w="1733" w:type="dxa"/>
          </w:tcPr>
          <w:p w14:paraId="684C7312" w14:textId="77777777" w:rsidR="00127DFC" w:rsidRDefault="00127DFC" w:rsidP="002F3872">
            <w:pPr>
              <w:pStyle w:val="Tableheading"/>
            </w:pPr>
            <w:r>
              <w:t>Comments</w:t>
            </w:r>
          </w:p>
        </w:tc>
      </w:tr>
      <w:tr w:rsidR="00127DFC" w14:paraId="7EAA0177" w14:textId="77777777" w:rsidTr="002F3872">
        <w:tc>
          <w:tcPr>
            <w:tcW w:w="1613" w:type="dxa"/>
          </w:tcPr>
          <w:p w14:paraId="60BE5EAD" w14:textId="77777777" w:rsidR="00127DFC" w:rsidRDefault="00127DFC" w:rsidP="002F3872">
            <w:pPr>
              <w:pStyle w:val="Tablecell"/>
              <w:keepNext/>
            </w:pPr>
            <w:r>
              <w:t>Buyer Request</w:t>
            </w:r>
          </w:p>
        </w:tc>
        <w:tc>
          <w:tcPr>
            <w:tcW w:w="4434" w:type="dxa"/>
          </w:tcPr>
          <w:p w14:paraId="0242F84E" w14:textId="2E315171" w:rsidR="00127DFC" w:rsidRDefault="00127DFC" w:rsidP="002F3872">
            <w:pPr>
              <w:pStyle w:val="Tablecell"/>
              <w:keepNext/>
            </w:pPr>
            <w:r>
              <w:t xml:space="preserve">The Buyer submits a Validate Address request with the Address Type attribute of GEOGRAPHIC_POINT and that includes the </w:t>
            </w:r>
            <w:r w:rsidR="00240F0A">
              <w:t>Spatial Reference, Latitude, and Longitude</w:t>
            </w:r>
            <w:r>
              <w:t xml:space="preserve"> and does not include a </w:t>
            </w:r>
            <w:r w:rsidR="00240F0A">
              <w:t>Geographic Point Identifier.</w:t>
            </w:r>
          </w:p>
        </w:tc>
        <w:tc>
          <w:tcPr>
            <w:tcW w:w="1570" w:type="dxa"/>
          </w:tcPr>
          <w:p w14:paraId="5BEB2C7E" w14:textId="04DDABE8" w:rsidR="00127DFC" w:rsidRDefault="00127DFC" w:rsidP="002F3872">
            <w:pPr>
              <w:pStyle w:val="Tablecell"/>
              <w:keepNext/>
            </w:pPr>
            <w:r>
              <w:t xml:space="preserve">MEF 79 </w:t>
            </w:r>
            <w:r>
              <w:fldChar w:fldCharType="begin"/>
            </w:r>
            <w:r>
              <w:instrText xml:space="preserve"> REF _Ref55388733 \r \h </w:instrText>
            </w:r>
            <w:r>
              <w:fldChar w:fldCharType="separate"/>
            </w:r>
            <w:r w:rsidR="00245068">
              <w:t>[5]</w:t>
            </w:r>
            <w:r>
              <w:fldChar w:fldCharType="end"/>
            </w:r>
            <w:r>
              <w:t xml:space="preserve"> R4</w:t>
            </w:r>
          </w:p>
          <w:p w14:paraId="5E3C7990" w14:textId="17142E5D" w:rsidR="00240F0A" w:rsidRDefault="00240F0A" w:rsidP="002F3872">
            <w:pPr>
              <w:pStyle w:val="Tablecell"/>
              <w:keepNext/>
            </w:pPr>
            <w:r>
              <w:t xml:space="preserve">MEF 79.0.2 </w:t>
            </w:r>
            <w:r>
              <w:fldChar w:fldCharType="begin"/>
            </w:r>
            <w:r>
              <w:instrText xml:space="preserve"> REF _Ref55388746 \r \h </w:instrText>
            </w:r>
            <w:r>
              <w:fldChar w:fldCharType="separate"/>
            </w:r>
            <w:r w:rsidR="00245068">
              <w:t>[7]</w:t>
            </w:r>
            <w:r>
              <w:fldChar w:fldCharType="end"/>
            </w:r>
            <w:r>
              <w:t xml:space="preserve"> A2-R1, A2-R12, </w:t>
            </w:r>
            <w:r w:rsidR="004B3905">
              <w:t>A2-R14</w:t>
            </w:r>
          </w:p>
        </w:tc>
        <w:tc>
          <w:tcPr>
            <w:tcW w:w="1733" w:type="dxa"/>
          </w:tcPr>
          <w:p w14:paraId="5110701E" w14:textId="77777777" w:rsidR="00127DFC" w:rsidRDefault="00127DFC" w:rsidP="002F3872">
            <w:pPr>
              <w:pStyle w:val="Tablecell"/>
              <w:keepNext/>
            </w:pPr>
          </w:p>
        </w:tc>
      </w:tr>
      <w:tr w:rsidR="00127DFC" w14:paraId="0133CE56" w14:textId="77777777" w:rsidTr="002F3872">
        <w:tc>
          <w:tcPr>
            <w:tcW w:w="1613" w:type="dxa"/>
          </w:tcPr>
          <w:p w14:paraId="5B0738E0" w14:textId="77777777" w:rsidR="00127DFC" w:rsidRDefault="00127DFC" w:rsidP="002F3872">
            <w:pPr>
              <w:pStyle w:val="Tablecell"/>
              <w:keepNext/>
            </w:pPr>
            <w:r>
              <w:t>Seller Response</w:t>
            </w:r>
          </w:p>
        </w:tc>
        <w:tc>
          <w:tcPr>
            <w:tcW w:w="4434" w:type="dxa"/>
          </w:tcPr>
          <w:p w14:paraId="3F1DD2F3" w14:textId="4C50EF42" w:rsidR="00127DFC" w:rsidRDefault="00127DFC" w:rsidP="002F3872">
            <w:pPr>
              <w:pStyle w:val="Tablecell"/>
              <w:keepNext/>
            </w:pPr>
            <w:r>
              <w:t xml:space="preserve">The Buyer receives a 200 response from the Seller indicating success and containing one or more </w:t>
            </w:r>
            <w:r w:rsidR="004B3905">
              <w:t>Geographic Points</w:t>
            </w:r>
            <w:r>
              <w:t xml:space="preserve"> that are considered a potential match.  Each </w:t>
            </w:r>
            <w:r w:rsidR="004B3905">
              <w:t>Geographic Point</w:t>
            </w:r>
            <w:r>
              <w:t xml:space="preserve"> returned must include the Best Match attribute, </w:t>
            </w:r>
            <w:r w:rsidR="00E30EC5">
              <w:t>Geographic Point Identifier, Spatial Reference, Latitude, and Longitude.</w:t>
            </w:r>
            <w:r>
              <w:t xml:space="preserve"> </w:t>
            </w:r>
          </w:p>
        </w:tc>
        <w:tc>
          <w:tcPr>
            <w:tcW w:w="1570" w:type="dxa"/>
          </w:tcPr>
          <w:p w14:paraId="414529A6" w14:textId="41F1AC6A" w:rsidR="00127DFC" w:rsidRDefault="004B3905" w:rsidP="002F3872">
            <w:pPr>
              <w:pStyle w:val="Tablecell"/>
              <w:keepNext/>
            </w:pPr>
            <w:r>
              <w:t xml:space="preserve">MEF 79 </w:t>
            </w:r>
            <w:r>
              <w:fldChar w:fldCharType="begin"/>
            </w:r>
            <w:r>
              <w:instrText xml:space="preserve"> REF _Ref55388733 \r \h </w:instrText>
            </w:r>
            <w:r>
              <w:fldChar w:fldCharType="separate"/>
            </w:r>
            <w:r w:rsidR="00245068">
              <w:t>[5]</w:t>
            </w:r>
            <w:r>
              <w:fldChar w:fldCharType="end"/>
            </w:r>
            <w:r>
              <w:t xml:space="preserve"> </w:t>
            </w:r>
            <w:r w:rsidR="005504F3">
              <w:t xml:space="preserve">R2, </w:t>
            </w:r>
            <w:r w:rsidR="00127DFC">
              <w:t xml:space="preserve">R9, R12, R15, R16, </w:t>
            </w:r>
          </w:p>
          <w:p w14:paraId="76328B7E" w14:textId="3CD2DB2A" w:rsidR="004B3905" w:rsidRDefault="004B3905" w:rsidP="002F3872">
            <w:pPr>
              <w:pStyle w:val="Tablecell"/>
              <w:keepNext/>
            </w:pPr>
            <w:r>
              <w:t xml:space="preserve">MEF 79.0.2 </w:t>
            </w:r>
            <w:r>
              <w:fldChar w:fldCharType="begin"/>
            </w:r>
            <w:r>
              <w:instrText xml:space="preserve"> REF _Ref55388746 \r \h </w:instrText>
            </w:r>
            <w:r>
              <w:fldChar w:fldCharType="separate"/>
            </w:r>
            <w:r w:rsidR="00245068">
              <w:t>[7]</w:t>
            </w:r>
            <w:r>
              <w:fldChar w:fldCharType="end"/>
            </w:r>
            <w:r>
              <w:t xml:space="preserve"> </w:t>
            </w:r>
            <w:r w:rsidR="0006374F">
              <w:t xml:space="preserve">A2-R5, </w:t>
            </w:r>
            <w:r>
              <w:t>A2-R17, A2-R18</w:t>
            </w:r>
          </w:p>
        </w:tc>
        <w:tc>
          <w:tcPr>
            <w:tcW w:w="1733" w:type="dxa"/>
          </w:tcPr>
          <w:p w14:paraId="0C1E4B1A" w14:textId="77777777" w:rsidR="00127DFC" w:rsidRDefault="00127DFC" w:rsidP="002F3872">
            <w:pPr>
              <w:pStyle w:val="Tablecell"/>
              <w:keepNext/>
            </w:pPr>
          </w:p>
        </w:tc>
      </w:tr>
    </w:tbl>
    <w:p w14:paraId="3B7F5AF6" w14:textId="182512C3" w:rsidR="00127DFC" w:rsidRPr="00AC47E9" w:rsidRDefault="00127DFC" w:rsidP="00127DFC">
      <w:pPr>
        <w:pStyle w:val="Caption"/>
        <w:keepNext/>
      </w:pPr>
      <w:bookmarkStart w:id="293" w:name="_Ref58408559"/>
      <w:bookmarkStart w:id="294" w:name="_Toc58502497"/>
      <w:bookmarkStart w:id="295" w:name="_Toc58925871"/>
      <w:r>
        <w:t xml:space="preserve">Table </w:t>
      </w:r>
      <w:r w:rsidR="00572FC7">
        <w:fldChar w:fldCharType="begin"/>
      </w:r>
      <w:r w:rsidR="00572FC7">
        <w:instrText xml:space="preserve"> SEQ Table \* ARABIC </w:instrText>
      </w:r>
      <w:r w:rsidR="00572FC7">
        <w:fldChar w:fldCharType="separate"/>
      </w:r>
      <w:r w:rsidR="00245068">
        <w:rPr>
          <w:noProof/>
        </w:rPr>
        <w:t>18</w:t>
      </w:r>
      <w:r w:rsidR="00572FC7">
        <w:rPr>
          <w:noProof/>
        </w:rPr>
        <w:fldChar w:fldCharType="end"/>
      </w:r>
      <w:bookmarkEnd w:id="293"/>
      <w:r>
        <w:t xml:space="preserve"> - </w:t>
      </w:r>
      <w:r>
        <w:fldChar w:fldCharType="begin"/>
      </w:r>
      <w:r>
        <w:instrText xml:space="preserve"> REF _Ref58408444 \r \h </w:instrText>
      </w:r>
      <w:r>
        <w:fldChar w:fldCharType="separate"/>
      </w:r>
      <w:r w:rsidR="00245068">
        <w:t>[Test Case 13]</w:t>
      </w:r>
      <w:r>
        <w:fldChar w:fldCharType="end"/>
      </w:r>
      <w:r>
        <w:t xml:space="preserve"> </w:t>
      </w:r>
      <w:r w:rsidR="004B3905">
        <w:t>Geographic Point</w:t>
      </w:r>
      <w:r>
        <w:t xml:space="preserve"> Address Unknown Method Positive Details</w:t>
      </w:r>
      <w:bookmarkEnd w:id="294"/>
      <w:bookmarkEnd w:id="295"/>
    </w:p>
    <w:p w14:paraId="1FD15F2B" w14:textId="5E00085E" w:rsidR="00127DFC" w:rsidRDefault="003B5C35" w:rsidP="00127DFC">
      <w:pPr>
        <w:pStyle w:val="TestCase"/>
      </w:pPr>
      <w:bookmarkStart w:id="296" w:name="_Ref58408491"/>
      <w:r>
        <w:t xml:space="preserve"> </w:t>
      </w:r>
      <w:r w:rsidR="00127DFC">
        <w:t xml:space="preserve">The Buyer </w:t>
      </w:r>
      <w:r w:rsidR="00323E9D">
        <w:t xml:space="preserve">and Seller </w:t>
      </w:r>
      <w:r w:rsidR="00127DFC" w:rsidRPr="003064C7">
        <w:rPr>
          <w:b/>
          <w:bCs/>
        </w:rPr>
        <w:t>MUST</w:t>
      </w:r>
      <w:r w:rsidR="00127DFC">
        <w:t xml:space="preserve"> complete </w:t>
      </w:r>
      <w:r w:rsidR="00127DFC">
        <w:fldChar w:fldCharType="begin"/>
      </w:r>
      <w:r w:rsidR="00127DFC">
        <w:instrText xml:space="preserve"> REF _Ref58408491 \r \h </w:instrText>
      </w:r>
      <w:r w:rsidR="00127DFC">
        <w:fldChar w:fldCharType="separate"/>
      </w:r>
      <w:r w:rsidR="00245068">
        <w:t>[Test Case 14]</w:t>
      </w:r>
      <w:r w:rsidR="00127DFC">
        <w:fldChar w:fldCharType="end"/>
      </w:r>
      <w:r w:rsidR="00127DFC">
        <w:t xml:space="preserve"> as shown in </w:t>
      </w:r>
      <w:r w:rsidR="00127DFC">
        <w:fldChar w:fldCharType="begin"/>
      </w:r>
      <w:r w:rsidR="00127DFC">
        <w:instrText xml:space="preserve"> REF _Ref58408571 \h </w:instrText>
      </w:r>
      <w:r w:rsidR="00127DFC">
        <w:fldChar w:fldCharType="separate"/>
      </w:r>
      <w:r w:rsidR="00245068">
        <w:t xml:space="preserve">Table </w:t>
      </w:r>
      <w:r w:rsidR="00245068">
        <w:rPr>
          <w:noProof/>
        </w:rPr>
        <w:t>19</w:t>
      </w:r>
      <w:r w:rsidR="00127DFC">
        <w:fldChar w:fldCharType="end"/>
      </w:r>
      <w:r w:rsidR="00127DFC">
        <w:t>.</w:t>
      </w:r>
      <w:bookmarkEnd w:id="296"/>
    </w:p>
    <w:p w14:paraId="3E3CC4B8" w14:textId="77777777" w:rsidR="00127DFC" w:rsidRPr="0054343D" w:rsidRDefault="00127DFC" w:rsidP="00127DFC">
      <w:pPr>
        <w:pStyle w:val="Body"/>
        <w:keepNext/>
      </w:pPr>
    </w:p>
    <w:tbl>
      <w:tblPr>
        <w:tblStyle w:val="TableGrid"/>
        <w:tblW w:w="0" w:type="auto"/>
        <w:tblLook w:val="04A0" w:firstRow="1" w:lastRow="0" w:firstColumn="1" w:lastColumn="0" w:noHBand="0" w:noVBand="1"/>
      </w:tblPr>
      <w:tblGrid>
        <w:gridCol w:w="1613"/>
        <w:gridCol w:w="4434"/>
        <w:gridCol w:w="1570"/>
        <w:gridCol w:w="1733"/>
      </w:tblGrid>
      <w:tr w:rsidR="00127DFC" w14:paraId="29918627" w14:textId="77777777" w:rsidTr="002F3872">
        <w:tc>
          <w:tcPr>
            <w:tcW w:w="1613" w:type="dxa"/>
          </w:tcPr>
          <w:p w14:paraId="3C53A75A" w14:textId="77777777" w:rsidR="00127DFC" w:rsidRDefault="00127DFC" w:rsidP="002F3872">
            <w:pPr>
              <w:pStyle w:val="Tableheading"/>
            </w:pPr>
            <w:r>
              <w:t xml:space="preserve"> Entity</w:t>
            </w:r>
          </w:p>
        </w:tc>
        <w:tc>
          <w:tcPr>
            <w:tcW w:w="4434" w:type="dxa"/>
          </w:tcPr>
          <w:p w14:paraId="7047FFBC" w14:textId="77777777" w:rsidR="00127DFC" w:rsidRDefault="00127DFC" w:rsidP="002F3872">
            <w:pPr>
              <w:pStyle w:val="Tableheading"/>
            </w:pPr>
            <w:r>
              <w:t>TC Step</w:t>
            </w:r>
          </w:p>
        </w:tc>
        <w:tc>
          <w:tcPr>
            <w:tcW w:w="1570" w:type="dxa"/>
          </w:tcPr>
          <w:p w14:paraId="152AB98C" w14:textId="77777777" w:rsidR="00127DFC" w:rsidRDefault="00127DFC" w:rsidP="002F3872">
            <w:pPr>
              <w:pStyle w:val="Tableheading"/>
            </w:pPr>
            <w:r>
              <w:t>Verified Requirements</w:t>
            </w:r>
          </w:p>
        </w:tc>
        <w:tc>
          <w:tcPr>
            <w:tcW w:w="1733" w:type="dxa"/>
          </w:tcPr>
          <w:p w14:paraId="231CF937" w14:textId="77777777" w:rsidR="00127DFC" w:rsidRDefault="00127DFC" w:rsidP="002F3872">
            <w:pPr>
              <w:pStyle w:val="Tableheading"/>
            </w:pPr>
            <w:r>
              <w:t>Comments</w:t>
            </w:r>
          </w:p>
        </w:tc>
      </w:tr>
      <w:tr w:rsidR="00127DFC" w14:paraId="19B448C0" w14:textId="77777777" w:rsidTr="002F3872">
        <w:tc>
          <w:tcPr>
            <w:tcW w:w="1613" w:type="dxa"/>
          </w:tcPr>
          <w:p w14:paraId="4ED45178" w14:textId="77777777" w:rsidR="00127DFC" w:rsidRDefault="00127DFC" w:rsidP="002F3872">
            <w:pPr>
              <w:pStyle w:val="Tablecell"/>
              <w:keepNext/>
            </w:pPr>
            <w:r>
              <w:t>Buyer Request</w:t>
            </w:r>
          </w:p>
        </w:tc>
        <w:tc>
          <w:tcPr>
            <w:tcW w:w="4434" w:type="dxa"/>
          </w:tcPr>
          <w:p w14:paraId="4246577D" w14:textId="737AC93A" w:rsidR="00127DFC" w:rsidRDefault="00127DFC" w:rsidP="002F3872">
            <w:pPr>
              <w:pStyle w:val="Tablecell"/>
              <w:keepNext/>
            </w:pPr>
            <w:r>
              <w:t xml:space="preserve">The Buyer submits a Validate Address request with the Address Type attribute of </w:t>
            </w:r>
            <w:r w:rsidR="00E30EC5">
              <w:t>GEOGRAPHIC_POINT</w:t>
            </w:r>
            <w:r>
              <w:t xml:space="preserve"> and that includes the </w:t>
            </w:r>
            <w:r w:rsidR="00E30EC5">
              <w:t>Geographic Point Identifier, Spatial Reference, Latitude, and Longitude.</w:t>
            </w:r>
          </w:p>
        </w:tc>
        <w:tc>
          <w:tcPr>
            <w:tcW w:w="1570" w:type="dxa"/>
          </w:tcPr>
          <w:p w14:paraId="113B7D96" w14:textId="733CA769" w:rsidR="00127DFC" w:rsidRDefault="00127DFC" w:rsidP="002F3872">
            <w:pPr>
              <w:pStyle w:val="Tablecell"/>
              <w:keepNext/>
            </w:pPr>
            <w:r>
              <w:t xml:space="preserve">MEF 79 </w:t>
            </w:r>
            <w:r>
              <w:fldChar w:fldCharType="begin"/>
            </w:r>
            <w:r>
              <w:instrText xml:space="preserve"> REF _Ref55388733 \r \h </w:instrText>
            </w:r>
            <w:r>
              <w:fldChar w:fldCharType="separate"/>
            </w:r>
            <w:r w:rsidR="00245068">
              <w:t>[5]</w:t>
            </w:r>
            <w:r>
              <w:fldChar w:fldCharType="end"/>
            </w:r>
            <w:r>
              <w:t xml:space="preserve"> R4 </w:t>
            </w:r>
          </w:p>
          <w:p w14:paraId="1F9729A8" w14:textId="136AF25C" w:rsidR="00E30EC5" w:rsidRDefault="00E30EC5" w:rsidP="002F3872">
            <w:pPr>
              <w:pStyle w:val="Tablecell"/>
              <w:keepNext/>
            </w:pPr>
            <w:r>
              <w:t xml:space="preserve">MEF 79.0.2 </w:t>
            </w:r>
            <w:r>
              <w:fldChar w:fldCharType="begin"/>
            </w:r>
            <w:r>
              <w:instrText xml:space="preserve"> REF _Ref55388746 \r \h </w:instrText>
            </w:r>
            <w:r>
              <w:fldChar w:fldCharType="separate"/>
            </w:r>
            <w:r w:rsidR="00245068">
              <w:t>[7]</w:t>
            </w:r>
            <w:r>
              <w:fldChar w:fldCharType="end"/>
            </w:r>
            <w:r>
              <w:t xml:space="preserve"> A2-R1, A2-R12, A2-R13</w:t>
            </w:r>
          </w:p>
        </w:tc>
        <w:tc>
          <w:tcPr>
            <w:tcW w:w="1733" w:type="dxa"/>
          </w:tcPr>
          <w:p w14:paraId="0525E44E" w14:textId="77777777" w:rsidR="00127DFC" w:rsidRDefault="00127DFC" w:rsidP="002F3872">
            <w:pPr>
              <w:pStyle w:val="Tablecell"/>
              <w:keepNext/>
            </w:pPr>
          </w:p>
        </w:tc>
      </w:tr>
      <w:tr w:rsidR="00127DFC" w14:paraId="03271E78" w14:textId="77777777" w:rsidTr="002F3872">
        <w:tc>
          <w:tcPr>
            <w:tcW w:w="1613" w:type="dxa"/>
          </w:tcPr>
          <w:p w14:paraId="34579B02" w14:textId="77777777" w:rsidR="00127DFC" w:rsidRDefault="00127DFC" w:rsidP="002F3872">
            <w:pPr>
              <w:pStyle w:val="Tablecell"/>
              <w:keepNext/>
            </w:pPr>
            <w:r>
              <w:t>Seller Response</w:t>
            </w:r>
          </w:p>
        </w:tc>
        <w:tc>
          <w:tcPr>
            <w:tcW w:w="4434" w:type="dxa"/>
          </w:tcPr>
          <w:p w14:paraId="1FE26A7A" w14:textId="77777777" w:rsidR="00127DFC" w:rsidRDefault="00127DFC" w:rsidP="002F3872">
            <w:pPr>
              <w:pStyle w:val="Tablecell"/>
              <w:keepNext/>
            </w:pPr>
            <w:r>
              <w:t>The Buyer receives a 422 response from the Seller indicating an unexpected attribute was included in the request.</w:t>
            </w:r>
          </w:p>
        </w:tc>
        <w:tc>
          <w:tcPr>
            <w:tcW w:w="1570" w:type="dxa"/>
          </w:tcPr>
          <w:p w14:paraId="32A8A54F" w14:textId="2673393A" w:rsidR="00DE7786" w:rsidRDefault="00DE7786" w:rsidP="00DE7786">
            <w:pPr>
              <w:pStyle w:val="Tablecell"/>
              <w:keepNext/>
            </w:pPr>
            <w:r>
              <w:t xml:space="preserve">MEF 79 </w:t>
            </w:r>
            <w:r>
              <w:fldChar w:fldCharType="begin"/>
            </w:r>
            <w:r>
              <w:instrText xml:space="preserve"> REF _Ref55388733 \r \h </w:instrText>
            </w:r>
            <w:r>
              <w:fldChar w:fldCharType="separate"/>
            </w:r>
            <w:r w:rsidR="00245068">
              <w:t>[5]</w:t>
            </w:r>
            <w:r>
              <w:fldChar w:fldCharType="end"/>
            </w:r>
            <w:r>
              <w:t xml:space="preserve"> R9, </w:t>
            </w:r>
            <w:r w:rsidR="00EA34E0">
              <w:t>R14</w:t>
            </w:r>
            <w:r>
              <w:t xml:space="preserve"> </w:t>
            </w:r>
          </w:p>
          <w:p w14:paraId="5AE8B0E7" w14:textId="671BD0C7" w:rsidR="00127DFC" w:rsidRDefault="00127DFC" w:rsidP="00DE7786">
            <w:pPr>
              <w:pStyle w:val="Tablecell"/>
              <w:keepNext/>
            </w:pPr>
          </w:p>
        </w:tc>
        <w:tc>
          <w:tcPr>
            <w:tcW w:w="1733" w:type="dxa"/>
          </w:tcPr>
          <w:p w14:paraId="2BD7716D" w14:textId="77777777" w:rsidR="00127DFC" w:rsidRDefault="00127DFC" w:rsidP="002F3872">
            <w:pPr>
              <w:pStyle w:val="Tablecell"/>
              <w:keepNext/>
            </w:pPr>
          </w:p>
        </w:tc>
      </w:tr>
    </w:tbl>
    <w:p w14:paraId="0EC89A18" w14:textId="67AD9D22" w:rsidR="00127DFC" w:rsidRPr="00AC47E9" w:rsidRDefault="00127DFC" w:rsidP="00127DFC">
      <w:pPr>
        <w:pStyle w:val="Caption"/>
        <w:keepNext/>
      </w:pPr>
      <w:bookmarkStart w:id="297" w:name="_Ref58408571"/>
      <w:bookmarkStart w:id="298" w:name="_Toc58502498"/>
      <w:bookmarkStart w:id="299" w:name="_Toc58925872"/>
      <w:r>
        <w:t xml:space="preserve">Table </w:t>
      </w:r>
      <w:r w:rsidR="00572FC7">
        <w:fldChar w:fldCharType="begin"/>
      </w:r>
      <w:r w:rsidR="00572FC7">
        <w:instrText xml:space="preserve"> SEQ Table \* ARABIC </w:instrText>
      </w:r>
      <w:r w:rsidR="00572FC7">
        <w:fldChar w:fldCharType="separate"/>
      </w:r>
      <w:r w:rsidR="00245068">
        <w:rPr>
          <w:noProof/>
        </w:rPr>
        <w:t>19</w:t>
      </w:r>
      <w:r w:rsidR="00572FC7">
        <w:rPr>
          <w:noProof/>
        </w:rPr>
        <w:fldChar w:fldCharType="end"/>
      </w:r>
      <w:bookmarkEnd w:id="297"/>
      <w:r>
        <w:t xml:space="preserve"> - </w:t>
      </w:r>
      <w:r>
        <w:fldChar w:fldCharType="begin"/>
      </w:r>
      <w:r>
        <w:instrText xml:space="preserve"> REF _Ref58408491 \r \h </w:instrText>
      </w:r>
      <w:r>
        <w:fldChar w:fldCharType="separate"/>
      </w:r>
      <w:r w:rsidR="00245068">
        <w:t>[Test Case 14]</w:t>
      </w:r>
      <w:r>
        <w:fldChar w:fldCharType="end"/>
      </w:r>
      <w:r>
        <w:t xml:space="preserve"> </w:t>
      </w:r>
      <w:r w:rsidR="004B3905">
        <w:t>Geographic Point</w:t>
      </w:r>
      <w:r>
        <w:t xml:space="preserve"> Address Unknown Method Negative Details</w:t>
      </w:r>
      <w:bookmarkEnd w:id="298"/>
      <w:bookmarkEnd w:id="299"/>
    </w:p>
    <w:p w14:paraId="34B3D17D" w14:textId="3163D0DE" w:rsidR="00BD06FC" w:rsidRDefault="00BD06FC" w:rsidP="00323E9D">
      <w:pPr>
        <w:pStyle w:val="Heading3"/>
      </w:pPr>
      <w:bookmarkStart w:id="300" w:name="_Toc57893977"/>
      <w:bookmarkStart w:id="301" w:name="_Toc57894501"/>
      <w:bookmarkStart w:id="302" w:name="_Toc58502353"/>
      <w:bookmarkStart w:id="303" w:name="_Toc58925739"/>
      <w:r>
        <w:t>Validating Geographic Point with Known ID Method</w:t>
      </w:r>
      <w:bookmarkEnd w:id="300"/>
      <w:bookmarkEnd w:id="301"/>
      <w:bookmarkEnd w:id="302"/>
      <w:bookmarkEnd w:id="303"/>
    </w:p>
    <w:p w14:paraId="430C8C26" w14:textId="234E4E6F" w:rsidR="002F3872" w:rsidRDefault="002F3872" w:rsidP="002F3872">
      <w:pPr>
        <w:pStyle w:val="Body"/>
      </w:pPr>
      <w:r>
        <w:t xml:space="preserve">The Address Validating Geographic Point Address with Known Method ID test cases are defined in this section.  </w:t>
      </w:r>
      <w:r w:rsidR="001E5224">
        <w:fldChar w:fldCharType="begin"/>
      </w:r>
      <w:r w:rsidR="001E5224">
        <w:instrText xml:space="preserve"> REF _Ref58410022 \r \h </w:instrText>
      </w:r>
      <w:r w:rsidR="001E5224">
        <w:fldChar w:fldCharType="separate"/>
      </w:r>
      <w:r w:rsidR="00245068">
        <w:t>[Test Case 15]</w:t>
      </w:r>
      <w:r w:rsidR="001E5224">
        <w:fldChar w:fldCharType="end"/>
      </w:r>
      <w:r>
        <w:t xml:space="preserve">  is a positive test case.  </w:t>
      </w:r>
      <w:r w:rsidR="001E5224">
        <w:fldChar w:fldCharType="begin"/>
      </w:r>
      <w:r w:rsidR="001E5224">
        <w:instrText xml:space="preserve"> REF _Ref58410065 \r \h </w:instrText>
      </w:r>
      <w:r w:rsidR="001E5224">
        <w:fldChar w:fldCharType="separate"/>
      </w:r>
      <w:r w:rsidR="00245068">
        <w:t>[Test Case 16]</w:t>
      </w:r>
      <w:r w:rsidR="001E5224">
        <w:fldChar w:fldCharType="end"/>
      </w:r>
      <w:r>
        <w:t xml:space="preserve"> is a negative test case.</w:t>
      </w:r>
    </w:p>
    <w:p w14:paraId="536969D1" w14:textId="29F4477D" w:rsidR="002F3872" w:rsidRDefault="003B5C35" w:rsidP="002F3872">
      <w:pPr>
        <w:pStyle w:val="TestCase"/>
      </w:pPr>
      <w:bookmarkStart w:id="304" w:name="_Ref58410022"/>
      <w:r>
        <w:t xml:space="preserve"> </w:t>
      </w:r>
      <w:r w:rsidR="002F3872">
        <w:t>The Buyer</w:t>
      </w:r>
      <w:r w:rsidR="00323E9D">
        <w:t xml:space="preserve"> and Seller</w:t>
      </w:r>
      <w:r w:rsidR="002F3872">
        <w:t xml:space="preserve"> </w:t>
      </w:r>
      <w:r w:rsidR="002F3872" w:rsidRPr="002F3872">
        <w:rPr>
          <w:b/>
          <w:bCs/>
        </w:rPr>
        <w:t>MUST</w:t>
      </w:r>
      <w:r w:rsidR="002F3872">
        <w:t xml:space="preserve"> complete </w:t>
      </w:r>
      <w:r w:rsidR="001E5224">
        <w:fldChar w:fldCharType="begin"/>
      </w:r>
      <w:r w:rsidR="001E5224">
        <w:instrText xml:space="preserve"> REF _Ref58410022 \r \h </w:instrText>
      </w:r>
      <w:r w:rsidR="001E5224">
        <w:fldChar w:fldCharType="separate"/>
      </w:r>
      <w:r w:rsidR="00245068">
        <w:t>[Test Case 15]</w:t>
      </w:r>
      <w:r w:rsidR="001E5224">
        <w:fldChar w:fldCharType="end"/>
      </w:r>
      <w:r w:rsidR="002F3872">
        <w:t xml:space="preserve"> as shown in </w:t>
      </w:r>
      <w:r w:rsidR="001E5224">
        <w:fldChar w:fldCharType="begin"/>
      </w:r>
      <w:r w:rsidR="001E5224">
        <w:instrText xml:space="preserve"> REF _Ref58410116 \h </w:instrText>
      </w:r>
      <w:r w:rsidR="001E5224">
        <w:fldChar w:fldCharType="separate"/>
      </w:r>
      <w:r w:rsidR="00245068">
        <w:t xml:space="preserve">Table </w:t>
      </w:r>
      <w:r w:rsidR="00245068">
        <w:rPr>
          <w:noProof/>
        </w:rPr>
        <w:t>20</w:t>
      </w:r>
      <w:r w:rsidR="001E5224">
        <w:fldChar w:fldCharType="end"/>
      </w:r>
      <w:r w:rsidR="002F3872">
        <w:t>.</w:t>
      </w:r>
      <w:bookmarkEnd w:id="304"/>
    </w:p>
    <w:p w14:paraId="0E0D52DE" w14:textId="77777777" w:rsidR="002F3872" w:rsidRPr="0054343D" w:rsidRDefault="002F3872" w:rsidP="002F3872">
      <w:pPr>
        <w:pStyle w:val="Body"/>
        <w:keepNext/>
      </w:pPr>
    </w:p>
    <w:tbl>
      <w:tblPr>
        <w:tblStyle w:val="TableGrid"/>
        <w:tblW w:w="0" w:type="auto"/>
        <w:tblLook w:val="04A0" w:firstRow="1" w:lastRow="0" w:firstColumn="1" w:lastColumn="0" w:noHBand="0" w:noVBand="1"/>
      </w:tblPr>
      <w:tblGrid>
        <w:gridCol w:w="1613"/>
        <w:gridCol w:w="4434"/>
        <w:gridCol w:w="1570"/>
        <w:gridCol w:w="1733"/>
      </w:tblGrid>
      <w:tr w:rsidR="002F3872" w14:paraId="3B66FBD7" w14:textId="77777777" w:rsidTr="002F3872">
        <w:tc>
          <w:tcPr>
            <w:tcW w:w="1613" w:type="dxa"/>
          </w:tcPr>
          <w:p w14:paraId="3030BD41" w14:textId="77777777" w:rsidR="002F3872" w:rsidRDefault="002F3872" w:rsidP="002F3872">
            <w:pPr>
              <w:pStyle w:val="Tableheading"/>
            </w:pPr>
            <w:r>
              <w:t xml:space="preserve"> Entity</w:t>
            </w:r>
          </w:p>
        </w:tc>
        <w:tc>
          <w:tcPr>
            <w:tcW w:w="4434" w:type="dxa"/>
          </w:tcPr>
          <w:p w14:paraId="58D93FB4" w14:textId="77777777" w:rsidR="002F3872" w:rsidRDefault="002F3872" w:rsidP="002F3872">
            <w:pPr>
              <w:pStyle w:val="Tableheading"/>
            </w:pPr>
            <w:r>
              <w:t>TC Step</w:t>
            </w:r>
          </w:p>
        </w:tc>
        <w:tc>
          <w:tcPr>
            <w:tcW w:w="1570" w:type="dxa"/>
          </w:tcPr>
          <w:p w14:paraId="216DB51C" w14:textId="77777777" w:rsidR="002F3872" w:rsidRDefault="002F3872" w:rsidP="002F3872">
            <w:pPr>
              <w:pStyle w:val="Tableheading"/>
            </w:pPr>
            <w:r>
              <w:t>Verified Requirements</w:t>
            </w:r>
          </w:p>
        </w:tc>
        <w:tc>
          <w:tcPr>
            <w:tcW w:w="1733" w:type="dxa"/>
          </w:tcPr>
          <w:p w14:paraId="08C9A90D" w14:textId="77777777" w:rsidR="002F3872" w:rsidRDefault="002F3872" w:rsidP="002F3872">
            <w:pPr>
              <w:pStyle w:val="Tableheading"/>
            </w:pPr>
            <w:r>
              <w:t>Comments</w:t>
            </w:r>
          </w:p>
        </w:tc>
      </w:tr>
      <w:tr w:rsidR="002F3872" w14:paraId="17E3704E" w14:textId="77777777" w:rsidTr="002F3872">
        <w:tc>
          <w:tcPr>
            <w:tcW w:w="1613" w:type="dxa"/>
          </w:tcPr>
          <w:p w14:paraId="78D82FB5" w14:textId="77777777" w:rsidR="002F3872" w:rsidRDefault="002F3872" w:rsidP="002F3872">
            <w:pPr>
              <w:pStyle w:val="Tablecell"/>
              <w:keepNext/>
            </w:pPr>
            <w:r>
              <w:t>Buyer Request</w:t>
            </w:r>
          </w:p>
        </w:tc>
        <w:tc>
          <w:tcPr>
            <w:tcW w:w="4434" w:type="dxa"/>
          </w:tcPr>
          <w:p w14:paraId="18AB3355" w14:textId="66B3B1AA" w:rsidR="002F3872" w:rsidRDefault="002F3872" w:rsidP="002F3872">
            <w:pPr>
              <w:pStyle w:val="Tablecell"/>
              <w:keepNext/>
            </w:pPr>
            <w:r>
              <w:t>The Buyer submits a Validate Address request with the Address Type attribute of GEOGRAPHIC_POINT and that includes the Geographic Point Identifier.</w:t>
            </w:r>
          </w:p>
        </w:tc>
        <w:tc>
          <w:tcPr>
            <w:tcW w:w="1570" w:type="dxa"/>
          </w:tcPr>
          <w:p w14:paraId="7ADD1207" w14:textId="0E5C7147" w:rsidR="002F3872" w:rsidRDefault="002F3872" w:rsidP="002F3872">
            <w:pPr>
              <w:pStyle w:val="Tablecell"/>
              <w:keepNext/>
            </w:pPr>
            <w:r>
              <w:t xml:space="preserve">MEF 79 </w:t>
            </w:r>
            <w:r>
              <w:fldChar w:fldCharType="begin"/>
            </w:r>
            <w:r>
              <w:instrText xml:space="preserve"> REF _Ref55388733 \r \h </w:instrText>
            </w:r>
            <w:r>
              <w:fldChar w:fldCharType="separate"/>
            </w:r>
            <w:r w:rsidR="00245068">
              <w:t>[5]</w:t>
            </w:r>
            <w:r>
              <w:fldChar w:fldCharType="end"/>
            </w:r>
            <w:r>
              <w:t xml:space="preserve"> R4</w:t>
            </w:r>
          </w:p>
          <w:p w14:paraId="0E0981B2" w14:textId="41D61633" w:rsidR="002F3872" w:rsidRDefault="002F3872" w:rsidP="002F3872">
            <w:pPr>
              <w:pStyle w:val="Tablecell"/>
              <w:keepNext/>
            </w:pPr>
            <w:r>
              <w:t xml:space="preserve">MEF 79.0.2 </w:t>
            </w:r>
            <w:r>
              <w:fldChar w:fldCharType="begin"/>
            </w:r>
            <w:r>
              <w:instrText xml:space="preserve"> REF _Ref55388746 \r \h </w:instrText>
            </w:r>
            <w:r>
              <w:fldChar w:fldCharType="separate"/>
            </w:r>
            <w:r w:rsidR="00245068">
              <w:t>[7]</w:t>
            </w:r>
            <w:r>
              <w:fldChar w:fldCharType="end"/>
            </w:r>
            <w:r>
              <w:t xml:space="preserve"> A2-R</w:t>
            </w:r>
            <w:r w:rsidR="00EA34E0">
              <w:t>2</w:t>
            </w:r>
            <w:r>
              <w:t>, A2-R</w:t>
            </w:r>
            <w:r w:rsidR="001E5224">
              <w:t>15</w:t>
            </w:r>
          </w:p>
        </w:tc>
        <w:tc>
          <w:tcPr>
            <w:tcW w:w="1733" w:type="dxa"/>
          </w:tcPr>
          <w:p w14:paraId="1DC1338D" w14:textId="77777777" w:rsidR="002F3872" w:rsidRDefault="002F3872" w:rsidP="002F3872">
            <w:pPr>
              <w:pStyle w:val="Tablecell"/>
              <w:keepNext/>
            </w:pPr>
          </w:p>
        </w:tc>
      </w:tr>
      <w:tr w:rsidR="002F3872" w14:paraId="3AD796F2" w14:textId="77777777" w:rsidTr="002F3872">
        <w:tc>
          <w:tcPr>
            <w:tcW w:w="1613" w:type="dxa"/>
          </w:tcPr>
          <w:p w14:paraId="0B583023" w14:textId="77777777" w:rsidR="002F3872" w:rsidRDefault="002F3872" w:rsidP="002F3872">
            <w:pPr>
              <w:pStyle w:val="Tablecell"/>
              <w:keepNext/>
            </w:pPr>
            <w:r>
              <w:t>Seller Response</w:t>
            </w:r>
          </w:p>
        </w:tc>
        <w:tc>
          <w:tcPr>
            <w:tcW w:w="4434" w:type="dxa"/>
          </w:tcPr>
          <w:p w14:paraId="513B7359" w14:textId="24070027" w:rsidR="002F3872" w:rsidRDefault="002F3872" w:rsidP="002F3872">
            <w:pPr>
              <w:pStyle w:val="Tablecell"/>
              <w:keepNext/>
            </w:pPr>
            <w:r>
              <w:t xml:space="preserve">The Buyer receives a 200 response from the Seller indicating success and containing one Geographic Point.  </w:t>
            </w:r>
            <w:r w:rsidR="00641A39">
              <w:t>The</w:t>
            </w:r>
            <w:r>
              <w:t xml:space="preserve"> Geographic Point returned must include the Best Match attribute, Geographic Point Identifier, Spatial Reference, Latitude, and Longitude. </w:t>
            </w:r>
          </w:p>
        </w:tc>
        <w:tc>
          <w:tcPr>
            <w:tcW w:w="1570" w:type="dxa"/>
          </w:tcPr>
          <w:p w14:paraId="70C505DB" w14:textId="25737560" w:rsidR="002F3872" w:rsidRDefault="002F3872" w:rsidP="002F3872">
            <w:pPr>
              <w:pStyle w:val="Tablecell"/>
              <w:keepNext/>
            </w:pPr>
            <w:r>
              <w:t xml:space="preserve">MEF 79 </w:t>
            </w:r>
            <w:r>
              <w:fldChar w:fldCharType="begin"/>
            </w:r>
            <w:r>
              <w:instrText xml:space="preserve"> REF _Ref55388733 \r \h </w:instrText>
            </w:r>
            <w:r>
              <w:fldChar w:fldCharType="separate"/>
            </w:r>
            <w:r w:rsidR="00245068">
              <w:t>[5]</w:t>
            </w:r>
            <w:r>
              <w:fldChar w:fldCharType="end"/>
            </w:r>
            <w:r>
              <w:t xml:space="preserve"> R9, R12, R15, R16, </w:t>
            </w:r>
          </w:p>
          <w:p w14:paraId="517E8B4F" w14:textId="6AD55700" w:rsidR="002F3872" w:rsidRDefault="002F3872" w:rsidP="002F3872">
            <w:pPr>
              <w:pStyle w:val="Tablecell"/>
              <w:keepNext/>
            </w:pPr>
            <w:r>
              <w:t xml:space="preserve">MEF 79.0.2 </w:t>
            </w:r>
            <w:r>
              <w:fldChar w:fldCharType="begin"/>
            </w:r>
            <w:r>
              <w:instrText xml:space="preserve"> REF _Ref55388746 \r \h </w:instrText>
            </w:r>
            <w:r>
              <w:fldChar w:fldCharType="separate"/>
            </w:r>
            <w:r w:rsidR="00245068">
              <w:t>[7]</w:t>
            </w:r>
            <w:r>
              <w:fldChar w:fldCharType="end"/>
            </w:r>
            <w:r>
              <w:t xml:space="preserve"> </w:t>
            </w:r>
            <w:r w:rsidR="0006374F">
              <w:t xml:space="preserve">A2-R5, </w:t>
            </w:r>
            <w:r>
              <w:t>A2-R17, A2-R18</w:t>
            </w:r>
          </w:p>
        </w:tc>
        <w:tc>
          <w:tcPr>
            <w:tcW w:w="1733" w:type="dxa"/>
          </w:tcPr>
          <w:p w14:paraId="7EB32D23" w14:textId="77777777" w:rsidR="002F3872" w:rsidRDefault="002F3872" w:rsidP="002F3872">
            <w:pPr>
              <w:pStyle w:val="Tablecell"/>
              <w:keepNext/>
            </w:pPr>
          </w:p>
        </w:tc>
      </w:tr>
    </w:tbl>
    <w:p w14:paraId="7BC685DF" w14:textId="2702FD3A" w:rsidR="002F3872" w:rsidRPr="00AC47E9" w:rsidRDefault="002F3872" w:rsidP="002F3872">
      <w:pPr>
        <w:pStyle w:val="Caption"/>
        <w:keepNext/>
      </w:pPr>
      <w:bookmarkStart w:id="305" w:name="_Ref58410116"/>
      <w:bookmarkStart w:id="306" w:name="_Toc58502499"/>
      <w:bookmarkStart w:id="307" w:name="_Toc58925873"/>
      <w:r>
        <w:t xml:space="preserve">Table </w:t>
      </w:r>
      <w:r w:rsidR="00572FC7">
        <w:fldChar w:fldCharType="begin"/>
      </w:r>
      <w:r w:rsidR="00572FC7">
        <w:instrText xml:space="preserve"> SEQ Table \* ARABIC </w:instrText>
      </w:r>
      <w:r w:rsidR="00572FC7">
        <w:fldChar w:fldCharType="separate"/>
      </w:r>
      <w:r w:rsidR="00245068">
        <w:rPr>
          <w:noProof/>
        </w:rPr>
        <w:t>20</w:t>
      </w:r>
      <w:r w:rsidR="00572FC7">
        <w:rPr>
          <w:noProof/>
        </w:rPr>
        <w:fldChar w:fldCharType="end"/>
      </w:r>
      <w:bookmarkEnd w:id="305"/>
      <w:r>
        <w:t xml:space="preserve"> - </w:t>
      </w:r>
      <w:r w:rsidR="001E5224">
        <w:fldChar w:fldCharType="begin"/>
      </w:r>
      <w:r w:rsidR="001E5224">
        <w:instrText xml:space="preserve"> REF _Ref58410022 \r \h </w:instrText>
      </w:r>
      <w:r w:rsidR="001E5224">
        <w:fldChar w:fldCharType="separate"/>
      </w:r>
      <w:r w:rsidR="00245068">
        <w:t>[Test Case 15]</w:t>
      </w:r>
      <w:r w:rsidR="001E5224">
        <w:fldChar w:fldCharType="end"/>
      </w:r>
      <w:r>
        <w:t xml:space="preserve"> Geographic Point Address </w:t>
      </w:r>
      <w:r w:rsidR="001E5224">
        <w:t>K</w:t>
      </w:r>
      <w:r>
        <w:t>nown Method Positive Details</w:t>
      </w:r>
      <w:bookmarkEnd w:id="306"/>
      <w:bookmarkEnd w:id="307"/>
    </w:p>
    <w:p w14:paraId="0A0AB28D" w14:textId="167B514D" w:rsidR="002F3872" w:rsidRDefault="003B5C35" w:rsidP="002F3872">
      <w:pPr>
        <w:pStyle w:val="TestCase"/>
      </w:pPr>
      <w:bookmarkStart w:id="308" w:name="_Ref58410065"/>
      <w:r>
        <w:t xml:space="preserve"> </w:t>
      </w:r>
      <w:r w:rsidR="002F3872">
        <w:t>The Buyer</w:t>
      </w:r>
      <w:r w:rsidR="00323E9D">
        <w:t xml:space="preserve"> and Seller</w:t>
      </w:r>
      <w:r w:rsidR="002F3872">
        <w:t xml:space="preserve"> </w:t>
      </w:r>
      <w:r w:rsidR="002F3872" w:rsidRPr="003064C7">
        <w:rPr>
          <w:b/>
          <w:bCs/>
        </w:rPr>
        <w:t>MUST</w:t>
      </w:r>
      <w:r w:rsidR="002F3872">
        <w:t xml:space="preserve"> complete </w:t>
      </w:r>
      <w:r w:rsidR="001E5224">
        <w:fldChar w:fldCharType="begin"/>
      </w:r>
      <w:r w:rsidR="001E5224">
        <w:instrText xml:space="preserve"> REF _Ref58410065 \r \h </w:instrText>
      </w:r>
      <w:r w:rsidR="001E5224">
        <w:fldChar w:fldCharType="separate"/>
      </w:r>
      <w:r w:rsidR="00245068">
        <w:t>[Test Case 16]</w:t>
      </w:r>
      <w:r w:rsidR="001E5224">
        <w:fldChar w:fldCharType="end"/>
      </w:r>
      <w:r w:rsidR="00641A39">
        <w:t xml:space="preserve"> </w:t>
      </w:r>
      <w:r w:rsidR="002F3872">
        <w:t xml:space="preserve">as shown in </w:t>
      </w:r>
      <w:r w:rsidR="001E5224">
        <w:fldChar w:fldCharType="begin"/>
      </w:r>
      <w:r w:rsidR="001E5224">
        <w:instrText xml:space="preserve"> REF _Ref58410125 \h </w:instrText>
      </w:r>
      <w:r w:rsidR="001E5224">
        <w:fldChar w:fldCharType="separate"/>
      </w:r>
      <w:r w:rsidR="00245068">
        <w:t xml:space="preserve">Table </w:t>
      </w:r>
      <w:r w:rsidR="00245068">
        <w:rPr>
          <w:noProof/>
        </w:rPr>
        <w:t>21</w:t>
      </w:r>
      <w:r w:rsidR="001E5224">
        <w:fldChar w:fldCharType="end"/>
      </w:r>
      <w:r w:rsidR="002F3872">
        <w:t>.</w:t>
      </w:r>
      <w:bookmarkEnd w:id="308"/>
    </w:p>
    <w:p w14:paraId="57708C7C" w14:textId="77777777" w:rsidR="002F3872" w:rsidRPr="0054343D" w:rsidRDefault="002F3872" w:rsidP="002F3872">
      <w:pPr>
        <w:pStyle w:val="Body"/>
        <w:keepNext/>
      </w:pPr>
    </w:p>
    <w:tbl>
      <w:tblPr>
        <w:tblStyle w:val="TableGrid"/>
        <w:tblW w:w="0" w:type="auto"/>
        <w:tblLook w:val="04A0" w:firstRow="1" w:lastRow="0" w:firstColumn="1" w:lastColumn="0" w:noHBand="0" w:noVBand="1"/>
      </w:tblPr>
      <w:tblGrid>
        <w:gridCol w:w="1613"/>
        <w:gridCol w:w="4434"/>
        <w:gridCol w:w="1570"/>
        <w:gridCol w:w="1733"/>
      </w:tblGrid>
      <w:tr w:rsidR="002F3872" w14:paraId="07B6CB82" w14:textId="77777777" w:rsidTr="002F3872">
        <w:tc>
          <w:tcPr>
            <w:tcW w:w="1613" w:type="dxa"/>
          </w:tcPr>
          <w:p w14:paraId="13CA52E8" w14:textId="77777777" w:rsidR="002F3872" w:rsidRDefault="002F3872" w:rsidP="002F3872">
            <w:pPr>
              <w:pStyle w:val="Tableheading"/>
            </w:pPr>
            <w:r>
              <w:t xml:space="preserve"> Entity</w:t>
            </w:r>
          </w:p>
        </w:tc>
        <w:tc>
          <w:tcPr>
            <w:tcW w:w="4434" w:type="dxa"/>
          </w:tcPr>
          <w:p w14:paraId="53DB4A4C" w14:textId="77777777" w:rsidR="002F3872" w:rsidRDefault="002F3872" w:rsidP="002F3872">
            <w:pPr>
              <w:pStyle w:val="Tableheading"/>
            </w:pPr>
            <w:r>
              <w:t>TC Step</w:t>
            </w:r>
          </w:p>
        </w:tc>
        <w:tc>
          <w:tcPr>
            <w:tcW w:w="1570" w:type="dxa"/>
          </w:tcPr>
          <w:p w14:paraId="1EBE3268" w14:textId="77777777" w:rsidR="002F3872" w:rsidRDefault="002F3872" w:rsidP="002F3872">
            <w:pPr>
              <w:pStyle w:val="Tableheading"/>
            </w:pPr>
            <w:r>
              <w:t>Verified Requirements</w:t>
            </w:r>
          </w:p>
        </w:tc>
        <w:tc>
          <w:tcPr>
            <w:tcW w:w="1733" w:type="dxa"/>
          </w:tcPr>
          <w:p w14:paraId="01A08FBC" w14:textId="77777777" w:rsidR="002F3872" w:rsidRDefault="002F3872" w:rsidP="002F3872">
            <w:pPr>
              <w:pStyle w:val="Tableheading"/>
            </w:pPr>
            <w:r>
              <w:t>Comments</w:t>
            </w:r>
          </w:p>
        </w:tc>
      </w:tr>
      <w:tr w:rsidR="002F3872" w14:paraId="1760D1C8" w14:textId="77777777" w:rsidTr="002F3872">
        <w:tc>
          <w:tcPr>
            <w:tcW w:w="1613" w:type="dxa"/>
          </w:tcPr>
          <w:p w14:paraId="0AA9F427" w14:textId="77777777" w:rsidR="002F3872" w:rsidRDefault="002F3872" w:rsidP="002F3872">
            <w:pPr>
              <w:pStyle w:val="Tablecell"/>
              <w:keepNext/>
            </w:pPr>
            <w:r>
              <w:t>Buyer Request</w:t>
            </w:r>
          </w:p>
        </w:tc>
        <w:tc>
          <w:tcPr>
            <w:tcW w:w="4434" w:type="dxa"/>
          </w:tcPr>
          <w:p w14:paraId="35082471" w14:textId="3DBD43BE" w:rsidR="002F3872" w:rsidRDefault="002F3872" w:rsidP="002F3872">
            <w:pPr>
              <w:pStyle w:val="Tablecell"/>
              <w:keepNext/>
            </w:pPr>
            <w:r>
              <w:t>The Buyer submits a Validate Address request with the Address Type attribute of GEOGRAPHIC_POINT and that includes the Geographic Point Identifier</w:t>
            </w:r>
            <w:r w:rsidR="00641A39">
              <w:t xml:space="preserve"> and</w:t>
            </w:r>
            <w:r>
              <w:t xml:space="preserve"> Spatial Reference.</w:t>
            </w:r>
          </w:p>
        </w:tc>
        <w:tc>
          <w:tcPr>
            <w:tcW w:w="1570" w:type="dxa"/>
          </w:tcPr>
          <w:p w14:paraId="146AE1F3" w14:textId="3C5BB1EE" w:rsidR="002F3872" w:rsidRDefault="002F3872" w:rsidP="002F3872">
            <w:pPr>
              <w:pStyle w:val="Tablecell"/>
              <w:keepNext/>
            </w:pPr>
            <w:r>
              <w:t xml:space="preserve">MEF 79 </w:t>
            </w:r>
            <w:r>
              <w:fldChar w:fldCharType="begin"/>
            </w:r>
            <w:r>
              <w:instrText xml:space="preserve"> REF _Ref55388733 \r \h </w:instrText>
            </w:r>
            <w:r>
              <w:fldChar w:fldCharType="separate"/>
            </w:r>
            <w:r w:rsidR="00245068">
              <w:t>[5]</w:t>
            </w:r>
            <w:r>
              <w:fldChar w:fldCharType="end"/>
            </w:r>
            <w:r>
              <w:t xml:space="preserve"> R4 </w:t>
            </w:r>
          </w:p>
          <w:p w14:paraId="636AEFC5" w14:textId="54B6203D" w:rsidR="002F3872" w:rsidRDefault="002F3872" w:rsidP="002F3872">
            <w:pPr>
              <w:pStyle w:val="Tablecell"/>
              <w:keepNext/>
            </w:pPr>
            <w:r>
              <w:t xml:space="preserve">MEF 79.0.2 </w:t>
            </w:r>
            <w:r>
              <w:fldChar w:fldCharType="begin"/>
            </w:r>
            <w:r>
              <w:instrText xml:space="preserve"> REF _Ref55388746 \r \h </w:instrText>
            </w:r>
            <w:r>
              <w:fldChar w:fldCharType="separate"/>
            </w:r>
            <w:r w:rsidR="00245068">
              <w:t>[7]</w:t>
            </w:r>
            <w:r>
              <w:fldChar w:fldCharType="end"/>
            </w:r>
            <w:r>
              <w:t xml:space="preserve"> A2-R</w:t>
            </w:r>
            <w:r w:rsidR="00821C47">
              <w:t>2</w:t>
            </w:r>
            <w:r>
              <w:t>, A2-R1</w:t>
            </w:r>
            <w:r w:rsidR="00641A39">
              <w:t>6</w:t>
            </w:r>
          </w:p>
        </w:tc>
        <w:tc>
          <w:tcPr>
            <w:tcW w:w="1733" w:type="dxa"/>
          </w:tcPr>
          <w:p w14:paraId="187D3B83" w14:textId="77777777" w:rsidR="002F3872" w:rsidRDefault="002F3872" w:rsidP="002F3872">
            <w:pPr>
              <w:pStyle w:val="Tablecell"/>
              <w:keepNext/>
            </w:pPr>
          </w:p>
        </w:tc>
      </w:tr>
      <w:tr w:rsidR="002F3872" w14:paraId="783E5A2B" w14:textId="77777777" w:rsidTr="002F3872">
        <w:tc>
          <w:tcPr>
            <w:tcW w:w="1613" w:type="dxa"/>
          </w:tcPr>
          <w:p w14:paraId="785C9A2E" w14:textId="77777777" w:rsidR="002F3872" w:rsidRDefault="002F3872" w:rsidP="002F3872">
            <w:pPr>
              <w:pStyle w:val="Tablecell"/>
              <w:keepNext/>
            </w:pPr>
            <w:r>
              <w:t>Seller Response</w:t>
            </w:r>
          </w:p>
        </w:tc>
        <w:tc>
          <w:tcPr>
            <w:tcW w:w="4434" w:type="dxa"/>
          </w:tcPr>
          <w:p w14:paraId="1393BD37" w14:textId="77777777" w:rsidR="002F3872" w:rsidRDefault="002F3872" w:rsidP="002F3872">
            <w:pPr>
              <w:pStyle w:val="Tablecell"/>
              <w:keepNext/>
            </w:pPr>
            <w:r>
              <w:t>The Buyer receives a 422 response from the Seller indicating an unexpected attribute was included in the request.</w:t>
            </w:r>
          </w:p>
        </w:tc>
        <w:tc>
          <w:tcPr>
            <w:tcW w:w="1570" w:type="dxa"/>
          </w:tcPr>
          <w:p w14:paraId="25CEAD0A" w14:textId="0E65D74A" w:rsidR="002F3872" w:rsidRDefault="002F3872" w:rsidP="002F3872">
            <w:pPr>
              <w:pStyle w:val="Tablecell"/>
              <w:keepNext/>
            </w:pPr>
            <w:r>
              <w:t xml:space="preserve">MEF 79 </w:t>
            </w:r>
            <w:r>
              <w:fldChar w:fldCharType="begin"/>
            </w:r>
            <w:r>
              <w:instrText xml:space="preserve"> REF _Ref55388733 \r \h </w:instrText>
            </w:r>
            <w:r>
              <w:fldChar w:fldCharType="separate"/>
            </w:r>
            <w:r w:rsidR="00245068">
              <w:t>[5]</w:t>
            </w:r>
            <w:r>
              <w:fldChar w:fldCharType="end"/>
            </w:r>
            <w:r>
              <w:t xml:space="preserve"> R9, </w:t>
            </w:r>
            <w:r w:rsidR="00821C47">
              <w:t>R14</w:t>
            </w:r>
            <w:r>
              <w:t xml:space="preserve"> </w:t>
            </w:r>
          </w:p>
          <w:p w14:paraId="04D12C1B" w14:textId="2E270230" w:rsidR="002F3872" w:rsidRDefault="002F3872" w:rsidP="002F3872">
            <w:pPr>
              <w:pStyle w:val="Tablecell"/>
              <w:keepNext/>
            </w:pPr>
          </w:p>
        </w:tc>
        <w:tc>
          <w:tcPr>
            <w:tcW w:w="1733" w:type="dxa"/>
          </w:tcPr>
          <w:p w14:paraId="6795C89F" w14:textId="77777777" w:rsidR="002F3872" w:rsidRDefault="002F3872" w:rsidP="002F3872">
            <w:pPr>
              <w:pStyle w:val="Tablecell"/>
              <w:keepNext/>
            </w:pPr>
          </w:p>
        </w:tc>
      </w:tr>
    </w:tbl>
    <w:p w14:paraId="0B161EBB" w14:textId="5F804235" w:rsidR="002F3872" w:rsidRPr="00AC47E9" w:rsidRDefault="002F3872" w:rsidP="002F3872">
      <w:pPr>
        <w:pStyle w:val="Caption"/>
        <w:keepNext/>
      </w:pPr>
      <w:bookmarkStart w:id="309" w:name="_Ref58410125"/>
      <w:bookmarkStart w:id="310" w:name="_Toc58502500"/>
      <w:bookmarkStart w:id="311" w:name="_Toc58925874"/>
      <w:r>
        <w:t xml:space="preserve">Table </w:t>
      </w:r>
      <w:r w:rsidR="00572FC7">
        <w:fldChar w:fldCharType="begin"/>
      </w:r>
      <w:r w:rsidR="00572FC7">
        <w:instrText xml:space="preserve"> SEQ Table \* ARABIC </w:instrText>
      </w:r>
      <w:r w:rsidR="00572FC7">
        <w:fldChar w:fldCharType="separate"/>
      </w:r>
      <w:r w:rsidR="00245068">
        <w:rPr>
          <w:noProof/>
        </w:rPr>
        <w:t>21</w:t>
      </w:r>
      <w:r w:rsidR="00572FC7">
        <w:rPr>
          <w:noProof/>
        </w:rPr>
        <w:fldChar w:fldCharType="end"/>
      </w:r>
      <w:bookmarkEnd w:id="309"/>
      <w:r>
        <w:t xml:space="preserve"> - </w:t>
      </w:r>
      <w:r w:rsidR="001E5224">
        <w:fldChar w:fldCharType="begin"/>
      </w:r>
      <w:r w:rsidR="001E5224">
        <w:instrText xml:space="preserve"> REF _Ref58410065 \r \h </w:instrText>
      </w:r>
      <w:r w:rsidR="001E5224">
        <w:fldChar w:fldCharType="separate"/>
      </w:r>
      <w:r w:rsidR="00245068">
        <w:t>[Test Case 16]</w:t>
      </w:r>
      <w:r w:rsidR="001E5224">
        <w:fldChar w:fldCharType="end"/>
      </w:r>
      <w:r>
        <w:t xml:space="preserve"> Geographic Point Address </w:t>
      </w:r>
      <w:r w:rsidR="001E5224">
        <w:t>K</w:t>
      </w:r>
      <w:r>
        <w:t>nown Method Negative Details</w:t>
      </w:r>
      <w:bookmarkEnd w:id="310"/>
      <w:bookmarkEnd w:id="311"/>
    </w:p>
    <w:bookmarkEnd w:id="234"/>
    <w:p w14:paraId="495D3DAC" w14:textId="36AADA23" w:rsidR="00E14E97" w:rsidRDefault="00E14E97">
      <w:pPr>
        <w:rPr>
          <w:szCs w:val="24"/>
        </w:rPr>
      </w:pPr>
      <w:r>
        <w:br w:type="page"/>
      </w:r>
    </w:p>
    <w:p w14:paraId="685122E6" w14:textId="3DF6FF88" w:rsidR="005E7303" w:rsidRDefault="005E7303" w:rsidP="005E7303">
      <w:pPr>
        <w:pStyle w:val="Heading1"/>
      </w:pPr>
      <w:bookmarkStart w:id="312" w:name="_Toc57893983"/>
      <w:bookmarkStart w:id="313" w:name="_Toc57894507"/>
      <w:bookmarkStart w:id="314" w:name="_Toc58502359"/>
      <w:bookmarkStart w:id="315" w:name="_Toc58925740"/>
      <w:r>
        <w:lastRenderedPageBreak/>
        <w:t>Site Retrieval Test Requirements and Test Cases</w:t>
      </w:r>
      <w:bookmarkEnd w:id="312"/>
      <w:bookmarkEnd w:id="313"/>
      <w:bookmarkEnd w:id="314"/>
      <w:bookmarkEnd w:id="315"/>
    </w:p>
    <w:p w14:paraId="7578D830" w14:textId="3A06773F" w:rsidR="00E14E97" w:rsidRDefault="00E14E97" w:rsidP="00E14E97">
      <w:r>
        <w:t>The Site Retrieval test requirements and test cases are defined in this section.</w:t>
      </w:r>
    </w:p>
    <w:p w14:paraId="25196E20" w14:textId="53382772" w:rsidR="00290019" w:rsidRDefault="00290019" w:rsidP="00E14E97"/>
    <w:p w14:paraId="2C4E208C" w14:textId="6CC5ED73" w:rsidR="00290019" w:rsidRDefault="00290019" w:rsidP="00290019">
      <w:pPr>
        <w:pStyle w:val="Heading2"/>
      </w:pPr>
      <w:bookmarkStart w:id="316" w:name="_Toc57893984"/>
      <w:bookmarkStart w:id="317" w:name="_Toc57894508"/>
      <w:bookmarkStart w:id="318" w:name="_Toc58502360"/>
      <w:bookmarkStart w:id="319" w:name="_Toc58925741"/>
      <w:r>
        <w:t>Site Retrieval Sequence Diagram</w:t>
      </w:r>
      <w:bookmarkEnd w:id="316"/>
      <w:bookmarkEnd w:id="317"/>
      <w:bookmarkEnd w:id="318"/>
      <w:bookmarkEnd w:id="319"/>
    </w:p>
    <w:p w14:paraId="00333597" w14:textId="3DA58575" w:rsidR="00F653DE" w:rsidRPr="00F653DE" w:rsidRDefault="00F653DE" w:rsidP="00F653DE">
      <w:pPr>
        <w:pStyle w:val="Body"/>
      </w:pPr>
      <w:r>
        <w:t xml:space="preserve">The Retrieve Service Site List sequence diagram is shown in </w:t>
      </w:r>
      <w:r>
        <w:fldChar w:fldCharType="begin"/>
      </w:r>
      <w:r>
        <w:instrText xml:space="preserve"> REF _Ref56083393 \h </w:instrText>
      </w:r>
      <w:r>
        <w:fldChar w:fldCharType="separate"/>
      </w:r>
      <w:r w:rsidR="00245068">
        <w:t xml:space="preserve">Figure </w:t>
      </w:r>
      <w:r w:rsidR="00245068">
        <w:rPr>
          <w:noProof/>
        </w:rPr>
        <w:t>3</w:t>
      </w:r>
      <w:r>
        <w:fldChar w:fldCharType="end"/>
      </w:r>
      <w:r>
        <w:t>.</w:t>
      </w:r>
    </w:p>
    <w:p w14:paraId="7354681D" w14:textId="5E351688" w:rsidR="00290019" w:rsidRDefault="00A6117E" w:rsidP="00F2012C">
      <w:pPr>
        <w:pStyle w:val="Body"/>
      </w:pPr>
      <w:r>
        <w:rPr>
          <w:noProof/>
        </w:rPr>
        <w:drawing>
          <wp:inline distT="0" distB="0" distL="0" distR="0" wp14:anchorId="35AE5798" wp14:editId="59F57419">
            <wp:extent cx="5934075" cy="2933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934075" cy="2933700"/>
                    </a:xfrm>
                    <a:prstGeom prst="rect">
                      <a:avLst/>
                    </a:prstGeom>
                  </pic:spPr>
                </pic:pic>
              </a:graphicData>
            </a:graphic>
          </wp:inline>
        </w:drawing>
      </w:r>
    </w:p>
    <w:p w14:paraId="0B439237" w14:textId="52257A74" w:rsidR="00F653DE" w:rsidRDefault="00F653DE" w:rsidP="00F653DE">
      <w:pPr>
        <w:pStyle w:val="Caption"/>
      </w:pPr>
      <w:bookmarkStart w:id="320" w:name="_Ref56083393"/>
      <w:bookmarkStart w:id="321" w:name="_Toc57893651"/>
      <w:bookmarkStart w:id="322" w:name="_Toc58502465"/>
      <w:bookmarkStart w:id="323" w:name="_Toc58925834"/>
      <w:r>
        <w:t xml:space="preserve">Figure </w:t>
      </w:r>
      <w:r w:rsidR="00572FC7">
        <w:fldChar w:fldCharType="begin"/>
      </w:r>
      <w:r w:rsidR="00572FC7">
        <w:instrText xml:space="preserve"> SEQ Figure \* ARABIC </w:instrText>
      </w:r>
      <w:r w:rsidR="00572FC7">
        <w:fldChar w:fldCharType="separate"/>
      </w:r>
      <w:r w:rsidR="00245068">
        <w:rPr>
          <w:noProof/>
        </w:rPr>
        <w:t>3</w:t>
      </w:r>
      <w:r w:rsidR="00572FC7">
        <w:rPr>
          <w:noProof/>
        </w:rPr>
        <w:fldChar w:fldCharType="end"/>
      </w:r>
      <w:bookmarkEnd w:id="320"/>
      <w:r>
        <w:t xml:space="preserve"> – Retrieve Service Site List Sequence Diagram</w:t>
      </w:r>
      <w:bookmarkEnd w:id="321"/>
      <w:bookmarkEnd w:id="322"/>
      <w:bookmarkEnd w:id="323"/>
    </w:p>
    <w:p w14:paraId="0853FCFB" w14:textId="1A7ECB83" w:rsidR="00594DC4" w:rsidRDefault="00594DC4" w:rsidP="00594DC4">
      <w:pPr>
        <w:pStyle w:val="Body"/>
      </w:pPr>
      <w:r>
        <w:t xml:space="preserve">The Retrieve Service Site by ID sequence diagram is shown in </w:t>
      </w:r>
      <w:r>
        <w:fldChar w:fldCharType="begin"/>
      </w:r>
      <w:r>
        <w:instrText xml:space="preserve"> REF _Ref56084106 \h </w:instrText>
      </w:r>
      <w:r>
        <w:fldChar w:fldCharType="separate"/>
      </w:r>
      <w:r w:rsidR="00245068">
        <w:t xml:space="preserve">Figure </w:t>
      </w:r>
      <w:r w:rsidR="00245068">
        <w:rPr>
          <w:noProof/>
        </w:rPr>
        <w:t>4</w:t>
      </w:r>
      <w:r>
        <w:fldChar w:fldCharType="end"/>
      </w:r>
      <w:r>
        <w:t>.</w:t>
      </w:r>
    </w:p>
    <w:p w14:paraId="77FD25CC" w14:textId="056C43F4" w:rsidR="00594DC4" w:rsidRDefault="00F2012C" w:rsidP="00F437A7">
      <w:pPr>
        <w:pStyle w:val="Body"/>
        <w:jc w:val="center"/>
      </w:pPr>
      <w:r>
        <w:rPr>
          <w:noProof/>
        </w:rPr>
        <w:drawing>
          <wp:inline distT="0" distB="0" distL="0" distR="0" wp14:anchorId="2577A05D" wp14:editId="2B4AA175">
            <wp:extent cx="4695825" cy="2390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4695825" cy="2390775"/>
                    </a:xfrm>
                    <a:prstGeom prst="rect">
                      <a:avLst/>
                    </a:prstGeom>
                  </pic:spPr>
                </pic:pic>
              </a:graphicData>
            </a:graphic>
          </wp:inline>
        </w:drawing>
      </w:r>
    </w:p>
    <w:p w14:paraId="3A9C8D8E" w14:textId="30B39985" w:rsidR="00594DC4" w:rsidRPr="00594DC4" w:rsidRDefault="00594DC4" w:rsidP="00594DC4">
      <w:pPr>
        <w:pStyle w:val="Caption"/>
      </w:pPr>
      <w:bookmarkStart w:id="324" w:name="_Ref56084106"/>
      <w:bookmarkStart w:id="325" w:name="_Toc57893652"/>
      <w:bookmarkStart w:id="326" w:name="_Toc58502466"/>
      <w:bookmarkStart w:id="327" w:name="_Toc58925835"/>
      <w:r>
        <w:t xml:space="preserve">Figure </w:t>
      </w:r>
      <w:r w:rsidR="00572FC7">
        <w:fldChar w:fldCharType="begin"/>
      </w:r>
      <w:r w:rsidR="00572FC7">
        <w:instrText xml:space="preserve"> SEQ Figure \* ARABIC </w:instrText>
      </w:r>
      <w:r w:rsidR="00572FC7">
        <w:fldChar w:fldCharType="separate"/>
      </w:r>
      <w:r w:rsidR="00245068">
        <w:rPr>
          <w:noProof/>
        </w:rPr>
        <w:t>4</w:t>
      </w:r>
      <w:r w:rsidR="00572FC7">
        <w:rPr>
          <w:noProof/>
        </w:rPr>
        <w:fldChar w:fldCharType="end"/>
      </w:r>
      <w:bookmarkEnd w:id="324"/>
      <w:r>
        <w:t xml:space="preserve"> – Retrieve Service Site by ID Sequence Diagram</w:t>
      </w:r>
      <w:bookmarkEnd w:id="325"/>
      <w:bookmarkEnd w:id="326"/>
      <w:bookmarkEnd w:id="327"/>
    </w:p>
    <w:p w14:paraId="380AABAA" w14:textId="77777777" w:rsidR="00E14E97" w:rsidRPr="00054813" w:rsidRDefault="00E14E97" w:rsidP="00E14E97">
      <w:pPr>
        <w:pStyle w:val="Heading2"/>
        <w:rPr>
          <w:szCs w:val="24"/>
        </w:rPr>
      </w:pPr>
      <w:bookmarkStart w:id="328" w:name="_Toc57893985"/>
      <w:bookmarkStart w:id="329" w:name="_Toc57894509"/>
      <w:bookmarkStart w:id="330" w:name="_Toc58502361"/>
      <w:bookmarkStart w:id="331" w:name="_Toc58925742"/>
      <w:r>
        <w:lastRenderedPageBreak/>
        <w:t>MEF 79, MEF 79.0.1, and MEF 79.0.2 Requirements</w:t>
      </w:r>
      <w:bookmarkEnd w:id="328"/>
      <w:bookmarkEnd w:id="329"/>
      <w:bookmarkEnd w:id="330"/>
      <w:bookmarkEnd w:id="331"/>
    </w:p>
    <w:p w14:paraId="0C6866E9" w14:textId="558A0FE7" w:rsidR="00E14E97" w:rsidRDefault="00E14E97" w:rsidP="00E14E97">
      <w:pPr>
        <w:pStyle w:val="Body"/>
      </w:pPr>
      <w:r>
        <w:t xml:space="preserve">All Site Retrieval requirements from MEF 79 </w:t>
      </w:r>
      <w:r>
        <w:fldChar w:fldCharType="begin"/>
      </w:r>
      <w:r>
        <w:instrText xml:space="preserve"> REF _Ref55388733 \r \h </w:instrText>
      </w:r>
      <w:r>
        <w:fldChar w:fldCharType="separate"/>
      </w:r>
      <w:r w:rsidR="00245068">
        <w:t>[5]</w:t>
      </w:r>
      <w:r>
        <w:fldChar w:fldCharType="end"/>
      </w:r>
      <w:r>
        <w:t xml:space="preserve">, MEF 79.0.1 </w:t>
      </w:r>
      <w:r>
        <w:fldChar w:fldCharType="begin"/>
      </w:r>
      <w:r>
        <w:instrText xml:space="preserve"> REF _Ref55388766 \r \h </w:instrText>
      </w:r>
      <w:r>
        <w:fldChar w:fldCharType="separate"/>
      </w:r>
      <w:r w:rsidR="00245068">
        <w:t>[6]</w:t>
      </w:r>
      <w:r>
        <w:fldChar w:fldCharType="end"/>
      </w:r>
      <w:r>
        <w:t xml:space="preserve"> and MEF 79.0.2 </w:t>
      </w:r>
      <w:r>
        <w:fldChar w:fldCharType="begin"/>
      </w:r>
      <w:r>
        <w:instrText xml:space="preserve"> REF _Ref55388746 \r \h </w:instrText>
      </w:r>
      <w:r>
        <w:fldChar w:fldCharType="separate"/>
      </w:r>
      <w:r w:rsidR="00245068">
        <w:t>[7]</w:t>
      </w:r>
      <w:r>
        <w:fldChar w:fldCharType="end"/>
      </w:r>
      <w:r>
        <w:t xml:space="preserve"> are shown in the following tables.  </w:t>
      </w:r>
    </w:p>
    <w:p w14:paraId="1C40BD6E" w14:textId="77777777" w:rsidR="00E14E97" w:rsidRDefault="00E14E97" w:rsidP="00E14E97">
      <w:pPr>
        <w:pStyle w:val="Heading3"/>
      </w:pPr>
      <w:bookmarkStart w:id="332" w:name="_Toc57893986"/>
      <w:bookmarkStart w:id="333" w:name="_Toc57894510"/>
      <w:bookmarkStart w:id="334" w:name="_Toc58502362"/>
      <w:bookmarkStart w:id="335" w:name="_Toc58925743"/>
      <w:r>
        <w:t>MEF 79 Requirements</w:t>
      </w:r>
      <w:bookmarkEnd w:id="332"/>
      <w:bookmarkEnd w:id="333"/>
      <w:bookmarkEnd w:id="334"/>
      <w:bookmarkEnd w:id="335"/>
    </w:p>
    <w:p w14:paraId="7AAFF50E" w14:textId="15F3206A" w:rsidR="00E14E97" w:rsidRDefault="00E14E97" w:rsidP="00E14E97">
      <w:pPr>
        <w:pStyle w:val="Body"/>
      </w:pPr>
      <w:r>
        <w:t xml:space="preserve">The requirements from MEF 79 </w:t>
      </w:r>
      <w:r>
        <w:fldChar w:fldCharType="begin"/>
      </w:r>
      <w:r>
        <w:instrText xml:space="preserve"> REF _Ref55388733 \r \h </w:instrText>
      </w:r>
      <w:r>
        <w:fldChar w:fldCharType="separate"/>
      </w:r>
      <w:r w:rsidR="00245068">
        <w:t>[5]</w:t>
      </w:r>
      <w:r>
        <w:fldChar w:fldCharType="end"/>
      </w:r>
      <w:r>
        <w:t xml:space="preserve"> are shown in </w:t>
      </w:r>
      <w:r>
        <w:fldChar w:fldCharType="begin"/>
      </w:r>
      <w:r>
        <w:instrText xml:space="preserve"> REF _Ref55822074 \h </w:instrText>
      </w:r>
      <w:r>
        <w:fldChar w:fldCharType="separate"/>
      </w:r>
      <w:r w:rsidR="00245068">
        <w:t xml:space="preserve">Table </w:t>
      </w:r>
      <w:r w:rsidR="00245068">
        <w:rPr>
          <w:noProof/>
        </w:rPr>
        <w:t>22</w:t>
      </w:r>
      <w:r>
        <w:fldChar w:fldCharType="end"/>
      </w:r>
      <w:r>
        <w:t>.</w:t>
      </w:r>
    </w:p>
    <w:p w14:paraId="57CD0BFC" w14:textId="77777777" w:rsidR="00E14E97" w:rsidRDefault="00E14E97" w:rsidP="00E14E97">
      <w:pPr>
        <w:pStyle w:val="Body"/>
      </w:pPr>
    </w:p>
    <w:tbl>
      <w:tblPr>
        <w:tblStyle w:val="TableGrid"/>
        <w:tblW w:w="0" w:type="auto"/>
        <w:tblLook w:val="04A0" w:firstRow="1" w:lastRow="0" w:firstColumn="1" w:lastColumn="0" w:noHBand="0" w:noVBand="1"/>
      </w:tblPr>
      <w:tblGrid>
        <w:gridCol w:w="1567"/>
        <w:gridCol w:w="858"/>
        <w:gridCol w:w="990"/>
        <w:gridCol w:w="1710"/>
        <w:gridCol w:w="2128"/>
        <w:gridCol w:w="2097"/>
      </w:tblGrid>
      <w:tr w:rsidR="002F1DEC" w14:paraId="62295EE2" w14:textId="77777777" w:rsidTr="0018583D">
        <w:trPr>
          <w:tblHeader/>
        </w:trPr>
        <w:tc>
          <w:tcPr>
            <w:tcW w:w="1567" w:type="dxa"/>
          </w:tcPr>
          <w:p w14:paraId="55F08ABB" w14:textId="77777777" w:rsidR="002F1DEC" w:rsidRDefault="002F1DEC" w:rsidP="00F23975">
            <w:pPr>
              <w:pStyle w:val="Tableheading"/>
              <w:jc w:val="center"/>
            </w:pPr>
            <w:r>
              <w:t>Requirement</w:t>
            </w:r>
          </w:p>
        </w:tc>
        <w:tc>
          <w:tcPr>
            <w:tcW w:w="858" w:type="dxa"/>
          </w:tcPr>
          <w:p w14:paraId="0806FC9B" w14:textId="77777777" w:rsidR="002F1DEC" w:rsidRDefault="002F1DEC" w:rsidP="00F23975">
            <w:pPr>
              <w:pStyle w:val="Tableheading"/>
              <w:jc w:val="center"/>
            </w:pPr>
            <w:r>
              <w:t>Entity</w:t>
            </w:r>
          </w:p>
        </w:tc>
        <w:tc>
          <w:tcPr>
            <w:tcW w:w="990" w:type="dxa"/>
          </w:tcPr>
          <w:p w14:paraId="0F158387" w14:textId="7E4CAE22" w:rsidR="002F1DEC" w:rsidRDefault="00A218EC" w:rsidP="00F23975">
            <w:pPr>
              <w:pStyle w:val="Tableheading"/>
              <w:jc w:val="center"/>
            </w:pPr>
            <w:r>
              <w:t>Tested</w:t>
            </w:r>
          </w:p>
        </w:tc>
        <w:tc>
          <w:tcPr>
            <w:tcW w:w="1710" w:type="dxa"/>
          </w:tcPr>
          <w:p w14:paraId="476394E1" w14:textId="6F75BDAE" w:rsidR="002F1DEC" w:rsidRDefault="00A218EC" w:rsidP="00F23975">
            <w:pPr>
              <w:pStyle w:val="Tableheading"/>
              <w:jc w:val="center"/>
            </w:pPr>
            <w:r>
              <w:t xml:space="preserve">Test Case </w:t>
            </w:r>
          </w:p>
        </w:tc>
        <w:tc>
          <w:tcPr>
            <w:tcW w:w="2128" w:type="dxa"/>
          </w:tcPr>
          <w:p w14:paraId="5F9321B4" w14:textId="79AAD216" w:rsidR="002F1DEC" w:rsidRDefault="002F1DEC" w:rsidP="00F23975">
            <w:pPr>
              <w:pStyle w:val="Tableheading"/>
              <w:jc w:val="center"/>
            </w:pPr>
            <w:r>
              <w:t>API</w:t>
            </w:r>
            <w:r w:rsidR="00A218EC">
              <w:t xml:space="preserve"> Version</w:t>
            </w:r>
          </w:p>
        </w:tc>
        <w:tc>
          <w:tcPr>
            <w:tcW w:w="2097" w:type="dxa"/>
          </w:tcPr>
          <w:p w14:paraId="5253567A" w14:textId="561E32E3" w:rsidR="002F1DEC" w:rsidRDefault="002F1DEC" w:rsidP="00F23975">
            <w:pPr>
              <w:pStyle w:val="Tableheading"/>
              <w:jc w:val="center"/>
            </w:pPr>
            <w:r>
              <w:t>Comment</w:t>
            </w:r>
          </w:p>
        </w:tc>
      </w:tr>
      <w:tr w:rsidR="002F1DEC" w14:paraId="54EAF99F" w14:textId="77777777" w:rsidTr="0018583D">
        <w:tc>
          <w:tcPr>
            <w:tcW w:w="1567" w:type="dxa"/>
          </w:tcPr>
          <w:p w14:paraId="6829F8C3" w14:textId="1F0F91DF" w:rsidR="002F1DEC" w:rsidRDefault="002F1DEC" w:rsidP="00F23975">
            <w:pPr>
              <w:pStyle w:val="Tablecell"/>
            </w:pPr>
            <w:r>
              <w:t>R17</w:t>
            </w:r>
          </w:p>
        </w:tc>
        <w:tc>
          <w:tcPr>
            <w:tcW w:w="858" w:type="dxa"/>
          </w:tcPr>
          <w:p w14:paraId="2D3949ED" w14:textId="7AD0EAB2" w:rsidR="002F1DEC" w:rsidRDefault="002F1DEC" w:rsidP="0059731C">
            <w:pPr>
              <w:pStyle w:val="Tablecell"/>
              <w:jc w:val="center"/>
            </w:pPr>
            <w:r>
              <w:t>B</w:t>
            </w:r>
          </w:p>
        </w:tc>
        <w:tc>
          <w:tcPr>
            <w:tcW w:w="990" w:type="dxa"/>
          </w:tcPr>
          <w:p w14:paraId="09D5D0F5" w14:textId="7B5EB7FA" w:rsidR="002F1DEC" w:rsidRDefault="002F1DEC" w:rsidP="0059731C">
            <w:pPr>
              <w:pStyle w:val="Tablecell"/>
              <w:jc w:val="center"/>
            </w:pPr>
            <w:r>
              <w:t>Y</w:t>
            </w:r>
          </w:p>
        </w:tc>
        <w:tc>
          <w:tcPr>
            <w:tcW w:w="1710" w:type="dxa"/>
          </w:tcPr>
          <w:p w14:paraId="6ABE01E5" w14:textId="77777777" w:rsidR="002F1DEC" w:rsidRDefault="002F1DEC" w:rsidP="0059731C">
            <w:pPr>
              <w:pStyle w:val="Tablecell"/>
              <w:jc w:val="center"/>
            </w:pPr>
          </w:p>
        </w:tc>
        <w:tc>
          <w:tcPr>
            <w:tcW w:w="2128" w:type="dxa"/>
          </w:tcPr>
          <w:p w14:paraId="2CD7E10D" w14:textId="77777777" w:rsidR="002F1DEC" w:rsidRDefault="002F1DEC" w:rsidP="00F23975">
            <w:pPr>
              <w:pStyle w:val="Tablecell"/>
            </w:pPr>
          </w:p>
        </w:tc>
        <w:tc>
          <w:tcPr>
            <w:tcW w:w="2097" w:type="dxa"/>
          </w:tcPr>
          <w:p w14:paraId="165BA58E" w14:textId="2A80DE2B" w:rsidR="002F1DEC" w:rsidRDefault="002F1DEC" w:rsidP="00F23975">
            <w:pPr>
              <w:pStyle w:val="Tablecell"/>
            </w:pPr>
          </w:p>
        </w:tc>
      </w:tr>
      <w:tr w:rsidR="002F1DEC" w14:paraId="408CF1C4" w14:textId="77777777" w:rsidTr="0018583D">
        <w:tc>
          <w:tcPr>
            <w:tcW w:w="1567" w:type="dxa"/>
          </w:tcPr>
          <w:p w14:paraId="55773C13" w14:textId="6CDEB9F4" w:rsidR="002F1DEC" w:rsidRDefault="002F1DEC" w:rsidP="00F23975">
            <w:pPr>
              <w:pStyle w:val="Tablecell"/>
            </w:pPr>
            <w:r>
              <w:t>O2</w:t>
            </w:r>
          </w:p>
        </w:tc>
        <w:tc>
          <w:tcPr>
            <w:tcW w:w="858" w:type="dxa"/>
          </w:tcPr>
          <w:p w14:paraId="5A4893A5" w14:textId="6C028D30" w:rsidR="002F1DEC" w:rsidRDefault="002F1DEC" w:rsidP="0059731C">
            <w:pPr>
              <w:pStyle w:val="Tablecell"/>
              <w:jc w:val="center"/>
            </w:pPr>
            <w:r>
              <w:t>B</w:t>
            </w:r>
          </w:p>
        </w:tc>
        <w:tc>
          <w:tcPr>
            <w:tcW w:w="990" w:type="dxa"/>
          </w:tcPr>
          <w:p w14:paraId="2D550C9D" w14:textId="6AB91968" w:rsidR="002F1DEC" w:rsidRDefault="002F1DEC" w:rsidP="0059731C">
            <w:pPr>
              <w:pStyle w:val="Tablecell"/>
              <w:jc w:val="center"/>
            </w:pPr>
            <w:r>
              <w:t>N</w:t>
            </w:r>
          </w:p>
        </w:tc>
        <w:tc>
          <w:tcPr>
            <w:tcW w:w="1710" w:type="dxa"/>
          </w:tcPr>
          <w:p w14:paraId="32D1BD8D" w14:textId="77777777" w:rsidR="002F1DEC" w:rsidRDefault="002F1DEC" w:rsidP="0059731C">
            <w:pPr>
              <w:pStyle w:val="Tablecell"/>
              <w:jc w:val="center"/>
            </w:pPr>
          </w:p>
        </w:tc>
        <w:tc>
          <w:tcPr>
            <w:tcW w:w="2128" w:type="dxa"/>
          </w:tcPr>
          <w:p w14:paraId="1772AA78" w14:textId="77777777" w:rsidR="002F1DEC" w:rsidRDefault="002F1DEC" w:rsidP="00F23975">
            <w:pPr>
              <w:pStyle w:val="Tablecell"/>
            </w:pPr>
          </w:p>
        </w:tc>
        <w:tc>
          <w:tcPr>
            <w:tcW w:w="2097" w:type="dxa"/>
          </w:tcPr>
          <w:p w14:paraId="33618DE2" w14:textId="70E189DC" w:rsidR="002F1DEC" w:rsidRDefault="002F1DEC" w:rsidP="00F23975">
            <w:pPr>
              <w:pStyle w:val="Tablecell"/>
            </w:pPr>
          </w:p>
        </w:tc>
      </w:tr>
      <w:tr w:rsidR="002F1DEC" w14:paraId="0073A18F" w14:textId="77777777" w:rsidTr="0018583D">
        <w:tc>
          <w:tcPr>
            <w:tcW w:w="1567" w:type="dxa"/>
          </w:tcPr>
          <w:p w14:paraId="7A23BDCC" w14:textId="0568DD6D" w:rsidR="002F1DEC" w:rsidRDefault="002F1DEC" w:rsidP="00F23975">
            <w:pPr>
              <w:pStyle w:val="Tablecell"/>
            </w:pPr>
            <w:r>
              <w:t>R18</w:t>
            </w:r>
          </w:p>
        </w:tc>
        <w:tc>
          <w:tcPr>
            <w:tcW w:w="858" w:type="dxa"/>
          </w:tcPr>
          <w:p w14:paraId="483533E5" w14:textId="36E2E79C" w:rsidR="002F1DEC" w:rsidRDefault="002F1DEC" w:rsidP="0059731C">
            <w:pPr>
              <w:pStyle w:val="Tablecell"/>
              <w:jc w:val="center"/>
            </w:pPr>
            <w:r>
              <w:t>B</w:t>
            </w:r>
          </w:p>
        </w:tc>
        <w:tc>
          <w:tcPr>
            <w:tcW w:w="990" w:type="dxa"/>
          </w:tcPr>
          <w:p w14:paraId="3C14AA8A" w14:textId="629425E4" w:rsidR="002F1DEC" w:rsidRDefault="002F1DEC" w:rsidP="0059731C">
            <w:pPr>
              <w:pStyle w:val="Tablecell"/>
              <w:jc w:val="center"/>
            </w:pPr>
            <w:r>
              <w:t>Y</w:t>
            </w:r>
          </w:p>
        </w:tc>
        <w:tc>
          <w:tcPr>
            <w:tcW w:w="1710" w:type="dxa"/>
          </w:tcPr>
          <w:p w14:paraId="7FDF3B82" w14:textId="77777777" w:rsidR="002F1DEC" w:rsidRDefault="002F1DEC" w:rsidP="0059731C">
            <w:pPr>
              <w:pStyle w:val="Tablecell"/>
              <w:jc w:val="center"/>
            </w:pPr>
          </w:p>
        </w:tc>
        <w:tc>
          <w:tcPr>
            <w:tcW w:w="2128" w:type="dxa"/>
          </w:tcPr>
          <w:p w14:paraId="6CF46BF6" w14:textId="77777777" w:rsidR="002F1DEC" w:rsidRDefault="002F1DEC" w:rsidP="00F23975">
            <w:pPr>
              <w:pStyle w:val="Tablecell"/>
            </w:pPr>
          </w:p>
        </w:tc>
        <w:tc>
          <w:tcPr>
            <w:tcW w:w="2097" w:type="dxa"/>
          </w:tcPr>
          <w:p w14:paraId="31FAE017" w14:textId="250286A7" w:rsidR="002F1DEC" w:rsidRDefault="002F1DEC" w:rsidP="00F23975">
            <w:pPr>
              <w:pStyle w:val="Tablecell"/>
            </w:pPr>
          </w:p>
        </w:tc>
      </w:tr>
      <w:tr w:rsidR="002F1DEC" w14:paraId="3AB372A0" w14:textId="77777777" w:rsidTr="0018583D">
        <w:tc>
          <w:tcPr>
            <w:tcW w:w="1567" w:type="dxa"/>
          </w:tcPr>
          <w:p w14:paraId="6F099E33" w14:textId="406FF1B1" w:rsidR="002F1DEC" w:rsidRDefault="002F1DEC" w:rsidP="00F23975">
            <w:pPr>
              <w:pStyle w:val="Tablecell"/>
            </w:pPr>
            <w:r>
              <w:t>R19</w:t>
            </w:r>
          </w:p>
        </w:tc>
        <w:tc>
          <w:tcPr>
            <w:tcW w:w="858" w:type="dxa"/>
          </w:tcPr>
          <w:p w14:paraId="5F06EDA8" w14:textId="48DBDC44" w:rsidR="002F1DEC" w:rsidRDefault="002F1DEC" w:rsidP="0059731C">
            <w:pPr>
              <w:pStyle w:val="Tablecell"/>
              <w:jc w:val="center"/>
            </w:pPr>
            <w:r>
              <w:t>S</w:t>
            </w:r>
          </w:p>
        </w:tc>
        <w:tc>
          <w:tcPr>
            <w:tcW w:w="990" w:type="dxa"/>
          </w:tcPr>
          <w:p w14:paraId="27D83766" w14:textId="4CFC7FEB" w:rsidR="002F1DEC" w:rsidRDefault="002F1DEC" w:rsidP="0059731C">
            <w:pPr>
              <w:pStyle w:val="Tablecell"/>
              <w:jc w:val="center"/>
            </w:pPr>
            <w:r>
              <w:t>Y</w:t>
            </w:r>
          </w:p>
        </w:tc>
        <w:tc>
          <w:tcPr>
            <w:tcW w:w="1710" w:type="dxa"/>
          </w:tcPr>
          <w:p w14:paraId="2CD21714" w14:textId="77777777" w:rsidR="002F1DEC" w:rsidRDefault="002F1DEC" w:rsidP="0059731C">
            <w:pPr>
              <w:pStyle w:val="Tablecell"/>
              <w:jc w:val="center"/>
            </w:pPr>
          </w:p>
        </w:tc>
        <w:tc>
          <w:tcPr>
            <w:tcW w:w="2128" w:type="dxa"/>
          </w:tcPr>
          <w:p w14:paraId="373FBB6D" w14:textId="77777777" w:rsidR="002F1DEC" w:rsidRDefault="002F1DEC" w:rsidP="00F23975">
            <w:pPr>
              <w:pStyle w:val="Tablecell"/>
            </w:pPr>
          </w:p>
        </w:tc>
        <w:tc>
          <w:tcPr>
            <w:tcW w:w="2097" w:type="dxa"/>
          </w:tcPr>
          <w:p w14:paraId="12CC17A3" w14:textId="77DEBE84" w:rsidR="002F1DEC" w:rsidRDefault="002F1DEC" w:rsidP="00F23975">
            <w:pPr>
              <w:pStyle w:val="Tablecell"/>
            </w:pPr>
          </w:p>
        </w:tc>
      </w:tr>
      <w:tr w:rsidR="002F1DEC" w14:paraId="5E0019D7" w14:textId="77777777" w:rsidTr="0018583D">
        <w:tc>
          <w:tcPr>
            <w:tcW w:w="1567" w:type="dxa"/>
          </w:tcPr>
          <w:p w14:paraId="114136A0" w14:textId="55EE86D6" w:rsidR="002F1DEC" w:rsidRDefault="002F1DEC" w:rsidP="00F23975">
            <w:pPr>
              <w:pStyle w:val="Tablecell"/>
            </w:pPr>
            <w:r>
              <w:t>R20</w:t>
            </w:r>
          </w:p>
        </w:tc>
        <w:tc>
          <w:tcPr>
            <w:tcW w:w="858" w:type="dxa"/>
          </w:tcPr>
          <w:p w14:paraId="0DD94B14" w14:textId="6D102CD6" w:rsidR="002F1DEC" w:rsidRDefault="002F1DEC" w:rsidP="0059731C">
            <w:pPr>
              <w:pStyle w:val="Tablecell"/>
              <w:jc w:val="center"/>
            </w:pPr>
            <w:r>
              <w:t>S</w:t>
            </w:r>
          </w:p>
        </w:tc>
        <w:tc>
          <w:tcPr>
            <w:tcW w:w="990" w:type="dxa"/>
          </w:tcPr>
          <w:p w14:paraId="64220585" w14:textId="113D48E5" w:rsidR="002F1DEC" w:rsidRDefault="002F1DEC" w:rsidP="0059731C">
            <w:pPr>
              <w:pStyle w:val="Tablecell"/>
              <w:jc w:val="center"/>
            </w:pPr>
            <w:r>
              <w:t>Y</w:t>
            </w:r>
          </w:p>
        </w:tc>
        <w:tc>
          <w:tcPr>
            <w:tcW w:w="1710" w:type="dxa"/>
          </w:tcPr>
          <w:p w14:paraId="083AB58F" w14:textId="77777777" w:rsidR="002F1DEC" w:rsidRDefault="002F1DEC" w:rsidP="0059731C">
            <w:pPr>
              <w:pStyle w:val="Tablecell"/>
              <w:jc w:val="center"/>
            </w:pPr>
          </w:p>
        </w:tc>
        <w:tc>
          <w:tcPr>
            <w:tcW w:w="2128" w:type="dxa"/>
          </w:tcPr>
          <w:p w14:paraId="3938697C" w14:textId="77777777" w:rsidR="002F1DEC" w:rsidRDefault="002F1DEC" w:rsidP="00F23975">
            <w:pPr>
              <w:pStyle w:val="Tablecell"/>
            </w:pPr>
          </w:p>
        </w:tc>
        <w:tc>
          <w:tcPr>
            <w:tcW w:w="2097" w:type="dxa"/>
          </w:tcPr>
          <w:p w14:paraId="4F53D430" w14:textId="2306069D" w:rsidR="002F1DEC" w:rsidRDefault="002F1DEC" w:rsidP="00F23975">
            <w:pPr>
              <w:pStyle w:val="Tablecell"/>
            </w:pPr>
            <w:r>
              <w:t>Retrieve Service Site List only</w:t>
            </w:r>
          </w:p>
        </w:tc>
      </w:tr>
      <w:tr w:rsidR="002F1DEC" w14:paraId="587429C1" w14:textId="77777777" w:rsidTr="0018583D">
        <w:tc>
          <w:tcPr>
            <w:tcW w:w="1567" w:type="dxa"/>
          </w:tcPr>
          <w:p w14:paraId="544F9469" w14:textId="6E4B7B90" w:rsidR="002F1DEC" w:rsidRDefault="002F1DEC" w:rsidP="00F23975">
            <w:pPr>
              <w:pStyle w:val="Tablecell"/>
            </w:pPr>
            <w:r>
              <w:t>R21</w:t>
            </w:r>
          </w:p>
        </w:tc>
        <w:tc>
          <w:tcPr>
            <w:tcW w:w="858" w:type="dxa"/>
          </w:tcPr>
          <w:p w14:paraId="0BFD5EB5" w14:textId="766F8BD9" w:rsidR="002F1DEC" w:rsidRDefault="002F1DEC" w:rsidP="0059731C">
            <w:pPr>
              <w:pStyle w:val="Tablecell"/>
              <w:jc w:val="center"/>
            </w:pPr>
            <w:r>
              <w:t>S</w:t>
            </w:r>
          </w:p>
        </w:tc>
        <w:tc>
          <w:tcPr>
            <w:tcW w:w="990" w:type="dxa"/>
          </w:tcPr>
          <w:p w14:paraId="12270213" w14:textId="35A0A3C5" w:rsidR="002F1DEC" w:rsidRDefault="002F1DEC" w:rsidP="0059731C">
            <w:pPr>
              <w:pStyle w:val="Tablecell"/>
              <w:jc w:val="center"/>
            </w:pPr>
            <w:r>
              <w:t>Y</w:t>
            </w:r>
          </w:p>
        </w:tc>
        <w:tc>
          <w:tcPr>
            <w:tcW w:w="1710" w:type="dxa"/>
          </w:tcPr>
          <w:p w14:paraId="7D874ED7" w14:textId="77777777" w:rsidR="002F1DEC" w:rsidRDefault="002F1DEC" w:rsidP="0059731C">
            <w:pPr>
              <w:pStyle w:val="Tablecell"/>
              <w:jc w:val="center"/>
            </w:pPr>
          </w:p>
        </w:tc>
        <w:tc>
          <w:tcPr>
            <w:tcW w:w="2128" w:type="dxa"/>
          </w:tcPr>
          <w:p w14:paraId="0A97B350" w14:textId="77777777" w:rsidR="002F1DEC" w:rsidRDefault="002F1DEC" w:rsidP="00F23975">
            <w:pPr>
              <w:pStyle w:val="Tablecell"/>
            </w:pPr>
          </w:p>
        </w:tc>
        <w:tc>
          <w:tcPr>
            <w:tcW w:w="2097" w:type="dxa"/>
          </w:tcPr>
          <w:p w14:paraId="4AE89A4C" w14:textId="44339995" w:rsidR="002F1DEC" w:rsidRDefault="002F1DEC" w:rsidP="00F23975">
            <w:pPr>
              <w:pStyle w:val="Tablecell"/>
            </w:pPr>
            <w:r>
              <w:t>Retrieve Service Site ID only</w:t>
            </w:r>
          </w:p>
        </w:tc>
      </w:tr>
      <w:tr w:rsidR="002F1DEC" w14:paraId="6915326F" w14:textId="77777777" w:rsidTr="0018583D">
        <w:tc>
          <w:tcPr>
            <w:tcW w:w="1567" w:type="dxa"/>
          </w:tcPr>
          <w:p w14:paraId="7EE25E9D" w14:textId="442B02C4" w:rsidR="002F1DEC" w:rsidRDefault="002F1DEC" w:rsidP="00F23975">
            <w:pPr>
              <w:pStyle w:val="Tablecell"/>
            </w:pPr>
            <w:r>
              <w:t>R22</w:t>
            </w:r>
          </w:p>
        </w:tc>
        <w:tc>
          <w:tcPr>
            <w:tcW w:w="858" w:type="dxa"/>
          </w:tcPr>
          <w:p w14:paraId="4D54B4A8" w14:textId="425EC9A3" w:rsidR="002F1DEC" w:rsidRDefault="002F1DEC" w:rsidP="0059731C">
            <w:pPr>
              <w:pStyle w:val="Tablecell"/>
              <w:jc w:val="center"/>
            </w:pPr>
            <w:r>
              <w:t>S</w:t>
            </w:r>
          </w:p>
        </w:tc>
        <w:tc>
          <w:tcPr>
            <w:tcW w:w="990" w:type="dxa"/>
          </w:tcPr>
          <w:p w14:paraId="45A3622E" w14:textId="620CC2CB" w:rsidR="002F1DEC" w:rsidRDefault="002F1DEC" w:rsidP="0059731C">
            <w:pPr>
              <w:pStyle w:val="Tablecell"/>
              <w:jc w:val="center"/>
            </w:pPr>
            <w:r>
              <w:t>Y</w:t>
            </w:r>
          </w:p>
        </w:tc>
        <w:tc>
          <w:tcPr>
            <w:tcW w:w="1710" w:type="dxa"/>
          </w:tcPr>
          <w:p w14:paraId="27FA4DB0" w14:textId="77777777" w:rsidR="002F1DEC" w:rsidRDefault="002F1DEC" w:rsidP="0059731C">
            <w:pPr>
              <w:pStyle w:val="Tablecell"/>
              <w:jc w:val="center"/>
            </w:pPr>
          </w:p>
        </w:tc>
        <w:tc>
          <w:tcPr>
            <w:tcW w:w="2128" w:type="dxa"/>
          </w:tcPr>
          <w:p w14:paraId="79794671" w14:textId="77777777" w:rsidR="002F1DEC" w:rsidRDefault="002F1DEC" w:rsidP="00F23975">
            <w:pPr>
              <w:pStyle w:val="Tablecell"/>
            </w:pPr>
          </w:p>
        </w:tc>
        <w:tc>
          <w:tcPr>
            <w:tcW w:w="2097" w:type="dxa"/>
          </w:tcPr>
          <w:p w14:paraId="48831DA6" w14:textId="78C6B0CB" w:rsidR="002F1DEC" w:rsidRDefault="002F1DEC" w:rsidP="00F23975">
            <w:pPr>
              <w:pStyle w:val="Tablecell"/>
            </w:pPr>
          </w:p>
        </w:tc>
      </w:tr>
      <w:tr w:rsidR="002F1DEC" w14:paraId="6683BA44" w14:textId="77777777" w:rsidTr="0018583D">
        <w:trPr>
          <w:trHeight w:val="359"/>
        </w:trPr>
        <w:tc>
          <w:tcPr>
            <w:tcW w:w="1567" w:type="dxa"/>
          </w:tcPr>
          <w:p w14:paraId="6FB6F3F1" w14:textId="6559335A" w:rsidR="002F1DEC" w:rsidRDefault="002F1DEC" w:rsidP="00F23975">
            <w:pPr>
              <w:pStyle w:val="Tablecell"/>
            </w:pPr>
            <w:r>
              <w:t>R23</w:t>
            </w:r>
          </w:p>
        </w:tc>
        <w:tc>
          <w:tcPr>
            <w:tcW w:w="858" w:type="dxa"/>
          </w:tcPr>
          <w:p w14:paraId="58B95265" w14:textId="79CAB97B" w:rsidR="002F1DEC" w:rsidRDefault="002F1DEC" w:rsidP="0059731C">
            <w:pPr>
              <w:pStyle w:val="Tablecell"/>
              <w:jc w:val="center"/>
            </w:pPr>
            <w:r>
              <w:t>S</w:t>
            </w:r>
          </w:p>
        </w:tc>
        <w:tc>
          <w:tcPr>
            <w:tcW w:w="990" w:type="dxa"/>
          </w:tcPr>
          <w:p w14:paraId="589AD19E" w14:textId="1B03C72B" w:rsidR="002F1DEC" w:rsidRDefault="002F1DEC" w:rsidP="0059731C">
            <w:pPr>
              <w:pStyle w:val="Tablecell"/>
              <w:jc w:val="center"/>
            </w:pPr>
            <w:r>
              <w:t>Y</w:t>
            </w:r>
          </w:p>
        </w:tc>
        <w:tc>
          <w:tcPr>
            <w:tcW w:w="1710" w:type="dxa"/>
          </w:tcPr>
          <w:p w14:paraId="46688DF0" w14:textId="77777777" w:rsidR="002F1DEC" w:rsidRDefault="002F1DEC" w:rsidP="0059731C">
            <w:pPr>
              <w:pStyle w:val="Tablecell"/>
              <w:jc w:val="center"/>
            </w:pPr>
          </w:p>
        </w:tc>
        <w:tc>
          <w:tcPr>
            <w:tcW w:w="2128" w:type="dxa"/>
          </w:tcPr>
          <w:p w14:paraId="075C6F20" w14:textId="77777777" w:rsidR="002F1DEC" w:rsidRDefault="002F1DEC" w:rsidP="00F23975">
            <w:pPr>
              <w:pStyle w:val="Tablecell"/>
            </w:pPr>
          </w:p>
        </w:tc>
        <w:tc>
          <w:tcPr>
            <w:tcW w:w="2097" w:type="dxa"/>
          </w:tcPr>
          <w:p w14:paraId="341A0D79" w14:textId="3C905011" w:rsidR="002F1DEC" w:rsidRDefault="002F1DEC" w:rsidP="00F23975">
            <w:pPr>
              <w:pStyle w:val="Tablecell"/>
            </w:pPr>
          </w:p>
        </w:tc>
      </w:tr>
      <w:tr w:rsidR="002F1DEC" w14:paraId="6EF15C07" w14:textId="77777777" w:rsidTr="0018583D">
        <w:tc>
          <w:tcPr>
            <w:tcW w:w="1567" w:type="dxa"/>
          </w:tcPr>
          <w:p w14:paraId="608858C2" w14:textId="6CB03620" w:rsidR="002F1DEC" w:rsidRPr="002F4904" w:rsidRDefault="002F1DEC" w:rsidP="00F23975">
            <w:pPr>
              <w:pStyle w:val="Tablecell"/>
              <w:rPr>
                <w:strike/>
              </w:rPr>
            </w:pPr>
            <w:r w:rsidRPr="002F4904">
              <w:rPr>
                <w:strike/>
              </w:rPr>
              <w:t>R24</w:t>
            </w:r>
          </w:p>
        </w:tc>
        <w:tc>
          <w:tcPr>
            <w:tcW w:w="858" w:type="dxa"/>
          </w:tcPr>
          <w:p w14:paraId="69C1E357" w14:textId="00B826E6" w:rsidR="002F1DEC" w:rsidRPr="002F4904" w:rsidRDefault="002F1DEC" w:rsidP="0059731C">
            <w:pPr>
              <w:pStyle w:val="Tablecell"/>
              <w:jc w:val="center"/>
              <w:rPr>
                <w:strike/>
              </w:rPr>
            </w:pPr>
            <w:r w:rsidRPr="002F4904">
              <w:rPr>
                <w:strike/>
              </w:rPr>
              <w:t>S</w:t>
            </w:r>
          </w:p>
        </w:tc>
        <w:tc>
          <w:tcPr>
            <w:tcW w:w="990" w:type="dxa"/>
          </w:tcPr>
          <w:p w14:paraId="4E3B6AC7" w14:textId="7B4D16F5" w:rsidR="002F1DEC" w:rsidRPr="002F4904" w:rsidRDefault="002F1DEC" w:rsidP="0059731C">
            <w:pPr>
              <w:pStyle w:val="Tablecell"/>
              <w:jc w:val="center"/>
              <w:rPr>
                <w:strike/>
              </w:rPr>
            </w:pPr>
            <w:r w:rsidRPr="002F4904">
              <w:rPr>
                <w:strike/>
              </w:rPr>
              <w:t>Y</w:t>
            </w:r>
          </w:p>
        </w:tc>
        <w:tc>
          <w:tcPr>
            <w:tcW w:w="1710" w:type="dxa"/>
          </w:tcPr>
          <w:p w14:paraId="587C3CE4" w14:textId="77777777" w:rsidR="002F1DEC" w:rsidRPr="002F4904" w:rsidRDefault="002F1DEC" w:rsidP="0059731C">
            <w:pPr>
              <w:pStyle w:val="Tablecell"/>
              <w:jc w:val="center"/>
              <w:rPr>
                <w:strike/>
              </w:rPr>
            </w:pPr>
          </w:p>
        </w:tc>
        <w:tc>
          <w:tcPr>
            <w:tcW w:w="2128" w:type="dxa"/>
          </w:tcPr>
          <w:p w14:paraId="603C1C12" w14:textId="77777777" w:rsidR="002F1DEC" w:rsidRDefault="002F1DEC" w:rsidP="00F23975">
            <w:pPr>
              <w:pStyle w:val="Tablecell"/>
            </w:pPr>
          </w:p>
        </w:tc>
        <w:tc>
          <w:tcPr>
            <w:tcW w:w="2097" w:type="dxa"/>
          </w:tcPr>
          <w:p w14:paraId="3138E68C" w14:textId="4FF156CB" w:rsidR="002F1DEC" w:rsidRDefault="002F1DEC" w:rsidP="00F23975">
            <w:pPr>
              <w:pStyle w:val="Tablecell"/>
            </w:pPr>
            <w:r>
              <w:t xml:space="preserve">Deleted per MEF W79.0.2 </w:t>
            </w:r>
            <w:r>
              <w:fldChar w:fldCharType="begin"/>
            </w:r>
            <w:r>
              <w:instrText xml:space="preserve"> REF _Ref55388746 \r \h </w:instrText>
            </w:r>
            <w:r>
              <w:fldChar w:fldCharType="separate"/>
            </w:r>
            <w:r w:rsidR="00245068">
              <w:t>[7]</w:t>
            </w:r>
            <w:r>
              <w:fldChar w:fldCharType="end"/>
            </w:r>
          </w:p>
        </w:tc>
      </w:tr>
      <w:tr w:rsidR="002F1DEC" w14:paraId="477A98F0" w14:textId="77777777" w:rsidTr="0018583D">
        <w:tc>
          <w:tcPr>
            <w:tcW w:w="1567" w:type="dxa"/>
          </w:tcPr>
          <w:p w14:paraId="1F89E316" w14:textId="735696F0" w:rsidR="002F1DEC" w:rsidRDefault="002F1DEC" w:rsidP="00F23975">
            <w:pPr>
              <w:pStyle w:val="Tablecell"/>
            </w:pPr>
            <w:r>
              <w:t>O3</w:t>
            </w:r>
          </w:p>
        </w:tc>
        <w:tc>
          <w:tcPr>
            <w:tcW w:w="858" w:type="dxa"/>
          </w:tcPr>
          <w:p w14:paraId="07D98C0D" w14:textId="505B7718" w:rsidR="002F1DEC" w:rsidRDefault="002F1DEC" w:rsidP="0059731C">
            <w:pPr>
              <w:pStyle w:val="Tablecell"/>
              <w:jc w:val="center"/>
            </w:pPr>
            <w:r>
              <w:t>S</w:t>
            </w:r>
          </w:p>
        </w:tc>
        <w:tc>
          <w:tcPr>
            <w:tcW w:w="990" w:type="dxa"/>
          </w:tcPr>
          <w:p w14:paraId="3FDE8605" w14:textId="31A2DFAD" w:rsidR="002F1DEC" w:rsidRDefault="002F1DEC" w:rsidP="0059731C">
            <w:pPr>
              <w:pStyle w:val="Tablecell"/>
              <w:jc w:val="center"/>
            </w:pPr>
            <w:r>
              <w:t>N</w:t>
            </w:r>
          </w:p>
        </w:tc>
        <w:tc>
          <w:tcPr>
            <w:tcW w:w="1710" w:type="dxa"/>
          </w:tcPr>
          <w:p w14:paraId="56C8499A" w14:textId="77777777" w:rsidR="002F1DEC" w:rsidRDefault="002F1DEC" w:rsidP="0059731C">
            <w:pPr>
              <w:pStyle w:val="Tablecell"/>
              <w:jc w:val="center"/>
            </w:pPr>
          </w:p>
        </w:tc>
        <w:tc>
          <w:tcPr>
            <w:tcW w:w="2128" w:type="dxa"/>
          </w:tcPr>
          <w:p w14:paraId="16FEEC68" w14:textId="77777777" w:rsidR="002F1DEC" w:rsidRDefault="002F1DEC" w:rsidP="00F23975">
            <w:pPr>
              <w:pStyle w:val="Tablecell"/>
            </w:pPr>
          </w:p>
        </w:tc>
        <w:tc>
          <w:tcPr>
            <w:tcW w:w="2097" w:type="dxa"/>
          </w:tcPr>
          <w:p w14:paraId="5CBC8657" w14:textId="7D0DD706" w:rsidR="002F1DEC" w:rsidRDefault="002F1DEC" w:rsidP="00F23975">
            <w:pPr>
              <w:pStyle w:val="Tablecell"/>
            </w:pPr>
          </w:p>
        </w:tc>
      </w:tr>
      <w:tr w:rsidR="002F1DEC" w14:paraId="348F0BF5" w14:textId="77777777" w:rsidTr="0018583D">
        <w:tc>
          <w:tcPr>
            <w:tcW w:w="1567" w:type="dxa"/>
          </w:tcPr>
          <w:p w14:paraId="44EC363B" w14:textId="5DA23ACF" w:rsidR="002F1DEC" w:rsidRDefault="002F1DEC" w:rsidP="00F23975">
            <w:pPr>
              <w:pStyle w:val="Tablecell"/>
            </w:pPr>
            <w:r>
              <w:t>R101</w:t>
            </w:r>
          </w:p>
        </w:tc>
        <w:tc>
          <w:tcPr>
            <w:tcW w:w="858" w:type="dxa"/>
          </w:tcPr>
          <w:p w14:paraId="34E94934" w14:textId="4A23E00A" w:rsidR="002F1DEC" w:rsidRDefault="002F1DEC" w:rsidP="0059731C">
            <w:pPr>
              <w:pStyle w:val="Tablecell"/>
              <w:jc w:val="center"/>
            </w:pPr>
            <w:r>
              <w:t>SB</w:t>
            </w:r>
          </w:p>
        </w:tc>
        <w:tc>
          <w:tcPr>
            <w:tcW w:w="990" w:type="dxa"/>
          </w:tcPr>
          <w:p w14:paraId="74AA2C93" w14:textId="18E5BC09" w:rsidR="002F1DEC" w:rsidRDefault="002F1DEC" w:rsidP="0059731C">
            <w:pPr>
              <w:pStyle w:val="Tablecell"/>
              <w:jc w:val="center"/>
            </w:pPr>
            <w:r>
              <w:t>Y</w:t>
            </w:r>
          </w:p>
        </w:tc>
        <w:tc>
          <w:tcPr>
            <w:tcW w:w="1710" w:type="dxa"/>
          </w:tcPr>
          <w:p w14:paraId="3F7CF7B1" w14:textId="77777777" w:rsidR="002F1DEC" w:rsidRDefault="002F1DEC" w:rsidP="0059731C">
            <w:pPr>
              <w:pStyle w:val="Tablecell"/>
              <w:jc w:val="center"/>
            </w:pPr>
          </w:p>
        </w:tc>
        <w:tc>
          <w:tcPr>
            <w:tcW w:w="2128" w:type="dxa"/>
          </w:tcPr>
          <w:p w14:paraId="7D2F0B4D" w14:textId="77777777" w:rsidR="002F1DEC" w:rsidRDefault="002F1DEC" w:rsidP="00F23975">
            <w:pPr>
              <w:pStyle w:val="Tablecell"/>
            </w:pPr>
          </w:p>
        </w:tc>
        <w:tc>
          <w:tcPr>
            <w:tcW w:w="2097" w:type="dxa"/>
          </w:tcPr>
          <w:p w14:paraId="3837178B" w14:textId="4CC0028F" w:rsidR="002F1DEC" w:rsidRDefault="002F1DEC" w:rsidP="00F23975">
            <w:pPr>
              <w:pStyle w:val="Tablecell"/>
            </w:pPr>
          </w:p>
        </w:tc>
      </w:tr>
      <w:tr w:rsidR="002F1DEC" w14:paraId="292B80F1" w14:textId="77777777" w:rsidTr="0018583D">
        <w:tc>
          <w:tcPr>
            <w:tcW w:w="1567" w:type="dxa"/>
          </w:tcPr>
          <w:p w14:paraId="6ECA9563" w14:textId="6EE809D0" w:rsidR="002F1DEC" w:rsidRPr="00FF17AB" w:rsidRDefault="002F1DEC" w:rsidP="00F23975">
            <w:pPr>
              <w:pStyle w:val="Tablecell"/>
              <w:rPr>
                <w:strike/>
              </w:rPr>
            </w:pPr>
            <w:r w:rsidRPr="00FF17AB">
              <w:rPr>
                <w:strike/>
              </w:rPr>
              <w:t>R102</w:t>
            </w:r>
          </w:p>
        </w:tc>
        <w:tc>
          <w:tcPr>
            <w:tcW w:w="858" w:type="dxa"/>
          </w:tcPr>
          <w:p w14:paraId="6CD1D991" w14:textId="24B6FB1D" w:rsidR="002F1DEC" w:rsidRPr="00FF17AB" w:rsidRDefault="002F1DEC" w:rsidP="0059731C">
            <w:pPr>
              <w:pStyle w:val="Tablecell"/>
              <w:jc w:val="center"/>
              <w:rPr>
                <w:strike/>
              </w:rPr>
            </w:pPr>
            <w:r w:rsidRPr="00FF17AB">
              <w:rPr>
                <w:strike/>
              </w:rPr>
              <w:t>SB</w:t>
            </w:r>
          </w:p>
        </w:tc>
        <w:tc>
          <w:tcPr>
            <w:tcW w:w="990" w:type="dxa"/>
          </w:tcPr>
          <w:p w14:paraId="49949160" w14:textId="347E1396" w:rsidR="002F1DEC" w:rsidRPr="00FF17AB" w:rsidRDefault="002F1DEC" w:rsidP="0059731C">
            <w:pPr>
              <w:pStyle w:val="Tablecell"/>
              <w:jc w:val="center"/>
              <w:rPr>
                <w:strike/>
              </w:rPr>
            </w:pPr>
            <w:r w:rsidRPr="00FF17AB">
              <w:rPr>
                <w:strike/>
              </w:rPr>
              <w:t>Y</w:t>
            </w:r>
          </w:p>
        </w:tc>
        <w:tc>
          <w:tcPr>
            <w:tcW w:w="1710" w:type="dxa"/>
          </w:tcPr>
          <w:p w14:paraId="6399F9E6" w14:textId="77777777" w:rsidR="002F1DEC" w:rsidRPr="00FF17AB" w:rsidRDefault="002F1DEC" w:rsidP="0059731C">
            <w:pPr>
              <w:pStyle w:val="Tablecell"/>
              <w:jc w:val="center"/>
              <w:rPr>
                <w:strike/>
              </w:rPr>
            </w:pPr>
          </w:p>
        </w:tc>
        <w:tc>
          <w:tcPr>
            <w:tcW w:w="2128" w:type="dxa"/>
          </w:tcPr>
          <w:p w14:paraId="50B39EAA" w14:textId="77777777" w:rsidR="002F1DEC" w:rsidRPr="00FF17AB" w:rsidRDefault="002F1DEC" w:rsidP="00F23975">
            <w:pPr>
              <w:pStyle w:val="Tablecell"/>
              <w:rPr>
                <w:strike/>
              </w:rPr>
            </w:pPr>
          </w:p>
        </w:tc>
        <w:tc>
          <w:tcPr>
            <w:tcW w:w="2097" w:type="dxa"/>
          </w:tcPr>
          <w:p w14:paraId="2514C738" w14:textId="006A4ACC" w:rsidR="002F1DEC" w:rsidRPr="00FF17AB" w:rsidRDefault="002F1DEC" w:rsidP="00F23975">
            <w:pPr>
              <w:pStyle w:val="Tablecell"/>
              <w:rPr>
                <w:strike/>
              </w:rPr>
            </w:pPr>
            <w:r w:rsidRPr="00FF17AB">
              <w:rPr>
                <w:strike/>
              </w:rPr>
              <w:t>Only if Service Site is GLOBAL_REFERENCE</w:t>
            </w:r>
            <w:r>
              <w:rPr>
                <w:strike/>
              </w:rPr>
              <w:t xml:space="preserve">  </w:t>
            </w:r>
            <w:r w:rsidRPr="00FF17AB">
              <w:t>Deleted per MEF 79.0.2</w:t>
            </w:r>
            <w:r>
              <w:t xml:space="preserve"> </w:t>
            </w:r>
            <w:r>
              <w:fldChar w:fldCharType="begin"/>
            </w:r>
            <w:r>
              <w:instrText xml:space="preserve"> REF _Ref55388746 \r \h </w:instrText>
            </w:r>
            <w:r>
              <w:fldChar w:fldCharType="separate"/>
            </w:r>
            <w:r w:rsidR="00245068">
              <w:t>[7]</w:t>
            </w:r>
            <w:r>
              <w:fldChar w:fldCharType="end"/>
            </w:r>
          </w:p>
        </w:tc>
      </w:tr>
      <w:tr w:rsidR="002F1DEC" w14:paraId="670A23D6" w14:textId="77777777" w:rsidTr="0018583D">
        <w:tc>
          <w:tcPr>
            <w:tcW w:w="1567" w:type="dxa"/>
          </w:tcPr>
          <w:p w14:paraId="04FE6FFA" w14:textId="70E2249D" w:rsidR="002F1DEC" w:rsidRDefault="002F1DEC" w:rsidP="00F23975">
            <w:pPr>
              <w:pStyle w:val="Tablecell"/>
            </w:pPr>
            <w:r>
              <w:t>R103</w:t>
            </w:r>
          </w:p>
        </w:tc>
        <w:tc>
          <w:tcPr>
            <w:tcW w:w="858" w:type="dxa"/>
          </w:tcPr>
          <w:p w14:paraId="301A75CE" w14:textId="728419FE" w:rsidR="002F1DEC" w:rsidRDefault="002F1DEC" w:rsidP="0059731C">
            <w:pPr>
              <w:pStyle w:val="Tablecell"/>
              <w:jc w:val="center"/>
            </w:pPr>
            <w:r>
              <w:t>SB</w:t>
            </w:r>
          </w:p>
        </w:tc>
        <w:tc>
          <w:tcPr>
            <w:tcW w:w="990" w:type="dxa"/>
          </w:tcPr>
          <w:p w14:paraId="02262B38" w14:textId="21DE61CB" w:rsidR="002F1DEC" w:rsidRDefault="002F1DEC" w:rsidP="0059731C">
            <w:pPr>
              <w:pStyle w:val="Tablecell"/>
              <w:jc w:val="center"/>
            </w:pPr>
            <w:r>
              <w:t>Y</w:t>
            </w:r>
          </w:p>
        </w:tc>
        <w:tc>
          <w:tcPr>
            <w:tcW w:w="1710" w:type="dxa"/>
          </w:tcPr>
          <w:p w14:paraId="0D54AC7C" w14:textId="77777777" w:rsidR="002F1DEC" w:rsidRDefault="002F1DEC" w:rsidP="0059731C">
            <w:pPr>
              <w:pStyle w:val="Tablecell"/>
              <w:jc w:val="center"/>
            </w:pPr>
          </w:p>
        </w:tc>
        <w:tc>
          <w:tcPr>
            <w:tcW w:w="2128" w:type="dxa"/>
          </w:tcPr>
          <w:p w14:paraId="03BE4C5E" w14:textId="77777777" w:rsidR="002F1DEC" w:rsidRDefault="002F1DEC" w:rsidP="00F23975">
            <w:pPr>
              <w:pStyle w:val="Tablecell"/>
            </w:pPr>
          </w:p>
        </w:tc>
        <w:tc>
          <w:tcPr>
            <w:tcW w:w="2097" w:type="dxa"/>
          </w:tcPr>
          <w:p w14:paraId="0469B9D0" w14:textId="15DABE2C" w:rsidR="002F1DEC" w:rsidRDefault="002F1DEC" w:rsidP="00F23975">
            <w:pPr>
              <w:pStyle w:val="Tablecell"/>
            </w:pPr>
            <w:r>
              <w:t>Only if Service Site is GEOGRAPHIC_POINT</w:t>
            </w:r>
          </w:p>
        </w:tc>
      </w:tr>
      <w:tr w:rsidR="002F1DEC" w14:paraId="50D500B7" w14:textId="77777777" w:rsidTr="0018583D">
        <w:tc>
          <w:tcPr>
            <w:tcW w:w="1567" w:type="dxa"/>
          </w:tcPr>
          <w:p w14:paraId="0B0DBE09" w14:textId="0A0961C1" w:rsidR="002F1DEC" w:rsidRDefault="002F1DEC" w:rsidP="00F23975">
            <w:pPr>
              <w:pStyle w:val="Tablecell"/>
            </w:pPr>
            <w:r>
              <w:t>R104</w:t>
            </w:r>
          </w:p>
        </w:tc>
        <w:tc>
          <w:tcPr>
            <w:tcW w:w="858" w:type="dxa"/>
          </w:tcPr>
          <w:p w14:paraId="2940246E" w14:textId="0A8A72E3" w:rsidR="002F1DEC" w:rsidRDefault="002F1DEC" w:rsidP="0059731C">
            <w:pPr>
              <w:pStyle w:val="Tablecell"/>
              <w:jc w:val="center"/>
            </w:pPr>
            <w:r>
              <w:t>B</w:t>
            </w:r>
          </w:p>
        </w:tc>
        <w:tc>
          <w:tcPr>
            <w:tcW w:w="990" w:type="dxa"/>
          </w:tcPr>
          <w:p w14:paraId="1CC25C8A" w14:textId="7AC28466" w:rsidR="002F1DEC" w:rsidRDefault="002F1DEC" w:rsidP="0059731C">
            <w:pPr>
              <w:pStyle w:val="Tablecell"/>
              <w:jc w:val="center"/>
            </w:pPr>
            <w:r>
              <w:t>Y</w:t>
            </w:r>
          </w:p>
        </w:tc>
        <w:tc>
          <w:tcPr>
            <w:tcW w:w="1710" w:type="dxa"/>
          </w:tcPr>
          <w:p w14:paraId="6764E608" w14:textId="77777777" w:rsidR="002F1DEC" w:rsidRDefault="002F1DEC" w:rsidP="0059731C">
            <w:pPr>
              <w:pStyle w:val="Tablecell"/>
              <w:jc w:val="center"/>
            </w:pPr>
          </w:p>
        </w:tc>
        <w:tc>
          <w:tcPr>
            <w:tcW w:w="2128" w:type="dxa"/>
          </w:tcPr>
          <w:p w14:paraId="12BC7FF6" w14:textId="77777777" w:rsidR="002F1DEC" w:rsidRDefault="002F1DEC" w:rsidP="00F23975">
            <w:pPr>
              <w:pStyle w:val="Tablecell"/>
            </w:pPr>
          </w:p>
        </w:tc>
        <w:tc>
          <w:tcPr>
            <w:tcW w:w="2097" w:type="dxa"/>
          </w:tcPr>
          <w:p w14:paraId="24D9C12F" w14:textId="36847656" w:rsidR="002F1DEC" w:rsidRDefault="002F1DEC" w:rsidP="00F23975">
            <w:pPr>
              <w:pStyle w:val="Tablecell"/>
            </w:pPr>
            <w:r>
              <w:t>Only if Service Site is FIELDED_ADDRESS</w:t>
            </w:r>
          </w:p>
        </w:tc>
      </w:tr>
      <w:tr w:rsidR="002F1DEC" w14:paraId="677455A0" w14:textId="77777777" w:rsidTr="0018583D">
        <w:tc>
          <w:tcPr>
            <w:tcW w:w="1567" w:type="dxa"/>
          </w:tcPr>
          <w:p w14:paraId="168941C0" w14:textId="47352B73" w:rsidR="002F1DEC" w:rsidRDefault="002F1DEC" w:rsidP="00F23975">
            <w:pPr>
              <w:pStyle w:val="Tablecell"/>
            </w:pPr>
            <w:r>
              <w:t>R105</w:t>
            </w:r>
          </w:p>
        </w:tc>
        <w:tc>
          <w:tcPr>
            <w:tcW w:w="858" w:type="dxa"/>
          </w:tcPr>
          <w:p w14:paraId="2AAC315A" w14:textId="77F1B14C" w:rsidR="002F1DEC" w:rsidRDefault="002F1DEC" w:rsidP="0059731C">
            <w:pPr>
              <w:pStyle w:val="Tablecell"/>
              <w:jc w:val="center"/>
            </w:pPr>
            <w:r>
              <w:t>B</w:t>
            </w:r>
          </w:p>
        </w:tc>
        <w:tc>
          <w:tcPr>
            <w:tcW w:w="990" w:type="dxa"/>
          </w:tcPr>
          <w:p w14:paraId="2AEE11EE" w14:textId="7B215F5C" w:rsidR="002F1DEC" w:rsidRDefault="002F1DEC" w:rsidP="0059731C">
            <w:pPr>
              <w:pStyle w:val="Tablecell"/>
              <w:jc w:val="center"/>
            </w:pPr>
            <w:r>
              <w:t>Y</w:t>
            </w:r>
          </w:p>
        </w:tc>
        <w:tc>
          <w:tcPr>
            <w:tcW w:w="1710" w:type="dxa"/>
          </w:tcPr>
          <w:p w14:paraId="0A328ED6" w14:textId="77777777" w:rsidR="002F1DEC" w:rsidRDefault="002F1DEC" w:rsidP="0059731C">
            <w:pPr>
              <w:pStyle w:val="Tablecell"/>
              <w:jc w:val="center"/>
            </w:pPr>
          </w:p>
        </w:tc>
        <w:tc>
          <w:tcPr>
            <w:tcW w:w="2128" w:type="dxa"/>
          </w:tcPr>
          <w:p w14:paraId="788214F0" w14:textId="77777777" w:rsidR="002F1DEC" w:rsidRDefault="002F1DEC" w:rsidP="00F23975">
            <w:pPr>
              <w:pStyle w:val="Tablecell"/>
            </w:pPr>
          </w:p>
        </w:tc>
        <w:tc>
          <w:tcPr>
            <w:tcW w:w="2097" w:type="dxa"/>
          </w:tcPr>
          <w:p w14:paraId="509E6422" w14:textId="6485B51D" w:rsidR="002F1DEC" w:rsidRDefault="002F1DEC" w:rsidP="00F23975">
            <w:pPr>
              <w:pStyle w:val="Tablecell"/>
            </w:pPr>
            <w:r>
              <w:t>Only of Service Site is FORMATTED_ADDRESS</w:t>
            </w:r>
          </w:p>
        </w:tc>
      </w:tr>
      <w:tr w:rsidR="002F1DEC" w14:paraId="1C38849F" w14:textId="77777777" w:rsidTr="0018583D">
        <w:tc>
          <w:tcPr>
            <w:tcW w:w="1567" w:type="dxa"/>
          </w:tcPr>
          <w:p w14:paraId="7505BCD4" w14:textId="0A2C9C44" w:rsidR="002F1DEC" w:rsidRDefault="002F1DEC" w:rsidP="0059731C">
            <w:pPr>
              <w:pStyle w:val="Tablecell"/>
            </w:pPr>
            <w:r>
              <w:t>R106</w:t>
            </w:r>
          </w:p>
        </w:tc>
        <w:tc>
          <w:tcPr>
            <w:tcW w:w="858" w:type="dxa"/>
          </w:tcPr>
          <w:p w14:paraId="782A0BD2" w14:textId="77FDFACF" w:rsidR="002F1DEC" w:rsidRDefault="002F1DEC" w:rsidP="0059731C">
            <w:pPr>
              <w:pStyle w:val="Tablecell"/>
              <w:jc w:val="center"/>
            </w:pPr>
            <w:r>
              <w:t>S</w:t>
            </w:r>
          </w:p>
        </w:tc>
        <w:tc>
          <w:tcPr>
            <w:tcW w:w="990" w:type="dxa"/>
          </w:tcPr>
          <w:p w14:paraId="00146C68" w14:textId="28F80162" w:rsidR="002F1DEC" w:rsidRDefault="002F1DEC" w:rsidP="0059731C">
            <w:pPr>
              <w:pStyle w:val="Tablecell"/>
              <w:jc w:val="center"/>
            </w:pPr>
            <w:r>
              <w:t>Y</w:t>
            </w:r>
          </w:p>
        </w:tc>
        <w:tc>
          <w:tcPr>
            <w:tcW w:w="1710" w:type="dxa"/>
          </w:tcPr>
          <w:p w14:paraId="2A8F81A9" w14:textId="77777777" w:rsidR="002F1DEC" w:rsidRDefault="002F1DEC" w:rsidP="0059731C">
            <w:pPr>
              <w:pStyle w:val="Tablecell"/>
              <w:jc w:val="center"/>
            </w:pPr>
          </w:p>
        </w:tc>
        <w:tc>
          <w:tcPr>
            <w:tcW w:w="2128" w:type="dxa"/>
          </w:tcPr>
          <w:p w14:paraId="5463D26A" w14:textId="77777777" w:rsidR="002F1DEC" w:rsidRDefault="002F1DEC" w:rsidP="0059731C">
            <w:pPr>
              <w:pStyle w:val="Tablecell"/>
            </w:pPr>
          </w:p>
        </w:tc>
        <w:tc>
          <w:tcPr>
            <w:tcW w:w="2097" w:type="dxa"/>
          </w:tcPr>
          <w:p w14:paraId="3EF01A94" w14:textId="316A419C" w:rsidR="002F1DEC" w:rsidRDefault="002F1DEC" w:rsidP="0059731C">
            <w:pPr>
              <w:pStyle w:val="Tablecell"/>
            </w:pPr>
            <w:r>
              <w:t>Only if Service Site is FIELDED_ADDRESS</w:t>
            </w:r>
          </w:p>
        </w:tc>
      </w:tr>
      <w:tr w:rsidR="002F1DEC" w14:paraId="529947D1" w14:textId="77777777" w:rsidTr="0018583D">
        <w:tc>
          <w:tcPr>
            <w:tcW w:w="1567" w:type="dxa"/>
          </w:tcPr>
          <w:p w14:paraId="3F448DF8" w14:textId="07E40A52" w:rsidR="002F1DEC" w:rsidRDefault="002F1DEC" w:rsidP="0059731C">
            <w:pPr>
              <w:pStyle w:val="Tablecell"/>
            </w:pPr>
            <w:r>
              <w:lastRenderedPageBreak/>
              <w:t>R107</w:t>
            </w:r>
          </w:p>
        </w:tc>
        <w:tc>
          <w:tcPr>
            <w:tcW w:w="858" w:type="dxa"/>
          </w:tcPr>
          <w:p w14:paraId="44074480" w14:textId="2A2F36D2" w:rsidR="002F1DEC" w:rsidRDefault="002F1DEC" w:rsidP="0059731C">
            <w:pPr>
              <w:pStyle w:val="Tablecell"/>
              <w:jc w:val="center"/>
            </w:pPr>
            <w:r>
              <w:t>S</w:t>
            </w:r>
          </w:p>
        </w:tc>
        <w:tc>
          <w:tcPr>
            <w:tcW w:w="990" w:type="dxa"/>
          </w:tcPr>
          <w:p w14:paraId="65DBC16F" w14:textId="58C645BF" w:rsidR="002F1DEC" w:rsidRDefault="002F1DEC" w:rsidP="0059731C">
            <w:pPr>
              <w:pStyle w:val="Tablecell"/>
              <w:jc w:val="center"/>
            </w:pPr>
            <w:r>
              <w:t>Y</w:t>
            </w:r>
          </w:p>
        </w:tc>
        <w:tc>
          <w:tcPr>
            <w:tcW w:w="1710" w:type="dxa"/>
          </w:tcPr>
          <w:p w14:paraId="3A989E7C" w14:textId="77777777" w:rsidR="002F1DEC" w:rsidRDefault="002F1DEC" w:rsidP="0059731C">
            <w:pPr>
              <w:pStyle w:val="Tablecell"/>
              <w:jc w:val="center"/>
            </w:pPr>
          </w:p>
        </w:tc>
        <w:tc>
          <w:tcPr>
            <w:tcW w:w="2128" w:type="dxa"/>
          </w:tcPr>
          <w:p w14:paraId="5D5D592A" w14:textId="77777777" w:rsidR="002F1DEC" w:rsidRDefault="002F1DEC" w:rsidP="0059731C">
            <w:pPr>
              <w:pStyle w:val="Tablecell"/>
            </w:pPr>
          </w:p>
        </w:tc>
        <w:tc>
          <w:tcPr>
            <w:tcW w:w="2097" w:type="dxa"/>
          </w:tcPr>
          <w:p w14:paraId="2E962F17" w14:textId="148C170F" w:rsidR="002F1DEC" w:rsidRDefault="002F1DEC" w:rsidP="0059731C">
            <w:pPr>
              <w:pStyle w:val="Tablecell"/>
            </w:pPr>
            <w:r>
              <w:t>Only of Service Site is FORMATTED_ADDRESS</w:t>
            </w:r>
          </w:p>
        </w:tc>
      </w:tr>
    </w:tbl>
    <w:p w14:paraId="07FE9395" w14:textId="683019EA" w:rsidR="00E14E97" w:rsidRDefault="00E14E97" w:rsidP="00E14E97">
      <w:pPr>
        <w:pStyle w:val="Caption"/>
      </w:pPr>
      <w:bookmarkStart w:id="336" w:name="_Ref55822074"/>
      <w:bookmarkStart w:id="337" w:name="_Toc57893676"/>
      <w:bookmarkStart w:id="338" w:name="_Toc58502502"/>
      <w:bookmarkStart w:id="339" w:name="_Toc58925875"/>
      <w:r>
        <w:t xml:space="preserve">Table </w:t>
      </w:r>
      <w:r w:rsidR="00572FC7">
        <w:fldChar w:fldCharType="begin"/>
      </w:r>
      <w:r w:rsidR="00572FC7">
        <w:instrText xml:space="preserve"> SEQ Table \* ARABIC </w:instrText>
      </w:r>
      <w:r w:rsidR="00572FC7">
        <w:fldChar w:fldCharType="separate"/>
      </w:r>
      <w:r w:rsidR="00245068">
        <w:rPr>
          <w:noProof/>
        </w:rPr>
        <w:t>22</w:t>
      </w:r>
      <w:r w:rsidR="00572FC7">
        <w:rPr>
          <w:noProof/>
        </w:rPr>
        <w:fldChar w:fldCharType="end"/>
      </w:r>
      <w:bookmarkEnd w:id="336"/>
      <w:r>
        <w:t xml:space="preserve"> – MEF 79 Requirements</w:t>
      </w:r>
      <w:r w:rsidR="00C67C41">
        <w:t xml:space="preserve"> for Site Retrieval</w:t>
      </w:r>
      <w:bookmarkEnd w:id="337"/>
      <w:bookmarkEnd w:id="338"/>
      <w:bookmarkEnd w:id="339"/>
    </w:p>
    <w:p w14:paraId="4F766677" w14:textId="6D28547C" w:rsidR="001A35B1" w:rsidRDefault="001A35B1" w:rsidP="00FF17AB">
      <w:pPr>
        <w:pStyle w:val="Heading3"/>
      </w:pPr>
      <w:bookmarkStart w:id="340" w:name="_Toc57893987"/>
      <w:bookmarkStart w:id="341" w:name="_Toc57894511"/>
      <w:bookmarkStart w:id="342" w:name="_Toc58502363"/>
      <w:bookmarkStart w:id="343" w:name="_Toc58925744"/>
      <w:r>
        <w:t>MEF 79.0.1 Requirements</w:t>
      </w:r>
      <w:bookmarkEnd w:id="340"/>
      <w:bookmarkEnd w:id="341"/>
      <w:bookmarkEnd w:id="342"/>
      <w:bookmarkEnd w:id="343"/>
    </w:p>
    <w:p w14:paraId="3F3E1CD9" w14:textId="6A126170" w:rsidR="001A35B1" w:rsidRPr="001A35B1" w:rsidRDefault="001A35B1" w:rsidP="001A35B1">
      <w:pPr>
        <w:pStyle w:val="Body"/>
      </w:pPr>
      <w:r>
        <w:t xml:space="preserve">There are no applicable requirements from MEF 79.0.1 </w:t>
      </w:r>
      <w:r>
        <w:fldChar w:fldCharType="begin"/>
      </w:r>
      <w:r>
        <w:instrText xml:space="preserve"> REF _Ref55388766 \r \h </w:instrText>
      </w:r>
      <w:r>
        <w:fldChar w:fldCharType="separate"/>
      </w:r>
      <w:r w:rsidR="00245068">
        <w:t>[6]</w:t>
      </w:r>
      <w:r>
        <w:fldChar w:fldCharType="end"/>
      </w:r>
      <w:r>
        <w:t>.</w:t>
      </w:r>
    </w:p>
    <w:p w14:paraId="032ACF94" w14:textId="061785D8" w:rsidR="00FF17AB" w:rsidRDefault="00FF17AB" w:rsidP="00FF17AB">
      <w:pPr>
        <w:pStyle w:val="Heading3"/>
      </w:pPr>
      <w:bookmarkStart w:id="344" w:name="_Toc57893988"/>
      <w:bookmarkStart w:id="345" w:name="_Toc57894512"/>
      <w:bookmarkStart w:id="346" w:name="_Toc58502364"/>
      <w:bookmarkStart w:id="347" w:name="_Toc58925745"/>
      <w:r>
        <w:t>MEF 79.0.2 Requirements</w:t>
      </w:r>
      <w:bookmarkEnd w:id="344"/>
      <w:bookmarkEnd w:id="345"/>
      <w:bookmarkEnd w:id="346"/>
      <w:bookmarkEnd w:id="347"/>
    </w:p>
    <w:p w14:paraId="1C6A10A6" w14:textId="102A3B28" w:rsidR="00FF17AB" w:rsidRDefault="00FF17AB" w:rsidP="00FF17AB">
      <w:pPr>
        <w:pStyle w:val="Body"/>
      </w:pPr>
      <w:r w:rsidRPr="007F4954">
        <w:t>The requirements from MEF 79</w:t>
      </w:r>
      <w:r>
        <w:t>.0.2</w:t>
      </w:r>
      <w:r w:rsidRPr="007F4954">
        <w:t xml:space="preserve"> </w:t>
      </w:r>
      <w:r>
        <w:fldChar w:fldCharType="begin"/>
      </w:r>
      <w:r>
        <w:instrText xml:space="preserve"> REF _Ref55388746 \r \h </w:instrText>
      </w:r>
      <w:r>
        <w:fldChar w:fldCharType="separate"/>
      </w:r>
      <w:r w:rsidR="00245068">
        <w:t>[7]</w:t>
      </w:r>
      <w:r>
        <w:fldChar w:fldCharType="end"/>
      </w:r>
      <w:r>
        <w:t xml:space="preserve"> </w:t>
      </w:r>
      <w:r w:rsidRPr="007F4954">
        <w:t>are shown in</w:t>
      </w:r>
      <w:r>
        <w:t xml:space="preserve"> </w:t>
      </w:r>
      <w:r>
        <w:fldChar w:fldCharType="begin"/>
      </w:r>
      <w:r>
        <w:instrText xml:space="preserve"> REF _Ref55823608 \h </w:instrText>
      </w:r>
      <w:r>
        <w:fldChar w:fldCharType="separate"/>
      </w:r>
      <w:r w:rsidR="00245068">
        <w:t xml:space="preserve">Table </w:t>
      </w:r>
      <w:r w:rsidR="00245068">
        <w:rPr>
          <w:noProof/>
        </w:rPr>
        <w:t>23</w:t>
      </w:r>
      <w:r>
        <w:fldChar w:fldCharType="end"/>
      </w:r>
      <w:r w:rsidRPr="007F4954">
        <w:t>.</w:t>
      </w:r>
    </w:p>
    <w:p w14:paraId="2C0D6668" w14:textId="77777777" w:rsidR="00FF17AB" w:rsidRDefault="00FF17AB" w:rsidP="00FF17AB">
      <w:pPr>
        <w:pStyle w:val="Body"/>
      </w:pPr>
    </w:p>
    <w:tbl>
      <w:tblPr>
        <w:tblStyle w:val="TableGrid"/>
        <w:tblW w:w="0" w:type="auto"/>
        <w:tblLook w:val="04A0" w:firstRow="1" w:lastRow="0" w:firstColumn="1" w:lastColumn="0" w:noHBand="0" w:noVBand="1"/>
      </w:tblPr>
      <w:tblGrid>
        <w:gridCol w:w="1567"/>
        <w:gridCol w:w="1350"/>
        <w:gridCol w:w="1494"/>
        <w:gridCol w:w="1368"/>
        <w:gridCol w:w="1474"/>
        <w:gridCol w:w="2097"/>
      </w:tblGrid>
      <w:tr w:rsidR="002F1DEC" w14:paraId="3797A868" w14:textId="77777777" w:rsidTr="002F1DEC">
        <w:trPr>
          <w:tblHeader/>
        </w:trPr>
        <w:tc>
          <w:tcPr>
            <w:tcW w:w="1567" w:type="dxa"/>
          </w:tcPr>
          <w:p w14:paraId="191E73CF" w14:textId="77777777" w:rsidR="002F1DEC" w:rsidRDefault="002F1DEC" w:rsidP="00427932">
            <w:pPr>
              <w:pStyle w:val="Tableheading"/>
              <w:jc w:val="center"/>
            </w:pPr>
            <w:r>
              <w:t>Requirement</w:t>
            </w:r>
          </w:p>
        </w:tc>
        <w:tc>
          <w:tcPr>
            <w:tcW w:w="1350" w:type="dxa"/>
          </w:tcPr>
          <w:p w14:paraId="404D7F60" w14:textId="77777777" w:rsidR="002F1DEC" w:rsidRDefault="002F1DEC" w:rsidP="00427932">
            <w:pPr>
              <w:pStyle w:val="Tableheading"/>
              <w:jc w:val="center"/>
            </w:pPr>
            <w:r>
              <w:t>Entity</w:t>
            </w:r>
          </w:p>
        </w:tc>
        <w:tc>
          <w:tcPr>
            <w:tcW w:w="1494" w:type="dxa"/>
          </w:tcPr>
          <w:p w14:paraId="781C6209" w14:textId="5EC13E85" w:rsidR="002F1DEC" w:rsidRDefault="00A218EC" w:rsidP="00427932">
            <w:pPr>
              <w:pStyle w:val="Tableheading"/>
              <w:jc w:val="center"/>
            </w:pPr>
            <w:r>
              <w:t>Tested</w:t>
            </w:r>
          </w:p>
        </w:tc>
        <w:tc>
          <w:tcPr>
            <w:tcW w:w="1368" w:type="dxa"/>
          </w:tcPr>
          <w:p w14:paraId="73E9DD24" w14:textId="77777777" w:rsidR="002F1DEC" w:rsidRDefault="00A218EC" w:rsidP="00427932">
            <w:pPr>
              <w:pStyle w:val="Tableheading"/>
              <w:jc w:val="center"/>
            </w:pPr>
            <w:r>
              <w:t xml:space="preserve">Test Case </w:t>
            </w:r>
            <w:r w:rsidR="002F1DEC">
              <w:t>Section</w:t>
            </w:r>
          </w:p>
        </w:tc>
        <w:tc>
          <w:tcPr>
            <w:tcW w:w="1474" w:type="dxa"/>
          </w:tcPr>
          <w:p w14:paraId="459D158F" w14:textId="1F04551C" w:rsidR="002F1DEC" w:rsidRDefault="002F1DEC" w:rsidP="00427932">
            <w:pPr>
              <w:pStyle w:val="Tableheading"/>
              <w:jc w:val="center"/>
            </w:pPr>
            <w:r>
              <w:t>API</w:t>
            </w:r>
            <w:r w:rsidR="00A218EC">
              <w:t xml:space="preserve"> Version</w:t>
            </w:r>
          </w:p>
        </w:tc>
        <w:tc>
          <w:tcPr>
            <w:tcW w:w="2097" w:type="dxa"/>
          </w:tcPr>
          <w:p w14:paraId="6DD5A13E" w14:textId="4C5A773C" w:rsidR="002F1DEC" w:rsidRDefault="002F1DEC" w:rsidP="00427932">
            <w:pPr>
              <w:pStyle w:val="Tableheading"/>
              <w:jc w:val="center"/>
            </w:pPr>
            <w:r>
              <w:t>Comment</w:t>
            </w:r>
          </w:p>
        </w:tc>
      </w:tr>
      <w:tr w:rsidR="00362D49" w14:paraId="2521F835" w14:textId="77777777" w:rsidTr="002F1DEC">
        <w:tc>
          <w:tcPr>
            <w:tcW w:w="1567" w:type="dxa"/>
          </w:tcPr>
          <w:p w14:paraId="376BE242" w14:textId="7489533D" w:rsidR="00362D49" w:rsidRDefault="00362D49" w:rsidP="00427932">
            <w:pPr>
              <w:pStyle w:val="Tablecell"/>
            </w:pPr>
            <w:r>
              <w:t>A2-R7</w:t>
            </w:r>
          </w:p>
        </w:tc>
        <w:tc>
          <w:tcPr>
            <w:tcW w:w="1350" w:type="dxa"/>
          </w:tcPr>
          <w:p w14:paraId="40D3C8D5" w14:textId="4270AF5B" w:rsidR="00362D49" w:rsidRDefault="00362D49" w:rsidP="00FF17AB">
            <w:pPr>
              <w:pStyle w:val="Tablecell"/>
              <w:jc w:val="center"/>
            </w:pPr>
            <w:r>
              <w:t>S</w:t>
            </w:r>
          </w:p>
        </w:tc>
        <w:tc>
          <w:tcPr>
            <w:tcW w:w="1494" w:type="dxa"/>
          </w:tcPr>
          <w:p w14:paraId="17CC5877" w14:textId="091D22D2" w:rsidR="00362D49" w:rsidRDefault="00362D49" w:rsidP="00FF17AB">
            <w:pPr>
              <w:pStyle w:val="Tablecell"/>
              <w:jc w:val="center"/>
            </w:pPr>
            <w:r>
              <w:t>Y</w:t>
            </w:r>
          </w:p>
        </w:tc>
        <w:tc>
          <w:tcPr>
            <w:tcW w:w="1368" w:type="dxa"/>
          </w:tcPr>
          <w:p w14:paraId="156A92D7" w14:textId="77777777" w:rsidR="00362D49" w:rsidRDefault="00362D49" w:rsidP="00FF17AB">
            <w:pPr>
              <w:pStyle w:val="Tablecell"/>
              <w:jc w:val="center"/>
            </w:pPr>
          </w:p>
        </w:tc>
        <w:tc>
          <w:tcPr>
            <w:tcW w:w="1474" w:type="dxa"/>
          </w:tcPr>
          <w:p w14:paraId="34901221" w14:textId="77777777" w:rsidR="00362D49" w:rsidRDefault="00362D49" w:rsidP="00427932">
            <w:pPr>
              <w:pStyle w:val="Tablecell"/>
            </w:pPr>
          </w:p>
        </w:tc>
        <w:tc>
          <w:tcPr>
            <w:tcW w:w="2097" w:type="dxa"/>
          </w:tcPr>
          <w:p w14:paraId="16145588" w14:textId="77777777" w:rsidR="00362D49" w:rsidRDefault="00362D49" w:rsidP="00427932">
            <w:pPr>
              <w:pStyle w:val="Tablecell"/>
            </w:pPr>
          </w:p>
        </w:tc>
      </w:tr>
      <w:tr w:rsidR="002F1DEC" w14:paraId="1265A804" w14:textId="77777777" w:rsidTr="002F1DEC">
        <w:tc>
          <w:tcPr>
            <w:tcW w:w="1567" w:type="dxa"/>
          </w:tcPr>
          <w:p w14:paraId="52825BF6" w14:textId="4DC547E1" w:rsidR="002F1DEC" w:rsidRDefault="002F1DEC" w:rsidP="00427932">
            <w:pPr>
              <w:pStyle w:val="Tablecell"/>
            </w:pPr>
            <w:r>
              <w:t>A2-R1</w:t>
            </w:r>
            <w:r w:rsidR="009D4D4E">
              <w:t>9</w:t>
            </w:r>
          </w:p>
        </w:tc>
        <w:tc>
          <w:tcPr>
            <w:tcW w:w="1350" w:type="dxa"/>
          </w:tcPr>
          <w:p w14:paraId="6E0EC5D4" w14:textId="543D5DCA" w:rsidR="002F1DEC" w:rsidRDefault="002F1DEC" w:rsidP="00FF17AB">
            <w:pPr>
              <w:pStyle w:val="Tablecell"/>
              <w:jc w:val="center"/>
            </w:pPr>
            <w:r>
              <w:t>SB</w:t>
            </w:r>
          </w:p>
        </w:tc>
        <w:tc>
          <w:tcPr>
            <w:tcW w:w="1494" w:type="dxa"/>
          </w:tcPr>
          <w:p w14:paraId="47C85192" w14:textId="2BA86CF4" w:rsidR="002F1DEC" w:rsidRDefault="002F1DEC" w:rsidP="00FF17AB">
            <w:pPr>
              <w:pStyle w:val="Tablecell"/>
              <w:jc w:val="center"/>
            </w:pPr>
            <w:r>
              <w:t>Y</w:t>
            </w:r>
          </w:p>
        </w:tc>
        <w:tc>
          <w:tcPr>
            <w:tcW w:w="1368" w:type="dxa"/>
          </w:tcPr>
          <w:p w14:paraId="6AEE3C1B" w14:textId="77777777" w:rsidR="002F1DEC" w:rsidRDefault="002F1DEC" w:rsidP="00FF17AB">
            <w:pPr>
              <w:pStyle w:val="Tablecell"/>
              <w:jc w:val="center"/>
            </w:pPr>
          </w:p>
        </w:tc>
        <w:tc>
          <w:tcPr>
            <w:tcW w:w="1474" w:type="dxa"/>
          </w:tcPr>
          <w:p w14:paraId="1870EA2A" w14:textId="77777777" w:rsidR="002F1DEC" w:rsidRDefault="002F1DEC" w:rsidP="00427932">
            <w:pPr>
              <w:pStyle w:val="Tablecell"/>
            </w:pPr>
          </w:p>
        </w:tc>
        <w:tc>
          <w:tcPr>
            <w:tcW w:w="2097" w:type="dxa"/>
          </w:tcPr>
          <w:p w14:paraId="5084D17E" w14:textId="69C728B0" w:rsidR="002F1DEC" w:rsidRDefault="002F1DEC" w:rsidP="00427932">
            <w:pPr>
              <w:pStyle w:val="Tablecell"/>
            </w:pPr>
            <w:r>
              <w:t>Only if Service Site is GLOBAL_ADDRESS_REFERENCE</w:t>
            </w:r>
          </w:p>
        </w:tc>
      </w:tr>
      <w:tr w:rsidR="002F1DEC" w14:paraId="6DAB0E7D" w14:textId="77777777" w:rsidTr="002F1DEC">
        <w:tc>
          <w:tcPr>
            <w:tcW w:w="1567" w:type="dxa"/>
          </w:tcPr>
          <w:p w14:paraId="60EB61BD" w14:textId="6D120416" w:rsidR="002F1DEC" w:rsidRDefault="002F1DEC" w:rsidP="00427932">
            <w:pPr>
              <w:pStyle w:val="Tablecell"/>
            </w:pPr>
            <w:r>
              <w:t>A2-R</w:t>
            </w:r>
            <w:r w:rsidR="009D4D4E">
              <w:t>20</w:t>
            </w:r>
          </w:p>
        </w:tc>
        <w:tc>
          <w:tcPr>
            <w:tcW w:w="1350" w:type="dxa"/>
          </w:tcPr>
          <w:p w14:paraId="41118A05" w14:textId="7610DA05" w:rsidR="002F1DEC" w:rsidRDefault="002F1DEC" w:rsidP="00FF17AB">
            <w:pPr>
              <w:pStyle w:val="Tablecell"/>
              <w:jc w:val="center"/>
            </w:pPr>
            <w:r>
              <w:t>S</w:t>
            </w:r>
          </w:p>
        </w:tc>
        <w:tc>
          <w:tcPr>
            <w:tcW w:w="1494" w:type="dxa"/>
          </w:tcPr>
          <w:p w14:paraId="58E8AD0B" w14:textId="0F1DB2BB" w:rsidR="002F1DEC" w:rsidRDefault="002F1DEC" w:rsidP="00FF17AB">
            <w:pPr>
              <w:pStyle w:val="Tablecell"/>
              <w:jc w:val="center"/>
            </w:pPr>
            <w:r>
              <w:t>Y</w:t>
            </w:r>
          </w:p>
        </w:tc>
        <w:tc>
          <w:tcPr>
            <w:tcW w:w="1368" w:type="dxa"/>
          </w:tcPr>
          <w:p w14:paraId="714366EB" w14:textId="77777777" w:rsidR="002F1DEC" w:rsidRDefault="002F1DEC" w:rsidP="00FF17AB">
            <w:pPr>
              <w:pStyle w:val="Tablecell"/>
              <w:jc w:val="center"/>
            </w:pPr>
          </w:p>
        </w:tc>
        <w:tc>
          <w:tcPr>
            <w:tcW w:w="1474" w:type="dxa"/>
          </w:tcPr>
          <w:p w14:paraId="6A26902F" w14:textId="77777777" w:rsidR="002F1DEC" w:rsidRDefault="002F1DEC" w:rsidP="00427932">
            <w:pPr>
              <w:pStyle w:val="Tablecell"/>
            </w:pPr>
          </w:p>
        </w:tc>
        <w:tc>
          <w:tcPr>
            <w:tcW w:w="2097" w:type="dxa"/>
          </w:tcPr>
          <w:p w14:paraId="41D0431A" w14:textId="3ED41B42" w:rsidR="002F1DEC" w:rsidRDefault="002F1DEC" w:rsidP="00427932">
            <w:pPr>
              <w:pStyle w:val="Tablecell"/>
            </w:pPr>
            <w:r>
              <w:t>Only if Service Site is GEOGRAPHIC_POINT</w:t>
            </w:r>
          </w:p>
        </w:tc>
      </w:tr>
      <w:tr w:rsidR="002F1DEC" w14:paraId="321D603C" w14:textId="77777777" w:rsidTr="002F1DEC">
        <w:tc>
          <w:tcPr>
            <w:tcW w:w="1567" w:type="dxa"/>
          </w:tcPr>
          <w:p w14:paraId="5657CDA4" w14:textId="42B82582" w:rsidR="002F1DEC" w:rsidRDefault="002F1DEC" w:rsidP="00427932">
            <w:pPr>
              <w:pStyle w:val="Tablecell"/>
            </w:pPr>
            <w:r>
              <w:t>A2-R2</w:t>
            </w:r>
            <w:r w:rsidR="009D4D4E">
              <w:t>1</w:t>
            </w:r>
          </w:p>
        </w:tc>
        <w:tc>
          <w:tcPr>
            <w:tcW w:w="1350" w:type="dxa"/>
          </w:tcPr>
          <w:p w14:paraId="0178ECB7" w14:textId="1D28021E" w:rsidR="002F1DEC" w:rsidRDefault="002F1DEC" w:rsidP="00FF17AB">
            <w:pPr>
              <w:pStyle w:val="Tablecell"/>
              <w:jc w:val="center"/>
            </w:pPr>
            <w:r>
              <w:t>S</w:t>
            </w:r>
          </w:p>
        </w:tc>
        <w:tc>
          <w:tcPr>
            <w:tcW w:w="1494" w:type="dxa"/>
          </w:tcPr>
          <w:p w14:paraId="171DDDAF" w14:textId="3304A479" w:rsidR="002F1DEC" w:rsidRDefault="002F1DEC" w:rsidP="00FF17AB">
            <w:pPr>
              <w:pStyle w:val="Tablecell"/>
              <w:jc w:val="center"/>
            </w:pPr>
            <w:r>
              <w:t>Y</w:t>
            </w:r>
          </w:p>
        </w:tc>
        <w:tc>
          <w:tcPr>
            <w:tcW w:w="1368" w:type="dxa"/>
          </w:tcPr>
          <w:p w14:paraId="6FCE34B3" w14:textId="77777777" w:rsidR="002F1DEC" w:rsidRDefault="002F1DEC" w:rsidP="00FF17AB">
            <w:pPr>
              <w:pStyle w:val="Tablecell"/>
              <w:jc w:val="center"/>
            </w:pPr>
          </w:p>
        </w:tc>
        <w:tc>
          <w:tcPr>
            <w:tcW w:w="1474" w:type="dxa"/>
          </w:tcPr>
          <w:p w14:paraId="2B5F070E" w14:textId="77777777" w:rsidR="002F1DEC" w:rsidRDefault="002F1DEC" w:rsidP="00427932">
            <w:pPr>
              <w:pStyle w:val="Tablecell"/>
            </w:pPr>
          </w:p>
        </w:tc>
        <w:tc>
          <w:tcPr>
            <w:tcW w:w="2097" w:type="dxa"/>
          </w:tcPr>
          <w:p w14:paraId="54C8B039" w14:textId="647659C7" w:rsidR="002F1DEC" w:rsidRDefault="002F1DEC" w:rsidP="00427932">
            <w:pPr>
              <w:pStyle w:val="Tablecell"/>
            </w:pPr>
            <w:r>
              <w:t>Only if Service Site is GLOBAL_ADDRESS_REFERENCE</w:t>
            </w:r>
          </w:p>
        </w:tc>
      </w:tr>
    </w:tbl>
    <w:p w14:paraId="261879E7" w14:textId="1A2F7B6F" w:rsidR="00FF17AB" w:rsidRDefault="00FF17AB" w:rsidP="00FF17AB">
      <w:pPr>
        <w:pStyle w:val="Caption"/>
      </w:pPr>
      <w:bookmarkStart w:id="348" w:name="_Ref55823608"/>
      <w:bookmarkStart w:id="349" w:name="_Toc57893677"/>
      <w:bookmarkStart w:id="350" w:name="_Toc58502503"/>
      <w:bookmarkStart w:id="351" w:name="_Toc58925876"/>
      <w:r>
        <w:t xml:space="preserve">Table </w:t>
      </w:r>
      <w:r w:rsidR="00572FC7">
        <w:fldChar w:fldCharType="begin"/>
      </w:r>
      <w:r w:rsidR="00572FC7">
        <w:instrText xml:space="preserve"> SEQ Table \* ARABIC </w:instrText>
      </w:r>
      <w:r w:rsidR="00572FC7">
        <w:fldChar w:fldCharType="separate"/>
      </w:r>
      <w:r w:rsidR="00245068">
        <w:rPr>
          <w:noProof/>
        </w:rPr>
        <w:t>23</w:t>
      </w:r>
      <w:r w:rsidR="00572FC7">
        <w:rPr>
          <w:noProof/>
        </w:rPr>
        <w:fldChar w:fldCharType="end"/>
      </w:r>
      <w:bookmarkEnd w:id="348"/>
      <w:r>
        <w:t xml:space="preserve"> – MEF 79.0.2 Requirements</w:t>
      </w:r>
      <w:r w:rsidR="00C67C41">
        <w:t xml:space="preserve"> for Site Retrieval</w:t>
      </w:r>
      <w:bookmarkEnd w:id="349"/>
      <w:bookmarkEnd w:id="350"/>
      <w:bookmarkEnd w:id="351"/>
    </w:p>
    <w:p w14:paraId="7484F3C4" w14:textId="36BE0302" w:rsidR="004770B2" w:rsidRDefault="004770B2" w:rsidP="004770B2">
      <w:pPr>
        <w:pStyle w:val="Heading2"/>
      </w:pPr>
      <w:bookmarkStart w:id="352" w:name="_Toc57893989"/>
      <w:bookmarkStart w:id="353" w:name="_Toc57894513"/>
      <w:bookmarkStart w:id="354" w:name="_Toc58502365"/>
      <w:bookmarkStart w:id="355" w:name="_Toc58925746"/>
      <w:r>
        <w:t>Service Site Retrieval Test Cases</w:t>
      </w:r>
      <w:bookmarkEnd w:id="352"/>
      <w:bookmarkEnd w:id="353"/>
      <w:bookmarkEnd w:id="354"/>
      <w:bookmarkEnd w:id="355"/>
    </w:p>
    <w:p w14:paraId="2B8894B9" w14:textId="454BD83A" w:rsidR="004770B2" w:rsidRPr="005D6350" w:rsidRDefault="004770B2" w:rsidP="004770B2">
      <w:pPr>
        <w:pStyle w:val="Body"/>
      </w:pPr>
      <w:r>
        <w:t>The Service Site Retrieval test cases are defined in the following sections.</w:t>
      </w:r>
    </w:p>
    <w:p w14:paraId="5D7E35AB" w14:textId="0F7D6B26" w:rsidR="004770B2" w:rsidRDefault="004770B2" w:rsidP="00323E9D">
      <w:pPr>
        <w:pStyle w:val="Heading3"/>
      </w:pPr>
      <w:bookmarkStart w:id="356" w:name="_Toc57893991"/>
      <w:bookmarkStart w:id="357" w:name="_Toc57894515"/>
      <w:bookmarkStart w:id="358" w:name="_Toc58502367"/>
      <w:bookmarkStart w:id="359" w:name="_Toc58925747"/>
      <w:r>
        <w:t>Retrieve Ser</w:t>
      </w:r>
      <w:r w:rsidR="002B292A">
        <w:t>vice Site List</w:t>
      </w:r>
      <w:bookmarkEnd w:id="356"/>
      <w:bookmarkEnd w:id="357"/>
      <w:bookmarkEnd w:id="358"/>
      <w:bookmarkEnd w:id="359"/>
    </w:p>
    <w:p w14:paraId="4DDDC6CC" w14:textId="4542332F" w:rsidR="004770B2" w:rsidRDefault="004770B2" w:rsidP="004770B2">
      <w:pPr>
        <w:pStyle w:val="Body"/>
      </w:pPr>
      <w:r>
        <w:t xml:space="preserve">The </w:t>
      </w:r>
      <w:r w:rsidR="002B292A">
        <w:t>Retrieve Service Site List test cases are defined in this section.</w:t>
      </w:r>
    </w:p>
    <w:p w14:paraId="50206C9B" w14:textId="6482EFC2" w:rsidR="004770B2" w:rsidRDefault="00BB2E19" w:rsidP="00323E9D">
      <w:pPr>
        <w:pStyle w:val="Heading3"/>
      </w:pPr>
      <w:bookmarkStart w:id="360" w:name="_Toc57893992"/>
      <w:bookmarkStart w:id="361" w:name="_Toc57894516"/>
      <w:bookmarkStart w:id="362" w:name="_Toc58502368"/>
      <w:bookmarkStart w:id="363" w:name="_Toc58925748"/>
      <w:r>
        <w:t>Retrieve Service Site by ID</w:t>
      </w:r>
      <w:bookmarkEnd w:id="360"/>
      <w:bookmarkEnd w:id="361"/>
      <w:bookmarkEnd w:id="362"/>
      <w:bookmarkEnd w:id="363"/>
    </w:p>
    <w:p w14:paraId="06F350C0" w14:textId="433F082A" w:rsidR="004770B2" w:rsidRDefault="004770B2" w:rsidP="004770B2">
      <w:pPr>
        <w:pStyle w:val="Body"/>
      </w:pPr>
      <w:r>
        <w:t xml:space="preserve">The </w:t>
      </w:r>
      <w:r w:rsidR="00BB2E19">
        <w:t>Retrieve Service Site by ID test cases</w:t>
      </w:r>
      <w:r>
        <w:t xml:space="preserve"> are defined in this section.</w:t>
      </w:r>
    </w:p>
    <w:p w14:paraId="764F6452" w14:textId="0295A54E" w:rsidR="005E7303" w:rsidRDefault="005E7303" w:rsidP="00BF551F">
      <w:pPr>
        <w:pStyle w:val="Body"/>
      </w:pPr>
      <w:r>
        <w:br w:type="page"/>
      </w:r>
    </w:p>
    <w:p w14:paraId="62A82A76" w14:textId="6182BD2A" w:rsidR="005E7303" w:rsidRDefault="005E7303" w:rsidP="005E7303">
      <w:pPr>
        <w:pStyle w:val="Heading1"/>
      </w:pPr>
      <w:bookmarkStart w:id="364" w:name="_Toc57893996"/>
      <w:bookmarkStart w:id="365" w:name="_Toc57894520"/>
      <w:bookmarkStart w:id="366" w:name="_Toc58502372"/>
      <w:bookmarkStart w:id="367" w:name="_Toc58925749"/>
      <w:r>
        <w:lastRenderedPageBreak/>
        <w:t>Product Offering Qualification Creation</w:t>
      </w:r>
      <w:bookmarkEnd w:id="364"/>
      <w:bookmarkEnd w:id="365"/>
      <w:bookmarkEnd w:id="366"/>
      <w:bookmarkEnd w:id="367"/>
    </w:p>
    <w:p w14:paraId="23B86A09" w14:textId="0B9B0653" w:rsidR="009773A0" w:rsidRDefault="009773A0" w:rsidP="009773A0">
      <w:r>
        <w:t>The POQ Creation test requirements and test cases are defined in this section.</w:t>
      </w:r>
    </w:p>
    <w:p w14:paraId="0F16AD90" w14:textId="36884B02" w:rsidR="00F653DE" w:rsidRDefault="00F653DE" w:rsidP="00F653DE">
      <w:pPr>
        <w:pStyle w:val="Heading2"/>
      </w:pPr>
      <w:bookmarkStart w:id="368" w:name="_Toc57891506"/>
      <w:bookmarkStart w:id="369" w:name="_Toc57893557"/>
      <w:bookmarkStart w:id="370" w:name="_Toc57893732"/>
      <w:bookmarkStart w:id="371" w:name="_Toc57893865"/>
      <w:bookmarkStart w:id="372" w:name="_Toc57893997"/>
      <w:bookmarkStart w:id="373" w:name="_Toc57958754"/>
      <w:bookmarkStart w:id="374" w:name="_Toc57893998"/>
      <w:bookmarkStart w:id="375" w:name="_Toc57894521"/>
      <w:bookmarkStart w:id="376" w:name="_Toc58502373"/>
      <w:bookmarkStart w:id="377" w:name="_Toc58925750"/>
      <w:bookmarkEnd w:id="368"/>
      <w:bookmarkEnd w:id="369"/>
      <w:bookmarkEnd w:id="370"/>
      <w:bookmarkEnd w:id="371"/>
      <w:bookmarkEnd w:id="372"/>
      <w:bookmarkEnd w:id="373"/>
      <w:r>
        <w:t>POQ Creation Sequence Diagram</w:t>
      </w:r>
      <w:r w:rsidR="000B3DB8">
        <w:t>s</w:t>
      </w:r>
      <w:bookmarkEnd w:id="374"/>
      <w:bookmarkEnd w:id="375"/>
      <w:bookmarkEnd w:id="376"/>
      <w:bookmarkEnd w:id="377"/>
    </w:p>
    <w:p w14:paraId="29A18127" w14:textId="39D7925B" w:rsidR="00F653DE" w:rsidRDefault="00F653DE" w:rsidP="00F653DE">
      <w:pPr>
        <w:pStyle w:val="Body"/>
      </w:pPr>
      <w:r>
        <w:t xml:space="preserve">The POQ Creation sequence diagram </w:t>
      </w:r>
      <w:r w:rsidR="000B3DB8">
        <w:t>with a POQ Activity = INSTALL</w:t>
      </w:r>
      <w:r>
        <w:t xml:space="preserve"> is shown in </w:t>
      </w:r>
      <w:r w:rsidR="00594DC4">
        <w:fldChar w:fldCharType="begin"/>
      </w:r>
      <w:r w:rsidR="00594DC4">
        <w:instrText xml:space="preserve"> REF _Ref56084124 \h </w:instrText>
      </w:r>
      <w:r w:rsidR="00594DC4">
        <w:fldChar w:fldCharType="separate"/>
      </w:r>
      <w:r w:rsidR="00245068">
        <w:t xml:space="preserve">Figure </w:t>
      </w:r>
      <w:r w:rsidR="00245068">
        <w:rPr>
          <w:noProof/>
        </w:rPr>
        <w:t>5</w:t>
      </w:r>
      <w:r w:rsidR="00594DC4">
        <w:fldChar w:fldCharType="end"/>
      </w:r>
      <w:r w:rsidR="00594DC4">
        <w:t>.</w:t>
      </w:r>
    </w:p>
    <w:p w14:paraId="3A3F2A61" w14:textId="430BBEEA" w:rsidR="00F653DE" w:rsidRDefault="00F2012C" w:rsidP="00F437A7">
      <w:pPr>
        <w:pStyle w:val="Body"/>
        <w:jc w:val="center"/>
      </w:pPr>
      <w:r>
        <w:rPr>
          <w:noProof/>
        </w:rPr>
        <w:drawing>
          <wp:inline distT="0" distB="0" distL="0" distR="0" wp14:anchorId="34A7DF8A" wp14:editId="469D1900">
            <wp:extent cx="5943600" cy="4902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943600" cy="4902200"/>
                    </a:xfrm>
                    <a:prstGeom prst="rect">
                      <a:avLst/>
                    </a:prstGeom>
                  </pic:spPr>
                </pic:pic>
              </a:graphicData>
            </a:graphic>
          </wp:inline>
        </w:drawing>
      </w:r>
    </w:p>
    <w:p w14:paraId="059C69FC" w14:textId="02B94B5F" w:rsidR="00F653DE" w:rsidRDefault="00F653DE" w:rsidP="00F653DE">
      <w:pPr>
        <w:pStyle w:val="Caption"/>
      </w:pPr>
      <w:bookmarkStart w:id="378" w:name="_Ref56084124"/>
      <w:bookmarkStart w:id="379" w:name="_Toc57893653"/>
      <w:bookmarkStart w:id="380" w:name="_Toc58502467"/>
      <w:bookmarkStart w:id="381" w:name="_Toc58925836"/>
      <w:r>
        <w:t xml:space="preserve">Figure </w:t>
      </w:r>
      <w:r w:rsidR="00572FC7">
        <w:fldChar w:fldCharType="begin"/>
      </w:r>
      <w:r w:rsidR="00572FC7">
        <w:instrText xml:space="preserve"> SEQ</w:instrText>
      </w:r>
      <w:r w:rsidR="00572FC7">
        <w:instrText xml:space="preserve"> Figure \* ARABIC </w:instrText>
      </w:r>
      <w:r w:rsidR="00572FC7">
        <w:fldChar w:fldCharType="separate"/>
      </w:r>
      <w:r w:rsidR="00245068">
        <w:rPr>
          <w:noProof/>
        </w:rPr>
        <w:t>5</w:t>
      </w:r>
      <w:r w:rsidR="00572FC7">
        <w:rPr>
          <w:noProof/>
        </w:rPr>
        <w:fldChar w:fldCharType="end"/>
      </w:r>
      <w:bookmarkEnd w:id="378"/>
      <w:r>
        <w:t xml:space="preserve"> – POQ Creation </w:t>
      </w:r>
      <w:r w:rsidR="000B3DB8">
        <w:t xml:space="preserve">POQ Activity = INSTALL </w:t>
      </w:r>
      <w:r>
        <w:t>Sequence Diagram</w:t>
      </w:r>
      <w:bookmarkEnd w:id="379"/>
      <w:bookmarkEnd w:id="380"/>
      <w:bookmarkEnd w:id="381"/>
    </w:p>
    <w:p w14:paraId="0A38B88F" w14:textId="7191712F" w:rsidR="0029547C" w:rsidRDefault="0029547C" w:rsidP="0029547C">
      <w:pPr>
        <w:pStyle w:val="Body"/>
      </w:pPr>
      <w:r>
        <w:t xml:space="preserve">The POQ Creation sequence diagram with a POQ Activity = CHANGE is shown in </w:t>
      </w:r>
      <w:r>
        <w:fldChar w:fldCharType="begin"/>
      </w:r>
      <w:r>
        <w:instrText xml:space="preserve"> REF _Ref57796339 \h </w:instrText>
      </w:r>
      <w:r>
        <w:fldChar w:fldCharType="separate"/>
      </w:r>
      <w:r w:rsidR="00245068">
        <w:t xml:space="preserve">Figure </w:t>
      </w:r>
      <w:r w:rsidR="00245068">
        <w:rPr>
          <w:noProof/>
        </w:rPr>
        <w:t>6</w:t>
      </w:r>
      <w:r>
        <w:fldChar w:fldCharType="end"/>
      </w:r>
      <w:r>
        <w:t>.</w:t>
      </w:r>
    </w:p>
    <w:p w14:paraId="49465107" w14:textId="77777777" w:rsidR="0029547C" w:rsidRPr="00B86526" w:rsidRDefault="0029547C" w:rsidP="00F437A7">
      <w:pPr>
        <w:pStyle w:val="Body"/>
      </w:pPr>
    </w:p>
    <w:p w14:paraId="6E142471" w14:textId="23A1E8D8" w:rsidR="000B3DB8" w:rsidRDefault="00F2012C" w:rsidP="000B3DB8">
      <w:pPr>
        <w:pStyle w:val="Body"/>
      </w:pPr>
      <w:r>
        <w:rPr>
          <w:noProof/>
        </w:rPr>
        <w:lastRenderedPageBreak/>
        <w:drawing>
          <wp:inline distT="0" distB="0" distL="0" distR="0" wp14:anchorId="156E6C88" wp14:editId="23FDBF9D">
            <wp:extent cx="5943600" cy="490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5943600" cy="4902200"/>
                    </a:xfrm>
                    <a:prstGeom prst="rect">
                      <a:avLst/>
                    </a:prstGeom>
                  </pic:spPr>
                </pic:pic>
              </a:graphicData>
            </a:graphic>
          </wp:inline>
        </w:drawing>
      </w:r>
    </w:p>
    <w:p w14:paraId="782AFACB" w14:textId="48F9C383" w:rsidR="00366F56" w:rsidRDefault="00366F56" w:rsidP="00366F56">
      <w:pPr>
        <w:pStyle w:val="Caption"/>
      </w:pPr>
      <w:bookmarkStart w:id="382" w:name="_Ref57796339"/>
      <w:bookmarkStart w:id="383" w:name="_Toc57893654"/>
      <w:bookmarkStart w:id="384" w:name="_Toc58502468"/>
      <w:bookmarkStart w:id="385" w:name="_Toc58925837"/>
      <w:r>
        <w:t xml:space="preserve">Figure </w:t>
      </w:r>
      <w:r w:rsidR="00572FC7">
        <w:fldChar w:fldCharType="begin"/>
      </w:r>
      <w:r w:rsidR="00572FC7">
        <w:instrText xml:space="preserve"> SEQ Figure \* ARABIC </w:instrText>
      </w:r>
      <w:r w:rsidR="00572FC7">
        <w:fldChar w:fldCharType="separate"/>
      </w:r>
      <w:r w:rsidR="00245068">
        <w:rPr>
          <w:noProof/>
        </w:rPr>
        <w:t>6</w:t>
      </w:r>
      <w:r w:rsidR="00572FC7">
        <w:rPr>
          <w:noProof/>
        </w:rPr>
        <w:fldChar w:fldCharType="end"/>
      </w:r>
      <w:bookmarkEnd w:id="382"/>
      <w:r>
        <w:t xml:space="preserve"> – POQ Creation POQ Activity = CHANGE Sequence Diagram</w:t>
      </w:r>
      <w:bookmarkEnd w:id="383"/>
      <w:bookmarkEnd w:id="384"/>
      <w:bookmarkEnd w:id="385"/>
    </w:p>
    <w:p w14:paraId="2B4879F6" w14:textId="5285DC1E" w:rsidR="0029547C" w:rsidRDefault="0029547C" w:rsidP="0029547C">
      <w:pPr>
        <w:pStyle w:val="Body"/>
      </w:pPr>
      <w:r>
        <w:t xml:space="preserve">The POQ Creation sequence diagram with a POQ Activity = DISCONNECT is shown in </w:t>
      </w:r>
      <w:r>
        <w:fldChar w:fldCharType="begin"/>
      </w:r>
      <w:r>
        <w:instrText xml:space="preserve"> REF _Ref57796387 \h </w:instrText>
      </w:r>
      <w:r>
        <w:fldChar w:fldCharType="separate"/>
      </w:r>
      <w:r w:rsidR="00245068">
        <w:t xml:space="preserve">Figure </w:t>
      </w:r>
      <w:r w:rsidR="00245068">
        <w:rPr>
          <w:noProof/>
        </w:rPr>
        <w:t>7</w:t>
      </w:r>
      <w:r>
        <w:fldChar w:fldCharType="end"/>
      </w:r>
      <w:r>
        <w:t>.</w:t>
      </w:r>
    </w:p>
    <w:p w14:paraId="250AA6B8" w14:textId="48EC222A" w:rsidR="00366F56" w:rsidRDefault="008F53F4" w:rsidP="00366F56">
      <w:pPr>
        <w:pStyle w:val="Body"/>
      </w:pPr>
      <w:r>
        <w:rPr>
          <w:noProof/>
        </w:rPr>
        <w:lastRenderedPageBreak/>
        <w:drawing>
          <wp:inline distT="0" distB="0" distL="0" distR="0" wp14:anchorId="25E77E6D" wp14:editId="3EEA6D44">
            <wp:extent cx="5943600" cy="44818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9">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14:paraId="7851B437" w14:textId="526F4910" w:rsidR="00366F56" w:rsidRPr="00B86526" w:rsidRDefault="00366F56" w:rsidP="00B86526">
      <w:pPr>
        <w:pStyle w:val="Caption"/>
      </w:pPr>
      <w:bookmarkStart w:id="386" w:name="_Ref57796387"/>
      <w:bookmarkStart w:id="387" w:name="_Toc57893655"/>
      <w:bookmarkStart w:id="388" w:name="_Toc58502469"/>
      <w:bookmarkStart w:id="389" w:name="_Toc58925838"/>
      <w:r>
        <w:t xml:space="preserve">Figure </w:t>
      </w:r>
      <w:r w:rsidR="00572FC7">
        <w:fldChar w:fldCharType="begin"/>
      </w:r>
      <w:r w:rsidR="00572FC7">
        <w:instrText xml:space="preserve"> SEQ Figure \* ARABIC </w:instrText>
      </w:r>
      <w:r w:rsidR="00572FC7">
        <w:fldChar w:fldCharType="separate"/>
      </w:r>
      <w:r w:rsidR="00245068">
        <w:rPr>
          <w:noProof/>
        </w:rPr>
        <w:t>7</w:t>
      </w:r>
      <w:r w:rsidR="00572FC7">
        <w:rPr>
          <w:noProof/>
        </w:rPr>
        <w:fldChar w:fldCharType="end"/>
      </w:r>
      <w:bookmarkEnd w:id="386"/>
      <w:r>
        <w:t xml:space="preserve"> – POQ Creation POQ Activity = DISCONNECT Sequence Diagram</w:t>
      </w:r>
      <w:bookmarkEnd w:id="387"/>
      <w:bookmarkEnd w:id="388"/>
      <w:bookmarkEnd w:id="389"/>
    </w:p>
    <w:p w14:paraId="74C8AC6A" w14:textId="77777777" w:rsidR="009773A0" w:rsidRPr="00054813" w:rsidRDefault="009773A0" w:rsidP="009773A0">
      <w:pPr>
        <w:pStyle w:val="Heading2"/>
        <w:rPr>
          <w:szCs w:val="24"/>
        </w:rPr>
      </w:pPr>
      <w:bookmarkStart w:id="390" w:name="_Toc57893999"/>
      <w:bookmarkStart w:id="391" w:name="_Toc57894522"/>
      <w:bookmarkStart w:id="392" w:name="_Toc58502374"/>
      <w:bookmarkStart w:id="393" w:name="_Toc58925751"/>
      <w:r>
        <w:t>MEF 79, MEF 79.0.1, and MEF 79.0.2 Requirements</w:t>
      </w:r>
      <w:bookmarkEnd w:id="390"/>
      <w:bookmarkEnd w:id="391"/>
      <w:bookmarkEnd w:id="392"/>
      <w:bookmarkEnd w:id="393"/>
    </w:p>
    <w:p w14:paraId="7FC28FA4" w14:textId="73C34256" w:rsidR="009773A0" w:rsidRDefault="009773A0" w:rsidP="00F437A7">
      <w:pPr>
        <w:pStyle w:val="Body"/>
      </w:pPr>
      <w:r>
        <w:t xml:space="preserve">All POQ Creation requirements from MEF 79 </w:t>
      </w:r>
      <w:r>
        <w:fldChar w:fldCharType="begin"/>
      </w:r>
      <w:r>
        <w:instrText xml:space="preserve"> REF _Ref55388733 \r \h </w:instrText>
      </w:r>
      <w:r>
        <w:fldChar w:fldCharType="separate"/>
      </w:r>
      <w:r w:rsidR="00245068">
        <w:t>[5]</w:t>
      </w:r>
      <w:r>
        <w:fldChar w:fldCharType="end"/>
      </w:r>
      <w:r>
        <w:t xml:space="preserve">, MEF 79.0.1 </w:t>
      </w:r>
      <w:r>
        <w:fldChar w:fldCharType="begin"/>
      </w:r>
      <w:r>
        <w:instrText xml:space="preserve"> REF _Ref55388766 \r \h </w:instrText>
      </w:r>
      <w:r>
        <w:fldChar w:fldCharType="separate"/>
      </w:r>
      <w:r w:rsidR="00245068">
        <w:t>[6]</w:t>
      </w:r>
      <w:r>
        <w:fldChar w:fldCharType="end"/>
      </w:r>
      <w:r>
        <w:t xml:space="preserve"> and MEF 79.0.2 </w:t>
      </w:r>
      <w:r>
        <w:fldChar w:fldCharType="begin"/>
      </w:r>
      <w:r>
        <w:instrText xml:space="preserve"> REF _Ref55388746 \r \h </w:instrText>
      </w:r>
      <w:r>
        <w:fldChar w:fldCharType="separate"/>
      </w:r>
      <w:r w:rsidR="00245068">
        <w:t>[7]</w:t>
      </w:r>
      <w:r>
        <w:fldChar w:fldCharType="end"/>
      </w:r>
      <w:r>
        <w:t xml:space="preserve"> are shown in the following tables.  </w:t>
      </w:r>
    </w:p>
    <w:p w14:paraId="3A657FFB" w14:textId="77777777" w:rsidR="009773A0" w:rsidRDefault="009773A0" w:rsidP="009773A0">
      <w:pPr>
        <w:pStyle w:val="Heading3"/>
      </w:pPr>
      <w:bookmarkStart w:id="394" w:name="_Toc57894000"/>
      <w:bookmarkStart w:id="395" w:name="_Toc57894523"/>
      <w:bookmarkStart w:id="396" w:name="_Toc58502375"/>
      <w:bookmarkStart w:id="397" w:name="_Toc58925752"/>
      <w:r>
        <w:t>MEF 79 Requirements</w:t>
      </w:r>
      <w:bookmarkEnd w:id="394"/>
      <w:bookmarkEnd w:id="395"/>
      <w:bookmarkEnd w:id="396"/>
      <w:bookmarkEnd w:id="397"/>
    </w:p>
    <w:p w14:paraId="62EB996C" w14:textId="5CEAA4AB" w:rsidR="009773A0" w:rsidRDefault="009773A0" w:rsidP="009773A0">
      <w:pPr>
        <w:pStyle w:val="Body"/>
      </w:pPr>
      <w:r>
        <w:t xml:space="preserve">The requirements from MEF 79 </w:t>
      </w:r>
      <w:r>
        <w:fldChar w:fldCharType="begin"/>
      </w:r>
      <w:r>
        <w:instrText xml:space="preserve"> REF _Ref55388733 \r \h </w:instrText>
      </w:r>
      <w:r>
        <w:fldChar w:fldCharType="separate"/>
      </w:r>
      <w:r w:rsidR="00245068">
        <w:t>[5]</w:t>
      </w:r>
      <w:r>
        <w:fldChar w:fldCharType="end"/>
      </w:r>
      <w:r>
        <w:t xml:space="preserve"> are shown in </w:t>
      </w:r>
      <w:r>
        <w:fldChar w:fldCharType="begin"/>
      </w:r>
      <w:r>
        <w:instrText xml:space="preserve"> REF _Ref55822074 \h </w:instrText>
      </w:r>
      <w:r>
        <w:fldChar w:fldCharType="separate"/>
      </w:r>
      <w:r w:rsidR="00245068">
        <w:t xml:space="preserve">Table </w:t>
      </w:r>
      <w:r w:rsidR="00245068">
        <w:rPr>
          <w:noProof/>
        </w:rPr>
        <w:t>22</w:t>
      </w:r>
      <w:r>
        <w:fldChar w:fldCharType="end"/>
      </w:r>
      <w:r>
        <w:t>.</w:t>
      </w:r>
    </w:p>
    <w:p w14:paraId="0369AAE4" w14:textId="77777777" w:rsidR="009773A0" w:rsidRDefault="009773A0" w:rsidP="009773A0">
      <w:pPr>
        <w:pStyle w:val="Body"/>
      </w:pPr>
    </w:p>
    <w:tbl>
      <w:tblPr>
        <w:tblStyle w:val="TableGrid"/>
        <w:tblW w:w="0" w:type="auto"/>
        <w:tblLook w:val="04A0" w:firstRow="1" w:lastRow="0" w:firstColumn="1" w:lastColumn="0" w:noHBand="0" w:noVBand="1"/>
      </w:tblPr>
      <w:tblGrid>
        <w:gridCol w:w="1610"/>
        <w:gridCol w:w="905"/>
        <w:gridCol w:w="1170"/>
        <w:gridCol w:w="1530"/>
        <w:gridCol w:w="2295"/>
        <w:gridCol w:w="1840"/>
      </w:tblGrid>
      <w:tr w:rsidR="002F1DEC" w14:paraId="3A94AC68" w14:textId="77777777" w:rsidTr="0018583D">
        <w:trPr>
          <w:tblHeader/>
        </w:trPr>
        <w:tc>
          <w:tcPr>
            <w:tcW w:w="1610" w:type="dxa"/>
          </w:tcPr>
          <w:p w14:paraId="07CD9A77" w14:textId="77777777" w:rsidR="002F1DEC" w:rsidRDefault="002F1DEC" w:rsidP="002C07DE">
            <w:pPr>
              <w:pStyle w:val="Tableheading"/>
              <w:jc w:val="center"/>
            </w:pPr>
            <w:r>
              <w:t>Requirement</w:t>
            </w:r>
          </w:p>
        </w:tc>
        <w:tc>
          <w:tcPr>
            <w:tcW w:w="905" w:type="dxa"/>
          </w:tcPr>
          <w:p w14:paraId="75AB6C18" w14:textId="77777777" w:rsidR="002F1DEC" w:rsidRDefault="002F1DEC" w:rsidP="002C07DE">
            <w:pPr>
              <w:pStyle w:val="Tableheading"/>
              <w:jc w:val="center"/>
            </w:pPr>
            <w:r>
              <w:t>Entity</w:t>
            </w:r>
          </w:p>
        </w:tc>
        <w:tc>
          <w:tcPr>
            <w:tcW w:w="1170" w:type="dxa"/>
          </w:tcPr>
          <w:p w14:paraId="4C5EBCA5" w14:textId="0FAD40B1" w:rsidR="002F1DEC" w:rsidRDefault="00A218EC" w:rsidP="002C07DE">
            <w:pPr>
              <w:pStyle w:val="Tableheading"/>
              <w:jc w:val="center"/>
            </w:pPr>
            <w:r>
              <w:t>Tested</w:t>
            </w:r>
          </w:p>
        </w:tc>
        <w:tc>
          <w:tcPr>
            <w:tcW w:w="1530" w:type="dxa"/>
          </w:tcPr>
          <w:p w14:paraId="6977DD61" w14:textId="66D8FF02" w:rsidR="002F1DEC" w:rsidRDefault="00A218EC" w:rsidP="002C07DE">
            <w:pPr>
              <w:pStyle w:val="Tableheading"/>
              <w:jc w:val="center"/>
            </w:pPr>
            <w:r>
              <w:t xml:space="preserve">Test Case </w:t>
            </w:r>
          </w:p>
        </w:tc>
        <w:tc>
          <w:tcPr>
            <w:tcW w:w="2295" w:type="dxa"/>
          </w:tcPr>
          <w:p w14:paraId="0518855B" w14:textId="6DEF8021" w:rsidR="002F1DEC" w:rsidRDefault="002F1DEC" w:rsidP="002C07DE">
            <w:pPr>
              <w:pStyle w:val="Tableheading"/>
              <w:jc w:val="center"/>
            </w:pPr>
            <w:r>
              <w:t>API</w:t>
            </w:r>
            <w:r w:rsidR="00A218EC">
              <w:t xml:space="preserve"> Version</w:t>
            </w:r>
          </w:p>
        </w:tc>
        <w:tc>
          <w:tcPr>
            <w:tcW w:w="1840" w:type="dxa"/>
          </w:tcPr>
          <w:p w14:paraId="3674D178" w14:textId="71AC968D" w:rsidR="002F1DEC" w:rsidRDefault="002F1DEC" w:rsidP="002C07DE">
            <w:pPr>
              <w:pStyle w:val="Tableheading"/>
              <w:jc w:val="center"/>
            </w:pPr>
            <w:r>
              <w:t>Comment</w:t>
            </w:r>
          </w:p>
        </w:tc>
      </w:tr>
      <w:tr w:rsidR="002F1DEC" w14:paraId="6376D7E0" w14:textId="77777777" w:rsidTr="0018583D">
        <w:tc>
          <w:tcPr>
            <w:tcW w:w="1610" w:type="dxa"/>
          </w:tcPr>
          <w:p w14:paraId="74A6D404" w14:textId="33BA2257" w:rsidR="002F1DEC" w:rsidRDefault="002F1DEC" w:rsidP="002C07DE">
            <w:pPr>
              <w:pStyle w:val="Tablecell"/>
            </w:pPr>
            <w:r>
              <w:t>R27</w:t>
            </w:r>
          </w:p>
        </w:tc>
        <w:tc>
          <w:tcPr>
            <w:tcW w:w="905" w:type="dxa"/>
          </w:tcPr>
          <w:p w14:paraId="3F208D2C" w14:textId="276B2328" w:rsidR="002F1DEC" w:rsidRDefault="002F1DEC" w:rsidP="002C07DE">
            <w:pPr>
              <w:pStyle w:val="Tablecell"/>
              <w:jc w:val="center"/>
            </w:pPr>
            <w:r>
              <w:t>B</w:t>
            </w:r>
          </w:p>
        </w:tc>
        <w:tc>
          <w:tcPr>
            <w:tcW w:w="1170" w:type="dxa"/>
          </w:tcPr>
          <w:p w14:paraId="5ED4A43A" w14:textId="142E9D1D" w:rsidR="002F1DEC" w:rsidRDefault="002F1DEC" w:rsidP="002C07DE">
            <w:pPr>
              <w:pStyle w:val="Tablecell"/>
              <w:jc w:val="center"/>
            </w:pPr>
            <w:r>
              <w:t>Y</w:t>
            </w:r>
          </w:p>
        </w:tc>
        <w:tc>
          <w:tcPr>
            <w:tcW w:w="1530" w:type="dxa"/>
          </w:tcPr>
          <w:p w14:paraId="1EAD3DB5" w14:textId="77777777" w:rsidR="002F1DEC" w:rsidRDefault="002F1DEC" w:rsidP="002C07DE">
            <w:pPr>
              <w:pStyle w:val="Tablecell"/>
              <w:jc w:val="center"/>
            </w:pPr>
          </w:p>
        </w:tc>
        <w:tc>
          <w:tcPr>
            <w:tcW w:w="2295" w:type="dxa"/>
          </w:tcPr>
          <w:p w14:paraId="2F7B2061" w14:textId="77777777" w:rsidR="002F1DEC" w:rsidRDefault="002F1DEC" w:rsidP="002C07DE">
            <w:pPr>
              <w:pStyle w:val="Tablecell"/>
            </w:pPr>
          </w:p>
        </w:tc>
        <w:tc>
          <w:tcPr>
            <w:tcW w:w="1840" w:type="dxa"/>
          </w:tcPr>
          <w:p w14:paraId="77250D29" w14:textId="18C0975A" w:rsidR="002F1DEC" w:rsidRDefault="002F1DEC" w:rsidP="002C07DE">
            <w:pPr>
              <w:pStyle w:val="Tablecell"/>
            </w:pPr>
          </w:p>
        </w:tc>
      </w:tr>
      <w:tr w:rsidR="002F1DEC" w14:paraId="5E25BBDE" w14:textId="77777777" w:rsidTr="0018583D">
        <w:tc>
          <w:tcPr>
            <w:tcW w:w="1610" w:type="dxa"/>
          </w:tcPr>
          <w:p w14:paraId="6144A17C" w14:textId="155FBECF" w:rsidR="002F1DEC" w:rsidRDefault="002F1DEC" w:rsidP="002C07DE">
            <w:pPr>
              <w:pStyle w:val="Tablecell"/>
            </w:pPr>
            <w:r>
              <w:t>R28</w:t>
            </w:r>
          </w:p>
        </w:tc>
        <w:tc>
          <w:tcPr>
            <w:tcW w:w="905" w:type="dxa"/>
          </w:tcPr>
          <w:p w14:paraId="20F40E94" w14:textId="4E711747" w:rsidR="002F1DEC" w:rsidRDefault="002F1DEC" w:rsidP="002C07DE">
            <w:pPr>
              <w:pStyle w:val="Tablecell"/>
              <w:jc w:val="center"/>
            </w:pPr>
            <w:r>
              <w:t>B</w:t>
            </w:r>
          </w:p>
        </w:tc>
        <w:tc>
          <w:tcPr>
            <w:tcW w:w="1170" w:type="dxa"/>
          </w:tcPr>
          <w:p w14:paraId="4DE01942" w14:textId="28922194" w:rsidR="002F1DEC" w:rsidRDefault="002F1DEC" w:rsidP="002C07DE">
            <w:pPr>
              <w:pStyle w:val="Tablecell"/>
              <w:jc w:val="center"/>
            </w:pPr>
            <w:r>
              <w:t>Y</w:t>
            </w:r>
          </w:p>
        </w:tc>
        <w:tc>
          <w:tcPr>
            <w:tcW w:w="1530" w:type="dxa"/>
          </w:tcPr>
          <w:p w14:paraId="2935DC7C" w14:textId="77777777" w:rsidR="002F1DEC" w:rsidRDefault="002F1DEC" w:rsidP="002C07DE">
            <w:pPr>
              <w:pStyle w:val="Tablecell"/>
              <w:jc w:val="center"/>
            </w:pPr>
          </w:p>
        </w:tc>
        <w:tc>
          <w:tcPr>
            <w:tcW w:w="2295" w:type="dxa"/>
          </w:tcPr>
          <w:p w14:paraId="0E5ADD7B" w14:textId="77777777" w:rsidR="002F1DEC" w:rsidRDefault="002F1DEC" w:rsidP="002C07DE">
            <w:pPr>
              <w:pStyle w:val="Tablecell"/>
            </w:pPr>
          </w:p>
        </w:tc>
        <w:tc>
          <w:tcPr>
            <w:tcW w:w="1840" w:type="dxa"/>
          </w:tcPr>
          <w:p w14:paraId="12583CEB" w14:textId="2195E40F" w:rsidR="002F1DEC" w:rsidRDefault="002F1DEC" w:rsidP="002C07DE">
            <w:pPr>
              <w:pStyle w:val="Tablecell"/>
            </w:pPr>
          </w:p>
        </w:tc>
      </w:tr>
      <w:tr w:rsidR="002F1DEC" w14:paraId="233D7DCA" w14:textId="77777777" w:rsidTr="0018583D">
        <w:tc>
          <w:tcPr>
            <w:tcW w:w="1610" w:type="dxa"/>
          </w:tcPr>
          <w:p w14:paraId="68A50BD6" w14:textId="0FC258BE" w:rsidR="002F1DEC" w:rsidRDefault="002F1DEC" w:rsidP="002C07DE">
            <w:pPr>
              <w:pStyle w:val="Tablecell"/>
            </w:pPr>
            <w:r>
              <w:t>O4</w:t>
            </w:r>
          </w:p>
        </w:tc>
        <w:tc>
          <w:tcPr>
            <w:tcW w:w="905" w:type="dxa"/>
          </w:tcPr>
          <w:p w14:paraId="1EC408EE" w14:textId="23A189C9" w:rsidR="002F1DEC" w:rsidRDefault="002F1DEC" w:rsidP="002C07DE">
            <w:pPr>
              <w:pStyle w:val="Tablecell"/>
              <w:jc w:val="center"/>
            </w:pPr>
            <w:r>
              <w:t>B</w:t>
            </w:r>
          </w:p>
        </w:tc>
        <w:tc>
          <w:tcPr>
            <w:tcW w:w="1170" w:type="dxa"/>
          </w:tcPr>
          <w:p w14:paraId="6197536C" w14:textId="016FB190" w:rsidR="002F1DEC" w:rsidRDefault="002F1DEC" w:rsidP="002C07DE">
            <w:pPr>
              <w:pStyle w:val="Tablecell"/>
              <w:jc w:val="center"/>
            </w:pPr>
            <w:r>
              <w:t>N</w:t>
            </w:r>
          </w:p>
        </w:tc>
        <w:tc>
          <w:tcPr>
            <w:tcW w:w="1530" w:type="dxa"/>
          </w:tcPr>
          <w:p w14:paraId="05684296" w14:textId="77777777" w:rsidR="002F1DEC" w:rsidRDefault="002F1DEC" w:rsidP="002C07DE">
            <w:pPr>
              <w:pStyle w:val="Tablecell"/>
              <w:jc w:val="center"/>
            </w:pPr>
          </w:p>
        </w:tc>
        <w:tc>
          <w:tcPr>
            <w:tcW w:w="2295" w:type="dxa"/>
          </w:tcPr>
          <w:p w14:paraId="5495370B" w14:textId="77777777" w:rsidR="002F1DEC" w:rsidRDefault="002F1DEC" w:rsidP="002C07DE">
            <w:pPr>
              <w:pStyle w:val="Tablecell"/>
            </w:pPr>
          </w:p>
        </w:tc>
        <w:tc>
          <w:tcPr>
            <w:tcW w:w="1840" w:type="dxa"/>
          </w:tcPr>
          <w:p w14:paraId="0BCF1AA2" w14:textId="4EEF7CD8" w:rsidR="002F1DEC" w:rsidRDefault="002F1DEC" w:rsidP="002C07DE">
            <w:pPr>
              <w:pStyle w:val="Tablecell"/>
            </w:pPr>
          </w:p>
        </w:tc>
      </w:tr>
      <w:tr w:rsidR="002F1DEC" w14:paraId="425DC070" w14:textId="77777777" w:rsidTr="0018583D">
        <w:tc>
          <w:tcPr>
            <w:tcW w:w="1610" w:type="dxa"/>
          </w:tcPr>
          <w:p w14:paraId="090F660F" w14:textId="57D426B3" w:rsidR="002F1DEC" w:rsidRDefault="002F1DEC" w:rsidP="002C07DE">
            <w:pPr>
              <w:pStyle w:val="Tablecell"/>
            </w:pPr>
            <w:r>
              <w:t>R29</w:t>
            </w:r>
          </w:p>
        </w:tc>
        <w:tc>
          <w:tcPr>
            <w:tcW w:w="905" w:type="dxa"/>
          </w:tcPr>
          <w:p w14:paraId="2ECAFF5A" w14:textId="7DCF9BB3" w:rsidR="002F1DEC" w:rsidRDefault="002F1DEC" w:rsidP="002C07DE">
            <w:pPr>
              <w:pStyle w:val="Tablecell"/>
              <w:jc w:val="center"/>
            </w:pPr>
            <w:r>
              <w:t>B</w:t>
            </w:r>
          </w:p>
        </w:tc>
        <w:tc>
          <w:tcPr>
            <w:tcW w:w="1170" w:type="dxa"/>
          </w:tcPr>
          <w:p w14:paraId="3CB2F87C" w14:textId="4C2E9D93" w:rsidR="002F1DEC" w:rsidRDefault="002F1DEC" w:rsidP="002C07DE">
            <w:pPr>
              <w:pStyle w:val="Tablecell"/>
              <w:jc w:val="center"/>
            </w:pPr>
            <w:r>
              <w:t>Y</w:t>
            </w:r>
          </w:p>
        </w:tc>
        <w:tc>
          <w:tcPr>
            <w:tcW w:w="1530" w:type="dxa"/>
          </w:tcPr>
          <w:p w14:paraId="38F39041" w14:textId="77777777" w:rsidR="002F1DEC" w:rsidRDefault="002F1DEC" w:rsidP="002C07DE">
            <w:pPr>
              <w:pStyle w:val="Tablecell"/>
              <w:jc w:val="center"/>
            </w:pPr>
          </w:p>
        </w:tc>
        <w:tc>
          <w:tcPr>
            <w:tcW w:w="2295" w:type="dxa"/>
          </w:tcPr>
          <w:p w14:paraId="35B74B41" w14:textId="77777777" w:rsidR="002F1DEC" w:rsidRDefault="002F1DEC" w:rsidP="002C07DE">
            <w:pPr>
              <w:pStyle w:val="Tablecell"/>
            </w:pPr>
          </w:p>
        </w:tc>
        <w:tc>
          <w:tcPr>
            <w:tcW w:w="1840" w:type="dxa"/>
          </w:tcPr>
          <w:p w14:paraId="72F1D3F8" w14:textId="7B6D9342" w:rsidR="002F1DEC" w:rsidRDefault="002F1DEC" w:rsidP="002C07DE">
            <w:pPr>
              <w:pStyle w:val="Tablecell"/>
            </w:pPr>
          </w:p>
        </w:tc>
      </w:tr>
      <w:tr w:rsidR="002F1DEC" w14:paraId="7F5F257C" w14:textId="77777777" w:rsidTr="0018583D">
        <w:tc>
          <w:tcPr>
            <w:tcW w:w="1610" w:type="dxa"/>
          </w:tcPr>
          <w:p w14:paraId="21AC5F88" w14:textId="53D468C6" w:rsidR="002F1DEC" w:rsidRDefault="002F1DEC" w:rsidP="002C07DE">
            <w:pPr>
              <w:pStyle w:val="Tablecell"/>
            </w:pPr>
            <w:r>
              <w:t>R30</w:t>
            </w:r>
          </w:p>
        </w:tc>
        <w:tc>
          <w:tcPr>
            <w:tcW w:w="905" w:type="dxa"/>
          </w:tcPr>
          <w:p w14:paraId="6CD9ABE3" w14:textId="54665D91" w:rsidR="002F1DEC" w:rsidRDefault="002F1DEC" w:rsidP="002C07DE">
            <w:pPr>
              <w:pStyle w:val="Tablecell"/>
              <w:jc w:val="center"/>
            </w:pPr>
            <w:r>
              <w:t>B</w:t>
            </w:r>
          </w:p>
        </w:tc>
        <w:tc>
          <w:tcPr>
            <w:tcW w:w="1170" w:type="dxa"/>
          </w:tcPr>
          <w:p w14:paraId="75A4083E" w14:textId="1C09CDC9" w:rsidR="002F1DEC" w:rsidRDefault="002F1DEC" w:rsidP="002C07DE">
            <w:pPr>
              <w:pStyle w:val="Tablecell"/>
              <w:jc w:val="center"/>
            </w:pPr>
            <w:r>
              <w:t>Y</w:t>
            </w:r>
          </w:p>
        </w:tc>
        <w:tc>
          <w:tcPr>
            <w:tcW w:w="1530" w:type="dxa"/>
          </w:tcPr>
          <w:p w14:paraId="30DD1834" w14:textId="77777777" w:rsidR="002F1DEC" w:rsidRDefault="002F1DEC" w:rsidP="002C07DE">
            <w:pPr>
              <w:pStyle w:val="Tablecell"/>
              <w:jc w:val="center"/>
            </w:pPr>
          </w:p>
        </w:tc>
        <w:tc>
          <w:tcPr>
            <w:tcW w:w="2295" w:type="dxa"/>
          </w:tcPr>
          <w:p w14:paraId="40D7F3E2" w14:textId="77777777" w:rsidR="002F1DEC" w:rsidRDefault="002F1DEC" w:rsidP="002C07DE">
            <w:pPr>
              <w:pStyle w:val="Tablecell"/>
            </w:pPr>
          </w:p>
        </w:tc>
        <w:tc>
          <w:tcPr>
            <w:tcW w:w="1840" w:type="dxa"/>
          </w:tcPr>
          <w:p w14:paraId="2CF6491A" w14:textId="53CED541" w:rsidR="002F1DEC" w:rsidRDefault="002F1DEC" w:rsidP="002C07DE">
            <w:pPr>
              <w:pStyle w:val="Tablecell"/>
            </w:pPr>
            <w:r>
              <w:t>Product Action = INSTALL</w:t>
            </w:r>
          </w:p>
        </w:tc>
      </w:tr>
      <w:tr w:rsidR="002F1DEC" w14:paraId="37B4A092" w14:textId="77777777" w:rsidTr="0018583D">
        <w:tc>
          <w:tcPr>
            <w:tcW w:w="1610" w:type="dxa"/>
          </w:tcPr>
          <w:p w14:paraId="002E0B59" w14:textId="2310F470" w:rsidR="002F1DEC" w:rsidRDefault="002F1DEC" w:rsidP="002C07DE">
            <w:pPr>
              <w:pStyle w:val="Tablecell"/>
            </w:pPr>
            <w:r>
              <w:t>R31</w:t>
            </w:r>
          </w:p>
        </w:tc>
        <w:tc>
          <w:tcPr>
            <w:tcW w:w="905" w:type="dxa"/>
          </w:tcPr>
          <w:p w14:paraId="01760E35" w14:textId="02F6AB37" w:rsidR="002F1DEC" w:rsidRDefault="002F1DEC" w:rsidP="002C07DE">
            <w:pPr>
              <w:pStyle w:val="Tablecell"/>
              <w:jc w:val="center"/>
            </w:pPr>
            <w:r>
              <w:t>B</w:t>
            </w:r>
          </w:p>
        </w:tc>
        <w:tc>
          <w:tcPr>
            <w:tcW w:w="1170" w:type="dxa"/>
          </w:tcPr>
          <w:p w14:paraId="290BB590" w14:textId="7EE9EBEB" w:rsidR="002F1DEC" w:rsidRDefault="002F1DEC" w:rsidP="002C07DE">
            <w:pPr>
              <w:pStyle w:val="Tablecell"/>
              <w:jc w:val="center"/>
            </w:pPr>
            <w:r>
              <w:t>Y</w:t>
            </w:r>
          </w:p>
        </w:tc>
        <w:tc>
          <w:tcPr>
            <w:tcW w:w="1530" w:type="dxa"/>
          </w:tcPr>
          <w:p w14:paraId="414120E7" w14:textId="77777777" w:rsidR="002F1DEC" w:rsidRDefault="002F1DEC" w:rsidP="002C07DE">
            <w:pPr>
              <w:pStyle w:val="Tablecell"/>
              <w:jc w:val="center"/>
            </w:pPr>
          </w:p>
        </w:tc>
        <w:tc>
          <w:tcPr>
            <w:tcW w:w="2295" w:type="dxa"/>
          </w:tcPr>
          <w:p w14:paraId="0D9908A0" w14:textId="77777777" w:rsidR="002F1DEC" w:rsidRDefault="002F1DEC" w:rsidP="002C07DE">
            <w:pPr>
              <w:pStyle w:val="Tablecell"/>
            </w:pPr>
          </w:p>
        </w:tc>
        <w:tc>
          <w:tcPr>
            <w:tcW w:w="1840" w:type="dxa"/>
          </w:tcPr>
          <w:p w14:paraId="7A9816EE" w14:textId="37B3F3B4" w:rsidR="002F1DEC" w:rsidRDefault="002F1DEC" w:rsidP="002C07DE">
            <w:pPr>
              <w:pStyle w:val="Tablecell"/>
            </w:pPr>
            <w:r>
              <w:t>Product Action = INSTALL</w:t>
            </w:r>
          </w:p>
        </w:tc>
      </w:tr>
      <w:tr w:rsidR="002F1DEC" w14:paraId="5978D312" w14:textId="77777777" w:rsidTr="0018583D">
        <w:tc>
          <w:tcPr>
            <w:tcW w:w="1610" w:type="dxa"/>
          </w:tcPr>
          <w:p w14:paraId="2780E179" w14:textId="0C1BFDD6" w:rsidR="002F1DEC" w:rsidRDefault="002F1DEC" w:rsidP="002C07DE">
            <w:pPr>
              <w:pStyle w:val="Tablecell"/>
            </w:pPr>
            <w:r>
              <w:lastRenderedPageBreak/>
              <w:t>R32</w:t>
            </w:r>
          </w:p>
        </w:tc>
        <w:tc>
          <w:tcPr>
            <w:tcW w:w="905" w:type="dxa"/>
          </w:tcPr>
          <w:p w14:paraId="1656B008" w14:textId="10DA88F7" w:rsidR="002F1DEC" w:rsidRDefault="002F1DEC" w:rsidP="002C07DE">
            <w:pPr>
              <w:pStyle w:val="Tablecell"/>
              <w:jc w:val="center"/>
            </w:pPr>
            <w:r>
              <w:t>B</w:t>
            </w:r>
          </w:p>
        </w:tc>
        <w:tc>
          <w:tcPr>
            <w:tcW w:w="1170" w:type="dxa"/>
          </w:tcPr>
          <w:p w14:paraId="16ABEAEA" w14:textId="7B4B9B6C" w:rsidR="002F1DEC" w:rsidRDefault="002F1DEC" w:rsidP="002C07DE">
            <w:pPr>
              <w:pStyle w:val="Tablecell"/>
              <w:jc w:val="center"/>
            </w:pPr>
            <w:r>
              <w:t>Y</w:t>
            </w:r>
          </w:p>
        </w:tc>
        <w:tc>
          <w:tcPr>
            <w:tcW w:w="1530" w:type="dxa"/>
          </w:tcPr>
          <w:p w14:paraId="5C5FDBD6" w14:textId="77777777" w:rsidR="002F1DEC" w:rsidRDefault="002F1DEC" w:rsidP="002C07DE">
            <w:pPr>
              <w:pStyle w:val="Tablecell"/>
              <w:jc w:val="center"/>
            </w:pPr>
          </w:p>
        </w:tc>
        <w:tc>
          <w:tcPr>
            <w:tcW w:w="2295" w:type="dxa"/>
          </w:tcPr>
          <w:p w14:paraId="09C97FE5" w14:textId="77777777" w:rsidR="002F1DEC" w:rsidRDefault="002F1DEC" w:rsidP="002C07DE">
            <w:pPr>
              <w:pStyle w:val="Tablecell"/>
            </w:pPr>
          </w:p>
        </w:tc>
        <w:tc>
          <w:tcPr>
            <w:tcW w:w="1840" w:type="dxa"/>
          </w:tcPr>
          <w:p w14:paraId="64818FDC" w14:textId="42EC997F" w:rsidR="002F1DEC" w:rsidRDefault="002F1DEC" w:rsidP="002C07DE">
            <w:pPr>
              <w:pStyle w:val="Tablecell"/>
            </w:pPr>
            <w:r>
              <w:t>Product Action = CHANGE or DISCONNECT</w:t>
            </w:r>
          </w:p>
        </w:tc>
      </w:tr>
      <w:tr w:rsidR="002F1DEC" w14:paraId="7A470CDD" w14:textId="77777777" w:rsidTr="0018583D">
        <w:trPr>
          <w:trHeight w:val="359"/>
        </w:trPr>
        <w:tc>
          <w:tcPr>
            <w:tcW w:w="1610" w:type="dxa"/>
          </w:tcPr>
          <w:p w14:paraId="0B4645D0" w14:textId="4953E458" w:rsidR="002F1DEC" w:rsidRDefault="002F1DEC" w:rsidP="002C07DE">
            <w:pPr>
              <w:pStyle w:val="Tablecell"/>
            </w:pPr>
            <w:r>
              <w:t>R33</w:t>
            </w:r>
          </w:p>
        </w:tc>
        <w:tc>
          <w:tcPr>
            <w:tcW w:w="905" w:type="dxa"/>
          </w:tcPr>
          <w:p w14:paraId="21F10219" w14:textId="1476C819" w:rsidR="002F1DEC" w:rsidRDefault="002F1DEC" w:rsidP="002C07DE">
            <w:pPr>
              <w:pStyle w:val="Tablecell"/>
              <w:jc w:val="center"/>
            </w:pPr>
            <w:r>
              <w:t>B</w:t>
            </w:r>
          </w:p>
        </w:tc>
        <w:tc>
          <w:tcPr>
            <w:tcW w:w="1170" w:type="dxa"/>
          </w:tcPr>
          <w:p w14:paraId="35EA4223" w14:textId="42E1F551" w:rsidR="002F1DEC" w:rsidRDefault="002F1DEC" w:rsidP="002C07DE">
            <w:pPr>
              <w:pStyle w:val="Tablecell"/>
              <w:jc w:val="center"/>
            </w:pPr>
            <w:r>
              <w:t>Y</w:t>
            </w:r>
          </w:p>
        </w:tc>
        <w:tc>
          <w:tcPr>
            <w:tcW w:w="1530" w:type="dxa"/>
          </w:tcPr>
          <w:p w14:paraId="76F8165F" w14:textId="77777777" w:rsidR="002F1DEC" w:rsidRDefault="002F1DEC" w:rsidP="002C07DE">
            <w:pPr>
              <w:pStyle w:val="Tablecell"/>
              <w:jc w:val="center"/>
            </w:pPr>
          </w:p>
        </w:tc>
        <w:tc>
          <w:tcPr>
            <w:tcW w:w="2295" w:type="dxa"/>
          </w:tcPr>
          <w:p w14:paraId="2B1AC227" w14:textId="77777777" w:rsidR="002F1DEC" w:rsidRDefault="002F1DEC" w:rsidP="002C07DE">
            <w:pPr>
              <w:pStyle w:val="Tablecell"/>
            </w:pPr>
          </w:p>
        </w:tc>
        <w:tc>
          <w:tcPr>
            <w:tcW w:w="1840" w:type="dxa"/>
          </w:tcPr>
          <w:p w14:paraId="267F3CAA" w14:textId="123C371B" w:rsidR="002F1DEC" w:rsidRDefault="002F1DEC" w:rsidP="002C07DE">
            <w:pPr>
              <w:pStyle w:val="Tablecell"/>
            </w:pPr>
            <w:r>
              <w:t>Product Action = DISCONNECT</w:t>
            </w:r>
          </w:p>
        </w:tc>
      </w:tr>
      <w:tr w:rsidR="002F1DEC" w14:paraId="0AAAC794" w14:textId="77777777" w:rsidTr="0018583D">
        <w:tc>
          <w:tcPr>
            <w:tcW w:w="1610" w:type="dxa"/>
          </w:tcPr>
          <w:p w14:paraId="12C56297" w14:textId="457EE293" w:rsidR="002F1DEC" w:rsidRPr="00643048" w:rsidRDefault="002F1DEC" w:rsidP="002C07DE">
            <w:pPr>
              <w:pStyle w:val="Tablecell"/>
            </w:pPr>
            <w:r>
              <w:t>R34</w:t>
            </w:r>
          </w:p>
        </w:tc>
        <w:tc>
          <w:tcPr>
            <w:tcW w:w="905" w:type="dxa"/>
          </w:tcPr>
          <w:p w14:paraId="3963E856" w14:textId="092A8E45" w:rsidR="002F1DEC" w:rsidRPr="00643048" w:rsidRDefault="002F1DEC" w:rsidP="002C07DE">
            <w:pPr>
              <w:pStyle w:val="Tablecell"/>
              <w:jc w:val="center"/>
            </w:pPr>
            <w:r w:rsidRPr="00643048">
              <w:t>B</w:t>
            </w:r>
          </w:p>
        </w:tc>
        <w:tc>
          <w:tcPr>
            <w:tcW w:w="1170" w:type="dxa"/>
          </w:tcPr>
          <w:p w14:paraId="48D50EE6" w14:textId="15988708" w:rsidR="002F1DEC" w:rsidRPr="00643048" w:rsidRDefault="002F1DEC" w:rsidP="002C07DE">
            <w:pPr>
              <w:pStyle w:val="Tablecell"/>
              <w:jc w:val="center"/>
            </w:pPr>
            <w:r>
              <w:t>Y</w:t>
            </w:r>
          </w:p>
        </w:tc>
        <w:tc>
          <w:tcPr>
            <w:tcW w:w="1530" w:type="dxa"/>
          </w:tcPr>
          <w:p w14:paraId="30A9575C" w14:textId="77777777" w:rsidR="002F1DEC" w:rsidRPr="00643048" w:rsidRDefault="002F1DEC" w:rsidP="002C07DE">
            <w:pPr>
              <w:pStyle w:val="Tablecell"/>
              <w:jc w:val="center"/>
            </w:pPr>
          </w:p>
        </w:tc>
        <w:tc>
          <w:tcPr>
            <w:tcW w:w="2295" w:type="dxa"/>
          </w:tcPr>
          <w:p w14:paraId="0DB123B7" w14:textId="77777777" w:rsidR="002F1DEC" w:rsidRDefault="002F1DEC" w:rsidP="002C07DE">
            <w:pPr>
              <w:pStyle w:val="Tablecell"/>
            </w:pPr>
          </w:p>
        </w:tc>
        <w:tc>
          <w:tcPr>
            <w:tcW w:w="1840" w:type="dxa"/>
          </w:tcPr>
          <w:p w14:paraId="6B893B09" w14:textId="3C97269D" w:rsidR="002F1DEC" w:rsidRPr="00643048" w:rsidRDefault="002F1DEC" w:rsidP="002C07DE">
            <w:pPr>
              <w:pStyle w:val="Tablecell"/>
            </w:pPr>
            <w:r>
              <w:t>Product Action = CHANGE</w:t>
            </w:r>
          </w:p>
        </w:tc>
      </w:tr>
      <w:tr w:rsidR="002F1DEC" w14:paraId="0FAD2D1E" w14:textId="77777777" w:rsidTr="0018583D">
        <w:tc>
          <w:tcPr>
            <w:tcW w:w="1610" w:type="dxa"/>
          </w:tcPr>
          <w:p w14:paraId="54B71D41" w14:textId="5D816595" w:rsidR="002F1DEC" w:rsidRDefault="002F1DEC" w:rsidP="002C07DE">
            <w:pPr>
              <w:pStyle w:val="Tablecell"/>
            </w:pPr>
            <w:r>
              <w:t>R35</w:t>
            </w:r>
          </w:p>
        </w:tc>
        <w:tc>
          <w:tcPr>
            <w:tcW w:w="905" w:type="dxa"/>
          </w:tcPr>
          <w:p w14:paraId="0FEA3210" w14:textId="7960F8E5" w:rsidR="002F1DEC" w:rsidRDefault="002F1DEC" w:rsidP="002C07DE">
            <w:pPr>
              <w:pStyle w:val="Tablecell"/>
              <w:jc w:val="center"/>
            </w:pPr>
            <w:r>
              <w:t>B</w:t>
            </w:r>
          </w:p>
        </w:tc>
        <w:tc>
          <w:tcPr>
            <w:tcW w:w="1170" w:type="dxa"/>
          </w:tcPr>
          <w:p w14:paraId="268F556C" w14:textId="7C387BA6" w:rsidR="002F1DEC" w:rsidRDefault="002F1DEC" w:rsidP="002C07DE">
            <w:pPr>
              <w:pStyle w:val="Tablecell"/>
              <w:jc w:val="center"/>
            </w:pPr>
            <w:r>
              <w:t>Y</w:t>
            </w:r>
          </w:p>
        </w:tc>
        <w:tc>
          <w:tcPr>
            <w:tcW w:w="1530" w:type="dxa"/>
          </w:tcPr>
          <w:p w14:paraId="63CCE042" w14:textId="77777777" w:rsidR="002F1DEC" w:rsidRDefault="002F1DEC" w:rsidP="002C07DE">
            <w:pPr>
              <w:pStyle w:val="Tablecell"/>
              <w:jc w:val="center"/>
            </w:pPr>
          </w:p>
        </w:tc>
        <w:tc>
          <w:tcPr>
            <w:tcW w:w="2295" w:type="dxa"/>
          </w:tcPr>
          <w:p w14:paraId="0FB2190B" w14:textId="77777777" w:rsidR="002F1DEC" w:rsidRDefault="002F1DEC" w:rsidP="002C07DE">
            <w:pPr>
              <w:pStyle w:val="Tablecell"/>
            </w:pPr>
          </w:p>
        </w:tc>
        <w:tc>
          <w:tcPr>
            <w:tcW w:w="1840" w:type="dxa"/>
          </w:tcPr>
          <w:p w14:paraId="45C41D84" w14:textId="5FB3CC51" w:rsidR="002F1DEC" w:rsidRDefault="002F1DEC" w:rsidP="002C07DE">
            <w:pPr>
              <w:pStyle w:val="Tablecell"/>
            </w:pPr>
          </w:p>
        </w:tc>
      </w:tr>
      <w:tr w:rsidR="002F1DEC" w14:paraId="3590B421" w14:textId="77777777" w:rsidTr="0018583D">
        <w:tc>
          <w:tcPr>
            <w:tcW w:w="1610" w:type="dxa"/>
          </w:tcPr>
          <w:p w14:paraId="01A89B6A" w14:textId="31949ECB" w:rsidR="002F1DEC" w:rsidRDefault="002F1DEC" w:rsidP="002C07DE">
            <w:pPr>
              <w:pStyle w:val="Tablecell"/>
            </w:pPr>
            <w:r>
              <w:t>R36</w:t>
            </w:r>
          </w:p>
        </w:tc>
        <w:tc>
          <w:tcPr>
            <w:tcW w:w="905" w:type="dxa"/>
          </w:tcPr>
          <w:p w14:paraId="3C5ED7DF" w14:textId="2B414FEB" w:rsidR="002F1DEC" w:rsidRDefault="002F1DEC" w:rsidP="002C07DE">
            <w:pPr>
              <w:pStyle w:val="Tablecell"/>
              <w:jc w:val="center"/>
            </w:pPr>
            <w:r>
              <w:t>B</w:t>
            </w:r>
          </w:p>
        </w:tc>
        <w:tc>
          <w:tcPr>
            <w:tcW w:w="1170" w:type="dxa"/>
          </w:tcPr>
          <w:p w14:paraId="1D8C5FDB" w14:textId="36EC601D" w:rsidR="002F1DEC" w:rsidRDefault="002F1DEC" w:rsidP="002C07DE">
            <w:pPr>
              <w:pStyle w:val="Tablecell"/>
              <w:jc w:val="center"/>
            </w:pPr>
            <w:r>
              <w:t>Y</w:t>
            </w:r>
          </w:p>
        </w:tc>
        <w:tc>
          <w:tcPr>
            <w:tcW w:w="1530" w:type="dxa"/>
          </w:tcPr>
          <w:p w14:paraId="2D460B55" w14:textId="77777777" w:rsidR="002F1DEC" w:rsidRDefault="002F1DEC" w:rsidP="002C07DE">
            <w:pPr>
              <w:pStyle w:val="Tablecell"/>
              <w:jc w:val="center"/>
            </w:pPr>
          </w:p>
        </w:tc>
        <w:tc>
          <w:tcPr>
            <w:tcW w:w="2295" w:type="dxa"/>
          </w:tcPr>
          <w:p w14:paraId="083A5999" w14:textId="77777777" w:rsidR="002F1DEC" w:rsidRDefault="002F1DEC" w:rsidP="002C07DE">
            <w:pPr>
              <w:pStyle w:val="Tablecell"/>
            </w:pPr>
          </w:p>
        </w:tc>
        <w:tc>
          <w:tcPr>
            <w:tcW w:w="1840" w:type="dxa"/>
          </w:tcPr>
          <w:p w14:paraId="732D8D40" w14:textId="3E7777C3" w:rsidR="002F1DEC" w:rsidRDefault="002F1DEC" w:rsidP="002C07DE">
            <w:pPr>
              <w:pStyle w:val="Tablecell"/>
            </w:pPr>
          </w:p>
        </w:tc>
      </w:tr>
      <w:tr w:rsidR="002F1DEC" w14:paraId="585C2C19" w14:textId="77777777" w:rsidTr="0018583D">
        <w:tc>
          <w:tcPr>
            <w:tcW w:w="1610" w:type="dxa"/>
          </w:tcPr>
          <w:p w14:paraId="0B5B34C7" w14:textId="46FCDC02" w:rsidR="002F1DEC" w:rsidRPr="00643048" w:rsidRDefault="002F1DEC" w:rsidP="002C07DE">
            <w:pPr>
              <w:pStyle w:val="Tablecell"/>
            </w:pPr>
            <w:r w:rsidRPr="00643048">
              <w:t>R37</w:t>
            </w:r>
          </w:p>
        </w:tc>
        <w:tc>
          <w:tcPr>
            <w:tcW w:w="905" w:type="dxa"/>
          </w:tcPr>
          <w:p w14:paraId="45046127" w14:textId="00E0A04C" w:rsidR="002F1DEC" w:rsidRPr="00643048" w:rsidRDefault="002F1DEC" w:rsidP="002C07DE">
            <w:pPr>
              <w:pStyle w:val="Tablecell"/>
              <w:jc w:val="center"/>
            </w:pPr>
            <w:r>
              <w:t>B</w:t>
            </w:r>
          </w:p>
        </w:tc>
        <w:tc>
          <w:tcPr>
            <w:tcW w:w="1170" w:type="dxa"/>
          </w:tcPr>
          <w:p w14:paraId="540FEB1C" w14:textId="52B2554A" w:rsidR="002F1DEC" w:rsidRPr="00643048" w:rsidRDefault="002F1DEC" w:rsidP="002C07DE">
            <w:pPr>
              <w:pStyle w:val="Tablecell"/>
              <w:jc w:val="center"/>
            </w:pPr>
            <w:r>
              <w:t>Y</w:t>
            </w:r>
          </w:p>
        </w:tc>
        <w:tc>
          <w:tcPr>
            <w:tcW w:w="1530" w:type="dxa"/>
          </w:tcPr>
          <w:p w14:paraId="01BB7821" w14:textId="77777777" w:rsidR="002F1DEC" w:rsidRPr="00643048" w:rsidRDefault="002F1DEC" w:rsidP="002C07DE">
            <w:pPr>
              <w:pStyle w:val="Tablecell"/>
              <w:jc w:val="center"/>
            </w:pPr>
          </w:p>
        </w:tc>
        <w:tc>
          <w:tcPr>
            <w:tcW w:w="2295" w:type="dxa"/>
          </w:tcPr>
          <w:p w14:paraId="2F82C51C" w14:textId="77777777" w:rsidR="002F1DEC" w:rsidRPr="00643048" w:rsidRDefault="002F1DEC" w:rsidP="002C07DE">
            <w:pPr>
              <w:pStyle w:val="Tablecell"/>
            </w:pPr>
          </w:p>
        </w:tc>
        <w:tc>
          <w:tcPr>
            <w:tcW w:w="1840" w:type="dxa"/>
          </w:tcPr>
          <w:p w14:paraId="0FFC2D22" w14:textId="418BE952" w:rsidR="002F1DEC" w:rsidRPr="00643048" w:rsidRDefault="002F1DEC" w:rsidP="002C07DE">
            <w:pPr>
              <w:pStyle w:val="Tablecell"/>
            </w:pPr>
          </w:p>
        </w:tc>
      </w:tr>
      <w:tr w:rsidR="002F1DEC" w14:paraId="3261EC36" w14:textId="77777777" w:rsidTr="0018583D">
        <w:tc>
          <w:tcPr>
            <w:tcW w:w="1610" w:type="dxa"/>
          </w:tcPr>
          <w:p w14:paraId="63149525" w14:textId="08E4F943" w:rsidR="002F1DEC" w:rsidRDefault="002F1DEC" w:rsidP="002C07DE">
            <w:pPr>
              <w:pStyle w:val="Tablecell"/>
            </w:pPr>
            <w:r>
              <w:t>R38</w:t>
            </w:r>
          </w:p>
        </w:tc>
        <w:tc>
          <w:tcPr>
            <w:tcW w:w="905" w:type="dxa"/>
          </w:tcPr>
          <w:p w14:paraId="27AA9305" w14:textId="0FB2A1BF" w:rsidR="002F1DEC" w:rsidRDefault="002F1DEC" w:rsidP="002C07DE">
            <w:pPr>
              <w:pStyle w:val="Tablecell"/>
              <w:jc w:val="center"/>
            </w:pPr>
            <w:r>
              <w:t>B</w:t>
            </w:r>
          </w:p>
        </w:tc>
        <w:tc>
          <w:tcPr>
            <w:tcW w:w="1170" w:type="dxa"/>
          </w:tcPr>
          <w:p w14:paraId="55D6F3D7" w14:textId="7DB814C5" w:rsidR="002F1DEC" w:rsidRDefault="002F1DEC" w:rsidP="002C07DE">
            <w:pPr>
              <w:pStyle w:val="Tablecell"/>
              <w:jc w:val="center"/>
            </w:pPr>
            <w:r>
              <w:t>Y</w:t>
            </w:r>
          </w:p>
        </w:tc>
        <w:tc>
          <w:tcPr>
            <w:tcW w:w="1530" w:type="dxa"/>
          </w:tcPr>
          <w:p w14:paraId="325574D2" w14:textId="77777777" w:rsidR="002F1DEC" w:rsidRDefault="002F1DEC" w:rsidP="002C07DE">
            <w:pPr>
              <w:pStyle w:val="Tablecell"/>
              <w:jc w:val="center"/>
            </w:pPr>
          </w:p>
        </w:tc>
        <w:tc>
          <w:tcPr>
            <w:tcW w:w="2295" w:type="dxa"/>
          </w:tcPr>
          <w:p w14:paraId="47D47F6C" w14:textId="77777777" w:rsidR="002F1DEC" w:rsidRDefault="002F1DEC" w:rsidP="002C07DE">
            <w:pPr>
              <w:pStyle w:val="Tablecell"/>
            </w:pPr>
          </w:p>
        </w:tc>
        <w:tc>
          <w:tcPr>
            <w:tcW w:w="1840" w:type="dxa"/>
          </w:tcPr>
          <w:p w14:paraId="136F5D7B" w14:textId="46D0803D" w:rsidR="002F1DEC" w:rsidRDefault="002F1DEC" w:rsidP="002C07DE">
            <w:pPr>
              <w:pStyle w:val="Tablecell"/>
            </w:pPr>
          </w:p>
        </w:tc>
      </w:tr>
      <w:tr w:rsidR="002F1DEC" w14:paraId="2B768B82" w14:textId="77777777" w:rsidTr="0018583D">
        <w:tc>
          <w:tcPr>
            <w:tcW w:w="1610" w:type="dxa"/>
          </w:tcPr>
          <w:p w14:paraId="71AF93C1" w14:textId="485EBC10" w:rsidR="002F1DEC" w:rsidRPr="00287F84" w:rsidRDefault="002F1DEC" w:rsidP="002C07DE">
            <w:pPr>
              <w:pStyle w:val="Tablecell"/>
              <w:rPr>
                <w:strike/>
              </w:rPr>
            </w:pPr>
            <w:r w:rsidRPr="00287F84">
              <w:rPr>
                <w:strike/>
              </w:rPr>
              <w:t>R39</w:t>
            </w:r>
          </w:p>
        </w:tc>
        <w:tc>
          <w:tcPr>
            <w:tcW w:w="905" w:type="dxa"/>
          </w:tcPr>
          <w:p w14:paraId="77C43F88" w14:textId="319226D0" w:rsidR="002F1DEC" w:rsidRPr="00287F84" w:rsidRDefault="002F1DEC" w:rsidP="002C07DE">
            <w:pPr>
              <w:pStyle w:val="Tablecell"/>
              <w:jc w:val="center"/>
              <w:rPr>
                <w:strike/>
              </w:rPr>
            </w:pPr>
            <w:r w:rsidRPr="00287F84">
              <w:rPr>
                <w:strike/>
              </w:rPr>
              <w:t>SB</w:t>
            </w:r>
          </w:p>
        </w:tc>
        <w:tc>
          <w:tcPr>
            <w:tcW w:w="1170" w:type="dxa"/>
          </w:tcPr>
          <w:p w14:paraId="3EC63E51" w14:textId="4DB17B6A" w:rsidR="002F1DEC" w:rsidRPr="00287F84" w:rsidRDefault="002F1DEC" w:rsidP="002C07DE">
            <w:pPr>
              <w:pStyle w:val="Tablecell"/>
              <w:jc w:val="center"/>
              <w:rPr>
                <w:strike/>
              </w:rPr>
            </w:pPr>
            <w:r w:rsidRPr="00287F84">
              <w:rPr>
                <w:strike/>
              </w:rPr>
              <w:t>Y</w:t>
            </w:r>
          </w:p>
        </w:tc>
        <w:tc>
          <w:tcPr>
            <w:tcW w:w="1530" w:type="dxa"/>
          </w:tcPr>
          <w:p w14:paraId="56517148" w14:textId="77777777" w:rsidR="002F1DEC" w:rsidRPr="00287F84" w:rsidRDefault="002F1DEC" w:rsidP="002C07DE">
            <w:pPr>
              <w:pStyle w:val="Tablecell"/>
              <w:jc w:val="center"/>
              <w:rPr>
                <w:strike/>
              </w:rPr>
            </w:pPr>
          </w:p>
        </w:tc>
        <w:tc>
          <w:tcPr>
            <w:tcW w:w="2295" w:type="dxa"/>
          </w:tcPr>
          <w:p w14:paraId="4DEB56CC" w14:textId="77777777" w:rsidR="002F1DEC" w:rsidRPr="00287F84" w:rsidRDefault="002F1DEC" w:rsidP="002C07DE">
            <w:pPr>
              <w:pStyle w:val="Tablecell"/>
              <w:rPr>
                <w:strike/>
              </w:rPr>
            </w:pPr>
          </w:p>
        </w:tc>
        <w:tc>
          <w:tcPr>
            <w:tcW w:w="1840" w:type="dxa"/>
          </w:tcPr>
          <w:p w14:paraId="0D73B86B" w14:textId="3E293537" w:rsidR="002F1DEC" w:rsidRPr="00287F84" w:rsidRDefault="002F1DEC" w:rsidP="002C07DE">
            <w:pPr>
              <w:pStyle w:val="Tablecell"/>
              <w:rPr>
                <w:strike/>
              </w:rPr>
            </w:pPr>
          </w:p>
        </w:tc>
      </w:tr>
      <w:tr w:rsidR="002F1DEC" w14:paraId="08E892EB" w14:textId="77777777" w:rsidTr="0018583D">
        <w:tc>
          <w:tcPr>
            <w:tcW w:w="1610" w:type="dxa"/>
          </w:tcPr>
          <w:p w14:paraId="7DD2BB43" w14:textId="443A59D3" w:rsidR="002F1DEC" w:rsidRDefault="002F1DEC" w:rsidP="002C07DE">
            <w:pPr>
              <w:pStyle w:val="Tablecell"/>
            </w:pPr>
            <w:r>
              <w:t>R40</w:t>
            </w:r>
          </w:p>
        </w:tc>
        <w:tc>
          <w:tcPr>
            <w:tcW w:w="905" w:type="dxa"/>
          </w:tcPr>
          <w:p w14:paraId="1866ECA8" w14:textId="08B95B4C" w:rsidR="002F1DEC" w:rsidRDefault="002F1DEC" w:rsidP="002C07DE">
            <w:pPr>
              <w:pStyle w:val="Tablecell"/>
              <w:jc w:val="center"/>
            </w:pPr>
            <w:r>
              <w:t>S</w:t>
            </w:r>
          </w:p>
        </w:tc>
        <w:tc>
          <w:tcPr>
            <w:tcW w:w="1170" w:type="dxa"/>
          </w:tcPr>
          <w:p w14:paraId="3F91B17D" w14:textId="6401E77D" w:rsidR="002F1DEC" w:rsidRDefault="002F1DEC" w:rsidP="002C07DE">
            <w:pPr>
              <w:pStyle w:val="Tablecell"/>
              <w:jc w:val="center"/>
            </w:pPr>
            <w:r>
              <w:t>Y</w:t>
            </w:r>
          </w:p>
        </w:tc>
        <w:tc>
          <w:tcPr>
            <w:tcW w:w="1530" w:type="dxa"/>
          </w:tcPr>
          <w:p w14:paraId="5352D4B0" w14:textId="77777777" w:rsidR="002F1DEC" w:rsidRDefault="002F1DEC" w:rsidP="002C07DE">
            <w:pPr>
              <w:pStyle w:val="Tablecell"/>
              <w:jc w:val="center"/>
            </w:pPr>
          </w:p>
        </w:tc>
        <w:tc>
          <w:tcPr>
            <w:tcW w:w="2295" w:type="dxa"/>
          </w:tcPr>
          <w:p w14:paraId="017128B6" w14:textId="77777777" w:rsidR="002F1DEC" w:rsidRDefault="002F1DEC" w:rsidP="002C07DE">
            <w:pPr>
              <w:pStyle w:val="Tablecell"/>
            </w:pPr>
          </w:p>
        </w:tc>
        <w:tc>
          <w:tcPr>
            <w:tcW w:w="1840" w:type="dxa"/>
          </w:tcPr>
          <w:p w14:paraId="2BB63A55" w14:textId="586DA574" w:rsidR="002F1DEC" w:rsidRDefault="002F1DEC" w:rsidP="002C07DE">
            <w:pPr>
              <w:pStyle w:val="Tablecell"/>
            </w:pPr>
          </w:p>
        </w:tc>
      </w:tr>
      <w:tr w:rsidR="002F1DEC" w14:paraId="72A29544" w14:textId="77777777" w:rsidTr="0018583D">
        <w:tc>
          <w:tcPr>
            <w:tcW w:w="1610" w:type="dxa"/>
          </w:tcPr>
          <w:p w14:paraId="5D58F226" w14:textId="2B4B415F" w:rsidR="002F1DEC" w:rsidRDefault="002F1DEC" w:rsidP="002C07DE">
            <w:pPr>
              <w:pStyle w:val="Tablecell"/>
            </w:pPr>
            <w:r>
              <w:t>R41</w:t>
            </w:r>
          </w:p>
        </w:tc>
        <w:tc>
          <w:tcPr>
            <w:tcW w:w="905" w:type="dxa"/>
          </w:tcPr>
          <w:p w14:paraId="384E7F29" w14:textId="6DE990AE" w:rsidR="002F1DEC" w:rsidRDefault="002F1DEC" w:rsidP="002C07DE">
            <w:pPr>
              <w:pStyle w:val="Tablecell"/>
              <w:jc w:val="center"/>
            </w:pPr>
            <w:r>
              <w:t>S</w:t>
            </w:r>
          </w:p>
        </w:tc>
        <w:tc>
          <w:tcPr>
            <w:tcW w:w="1170" w:type="dxa"/>
          </w:tcPr>
          <w:p w14:paraId="36711C31" w14:textId="49C13ED8" w:rsidR="002F1DEC" w:rsidRDefault="002F1DEC" w:rsidP="002C07DE">
            <w:pPr>
              <w:pStyle w:val="Tablecell"/>
              <w:jc w:val="center"/>
            </w:pPr>
            <w:r>
              <w:t>Y</w:t>
            </w:r>
          </w:p>
        </w:tc>
        <w:tc>
          <w:tcPr>
            <w:tcW w:w="1530" w:type="dxa"/>
          </w:tcPr>
          <w:p w14:paraId="2C53448A" w14:textId="77777777" w:rsidR="002F1DEC" w:rsidRDefault="002F1DEC" w:rsidP="002C07DE">
            <w:pPr>
              <w:pStyle w:val="Tablecell"/>
              <w:jc w:val="center"/>
            </w:pPr>
          </w:p>
        </w:tc>
        <w:tc>
          <w:tcPr>
            <w:tcW w:w="2295" w:type="dxa"/>
          </w:tcPr>
          <w:p w14:paraId="6E7D992E" w14:textId="77777777" w:rsidR="002F1DEC" w:rsidRDefault="002F1DEC" w:rsidP="002C07DE">
            <w:pPr>
              <w:pStyle w:val="Tablecell"/>
            </w:pPr>
          </w:p>
        </w:tc>
        <w:tc>
          <w:tcPr>
            <w:tcW w:w="1840" w:type="dxa"/>
          </w:tcPr>
          <w:p w14:paraId="11793994" w14:textId="6D339239" w:rsidR="002F1DEC" w:rsidRDefault="002F1DEC" w:rsidP="002C07DE">
            <w:pPr>
              <w:pStyle w:val="Tablecell"/>
            </w:pPr>
          </w:p>
        </w:tc>
      </w:tr>
      <w:tr w:rsidR="002F1DEC" w14:paraId="348F29D0" w14:textId="77777777" w:rsidTr="0018583D">
        <w:tc>
          <w:tcPr>
            <w:tcW w:w="1610" w:type="dxa"/>
          </w:tcPr>
          <w:p w14:paraId="62453BE0" w14:textId="4056FA27" w:rsidR="002F1DEC" w:rsidRDefault="002F1DEC" w:rsidP="002C07DE">
            <w:pPr>
              <w:pStyle w:val="Tablecell"/>
            </w:pPr>
            <w:r>
              <w:t>R42</w:t>
            </w:r>
          </w:p>
        </w:tc>
        <w:tc>
          <w:tcPr>
            <w:tcW w:w="905" w:type="dxa"/>
          </w:tcPr>
          <w:p w14:paraId="1516E90E" w14:textId="518FE26A" w:rsidR="002F1DEC" w:rsidRDefault="002F1DEC" w:rsidP="002C07DE">
            <w:pPr>
              <w:pStyle w:val="Tablecell"/>
              <w:jc w:val="center"/>
            </w:pPr>
            <w:r>
              <w:t>S</w:t>
            </w:r>
          </w:p>
        </w:tc>
        <w:tc>
          <w:tcPr>
            <w:tcW w:w="1170" w:type="dxa"/>
          </w:tcPr>
          <w:p w14:paraId="2AF7680C" w14:textId="310E1E38" w:rsidR="002F1DEC" w:rsidRDefault="002F1DEC" w:rsidP="002C07DE">
            <w:pPr>
              <w:pStyle w:val="Tablecell"/>
              <w:jc w:val="center"/>
            </w:pPr>
            <w:r>
              <w:t>N</w:t>
            </w:r>
          </w:p>
        </w:tc>
        <w:tc>
          <w:tcPr>
            <w:tcW w:w="1530" w:type="dxa"/>
          </w:tcPr>
          <w:p w14:paraId="705F6368" w14:textId="77777777" w:rsidR="002F1DEC" w:rsidRDefault="002F1DEC" w:rsidP="002C07DE">
            <w:pPr>
              <w:pStyle w:val="Tablecell"/>
              <w:jc w:val="center"/>
            </w:pPr>
          </w:p>
        </w:tc>
        <w:tc>
          <w:tcPr>
            <w:tcW w:w="2295" w:type="dxa"/>
          </w:tcPr>
          <w:p w14:paraId="039DBCBF" w14:textId="77777777" w:rsidR="002F1DEC" w:rsidRDefault="002F1DEC" w:rsidP="002C07DE">
            <w:pPr>
              <w:pStyle w:val="Tablecell"/>
            </w:pPr>
          </w:p>
        </w:tc>
        <w:tc>
          <w:tcPr>
            <w:tcW w:w="1840" w:type="dxa"/>
          </w:tcPr>
          <w:p w14:paraId="16757ED3" w14:textId="636A647B" w:rsidR="002F1DEC" w:rsidRDefault="002F1DEC" w:rsidP="002C07DE">
            <w:pPr>
              <w:pStyle w:val="Tablecell"/>
            </w:pPr>
            <w:r>
              <w:t>Does not indicate success</w:t>
            </w:r>
          </w:p>
        </w:tc>
      </w:tr>
      <w:tr w:rsidR="002F1DEC" w14:paraId="796F7691" w14:textId="77777777" w:rsidTr="0018583D">
        <w:tc>
          <w:tcPr>
            <w:tcW w:w="1610" w:type="dxa"/>
          </w:tcPr>
          <w:p w14:paraId="01067367" w14:textId="284FEF7F" w:rsidR="002F1DEC" w:rsidRDefault="002F1DEC" w:rsidP="0006380D">
            <w:pPr>
              <w:pStyle w:val="Tablecell"/>
            </w:pPr>
            <w:r>
              <w:t>R43</w:t>
            </w:r>
          </w:p>
        </w:tc>
        <w:tc>
          <w:tcPr>
            <w:tcW w:w="905" w:type="dxa"/>
          </w:tcPr>
          <w:p w14:paraId="6F85E83E" w14:textId="199DB456" w:rsidR="002F1DEC" w:rsidRDefault="002F1DEC" w:rsidP="0006380D">
            <w:pPr>
              <w:pStyle w:val="Tablecell"/>
              <w:jc w:val="center"/>
            </w:pPr>
            <w:r w:rsidRPr="00D873A5">
              <w:t>S</w:t>
            </w:r>
          </w:p>
        </w:tc>
        <w:tc>
          <w:tcPr>
            <w:tcW w:w="1170" w:type="dxa"/>
          </w:tcPr>
          <w:p w14:paraId="7F2B8AB5" w14:textId="74D9A003" w:rsidR="002F1DEC" w:rsidRDefault="002F1DEC" w:rsidP="0006380D">
            <w:pPr>
              <w:pStyle w:val="Tablecell"/>
              <w:jc w:val="center"/>
            </w:pPr>
            <w:r w:rsidRPr="00D52E4D">
              <w:t>Y</w:t>
            </w:r>
          </w:p>
        </w:tc>
        <w:tc>
          <w:tcPr>
            <w:tcW w:w="1530" w:type="dxa"/>
          </w:tcPr>
          <w:p w14:paraId="4475349E" w14:textId="77777777" w:rsidR="002F1DEC" w:rsidRDefault="002F1DEC" w:rsidP="0006380D">
            <w:pPr>
              <w:pStyle w:val="Tablecell"/>
              <w:jc w:val="center"/>
            </w:pPr>
          </w:p>
        </w:tc>
        <w:tc>
          <w:tcPr>
            <w:tcW w:w="2295" w:type="dxa"/>
          </w:tcPr>
          <w:p w14:paraId="29633D12" w14:textId="77777777" w:rsidR="002F1DEC" w:rsidRDefault="002F1DEC" w:rsidP="0006380D">
            <w:pPr>
              <w:pStyle w:val="Tablecell"/>
            </w:pPr>
          </w:p>
        </w:tc>
        <w:tc>
          <w:tcPr>
            <w:tcW w:w="1840" w:type="dxa"/>
          </w:tcPr>
          <w:p w14:paraId="5F707CC5" w14:textId="555E9ABE" w:rsidR="002F1DEC" w:rsidRDefault="002F1DEC" w:rsidP="0006380D">
            <w:pPr>
              <w:pStyle w:val="Tablecell"/>
            </w:pPr>
          </w:p>
        </w:tc>
      </w:tr>
      <w:tr w:rsidR="002F1DEC" w14:paraId="76D077F1" w14:textId="77777777" w:rsidTr="0018583D">
        <w:tc>
          <w:tcPr>
            <w:tcW w:w="1610" w:type="dxa"/>
          </w:tcPr>
          <w:p w14:paraId="1FA61CAF" w14:textId="574B4D87" w:rsidR="002F1DEC" w:rsidRDefault="002F1DEC" w:rsidP="0006380D">
            <w:pPr>
              <w:pStyle w:val="Tablecell"/>
            </w:pPr>
            <w:r>
              <w:t>R44</w:t>
            </w:r>
          </w:p>
        </w:tc>
        <w:tc>
          <w:tcPr>
            <w:tcW w:w="905" w:type="dxa"/>
          </w:tcPr>
          <w:p w14:paraId="42A726FD" w14:textId="521C0821" w:rsidR="002F1DEC" w:rsidRDefault="002F1DEC" w:rsidP="0006380D">
            <w:pPr>
              <w:pStyle w:val="Tablecell"/>
              <w:jc w:val="center"/>
            </w:pPr>
            <w:r w:rsidRPr="00D873A5">
              <w:t>S</w:t>
            </w:r>
          </w:p>
        </w:tc>
        <w:tc>
          <w:tcPr>
            <w:tcW w:w="1170" w:type="dxa"/>
          </w:tcPr>
          <w:p w14:paraId="218F8158" w14:textId="5BDC8A60" w:rsidR="002F1DEC" w:rsidRDefault="002F1DEC" w:rsidP="0006380D">
            <w:pPr>
              <w:pStyle w:val="Tablecell"/>
              <w:jc w:val="center"/>
            </w:pPr>
            <w:r w:rsidRPr="00D52E4D">
              <w:t>Y</w:t>
            </w:r>
          </w:p>
        </w:tc>
        <w:tc>
          <w:tcPr>
            <w:tcW w:w="1530" w:type="dxa"/>
          </w:tcPr>
          <w:p w14:paraId="1961C0BF" w14:textId="77777777" w:rsidR="002F1DEC" w:rsidRDefault="002F1DEC" w:rsidP="0006380D">
            <w:pPr>
              <w:pStyle w:val="Tablecell"/>
              <w:jc w:val="center"/>
            </w:pPr>
          </w:p>
        </w:tc>
        <w:tc>
          <w:tcPr>
            <w:tcW w:w="2295" w:type="dxa"/>
          </w:tcPr>
          <w:p w14:paraId="03E4C2C5" w14:textId="77777777" w:rsidR="002F1DEC" w:rsidRDefault="002F1DEC" w:rsidP="0006380D">
            <w:pPr>
              <w:pStyle w:val="Tablecell"/>
            </w:pPr>
          </w:p>
        </w:tc>
        <w:tc>
          <w:tcPr>
            <w:tcW w:w="1840" w:type="dxa"/>
          </w:tcPr>
          <w:p w14:paraId="562C2691" w14:textId="5F2AB168" w:rsidR="002F1DEC" w:rsidRDefault="002F1DEC" w:rsidP="0006380D">
            <w:pPr>
              <w:pStyle w:val="Tablecell"/>
            </w:pPr>
          </w:p>
        </w:tc>
      </w:tr>
      <w:tr w:rsidR="002F1DEC" w14:paraId="34D6777D" w14:textId="77777777" w:rsidTr="0018583D">
        <w:tc>
          <w:tcPr>
            <w:tcW w:w="1610" w:type="dxa"/>
          </w:tcPr>
          <w:p w14:paraId="602AAAFD" w14:textId="281C345C" w:rsidR="002F1DEC" w:rsidRDefault="002F1DEC" w:rsidP="0006380D">
            <w:pPr>
              <w:pStyle w:val="Tablecell"/>
            </w:pPr>
            <w:r>
              <w:t>R45</w:t>
            </w:r>
          </w:p>
        </w:tc>
        <w:tc>
          <w:tcPr>
            <w:tcW w:w="905" w:type="dxa"/>
          </w:tcPr>
          <w:p w14:paraId="5FEE87C5" w14:textId="1870BF5E" w:rsidR="002F1DEC" w:rsidRDefault="002F1DEC" w:rsidP="0006380D">
            <w:pPr>
              <w:pStyle w:val="Tablecell"/>
              <w:jc w:val="center"/>
            </w:pPr>
            <w:r w:rsidRPr="00D873A5">
              <w:t>S</w:t>
            </w:r>
          </w:p>
        </w:tc>
        <w:tc>
          <w:tcPr>
            <w:tcW w:w="1170" w:type="dxa"/>
          </w:tcPr>
          <w:p w14:paraId="5CDB84EE" w14:textId="36B5654F" w:rsidR="002F1DEC" w:rsidRDefault="002F1DEC" w:rsidP="0006380D">
            <w:pPr>
              <w:pStyle w:val="Tablecell"/>
              <w:jc w:val="center"/>
            </w:pPr>
            <w:r w:rsidRPr="00D52E4D">
              <w:t>Y</w:t>
            </w:r>
          </w:p>
        </w:tc>
        <w:tc>
          <w:tcPr>
            <w:tcW w:w="1530" w:type="dxa"/>
          </w:tcPr>
          <w:p w14:paraId="6C877BAB" w14:textId="77777777" w:rsidR="002F1DEC" w:rsidRDefault="002F1DEC" w:rsidP="0006380D">
            <w:pPr>
              <w:pStyle w:val="Tablecell"/>
              <w:jc w:val="center"/>
            </w:pPr>
          </w:p>
        </w:tc>
        <w:tc>
          <w:tcPr>
            <w:tcW w:w="2295" w:type="dxa"/>
          </w:tcPr>
          <w:p w14:paraId="6BDCF3BF" w14:textId="77777777" w:rsidR="002F1DEC" w:rsidRDefault="002F1DEC" w:rsidP="0006380D">
            <w:pPr>
              <w:pStyle w:val="Tablecell"/>
            </w:pPr>
          </w:p>
        </w:tc>
        <w:tc>
          <w:tcPr>
            <w:tcW w:w="1840" w:type="dxa"/>
          </w:tcPr>
          <w:p w14:paraId="24A04DD4" w14:textId="7A10A6D3" w:rsidR="002F1DEC" w:rsidRDefault="002F1DEC" w:rsidP="0006380D">
            <w:pPr>
              <w:pStyle w:val="Tablecell"/>
            </w:pPr>
          </w:p>
        </w:tc>
      </w:tr>
      <w:tr w:rsidR="002F1DEC" w14:paraId="6DADEEDB" w14:textId="77777777" w:rsidTr="0018583D">
        <w:tc>
          <w:tcPr>
            <w:tcW w:w="1610" w:type="dxa"/>
          </w:tcPr>
          <w:p w14:paraId="48391AD9" w14:textId="00E0DD9D" w:rsidR="002F1DEC" w:rsidRDefault="002F1DEC" w:rsidP="0006380D">
            <w:pPr>
              <w:pStyle w:val="Tablecell"/>
            </w:pPr>
            <w:r>
              <w:t>R46</w:t>
            </w:r>
          </w:p>
        </w:tc>
        <w:tc>
          <w:tcPr>
            <w:tcW w:w="905" w:type="dxa"/>
          </w:tcPr>
          <w:p w14:paraId="51C7BF96" w14:textId="386A49C6" w:rsidR="002F1DEC" w:rsidRDefault="002F1DEC" w:rsidP="0006380D">
            <w:pPr>
              <w:pStyle w:val="Tablecell"/>
              <w:jc w:val="center"/>
            </w:pPr>
            <w:r w:rsidRPr="00D873A5">
              <w:t>S</w:t>
            </w:r>
          </w:p>
        </w:tc>
        <w:tc>
          <w:tcPr>
            <w:tcW w:w="1170" w:type="dxa"/>
          </w:tcPr>
          <w:p w14:paraId="770DC5A4" w14:textId="67FC58C5" w:rsidR="002F1DEC" w:rsidRDefault="002F1DEC" w:rsidP="0006380D">
            <w:pPr>
              <w:pStyle w:val="Tablecell"/>
              <w:jc w:val="center"/>
            </w:pPr>
            <w:r w:rsidRPr="00D52E4D">
              <w:t>Y</w:t>
            </w:r>
          </w:p>
        </w:tc>
        <w:tc>
          <w:tcPr>
            <w:tcW w:w="1530" w:type="dxa"/>
          </w:tcPr>
          <w:p w14:paraId="666410D9" w14:textId="77777777" w:rsidR="002F1DEC" w:rsidRDefault="002F1DEC" w:rsidP="0006380D">
            <w:pPr>
              <w:pStyle w:val="Tablecell"/>
              <w:jc w:val="center"/>
            </w:pPr>
          </w:p>
        </w:tc>
        <w:tc>
          <w:tcPr>
            <w:tcW w:w="2295" w:type="dxa"/>
          </w:tcPr>
          <w:p w14:paraId="40DE21B6" w14:textId="77777777" w:rsidR="002F1DEC" w:rsidRDefault="002F1DEC" w:rsidP="0006380D">
            <w:pPr>
              <w:pStyle w:val="Tablecell"/>
            </w:pPr>
          </w:p>
        </w:tc>
        <w:tc>
          <w:tcPr>
            <w:tcW w:w="1840" w:type="dxa"/>
          </w:tcPr>
          <w:p w14:paraId="27E740CE" w14:textId="167FD369" w:rsidR="002F1DEC" w:rsidRDefault="002F1DEC" w:rsidP="0006380D">
            <w:pPr>
              <w:pStyle w:val="Tablecell"/>
            </w:pPr>
          </w:p>
        </w:tc>
      </w:tr>
      <w:tr w:rsidR="002F1DEC" w14:paraId="26FEB076" w14:textId="77777777" w:rsidTr="0018583D">
        <w:tc>
          <w:tcPr>
            <w:tcW w:w="1610" w:type="dxa"/>
          </w:tcPr>
          <w:p w14:paraId="3D461C1C" w14:textId="78A8E246" w:rsidR="002F1DEC" w:rsidRDefault="002F1DEC" w:rsidP="0006380D">
            <w:pPr>
              <w:pStyle w:val="Tablecell"/>
            </w:pPr>
            <w:r>
              <w:t>R47</w:t>
            </w:r>
          </w:p>
        </w:tc>
        <w:tc>
          <w:tcPr>
            <w:tcW w:w="905" w:type="dxa"/>
          </w:tcPr>
          <w:p w14:paraId="45B13F5B" w14:textId="609CF57D" w:rsidR="002F1DEC" w:rsidRDefault="002F1DEC" w:rsidP="0006380D">
            <w:pPr>
              <w:pStyle w:val="Tablecell"/>
              <w:jc w:val="center"/>
            </w:pPr>
            <w:r w:rsidRPr="00D873A5">
              <w:t>S</w:t>
            </w:r>
          </w:p>
        </w:tc>
        <w:tc>
          <w:tcPr>
            <w:tcW w:w="1170" w:type="dxa"/>
          </w:tcPr>
          <w:p w14:paraId="3BD85017" w14:textId="56E66BEF" w:rsidR="002F1DEC" w:rsidRDefault="002F1DEC" w:rsidP="0006380D">
            <w:pPr>
              <w:pStyle w:val="Tablecell"/>
              <w:jc w:val="center"/>
            </w:pPr>
            <w:r w:rsidRPr="00D52E4D">
              <w:t>Y</w:t>
            </w:r>
          </w:p>
        </w:tc>
        <w:tc>
          <w:tcPr>
            <w:tcW w:w="1530" w:type="dxa"/>
          </w:tcPr>
          <w:p w14:paraId="74854783" w14:textId="77777777" w:rsidR="002F1DEC" w:rsidRDefault="002F1DEC" w:rsidP="0006380D">
            <w:pPr>
              <w:pStyle w:val="Tablecell"/>
              <w:jc w:val="center"/>
            </w:pPr>
          </w:p>
        </w:tc>
        <w:tc>
          <w:tcPr>
            <w:tcW w:w="2295" w:type="dxa"/>
          </w:tcPr>
          <w:p w14:paraId="773DEA87" w14:textId="77777777" w:rsidR="002F1DEC" w:rsidRDefault="002F1DEC" w:rsidP="0006380D">
            <w:pPr>
              <w:pStyle w:val="Tablecell"/>
            </w:pPr>
          </w:p>
        </w:tc>
        <w:tc>
          <w:tcPr>
            <w:tcW w:w="1840" w:type="dxa"/>
          </w:tcPr>
          <w:p w14:paraId="38155F88" w14:textId="24C0104C" w:rsidR="002F1DEC" w:rsidRDefault="002F1DEC" w:rsidP="0006380D">
            <w:pPr>
              <w:pStyle w:val="Tablecell"/>
            </w:pPr>
          </w:p>
        </w:tc>
      </w:tr>
      <w:tr w:rsidR="002F1DEC" w14:paraId="26816D07" w14:textId="77777777" w:rsidTr="0018583D">
        <w:tc>
          <w:tcPr>
            <w:tcW w:w="1610" w:type="dxa"/>
          </w:tcPr>
          <w:p w14:paraId="588E675B" w14:textId="68A9113B" w:rsidR="002F1DEC" w:rsidRDefault="002F1DEC" w:rsidP="0006380D">
            <w:pPr>
              <w:pStyle w:val="Tablecell"/>
            </w:pPr>
            <w:r>
              <w:t>R48</w:t>
            </w:r>
          </w:p>
        </w:tc>
        <w:tc>
          <w:tcPr>
            <w:tcW w:w="905" w:type="dxa"/>
          </w:tcPr>
          <w:p w14:paraId="6A1FF229" w14:textId="00829DF9" w:rsidR="002F1DEC" w:rsidRDefault="002F1DEC" w:rsidP="0006380D">
            <w:pPr>
              <w:pStyle w:val="Tablecell"/>
              <w:jc w:val="center"/>
            </w:pPr>
            <w:r w:rsidRPr="00D873A5">
              <w:t>S</w:t>
            </w:r>
          </w:p>
        </w:tc>
        <w:tc>
          <w:tcPr>
            <w:tcW w:w="1170" w:type="dxa"/>
          </w:tcPr>
          <w:p w14:paraId="669A0282" w14:textId="60C79F04" w:rsidR="002F1DEC" w:rsidRDefault="002F1DEC" w:rsidP="0006380D">
            <w:pPr>
              <w:pStyle w:val="Tablecell"/>
              <w:jc w:val="center"/>
            </w:pPr>
            <w:r w:rsidRPr="00D52E4D">
              <w:t>Y</w:t>
            </w:r>
          </w:p>
        </w:tc>
        <w:tc>
          <w:tcPr>
            <w:tcW w:w="1530" w:type="dxa"/>
          </w:tcPr>
          <w:p w14:paraId="3D5F197B" w14:textId="77777777" w:rsidR="002F1DEC" w:rsidRDefault="002F1DEC" w:rsidP="0006380D">
            <w:pPr>
              <w:pStyle w:val="Tablecell"/>
              <w:jc w:val="center"/>
            </w:pPr>
          </w:p>
        </w:tc>
        <w:tc>
          <w:tcPr>
            <w:tcW w:w="2295" w:type="dxa"/>
          </w:tcPr>
          <w:p w14:paraId="511B421E" w14:textId="77777777" w:rsidR="002F1DEC" w:rsidRDefault="002F1DEC" w:rsidP="0006380D">
            <w:pPr>
              <w:pStyle w:val="Tablecell"/>
            </w:pPr>
          </w:p>
        </w:tc>
        <w:tc>
          <w:tcPr>
            <w:tcW w:w="1840" w:type="dxa"/>
          </w:tcPr>
          <w:p w14:paraId="04615EE0" w14:textId="1D5B42B8" w:rsidR="002F1DEC" w:rsidRDefault="002F1DEC" w:rsidP="0006380D">
            <w:pPr>
              <w:pStyle w:val="Tablecell"/>
            </w:pPr>
          </w:p>
        </w:tc>
      </w:tr>
      <w:tr w:rsidR="002F1DEC" w14:paraId="3AEE1A30" w14:textId="77777777" w:rsidTr="0018583D">
        <w:tc>
          <w:tcPr>
            <w:tcW w:w="1610" w:type="dxa"/>
          </w:tcPr>
          <w:p w14:paraId="1B88A4F6" w14:textId="2AF4BD25" w:rsidR="002F1DEC" w:rsidRDefault="002F1DEC" w:rsidP="0006380D">
            <w:pPr>
              <w:pStyle w:val="Tablecell"/>
            </w:pPr>
            <w:r>
              <w:t>R49</w:t>
            </w:r>
          </w:p>
        </w:tc>
        <w:tc>
          <w:tcPr>
            <w:tcW w:w="905" w:type="dxa"/>
          </w:tcPr>
          <w:p w14:paraId="642D230B" w14:textId="2DF2F99A" w:rsidR="002F1DEC" w:rsidRDefault="002F1DEC" w:rsidP="0006380D">
            <w:pPr>
              <w:pStyle w:val="Tablecell"/>
              <w:jc w:val="center"/>
            </w:pPr>
            <w:r w:rsidRPr="00D873A5">
              <w:t>S</w:t>
            </w:r>
          </w:p>
        </w:tc>
        <w:tc>
          <w:tcPr>
            <w:tcW w:w="1170" w:type="dxa"/>
          </w:tcPr>
          <w:p w14:paraId="32A6473F" w14:textId="2A34FB25" w:rsidR="002F1DEC" w:rsidRDefault="002F1DEC" w:rsidP="0006380D">
            <w:pPr>
              <w:pStyle w:val="Tablecell"/>
              <w:jc w:val="center"/>
            </w:pPr>
            <w:r>
              <w:t>N</w:t>
            </w:r>
          </w:p>
        </w:tc>
        <w:tc>
          <w:tcPr>
            <w:tcW w:w="1530" w:type="dxa"/>
          </w:tcPr>
          <w:p w14:paraId="30080518" w14:textId="77777777" w:rsidR="002F1DEC" w:rsidRDefault="002F1DEC" w:rsidP="0006380D">
            <w:pPr>
              <w:pStyle w:val="Tablecell"/>
              <w:jc w:val="center"/>
            </w:pPr>
          </w:p>
        </w:tc>
        <w:tc>
          <w:tcPr>
            <w:tcW w:w="2295" w:type="dxa"/>
          </w:tcPr>
          <w:p w14:paraId="107E84A3" w14:textId="77777777" w:rsidR="002F1DEC" w:rsidRDefault="002F1DEC" w:rsidP="0006380D">
            <w:pPr>
              <w:pStyle w:val="Tablecell"/>
            </w:pPr>
          </w:p>
        </w:tc>
        <w:tc>
          <w:tcPr>
            <w:tcW w:w="1840" w:type="dxa"/>
          </w:tcPr>
          <w:p w14:paraId="3EB82EF4" w14:textId="1DC4585C" w:rsidR="002F1DEC" w:rsidRDefault="002F1DEC" w:rsidP="0006380D">
            <w:pPr>
              <w:pStyle w:val="Tablecell"/>
            </w:pPr>
            <w:r>
              <w:t>Does not indicate success</w:t>
            </w:r>
          </w:p>
        </w:tc>
      </w:tr>
      <w:tr w:rsidR="002F1DEC" w14:paraId="77D6A968" w14:textId="77777777" w:rsidTr="0018583D">
        <w:tc>
          <w:tcPr>
            <w:tcW w:w="1610" w:type="dxa"/>
          </w:tcPr>
          <w:p w14:paraId="48E7A313" w14:textId="535B789D" w:rsidR="002F1DEC" w:rsidRDefault="002F1DEC" w:rsidP="001419B5">
            <w:pPr>
              <w:pStyle w:val="Tablecell"/>
            </w:pPr>
            <w:r>
              <w:t>R50</w:t>
            </w:r>
          </w:p>
        </w:tc>
        <w:tc>
          <w:tcPr>
            <w:tcW w:w="905" w:type="dxa"/>
          </w:tcPr>
          <w:p w14:paraId="7967E5D8" w14:textId="5508007B" w:rsidR="002F1DEC" w:rsidRDefault="002F1DEC" w:rsidP="001419B5">
            <w:pPr>
              <w:pStyle w:val="Tablecell"/>
              <w:jc w:val="center"/>
            </w:pPr>
            <w:r w:rsidRPr="00113261">
              <w:t>S</w:t>
            </w:r>
          </w:p>
        </w:tc>
        <w:tc>
          <w:tcPr>
            <w:tcW w:w="1170" w:type="dxa"/>
          </w:tcPr>
          <w:p w14:paraId="21E9766C" w14:textId="7A62BD24" w:rsidR="002F1DEC" w:rsidRDefault="002F1DEC" w:rsidP="001419B5">
            <w:pPr>
              <w:pStyle w:val="Tablecell"/>
              <w:jc w:val="center"/>
            </w:pPr>
            <w:r w:rsidRPr="003005E4">
              <w:t>Y</w:t>
            </w:r>
          </w:p>
        </w:tc>
        <w:tc>
          <w:tcPr>
            <w:tcW w:w="1530" w:type="dxa"/>
          </w:tcPr>
          <w:p w14:paraId="1470D6E4" w14:textId="77777777" w:rsidR="002F1DEC" w:rsidRDefault="002F1DEC" w:rsidP="001419B5">
            <w:pPr>
              <w:pStyle w:val="Tablecell"/>
              <w:jc w:val="center"/>
            </w:pPr>
          </w:p>
        </w:tc>
        <w:tc>
          <w:tcPr>
            <w:tcW w:w="2295" w:type="dxa"/>
          </w:tcPr>
          <w:p w14:paraId="50C90080" w14:textId="77777777" w:rsidR="002F1DEC" w:rsidRDefault="002F1DEC" w:rsidP="001419B5">
            <w:pPr>
              <w:pStyle w:val="Tablecell"/>
            </w:pPr>
          </w:p>
        </w:tc>
        <w:tc>
          <w:tcPr>
            <w:tcW w:w="1840" w:type="dxa"/>
          </w:tcPr>
          <w:p w14:paraId="47F0B182" w14:textId="60B31211" w:rsidR="002F1DEC" w:rsidRDefault="002F1DEC" w:rsidP="001419B5">
            <w:pPr>
              <w:pStyle w:val="Tablecell"/>
            </w:pPr>
          </w:p>
        </w:tc>
      </w:tr>
      <w:tr w:rsidR="002F1DEC" w14:paraId="583DBC01" w14:textId="77777777" w:rsidTr="0018583D">
        <w:tc>
          <w:tcPr>
            <w:tcW w:w="1610" w:type="dxa"/>
          </w:tcPr>
          <w:p w14:paraId="3B54B87C" w14:textId="3B760AAD" w:rsidR="002F1DEC" w:rsidRDefault="002F1DEC" w:rsidP="001419B5">
            <w:pPr>
              <w:pStyle w:val="Tablecell"/>
            </w:pPr>
            <w:r>
              <w:t>R51</w:t>
            </w:r>
          </w:p>
        </w:tc>
        <w:tc>
          <w:tcPr>
            <w:tcW w:w="905" w:type="dxa"/>
          </w:tcPr>
          <w:p w14:paraId="3C3645D6" w14:textId="2F07618D" w:rsidR="002F1DEC" w:rsidRDefault="002F1DEC" w:rsidP="001419B5">
            <w:pPr>
              <w:pStyle w:val="Tablecell"/>
              <w:jc w:val="center"/>
            </w:pPr>
            <w:r w:rsidRPr="00113261">
              <w:t>S</w:t>
            </w:r>
          </w:p>
        </w:tc>
        <w:tc>
          <w:tcPr>
            <w:tcW w:w="1170" w:type="dxa"/>
          </w:tcPr>
          <w:p w14:paraId="092205F3" w14:textId="38FF1480" w:rsidR="002F1DEC" w:rsidRDefault="002F1DEC" w:rsidP="001419B5">
            <w:pPr>
              <w:pStyle w:val="Tablecell"/>
              <w:jc w:val="center"/>
            </w:pPr>
            <w:r w:rsidRPr="003005E4">
              <w:t>Y</w:t>
            </w:r>
          </w:p>
        </w:tc>
        <w:tc>
          <w:tcPr>
            <w:tcW w:w="1530" w:type="dxa"/>
          </w:tcPr>
          <w:p w14:paraId="794B01A2" w14:textId="77777777" w:rsidR="002F1DEC" w:rsidRDefault="002F1DEC" w:rsidP="001419B5">
            <w:pPr>
              <w:pStyle w:val="Tablecell"/>
              <w:jc w:val="center"/>
            </w:pPr>
          </w:p>
        </w:tc>
        <w:tc>
          <w:tcPr>
            <w:tcW w:w="2295" w:type="dxa"/>
          </w:tcPr>
          <w:p w14:paraId="084AF3F7" w14:textId="77777777" w:rsidR="002F1DEC" w:rsidRDefault="002F1DEC" w:rsidP="001419B5">
            <w:pPr>
              <w:pStyle w:val="Tablecell"/>
            </w:pPr>
          </w:p>
        </w:tc>
        <w:tc>
          <w:tcPr>
            <w:tcW w:w="1840" w:type="dxa"/>
          </w:tcPr>
          <w:p w14:paraId="4D8A9332" w14:textId="4A24FEAC" w:rsidR="002F1DEC" w:rsidRDefault="002F1DEC" w:rsidP="001419B5">
            <w:pPr>
              <w:pStyle w:val="Tablecell"/>
            </w:pPr>
          </w:p>
        </w:tc>
      </w:tr>
      <w:tr w:rsidR="002F1DEC" w14:paraId="452E1C33" w14:textId="77777777" w:rsidTr="0018583D">
        <w:tc>
          <w:tcPr>
            <w:tcW w:w="1610" w:type="dxa"/>
          </w:tcPr>
          <w:p w14:paraId="234442C9" w14:textId="5B84EC21" w:rsidR="002F1DEC" w:rsidRDefault="002F1DEC" w:rsidP="001419B5">
            <w:pPr>
              <w:pStyle w:val="Tablecell"/>
            </w:pPr>
            <w:r>
              <w:t>R52</w:t>
            </w:r>
          </w:p>
        </w:tc>
        <w:tc>
          <w:tcPr>
            <w:tcW w:w="905" w:type="dxa"/>
          </w:tcPr>
          <w:p w14:paraId="0CC2ECB8" w14:textId="49362328" w:rsidR="002F1DEC" w:rsidRDefault="002F1DEC" w:rsidP="001419B5">
            <w:pPr>
              <w:pStyle w:val="Tablecell"/>
              <w:jc w:val="center"/>
            </w:pPr>
            <w:r w:rsidRPr="00113261">
              <w:t>S</w:t>
            </w:r>
          </w:p>
        </w:tc>
        <w:tc>
          <w:tcPr>
            <w:tcW w:w="1170" w:type="dxa"/>
          </w:tcPr>
          <w:p w14:paraId="2CFFFE33" w14:textId="2CC2473F" w:rsidR="002F1DEC" w:rsidRDefault="002F1DEC" w:rsidP="001419B5">
            <w:pPr>
              <w:pStyle w:val="Tablecell"/>
              <w:jc w:val="center"/>
            </w:pPr>
            <w:r w:rsidRPr="003005E4">
              <w:t>Y</w:t>
            </w:r>
          </w:p>
        </w:tc>
        <w:tc>
          <w:tcPr>
            <w:tcW w:w="1530" w:type="dxa"/>
          </w:tcPr>
          <w:p w14:paraId="73C7BC92" w14:textId="77777777" w:rsidR="002F1DEC" w:rsidRDefault="002F1DEC" w:rsidP="001419B5">
            <w:pPr>
              <w:pStyle w:val="Tablecell"/>
              <w:jc w:val="center"/>
            </w:pPr>
          </w:p>
        </w:tc>
        <w:tc>
          <w:tcPr>
            <w:tcW w:w="2295" w:type="dxa"/>
          </w:tcPr>
          <w:p w14:paraId="01AAF326" w14:textId="77777777" w:rsidR="002F1DEC" w:rsidRDefault="002F1DEC" w:rsidP="001419B5">
            <w:pPr>
              <w:pStyle w:val="Tablecell"/>
            </w:pPr>
          </w:p>
        </w:tc>
        <w:tc>
          <w:tcPr>
            <w:tcW w:w="1840" w:type="dxa"/>
          </w:tcPr>
          <w:p w14:paraId="509A2945" w14:textId="3E7DF84A" w:rsidR="002F1DEC" w:rsidRDefault="002F1DEC" w:rsidP="001419B5">
            <w:pPr>
              <w:pStyle w:val="Tablecell"/>
            </w:pPr>
          </w:p>
        </w:tc>
      </w:tr>
      <w:tr w:rsidR="002F1DEC" w14:paraId="5FD540CF" w14:textId="77777777" w:rsidTr="0018583D">
        <w:tc>
          <w:tcPr>
            <w:tcW w:w="1610" w:type="dxa"/>
          </w:tcPr>
          <w:p w14:paraId="428EEB70" w14:textId="14DE6886" w:rsidR="002F1DEC" w:rsidRDefault="002F1DEC" w:rsidP="001419B5">
            <w:pPr>
              <w:pStyle w:val="Tablecell"/>
            </w:pPr>
            <w:r>
              <w:t>R53</w:t>
            </w:r>
          </w:p>
        </w:tc>
        <w:tc>
          <w:tcPr>
            <w:tcW w:w="905" w:type="dxa"/>
          </w:tcPr>
          <w:p w14:paraId="7FEAF83B" w14:textId="3CEF9391" w:rsidR="002F1DEC" w:rsidRDefault="002F1DEC" w:rsidP="001419B5">
            <w:pPr>
              <w:pStyle w:val="Tablecell"/>
              <w:jc w:val="center"/>
            </w:pPr>
            <w:r w:rsidRPr="00113261">
              <w:t>S</w:t>
            </w:r>
          </w:p>
        </w:tc>
        <w:tc>
          <w:tcPr>
            <w:tcW w:w="1170" w:type="dxa"/>
          </w:tcPr>
          <w:p w14:paraId="7441F9C0" w14:textId="34340013" w:rsidR="002F1DEC" w:rsidRDefault="002F1DEC" w:rsidP="001419B5">
            <w:pPr>
              <w:pStyle w:val="Tablecell"/>
              <w:jc w:val="center"/>
            </w:pPr>
            <w:r w:rsidRPr="003005E4">
              <w:t>Y</w:t>
            </w:r>
          </w:p>
        </w:tc>
        <w:tc>
          <w:tcPr>
            <w:tcW w:w="1530" w:type="dxa"/>
          </w:tcPr>
          <w:p w14:paraId="22172094" w14:textId="77777777" w:rsidR="002F1DEC" w:rsidRDefault="002F1DEC" w:rsidP="001419B5">
            <w:pPr>
              <w:pStyle w:val="Tablecell"/>
              <w:jc w:val="center"/>
            </w:pPr>
          </w:p>
        </w:tc>
        <w:tc>
          <w:tcPr>
            <w:tcW w:w="2295" w:type="dxa"/>
          </w:tcPr>
          <w:p w14:paraId="7A5EDA9E" w14:textId="77777777" w:rsidR="002F1DEC" w:rsidRDefault="002F1DEC" w:rsidP="001419B5">
            <w:pPr>
              <w:pStyle w:val="Tablecell"/>
            </w:pPr>
          </w:p>
        </w:tc>
        <w:tc>
          <w:tcPr>
            <w:tcW w:w="1840" w:type="dxa"/>
          </w:tcPr>
          <w:p w14:paraId="6C49A1E8" w14:textId="163E9821" w:rsidR="002F1DEC" w:rsidRDefault="002F1DEC" w:rsidP="001419B5">
            <w:pPr>
              <w:pStyle w:val="Tablecell"/>
            </w:pPr>
          </w:p>
        </w:tc>
      </w:tr>
      <w:tr w:rsidR="002F1DEC" w14:paraId="3F8DB4EA" w14:textId="77777777" w:rsidTr="0018583D">
        <w:tc>
          <w:tcPr>
            <w:tcW w:w="1610" w:type="dxa"/>
          </w:tcPr>
          <w:p w14:paraId="3140F954" w14:textId="2AE6909A" w:rsidR="002F1DEC" w:rsidRDefault="002F1DEC" w:rsidP="001419B5">
            <w:pPr>
              <w:pStyle w:val="Tablecell"/>
            </w:pPr>
            <w:r>
              <w:t>R54</w:t>
            </w:r>
          </w:p>
        </w:tc>
        <w:tc>
          <w:tcPr>
            <w:tcW w:w="905" w:type="dxa"/>
          </w:tcPr>
          <w:p w14:paraId="24A9DF70" w14:textId="4DFCF9F1" w:rsidR="002F1DEC" w:rsidRDefault="002F1DEC" w:rsidP="001419B5">
            <w:pPr>
              <w:pStyle w:val="Tablecell"/>
              <w:jc w:val="center"/>
            </w:pPr>
            <w:r w:rsidRPr="00113261">
              <w:t>S</w:t>
            </w:r>
          </w:p>
        </w:tc>
        <w:tc>
          <w:tcPr>
            <w:tcW w:w="1170" w:type="dxa"/>
          </w:tcPr>
          <w:p w14:paraId="23ED8FF3" w14:textId="49F3979E" w:rsidR="002F1DEC" w:rsidRDefault="002F1DEC" w:rsidP="001419B5">
            <w:pPr>
              <w:pStyle w:val="Tablecell"/>
              <w:jc w:val="center"/>
            </w:pPr>
            <w:r w:rsidRPr="003005E4">
              <w:t>Y</w:t>
            </w:r>
          </w:p>
        </w:tc>
        <w:tc>
          <w:tcPr>
            <w:tcW w:w="1530" w:type="dxa"/>
          </w:tcPr>
          <w:p w14:paraId="6BB822F5" w14:textId="77777777" w:rsidR="002F1DEC" w:rsidRDefault="002F1DEC" w:rsidP="001419B5">
            <w:pPr>
              <w:pStyle w:val="Tablecell"/>
              <w:jc w:val="center"/>
            </w:pPr>
          </w:p>
        </w:tc>
        <w:tc>
          <w:tcPr>
            <w:tcW w:w="2295" w:type="dxa"/>
          </w:tcPr>
          <w:p w14:paraId="27990AD6" w14:textId="77777777" w:rsidR="002F1DEC" w:rsidRDefault="002F1DEC" w:rsidP="001419B5">
            <w:pPr>
              <w:pStyle w:val="Tablecell"/>
            </w:pPr>
          </w:p>
        </w:tc>
        <w:tc>
          <w:tcPr>
            <w:tcW w:w="1840" w:type="dxa"/>
          </w:tcPr>
          <w:p w14:paraId="12220E5D" w14:textId="23F5CBD2" w:rsidR="002F1DEC" w:rsidRDefault="002F1DEC" w:rsidP="001419B5">
            <w:pPr>
              <w:pStyle w:val="Tablecell"/>
            </w:pPr>
          </w:p>
        </w:tc>
      </w:tr>
      <w:tr w:rsidR="002F1DEC" w14:paraId="222897FE" w14:textId="77777777" w:rsidTr="0018583D">
        <w:tc>
          <w:tcPr>
            <w:tcW w:w="1610" w:type="dxa"/>
          </w:tcPr>
          <w:p w14:paraId="2B24FDCB" w14:textId="707CD385" w:rsidR="002F1DEC" w:rsidRDefault="002F1DEC" w:rsidP="001419B5">
            <w:pPr>
              <w:pStyle w:val="Tablecell"/>
            </w:pPr>
            <w:r>
              <w:t>R55</w:t>
            </w:r>
          </w:p>
        </w:tc>
        <w:tc>
          <w:tcPr>
            <w:tcW w:w="905" w:type="dxa"/>
          </w:tcPr>
          <w:p w14:paraId="45291F86" w14:textId="7D0D6B56" w:rsidR="002F1DEC" w:rsidRDefault="002F1DEC" w:rsidP="001419B5">
            <w:pPr>
              <w:pStyle w:val="Tablecell"/>
              <w:jc w:val="center"/>
            </w:pPr>
            <w:r w:rsidRPr="00113261">
              <w:t>S</w:t>
            </w:r>
          </w:p>
        </w:tc>
        <w:tc>
          <w:tcPr>
            <w:tcW w:w="1170" w:type="dxa"/>
          </w:tcPr>
          <w:p w14:paraId="55AB3C28" w14:textId="210C6383" w:rsidR="002F1DEC" w:rsidRDefault="002F1DEC" w:rsidP="001419B5">
            <w:pPr>
              <w:pStyle w:val="Tablecell"/>
              <w:jc w:val="center"/>
            </w:pPr>
            <w:r w:rsidRPr="003005E4">
              <w:t>Y</w:t>
            </w:r>
          </w:p>
        </w:tc>
        <w:tc>
          <w:tcPr>
            <w:tcW w:w="1530" w:type="dxa"/>
          </w:tcPr>
          <w:p w14:paraId="252FBAA0" w14:textId="77777777" w:rsidR="002F1DEC" w:rsidRDefault="002F1DEC" w:rsidP="001419B5">
            <w:pPr>
              <w:pStyle w:val="Tablecell"/>
              <w:jc w:val="center"/>
            </w:pPr>
          </w:p>
        </w:tc>
        <w:tc>
          <w:tcPr>
            <w:tcW w:w="2295" w:type="dxa"/>
          </w:tcPr>
          <w:p w14:paraId="2C2C9DF8" w14:textId="77777777" w:rsidR="002F1DEC" w:rsidRDefault="002F1DEC" w:rsidP="001419B5">
            <w:pPr>
              <w:pStyle w:val="Tablecell"/>
            </w:pPr>
          </w:p>
        </w:tc>
        <w:tc>
          <w:tcPr>
            <w:tcW w:w="1840" w:type="dxa"/>
          </w:tcPr>
          <w:p w14:paraId="33175BC6" w14:textId="35417B86" w:rsidR="002F1DEC" w:rsidRDefault="002F1DEC" w:rsidP="001419B5">
            <w:pPr>
              <w:pStyle w:val="Tablecell"/>
            </w:pPr>
          </w:p>
        </w:tc>
      </w:tr>
      <w:tr w:rsidR="002F1DEC" w14:paraId="7DB1BCE9" w14:textId="77777777" w:rsidTr="0018583D">
        <w:tc>
          <w:tcPr>
            <w:tcW w:w="1610" w:type="dxa"/>
          </w:tcPr>
          <w:p w14:paraId="0C499DFC" w14:textId="48F7E9A1" w:rsidR="002F1DEC" w:rsidRDefault="002F1DEC" w:rsidP="001419B5">
            <w:pPr>
              <w:pStyle w:val="Tablecell"/>
            </w:pPr>
            <w:r>
              <w:t>R56</w:t>
            </w:r>
          </w:p>
        </w:tc>
        <w:tc>
          <w:tcPr>
            <w:tcW w:w="905" w:type="dxa"/>
          </w:tcPr>
          <w:p w14:paraId="7F3E9539" w14:textId="06DBCBD0" w:rsidR="002F1DEC" w:rsidRDefault="002F1DEC" w:rsidP="001419B5">
            <w:pPr>
              <w:pStyle w:val="Tablecell"/>
              <w:jc w:val="center"/>
            </w:pPr>
            <w:r w:rsidRPr="00113261">
              <w:t>S</w:t>
            </w:r>
          </w:p>
        </w:tc>
        <w:tc>
          <w:tcPr>
            <w:tcW w:w="1170" w:type="dxa"/>
          </w:tcPr>
          <w:p w14:paraId="1EEFB341" w14:textId="73526DA1" w:rsidR="002F1DEC" w:rsidRDefault="002F1DEC" w:rsidP="001419B5">
            <w:pPr>
              <w:pStyle w:val="Tablecell"/>
              <w:jc w:val="center"/>
            </w:pPr>
            <w:r w:rsidRPr="003005E4">
              <w:t>Y</w:t>
            </w:r>
          </w:p>
        </w:tc>
        <w:tc>
          <w:tcPr>
            <w:tcW w:w="1530" w:type="dxa"/>
          </w:tcPr>
          <w:p w14:paraId="6CBC8EB7" w14:textId="77777777" w:rsidR="002F1DEC" w:rsidRDefault="002F1DEC" w:rsidP="001419B5">
            <w:pPr>
              <w:pStyle w:val="Tablecell"/>
              <w:jc w:val="center"/>
            </w:pPr>
          </w:p>
        </w:tc>
        <w:tc>
          <w:tcPr>
            <w:tcW w:w="2295" w:type="dxa"/>
          </w:tcPr>
          <w:p w14:paraId="2A08E6A5" w14:textId="77777777" w:rsidR="002F1DEC" w:rsidRDefault="002F1DEC" w:rsidP="001419B5">
            <w:pPr>
              <w:pStyle w:val="Tablecell"/>
            </w:pPr>
          </w:p>
        </w:tc>
        <w:tc>
          <w:tcPr>
            <w:tcW w:w="1840" w:type="dxa"/>
          </w:tcPr>
          <w:p w14:paraId="18BBF4F9" w14:textId="46B50836" w:rsidR="002F1DEC" w:rsidRDefault="002F1DEC" w:rsidP="001419B5">
            <w:pPr>
              <w:pStyle w:val="Tablecell"/>
            </w:pPr>
          </w:p>
        </w:tc>
      </w:tr>
      <w:tr w:rsidR="002F1DEC" w14:paraId="3B892FFA" w14:textId="77777777" w:rsidTr="0018583D">
        <w:tc>
          <w:tcPr>
            <w:tcW w:w="1610" w:type="dxa"/>
          </w:tcPr>
          <w:p w14:paraId="50353F4D" w14:textId="1D68AA03" w:rsidR="002F1DEC" w:rsidRDefault="002F1DEC" w:rsidP="0077456A">
            <w:pPr>
              <w:pStyle w:val="Tablecell"/>
            </w:pPr>
            <w:r>
              <w:t>O5</w:t>
            </w:r>
          </w:p>
        </w:tc>
        <w:tc>
          <w:tcPr>
            <w:tcW w:w="905" w:type="dxa"/>
          </w:tcPr>
          <w:p w14:paraId="25CA45B1" w14:textId="3926B0EC" w:rsidR="002F1DEC" w:rsidRDefault="002F1DEC" w:rsidP="0077456A">
            <w:pPr>
              <w:pStyle w:val="Tablecell"/>
              <w:jc w:val="center"/>
            </w:pPr>
            <w:r w:rsidRPr="00113261">
              <w:t>S</w:t>
            </w:r>
          </w:p>
        </w:tc>
        <w:tc>
          <w:tcPr>
            <w:tcW w:w="1170" w:type="dxa"/>
          </w:tcPr>
          <w:p w14:paraId="5BE04D2C" w14:textId="2F3C56AB" w:rsidR="002F1DEC" w:rsidRDefault="002F1DEC" w:rsidP="0077456A">
            <w:pPr>
              <w:pStyle w:val="Tablecell"/>
              <w:jc w:val="center"/>
            </w:pPr>
            <w:r>
              <w:t>N</w:t>
            </w:r>
          </w:p>
        </w:tc>
        <w:tc>
          <w:tcPr>
            <w:tcW w:w="1530" w:type="dxa"/>
          </w:tcPr>
          <w:p w14:paraId="46FD81D4" w14:textId="77777777" w:rsidR="002F1DEC" w:rsidRDefault="002F1DEC" w:rsidP="0077456A">
            <w:pPr>
              <w:pStyle w:val="Tablecell"/>
              <w:jc w:val="center"/>
            </w:pPr>
          </w:p>
        </w:tc>
        <w:tc>
          <w:tcPr>
            <w:tcW w:w="2295" w:type="dxa"/>
          </w:tcPr>
          <w:p w14:paraId="3706777F" w14:textId="77777777" w:rsidR="002F1DEC" w:rsidRDefault="002F1DEC" w:rsidP="0077456A">
            <w:pPr>
              <w:pStyle w:val="Tablecell"/>
            </w:pPr>
          </w:p>
        </w:tc>
        <w:tc>
          <w:tcPr>
            <w:tcW w:w="1840" w:type="dxa"/>
          </w:tcPr>
          <w:p w14:paraId="066A6AA0" w14:textId="3285186A" w:rsidR="002F1DEC" w:rsidRDefault="002F1DEC" w:rsidP="0077456A">
            <w:pPr>
              <w:pStyle w:val="Tablecell"/>
            </w:pPr>
          </w:p>
        </w:tc>
      </w:tr>
      <w:tr w:rsidR="002F1DEC" w14:paraId="0E98441C" w14:textId="77777777" w:rsidTr="0018583D">
        <w:tc>
          <w:tcPr>
            <w:tcW w:w="1610" w:type="dxa"/>
          </w:tcPr>
          <w:p w14:paraId="6350D308" w14:textId="672B9EBF" w:rsidR="002F1DEC" w:rsidRDefault="002F1DEC" w:rsidP="0077456A">
            <w:pPr>
              <w:pStyle w:val="Tablecell"/>
            </w:pPr>
            <w:r>
              <w:t>O6</w:t>
            </w:r>
          </w:p>
        </w:tc>
        <w:tc>
          <w:tcPr>
            <w:tcW w:w="905" w:type="dxa"/>
          </w:tcPr>
          <w:p w14:paraId="2EBCB40C" w14:textId="1C5E16B8" w:rsidR="002F1DEC" w:rsidRDefault="002F1DEC" w:rsidP="0077456A">
            <w:pPr>
              <w:pStyle w:val="Tablecell"/>
              <w:jc w:val="center"/>
            </w:pPr>
            <w:r w:rsidRPr="00113261">
              <w:t>S</w:t>
            </w:r>
          </w:p>
        </w:tc>
        <w:tc>
          <w:tcPr>
            <w:tcW w:w="1170" w:type="dxa"/>
          </w:tcPr>
          <w:p w14:paraId="1853F78B" w14:textId="68B1FD9C" w:rsidR="002F1DEC" w:rsidRDefault="002F1DEC" w:rsidP="0077456A">
            <w:pPr>
              <w:pStyle w:val="Tablecell"/>
              <w:jc w:val="center"/>
            </w:pPr>
            <w:r>
              <w:t>N</w:t>
            </w:r>
          </w:p>
        </w:tc>
        <w:tc>
          <w:tcPr>
            <w:tcW w:w="1530" w:type="dxa"/>
          </w:tcPr>
          <w:p w14:paraId="684C5866" w14:textId="77777777" w:rsidR="002F1DEC" w:rsidRDefault="002F1DEC" w:rsidP="0077456A">
            <w:pPr>
              <w:pStyle w:val="Tablecell"/>
              <w:jc w:val="center"/>
            </w:pPr>
          </w:p>
        </w:tc>
        <w:tc>
          <w:tcPr>
            <w:tcW w:w="2295" w:type="dxa"/>
          </w:tcPr>
          <w:p w14:paraId="70BFFB28" w14:textId="77777777" w:rsidR="002F1DEC" w:rsidRDefault="002F1DEC" w:rsidP="0077456A">
            <w:pPr>
              <w:pStyle w:val="Tablecell"/>
            </w:pPr>
          </w:p>
        </w:tc>
        <w:tc>
          <w:tcPr>
            <w:tcW w:w="1840" w:type="dxa"/>
          </w:tcPr>
          <w:p w14:paraId="53E83724" w14:textId="0E230693" w:rsidR="002F1DEC" w:rsidRDefault="002F1DEC" w:rsidP="0077456A">
            <w:pPr>
              <w:pStyle w:val="Tablecell"/>
            </w:pPr>
            <w:r>
              <w:t>Discuss if we should test this one</w:t>
            </w:r>
          </w:p>
        </w:tc>
      </w:tr>
      <w:tr w:rsidR="002F1DEC" w14:paraId="0811DA97" w14:textId="77777777" w:rsidTr="0018583D">
        <w:tc>
          <w:tcPr>
            <w:tcW w:w="1610" w:type="dxa"/>
          </w:tcPr>
          <w:p w14:paraId="0C84A952" w14:textId="3A402BB1" w:rsidR="002F1DEC" w:rsidRDefault="002F1DEC" w:rsidP="002C07DE">
            <w:pPr>
              <w:pStyle w:val="Tablecell"/>
            </w:pPr>
            <w:r>
              <w:t>R57</w:t>
            </w:r>
          </w:p>
        </w:tc>
        <w:tc>
          <w:tcPr>
            <w:tcW w:w="905" w:type="dxa"/>
          </w:tcPr>
          <w:p w14:paraId="58605FDE" w14:textId="25CF2714" w:rsidR="002F1DEC" w:rsidRDefault="002F1DEC" w:rsidP="002C07DE">
            <w:pPr>
              <w:pStyle w:val="Tablecell"/>
              <w:jc w:val="center"/>
            </w:pPr>
            <w:r>
              <w:t>S</w:t>
            </w:r>
          </w:p>
        </w:tc>
        <w:tc>
          <w:tcPr>
            <w:tcW w:w="1170" w:type="dxa"/>
          </w:tcPr>
          <w:p w14:paraId="044AAC05" w14:textId="5A465FAA" w:rsidR="002F1DEC" w:rsidRDefault="002F1DEC" w:rsidP="002C07DE">
            <w:pPr>
              <w:pStyle w:val="Tablecell"/>
              <w:jc w:val="center"/>
            </w:pPr>
            <w:r>
              <w:t>N</w:t>
            </w:r>
          </w:p>
        </w:tc>
        <w:tc>
          <w:tcPr>
            <w:tcW w:w="1530" w:type="dxa"/>
          </w:tcPr>
          <w:p w14:paraId="3FB5E7E0" w14:textId="77777777" w:rsidR="002F1DEC" w:rsidRDefault="002F1DEC" w:rsidP="002C07DE">
            <w:pPr>
              <w:pStyle w:val="Tablecell"/>
              <w:jc w:val="center"/>
            </w:pPr>
          </w:p>
        </w:tc>
        <w:tc>
          <w:tcPr>
            <w:tcW w:w="2295" w:type="dxa"/>
          </w:tcPr>
          <w:p w14:paraId="4B6C7001" w14:textId="77777777" w:rsidR="002F1DEC" w:rsidRDefault="002F1DEC" w:rsidP="002C07DE">
            <w:pPr>
              <w:pStyle w:val="Tablecell"/>
            </w:pPr>
          </w:p>
        </w:tc>
        <w:tc>
          <w:tcPr>
            <w:tcW w:w="1840" w:type="dxa"/>
          </w:tcPr>
          <w:p w14:paraId="408D4EB9" w14:textId="101331DC" w:rsidR="002F1DEC" w:rsidRDefault="002F1DEC" w:rsidP="002C07DE">
            <w:pPr>
              <w:pStyle w:val="Tablecell"/>
            </w:pPr>
            <w:r>
              <w:t>If O6 is testable this is too</w:t>
            </w:r>
          </w:p>
        </w:tc>
      </w:tr>
    </w:tbl>
    <w:p w14:paraId="7343DD23" w14:textId="319C372D" w:rsidR="009773A0" w:rsidRDefault="009773A0" w:rsidP="009773A0">
      <w:pPr>
        <w:pStyle w:val="Caption"/>
      </w:pPr>
      <w:bookmarkStart w:id="398" w:name="_Toc57893678"/>
      <w:bookmarkStart w:id="399" w:name="_Toc58502504"/>
      <w:bookmarkStart w:id="400" w:name="_Toc58925877"/>
      <w:r>
        <w:t xml:space="preserve">Table </w:t>
      </w:r>
      <w:r w:rsidR="00572FC7">
        <w:fldChar w:fldCharType="begin"/>
      </w:r>
      <w:r w:rsidR="00572FC7">
        <w:instrText xml:space="preserve"> SEQ Table \* ARABIC </w:instrText>
      </w:r>
      <w:r w:rsidR="00572FC7">
        <w:fldChar w:fldCharType="separate"/>
      </w:r>
      <w:r w:rsidR="00245068">
        <w:rPr>
          <w:noProof/>
        </w:rPr>
        <w:t>24</w:t>
      </w:r>
      <w:r w:rsidR="00572FC7">
        <w:rPr>
          <w:noProof/>
        </w:rPr>
        <w:fldChar w:fldCharType="end"/>
      </w:r>
      <w:r>
        <w:t xml:space="preserve"> – MEF 79 Requirements</w:t>
      </w:r>
      <w:r w:rsidR="00C67C41">
        <w:t xml:space="preserve"> for Create POQ</w:t>
      </w:r>
      <w:bookmarkEnd w:id="398"/>
      <w:bookmarkEnd w:id="399"/>
      <w:bookmarkEnd w:id="400"/>
      <w:r w:rsidR="00C67C41">
        <w:tab/>
      </w:r>
    </w:p>
    <w:p w14:paraId="1EBCF4C4" w14:textId="2CC87B6F" w:rsidR="00ED510E" w:rsidRDefault="00ED510E" w:rsidP="00ED510E">
      <w:pPr>
        <w:pStyle w:val="Heading3"/>
      </w:pPr>
      <w:bookmarkStart w:id="401" w:name="_Toc57894001"/>
      <w:bookmarkStart w:id="402" w:name="_Toc57894524"/>
      <w:bookmarkStart w:id="403" w:name="_Toc58502376"/>
      <w:bookmarkStart w:id="404" w:name="_Toc58925753"/>
      <w:r>
        <w:t>MEF 79.0.1 Requirements</w:t>
      </w:r>
      <w:bookmarkEnd w:id="401"/>
      <w:bookmarkEnd w:id="402"/>
      <w:bookmarkEnd w:id="403"/>
      <w:bookmarkEnd w:id="404"/>
    </w:p>
    <w:p w14:paraId="26C0455C" w14:textId="00D05440" w:rsidR="00ED510E" w:rsidRDefault="00ED510E" w:rsidP="00ED510E">
      <w:pPr>
        <w:pStyle w:val="Body"/>
      </w:pPr>
      <w:r w:rsidRPr="007F4954">
        <w:t>The requirements from MEF 79</w:t>
      </w:r>
      <w:r>
        <w:t>.0.1</w:t>
      </w:r>
      <w:r w:rsidRPr="007F4954">
        <w:t xml:space="preserve"> </w:t>
      </w:r>
      <w:r>
        <w:fldChar w:fldCharType="begin"/>
      </w:r>
      <w:r>
        <w:instrText xml:space="preserve"> REF _Ref55388766 \r \h </w:instrText>
      </w:r>
      <w:r>
        <w:fldChar w:fldCharType="separate"/>
      </w:r>
      <w:r w:rsidR="00245068">
        <w:t>[6]</w:t>
      </w:r>
      <w:r>
        <w:fldChar w:fldCharType="end"/>
      </w:r>
      <w:r>
        <w:t xml:space="preserve"> </w:t>
      </w:r>
      <w:r w:rsidRPr="007F4954">
        <w:t>are shown in</w:t>
      </w:r>
      <w:r>
        <w:t xml:space="preserve"> </w:t>
      </w:r>
      <w:r>
        <w:fldChar w:fldCharType="begin"/>
      </w:r>
      <w:r>
        <w:instrText xml:space="preserve"> REF _Ref55904646 \h </w:instrText>
      </w:r>
      <w:r>
        <w:fldChar w:fldCharType="separate"/>
      </w:r>
      <w:r w:rsidR="00245068">
        <w:t xml:space="preserve">Table </w:t>
      </w:r>
      <w:r w:rsidR="00245068">
        <w:rPr>
          <w:noProof/>
        </w:rPr>
        <w:t>25</w:t>
      </w:r>
      <w:r>
        <w:fldChar w:fldCharType="end"/>
      </w:r>
      <w:r w:rsidRPr="007F4954">
        <w:t>.</w:t>
      </w:r>
    </w:p>
    <w:p w14:paraId="3931AB0C" w14:textId="77777777" w:rsidR="00ED510E" w:rsidRDefault="00ED510E" w:rsidP="00ED510E">
      <w:pPr>
        <w:pStyle w:val="Body"/>
      </w:pPr>
    </w:p>
    <w:tbl>
      <w:tblPr>
        <w:tblStyle w:val="TableGrid"/>
        <w:tblW w:w="0" w:type="auto"/>
        <w:tblLook w:val="04A0" w:firstRow="1" w:lastRow="0" w:firstColumn="1" w:lastColumn="0" w:noHBand="0" w:noVBand="1"/>
      </w:tblPr>
      <w:tblGrid>
        <w:gridCol w:w="1628"/>
        <w:gridCol w:w="887"/>
        <w:gridCol w:w="1170"/>
        <w:gridCol w:w="1620"/>
        <w:gridCol w:w="2308"/>
        <w:gridCol w:w="1737"/>
      </w:tblGrid>
      <w:tr w:rsidR="002F1DEC" w14:paraId="0BFABFCB" w14:textId="77777777" w:rsidTr="0018583D">
        <w:trPr>
          <w:tblHeader/>
        </w:trPr>
        <w:tc>
          <w:tcPr>
            <w:tcW w:w="1628" w:type="dxa"/>
          </w:tcPr>
          <w:p w14:paraId="417BAFEB" w14:textId="77777777" w:rsidR="002F1DEC" w:rsidRDefault="002F1DEC" w:rsidP="002C07DE">
            <w:pPr>
              <w:pStyle w:val="Tableheading"/>
              <w:jc w:val="center"/>
            </w:pPr>
            <w:r>
              <w:lastRenderedPageBreak/>
              <w:t>Requirement</w:t>
            </w:r>
          </w:p>
        </w:tc>
        <w:tc>
          <w:tcPr>
            <w:tcW w:w="887" w:type="dxa"/>
          </w:tcPr>
          <w:p w14:paraId="4118ABEE" w14:textId="77777777" w:rsidR="002F1DEC" w:rsidRDefault="002F1DEC" w:rsidP="002C07DE">
            <w:pPr>
              <w:pStyle w:val="Tableheading"/>
              <w:jc w:val="center"/>
            </w:pPr>
            <w:r>
              <w:t>Entity</w:t>
            </w:r>
          </w:p>
        </w:tc>
        <w:tc>
          <w:tcPr>
            <w:tcW w:w="1170" w:type="dxa"/>
          </w:tcPr>
          <w:p w14:paraId="6A888FF7" w14:textId="049783E5" w:rsidR="002F1DEC" w:rsidRDefault="00A218EC" w:rsidP="002C07DE">
            <w:pPr>
              <w:pStyle w:val="Tableheading"/>
              <w:jc w:val="center"/>
            </w:pPr>
            <w:r>
              <w:t>Tested</w:t>
            </w:r>
          </w:p>
        </w:tc>
        <w:tc>
          <w:tcPr>
            <w:tcW w:w="1620" w:type="dxa"/>
          </w:tcPr>
          <w:p w14:paraId="1407F403" w14:textId="3E889487" w:rsidR="002F1DEC" w:rsidRDefault="00A218EC" w:rsidP="002C07DE">
            <w:pPr>
              <w:pStyle w:val="Tableheading"/>
              <w:jc w:val="center"/>
            </w:pPr>
            <w:r>
              <w:t xml:space="preserve">Test Case </w:t>
            </w:r>
          </w:p>
        </w:tc>
        <w:tc>
          <w:tcPr>
            <w:tcW w:w="2308" w:type="dxa"/>
          </w:tcPr>
          <w:p w14:paraId="19A41EF6" w14:textId="03F9CA8C" w:rsidR="002F1DEC" w:rsidRDefault="002F1DEC" w:rsidP="002C07DE">
            <w:pPr>
              <w:pStyle w:val="Tableheading"/>
              <w:jc w:val="center"/>
            </w:pPr>
            <w:r>
              <w:t>API</w:t>
            </w:r>
            <w:r w:rsidR="00A218EC">
              <w:t xml:space="preserve"> Version</w:t>
            </w:r>
          </w:p>
        </w:tc>
        <w:tc>
          <w:tcPr>
            <w:tcW w:w="1737" w:type="dxa"/>
          </w:tcPr>
          <w:p w14:paraId="1028E58B" w14:textId="2B69EC89" w:rsidR="002F1DEC" w:rsidRDefault="002F1DEC" w:rsidP="002C07DE">
            <w:pPr>
              <w:pStyle w:val="Tableheading"/>
              <w:jc w:val="center"/>
            </w:pPr>
            <w:r>
              <w:t>Comment</w:t>
            </w:r>
          </w:p>
        </w:tc>
      </w:tr>
      <w:tr w:rsidR="002F1DEC" w14:paraId="5356B69E" w14:textId="77777777" w:rsidTr="0018583D">
        <w:tc>
          <w:tcPr>
            <w:tcW w:w="1628" w:type="dxa"/>
          </w:tcPr>
          <w:p w14:paraId="2D9C8E5D" w14:textId="1F7D7E9D" w:rsidR="002F1DEC" w:rsidRDefault="002F1DEC" w:rsidP="002C07DE">
            <w:pPr>
              <w:pStyle w:val="Tablecell"/>
            </w:pPr>
            <w:r>
              <w:t>A1-R1</w:t>
            </w:r>
          </w:p>
        </w:tc>
        <w:tc>
          <w:tcPr>
            <w:tcW w:w="887" w:type="dxa"/>
          </w:tcPr>
          <w:p w14:paraId="6A0E416D" w14:textId="34B008C1" w:rsidR="002F1DEC" w:rsidRDefault="002F1DEC" w:rsidP="002C07DE">
            <w:pPr>
              <w:pStyle w:val="Tablecell"/>
              <w:jc w:val="center"/>
            </w:pPr>
            <w:r>
              <w:t>SB</w:t>
            </w:r>
          </w:p>
        </w:tc>
        <w:tc>
          <w:tcPr>
            <w:tcW w:w="1170" w:type="dxa"/>
          </w:tcPr>
          <w:p w14:paraId="3FF0E2EA" w14:textId="3A17553D" w:rsidR="002F1DEC" w:rsidRDefault="002F1DEC" w:rsidP="002C07DE">
            <w:pPr>
              <w:pStyle w:val="Tablecell"/>
              <w:jc w:val="center"/>
            </w:pPr>
            <w:r>
              <w:t>Y</w:t>
            </w:r>
          </w:p>
        </w:tc>
        <w:tc>
          <w:tcPr>
            <w:tcW w:w="1620" w:type="dxa"/>
          </w:tcPr>
          <w:p w14:paraId="173E0F90" w14:textId="77777777" w:rsidR="002F1DEC" w:rsidRDefault="002F1DEC" w:rsidP="002C07DE">
            <w:pPr>
              <w:pStyle w:val="Tablecell"/>
              <w:jc w:val="center"/>
            </w:pPr>
          </w:p>
        </w:tc>
        <w:tc>
          <w:tcPr>
            <w:tcW w:w="2308" w:type="dxa"/>
          </w:tcPr>
          <w:p w14:paraId="05E36A65" w14:textId="77777777" w:rsidR="002F1DEC" w:rsidRDefault="002F1DEC" w:rsidP="002C07DE">
            <w:pPr>
              <w:pStyle w:val="Tablecell"/>
            </w:pPr>
          </w:p>
        </w:tc>
        <w:tc>
          <w:tcPr>
            <w:tcW w:w="1737" w:type="dxa"/>
          </w:tcPr>
          <w:p w14:paraId="42E7D803" w14:textId="48447904" w:rsidR="002F1DEC" w:rsidRDefault="002F1DEC" w:rsidP="002C07DE">
            <w:pPr>
              <w:pStyle w:val="Tablecell"/>
            </w:pPr>
          </w:p>
        </w:tc>
      </w:tr>
      <w:tr w:rsidR="002F1DEC" w14:paraId="727845FC" w14:textId="77777777" w:rsidTr="0018583D">
        <w:tc>
          <w:tcPr>
            <w:tcW w:w="1628" w:type="dxa"/>
          </w:tcPr>
          <w:p w14:paraId="40A8A8D6" w14:textId="01F3A97B" w:rsidR="002F1DEC" w:rsidRDefault="002F1DEC" w:rsidP="002C07DE">
            <w:pPr>
              <w:pStyle w:val="Tablecell"/>
            </w:pPr>
            <w:r>
              <w:t>A1-R2</w:t>
            </w:r>
          </w:p>
        </w:tc>
        <w:tc>
          <w:tcPr>
            <w:tcW w:w="887" w:type="dxa"/>
          </w:tcPr>
          <w:p w14:paraId="2161E0A0" w14:textId="51FF47BC" w:rsidR="002F1DEC" w:rsidRDefault="002F1DEC" w:rsidP="002C07DE">
            <w:pPr>
              <w:pStyle w:val="Tablecell"/>
              <w:jc w:val="center"/>
            </w:pPr>
            <w:r>
              <w:t>SB</w:t>
            </w:r>
          </w:p>
        </w:tc>
        <w:tc>
          <w:tcPr>
            <w:tcW w:w="1170" w:type="dxa"/>
          </w:tcPr>
          <w:p w14:paraId="42F32D85" w14:textId="5402ABFF" w:rsidR="002F1DEC" w:rsidRDefault="002F1DEC" w:rsidP="002C07DE">
            <w:pPr>
              <w:pStyle w:val="Tablecell"/>
              <w:jc w:val="center"/>
            </w:pPr>
            <w:r>
              <w:t>Y</w:t>
            </w:r>
          </w:p>
        </w:tc>
        <w:tc>
          <w:tcPr>
            <w:tcW w:w="1620" w:type="dxa"/>
          </w:tcPr>
          <w:p w14:paraId="06262787" w14:textId="77777777" w:rsidR="002F1DEC" w:rsidRDefault="002F1DEC" w:rsidP="002C07DE">
            <w:pPr>
              <w:pStyle w:val="Tablecell"/>
              <w:jc w:val="center"/>
            </w:pPr>
          </w:p>
        </w:tc>
        <w:tc>
          <w:tcPr>
            <w:tcW w:w="2308" w:type="dxa"/>
          </w:tcPr>
          <w:p w14:paraId="300963B3" w14:textId="77777777" w:rsidR="002F1DEC" w:rsidRDefault="002F1DEC" w:rsidP="002C07DE">
            <w:pPr>
              <w:pStyle w:val="Tablecell"/>
            </w:pPr>
          </w:p>
        </w:tc>
        <w:tc>
          <w:tcPr>
            <w:tcW w:w="1737" w:type="dxa"/>
          </w:tcPr>
          <w:p w14:paraId="00C72237" w14:textId="0075534D" w:rsidR="002F1DEC" w:rsidRDefault="002F1DEC" w:rsidP="002C07DE">
            <w:pPr>
              <w:pStyle w:val="Tablecell"/>
            </w:pPr>
          </w:p>
        </w:tc>
      </w:tr>
      <w:tr w:rsidR="002F1DEC" w14:paraId="71221196" w14:textId="77777777" w:rsidTr="0018583D">
        <w:tc>
          <w:tcPr>
            <w:tcW w:w="1628" w:type="dxa"/>
          </w:tcPr>
          <w:p w14:paraId="0B21C29F" w14:textId="75C2A37E" w:rsidR="002F1DEC" w:rsidRDefault="002F1DEC" w:rsidP="002C07DE">
            <w:pPr>
              <w:pStyle w:val="Tablecell"/>
            </w:pPr>
            <w:r>
              <w:t>A1-R3</w:t>
            </w:r>
          </w:p>
        </w:tc>
        <w:tc>
          <w:tcPr>
            <w:tcW w:w="887" w:type="dxa"/>
          </w:tcPr>
          <w:p w14:paraId="29340656" w14:textId="2FD06821" w:rsidR="002F1DEC" w:rsidRDefault="002F1DEC" w:rsidP="002C07DE">
            <w:pPr>
              <w:pStyle w:val="Tablecell"/>
              <w:jc w:val="center"/>
            </w:pPr>
            <w:r>
              <w:t>SB</w:t>
            </w:r>
          </w:p>
        </w:tc>
        <w:tc>
          <w:tcPr>
            <w:tcW w:w="1170" w:type="dxa"/>
          </w:tcPr>
          <w:p w14:paraId="4BE3CA0A" w14:textId="4C553C31" w:rsidR="002F1DEC" w:rsidRDefault="002F1DEC" w:rsidP="002C07DE">
            <w:pPr>
              <w:pStyle w:val="Tablecell"/>
              <w:jc w:val="center"/>
            </w:pPr>
            <w:r>
              <w:t>Y</w:t>
            </w:r>
          </w:p>
        </w:tc>
        <w:tc>
          <w:tcPr>
            <w:tcW w:w="1620" w:type="dxa"/>
          </w:tcPr>
          <w:p w14:paraId="7CCAAF54" w14:textId="77777777" w:rsidR="002F1DEC" w:rsidRDefault="002F1DEC" w:rsidP="002C07DE">
            <w:pPr>
              <w:pStyle w:val="Tablecell"/>
              <w:jc w:val="center"/>
            </w:pPr>
          </w:p>
        </w:tc>
        <w:tc>
          <w:tcPr>
            <w:tcW w:w="2308" w:type="dxa"/>
          </w:tcPr>
          <w:p w14:paraId="5E6A3AC3" w14:textId="77777777" w:rsidR="002F1DEC" w:rsidRDefault="002F1DEC" w:rsidP="002C07DE">
            <w:pPr>
              <w:pStyle w:val="Tablecell"/>
            </w:pPr>
          </w:p>
        </w:tc>
        <w:tc>
          <w:tcPr>
            <w:tcW w:w="1737" w:type="dxa"/>
          </w:tcPr>
          <w:p w14:paraId="06B53795" w14:textId="7342A2BE" w:rsidR="002F1DEC" w:rsidRDefault="002F1DEC" w:rsidP="002C07DE">
            <w:pPr>
              <w:pStyle w:val="Tablecell"/>
            </w:pPr>
          </w:p>
        </w:tc>
      </w:tr>
      <w:tr w:rsidR="002F1DEC" w14:paraId="6E420702" w14:textId="77777777" w:rsidTr="0018583D">
        <w:tc>
          <w:tcPr>
            <w:tcW w:w="1628" w:type="dxa"/>
          </w:tcPr>
          <w:p w14:paraId="4309AC1E" w14:textId="67F468A1" w:rsidR="002F1DEC" w:rsidRDefault="002F1DEC" w:rsidP="00287F84">
            <w:pPr>
              <w:pStyle w:val="Tablecell"/>
            </w:pPr>
            <w:r>
              <w:t>A1-R4</w:t>
            </w:r>
          </w:p>
        </w:tc>
        <w:tc>
          <w:tcPr>
            <w:tcW w:w="887" w:type="dxa"/>
          </w:tcPr>
          <w:p w14:paraId="651CC1DB" w14:textId="7C342584" w:rsidR="002F1DEC" w:rsidRDefault="002F1DEC" w:rsidP="00287F84">
            <w:pPr>
              <w:pStyle w:val="Tablecell"/>
              <w:jc w:val="center"/>
            </w:pPr>
            <w:r w:rsidRPr="009F572D">
              <w:t>SB</w:t>
            </w:r>
          </w:p>
        </w:tc>
        <w:tc>
          <w:tcPr>
            <w:tcW w:w="1170" w:type="dxa"/>
          </w:tcPr>
          <w:p w14:paraId="1B45C8ED" w14:textId="1383A522" w:rsidR="002F1DEC" w:rsidRDefault="002F1DEC" w:rsidP="00287F84">
            <w:pPr>
              <w:pStyle w:val="Tablecell"/>
              <w:jc w:val="center"/>
            </w:pPr>
            <w:r>
              <w:t>Y</w:t>
            </w:r>
          </w:p>
        </w:tc>
        <w:tc>
          <w:tcPr>
            <w:tcW w:w="1620" w:type="dxa"/>
          </w:tcPr>
          <w:p w14:paraId="5F39E1D2" w14:textId="77777777" w:rsidR="002F1DEC" w:rsidRDefault="002F1DEC" w:rsidP="00287F84">
            <w:pPr>
              <w:pStyle w:val="Tablecell"/>
              <w:jc w:val="center"/>
            </w:pPr>
          </w:p>
        </w:tc>
        <w:tc>
          <w:tcPr>
            <w:tcW w:w="2308" w:type="dxa"/>
          </w:tcPr>
          <w:p w14:paraId="0C3DF9EC" w14:textId="77777777" w:rsidR="002F1DEC" w:rsidRDefault="002F1DEC" w:rsidP="00287F84">
            <w:pPr>
              <w:pStyle w:val="Tablecell"/>
            </w:pPr>
          </w:p>
        </w:tc>
        <w:tc>
          <w:tcPr>
            <w:tcW w:w="1737" w:type="dxa"/>
          </w:tcPr>
          <w:p w14:paraId="4A991832" w14:textId="2C5D2415" w:rsidR="002F1DEC" w:rsidRDefault="002F1DEC" w:rsidP="00287F84">
            <w:pPr>
              <w:pStyle w:val="Tablecell"/>
            </w:pPr>
          </w:p>
        </w:tc>
      </w:tr>
      <w:tr w:rsidR="002F1DEC" w14:paraId="78A88843" w14:textId="77777777" w:rsidTr="0018583D">
        <w:tc>
          <w:tcPr>
            <w:tcW w:w="1628" w:type="dxa"/>
          </w:tcPr>
          <w:p w14:paraId="674E74D1" w14:textId="197721F7" w:rsidR="002F1DEC" w:rsidRDefault="002F1DEC" w:rsidP="00287F84">
            <w:pPr>
              <w:pStyle w:val="Tablecell"/>
            </w:pPr>
            <w:r>
              <w:t>A1-R5</w:t>
            </w:r>
          </w:p>
        </w:tc>
        <w:tc>
          <w:tcPr>
            <w:tcW w:w="887" w:type="dxa"/>
          </w:tcPr>
          <w:p w14:paraId="47E46E56" w14:textId="77903EEC" w:rsidR="002F1DEC" w:rsidRDefault="002F1DEC" w:rsidP="00287F84">
            <w:pPr>
              <w:pStyle w:val="Tablecell"/>
              <w:jc w:val="center"/>
            </w:pPr>
            <w:r w:rsidRPr="009F572D">
              <w:t>SB</w:t>
            </w:r>
          </w:p>
        </w:tc>
        <w:tc>
          <w:tcPr>
            <w:tcW w:w="1170" w:type="dxa"/>
          </w:tcPr>
          <w:p w14:paraId="2169AF1D" w14:textId="0A73A20C" w:rsidR="002F1DEC" w:rsidRDefault="002F1DEC" w:rsidP="00287F84">
            <w:pPr>
              <w:pStyle w:val="Tablecell"/>
              <w:jc w:val="center"/>
            </w:pPr>
            <w:r>
              <w:t>Y</w:t>
            </w:r>
          </w:p>
        </w:tc>
        <w:tc>
          <w:tcPr>
            <w:tcW w:w="1620" w:type="dxa"/>
          </w:tcPr>
          <w:p w14:paraId="6E6FA527" w14:textId="77777777" w:rsidR="002F1DEC" w:rsidRDefault="002F1DEC" w:rsidP="00287F84">
            <w:pPr>
              <w:pStyle w:val="Tablecell"/>
              <w:jc w:val="center"/>
            </w:pPr>
          </w:p>
        </w:tc>
        <w:tc>
          <w:tcPr>
            <w:tcW w:w="2308" w:type="dxa"/>
          </w:tcPr>
          <w:p w14:paraId="41AE6160" w14:textId="77777777" w:rsidR="002F1DEC" w:rsidRDefault="002F1DEC" w:rsidP="00287F84">
            <w:pPr>
              <w:pStyle w:val="Tablecell"/>
            </w:pPr>
          </w:p>
        </w:tc>
        <w:tc>
          <w:tcPr>
            <w:tcW w:w="1737" w:type="dxa"/>
          </w:tcPr>
          <w:p w14:paraId="4C1FBD28" w14:textId="40A9805E" w:rsidR="002F1DEC" w:rsidRDefault="002F1DEC" w:rsidP="00287F84">
            <w:pPr>
              <w:pStyle w:val="Tablecell"/>
            </w:pPr>
          </w:p>
        </w:tc>
      </w:tr>
    </w:tbl>
    <w:p w14:paraId="7613D78D" w14:textId="3A7C12E4" w:rsidR="00ED510E" w:rsidRDefault="00ED510E" w:rsidP="00ED510E">
      <w:pPr>
        <w:pStyle w:val="Caption"/>
      </w:pPr>
      <w:bookmarkStart w:id="405" w:name="_Ref55904646"/>
      <w:bookmarkStart w:id="406" w:name="_Toc57893679"/>
      <w:bookmarkStart w:id="407" w:name="_Toc58502505"/>
      <w:bookmarkStart w:id="408" w:name="_Toc58925878"/>
      <w:r>
        <w:t xml:space="preserve">Table </w:t>
      </w:r>
      <w:r w:rsidR="00572FC7">
        <w:fldChar w:fldCharType="begin"/>
      </w:r>
      <w:r w:rsidR="00572FC7">
        <w:instrText xml:space="preserve"> SEQ Table \* ARABIC </w:instrText>
      </w:r>
      <w:r w:rsidR="00572FC7">
        <w:fldChar w:fldCharType="separate"/>
      </w:r>
      <w:r w:rsidR="00245068">
        <w:rPr>
          <w:noProof/>
        </w:rPr>
        <w:t>25</w:t>
      </w:r>
      <w:r w:rsidR="00572FC7">
        <w:rPr>
          <w:noProof/>
        </w:rPr>
        <w:fldChar w:fldCharType="end"/>
      </w:r>
      <w:bookmarkEnd w:id="405"/>
      <w:r>
        <w:t xml:space="preserve"> – MEF 79.0.1 Requirements</w:t>
      </w:r>
      <w:r w:rsidR="00C67C41">
        <w:t xml:space="preserve"> for Create POQ</w:t>
      </w:r>
      <w:bookmarkEnd w:id="406"/>
      <w:bookmarkEnd w:id="407"/>
      <w:bookmarkEnd w:id="408"/>
      <w:r w:rsidR="00C67C41">
        <w:tab/>
      </w:r>
    </w:p>
    <w:p w14:paraId="0D8779FC" w14:textId="77777777" w:rsidR="009773A0" w:rsidRDefault="009773A0" w:rsidP="009773A0">
      <w:pPr>
        <w:pStyle w:val="Heading3"/>
      </w:pPr>
      <w:bookmarkStart w:id="409" w:name="_Toc57894002"/>
      <w:bookmarkStart w:id="410" w:name="_Toc57894525"/>
      <w:bookmarkStart w:id="411" w:name="_Toc58502377"/>
      <w:bookmarkStart w:id="412" w:name="_Toc58925754"/>
      <w:r>
        <w:t>MEF 79.0.2 Requirements</w:t>
      </w:r>
      <w:bookmarkEnd w:id="409"/>
      <w:bookmarkEnd w:id="410"/>
      <w:bookmarkEnd w:id="411"/>
      <w:bookmarkEnd w:id="412"/>
    </w:p>
    <w:p w14:paraId="067941E4" w14:textId="5BD9C983" w:rsidR="009773A0" w:rsidRDefault="001A35B1">
      <w:r>
        <w:t xml:space="preserve">requirements from MEF 79.0.2 </w:t>
      </w:r>
      <w:r>
        <w:fldChar w:fldCharType="begin"/>
      </w:r>
      <w:r>
        <w:instrText xml:space="preserve"> REF _Ref55388746 \r \h </w:instrText>
      </w:r>
      <w:r>
        <w:fldChar w:fldCharType="separate"/>
      </w:r>
      <w:r w:rsidR="00245068">
        <w:t>[7]</w:t>
      </w:r>
      <w:r>
        <w:fldChar w:fldCharType="end"/>
      </w:r>
      <w:r w:rsidR="00362D49">
        <w:t xml:space="preserve"> are shown in </w:t>
      </w:r>
      <w:r>
        <w:t>.</w:t>
      </w:r>
    </w:p>
    <w:p w14:paraId="1D939F26" w14:textId="274D6B05" w:rsidR="00362D49" w:rsidRDefault="00362D49"/>
    <w:tbl>
      <w:tblPr>
        <w:tblStyle w:val="TableGrid"/>
        <w:tblW w:w="0" w:type="auto"/>
        <w:tblLook w:val="04A0" w:firstRow="1" w:lastRow="0" w:firstColumn="1" w:lastColumn="0" w:noHBand="0" w:noVBand="1"/>
      </w:tblPr>
      <w:tblGrid>
        <w:gridCol w:w="1628"/>
        <w:gridCol w:w="887"/>
        <w:gridCol w:w="1170"/>
        <w:gridCol w:w="1620"/>
        <w:gridCol w:w="2308"/>
        <w:gridCol w:w="1737"/>
      </w:tblGrid>
      <w:tr w:rsidR="00362D49" w14:paraId="4340D4EF" w14:textId="77777777" w:rsidTr="0018583D">
        <w:trPr>
          <w:tblHeader/>
        </w:trPr>
        <w:tc>
          <w:tcPr>
            <w:tcW w:w="1628" w:type="dxa"/>
          </w:tcPr>
          <w:p w14:paraId="0C61730B" w14:textId="77777777" w:rsidR="00362D49" w:rsidRDefault="00362D49" w:rsidP="00A6117E">
            <w:pPr>
              <w:pStyle w:val="Tableheading"/>
              <w:jc w:val="center"/>
            </w:pPr>
            <w:r>
              <w:t>Requirement</w:t>
            </w:r>
          </w:p>
        </w:tc>
        <w:tc>
          <w:tcPr>
            <w:tcW w:w="887" w:type="dxa"/>
          </w:tcPr>
          <w:p w14:paraId="11872D5D" w14:textId="77777777" w:rsidR="00362D49" w:rsidRDefault="00362D49" w:rsidP="00A6117E">
            <w:pPr>
              <w:pStyle w:val="Tableheading"/>
              <w:jc w:val="center"/>
            </w:pPr>
            <w:r>
              <w:t>Entity</w:t>
            </w:r>
          </w:p>
        </w:tc>
        <w:tc>
          <w:tcPr>
            <w:tcW w:w="1170" w:type="dxa"/>
          </w:tcPr>
          <w:p w14:paraId="09E3FD63" w14:textId="43ABA782" w:rsidR="00362D49" w:rsidRDefault="00362D49" w:rsidP="00A6117E">
            <w:pPr>
              <w:pStyle w:val="Tableheading"/>
              <w:jc w:val="center"/>
            </w:pPr>
            <w:r>
              <w:t>Tested</w:t>
            </w:r>
          </w:p>
        </w:tc>
        <w:tc>
          <w:tcPr>
            <w:tcW w:w="1620" w:type="dxa"/>
          </w:tcPr>
          <w:p w14:paraId="0A7C8613" w14:textId="49A299FD" w:rsidR="00362D49" w:rsidRDefault="00362D49" w:rsidP="00A6117E">
            <w:pPr>
              <w:pStyle w:val="Tableheading"/>
              <w:jc w:val="center"/>
            </w:pPr>
            <w:r>
              <w:t xml:space="preserve">Test Case </w:t>
            </w:r>
          </w:p>
        </w:tc>
        <w:tc>
          <w:tcPr>
            <w:tcW w:w="2308" w:type="dxa"/>
          </w:tcPr>
          <w:p w14:paraId="663048D6" w14:textId="77777777" w:rsidR="00362D49" w:rsidRDefault="00362D49" w:rsidP="00A6117E">
            <w:pPr>
              <w:pStyle w:val="Tableheading"/>
              <w:jc w:val="center"/>
            </w:pPr>
            <w:r>
              <w:t>API Version</w:t>
            </w:r>
          </w:p>
        </w:tc>
        <w:tc>
          <w:tcPr>
            <w:tcW w:w="1737" w:type="dxa"/>
          </w:tcPr>
          <w:p w14:paraId="656733F3" w14:textId="77777777" w:rsidR="00362D49" w:rsidRDefault="00362D49" w:rsidP="00A6117E">
            <w:pPr>
              <w:pStyle w:val="Tableheading"/>
              <w:jc w:val="center"/>
            </w:pPr>
            <w:r>
              <w:t>Comment</w:t>
            </w:r>
          </w:p>
        </w:tc>
      </w:tr>
      <w:tr w:rsidR="00362D49" w14:paraId="22F495CC" w14:textId="77777777" w:rsidTr="0018583D">
        <w:tc>
          <w:tcPr>
            <w:tcW w:w="1628" w:type="dxa"/>
          </w:tcPr>
          <w:p w14:paraId="29359EA1" w14:textId="5F73B928" w:rsidR="00362D49" w:rsidRDefault="00362D49" w:rsidP="00A6117E">
            <w:pPr>
              <w:pStyle w:val="Tablecell"/>
            </w:pPr>
            <w:r>
              <w:t>A2-R8</w:t>
            </w:r>
          </w:p>
        </w:tc>
        <w:tc>
          <w:tcPr>
            <w:tcW w:w="887" w:type="dxa"/>
          </w:tcPr>
          <w:p w14:paraId="09135D1C" w14:textId="71A19AA2" w:rsidR="00362D49" w:rsidRDefault="00362D49" w:rsidP="00A6117E">
            <w:pPr>
              <w:pStyle w:val="Tablecell"/>
              <w:jc w:val="center"/>
            </w:pPr>
            <w:r>
              <w:t>S</w:t>
            </w:r>
          </w:p>
        </w:tc>
        <w:tc>
          <w:tcPr>
            <w:tcW w:w="1170" w:type="dxa"/>
          </w:tcPr>
          <w:p w14:paraId="46E7ADC0" w14:textId="267D5116" w:rsidR="00362D49" w:rsidRDefault="00362D49" w:rsidP="00A6117E">
            <w:pPr>
              <w:pStyle w:val="Tablecell"/>
              <w:jc w:val="center"/>
            </w:pPr>
            <w:r>
              <w:t>Y</w:t>
            </w:r>
          </w:p>
        </w:tc>
        <w:tc>
          <w:tcPr>
            <w:tcW w:w="1620" w:type="dxa"/>
          </w:tcPr>
          <w:p w14:paraId="41016987" w14:textId="77777777" w:rsidR="00362D49" w:rsidRDefault="00362D49" w:rsidP="00A6117E">
            <w:pPr>
              <w:pStyle w:val="Tablecell"/>
              <w:jc w:val="center"/>
            </w:pPr>
          </w:p>
        </w:tc>
        <w:tc>
          <w:tcPr>
            <w:tcW w:w="2308" w:type="dxa"/>
          </w:tcPr>
          <w:p w14:paraId="6E3A4485" w14:textId="77777777" w:rsidR="00362D49" w:rsidRDefault="00362D49" w:rsidP="00A6117E">
            <w:pPr>
              <w:pStyle w:val="Tablecell"/>
            </w:pPr>
          </w:p>
        </w:tc>
        <w:tc>
          <w:tcPr>
            <w:tcW w:w="1737" w:type="dxa"/>
          </w:tcPr>
          <w:p w14:paraId="4C639269" w14:textId="77777777" w:rsidR="00362D49" w:rsidRDefault="00362D49" w:rsidP="00A6117E">
            <w:pPr>
              <w:pStyle w:val="Tablecell"/>
            </w:pPr>
          </w:p>
        </w:tc>
      </w:tr>
    </w:tbl>
    <w:p w14:paraId="1238336E" w14:textId="57A49C04" w:rsidR="00362D49" w:rsidRDefault="00362D49" w:rsidP="00362D49">
      <w:pPr>
        <w:pStyle w:val="Caption"/>
      </w:pPr>
      <w:bookmarkStart w:id="413" w:name="_Toc58502506"/>
      <w:bookmarkStart w:id="414" w:name="_Toc58925879"/>
      <w:r>
        <w:t xml:space="preserve">Table </w:t>
      </w:r>
      <w:r w:rsidR="00572FC7">
        <w:fldChar w:fldCharType="begin"/>
      </w:r>
      <w:r w:rsidR="00572FC7">
        <w:instrText xml:space="preserve"> SEQ Table \* ARABIC </w:instrText>
      </w:r>
      <w:r w:rsidR="00572FC7">
        <w:fldChar w:fldCharType="separate"/>
      </w:r>
      <w:r w:rsidR="00245068">
        <w:rPr>
          <w:noProof/>
        </w:rPr>
        <w:t>26</w:t>
      </w:r>
      <w:r w:rsidR="00572FC7">
        <w:rPr>
          <w:noProof/>
        </w:rPr>
        <w:fldChar w:fldCharType="end"/>
      </w:r>
      <w:r>
        <w:t xml:space="preserve"> – MEF 79.0.</w:t>
      </w:r>
      <w:r w:rsidR="009D4D4E">
        <w:t>2</w:t>
      </w:r>
      <w:r>
        <w:t xml:space="preserve"> Requirements for Create POQ</w:t>
      </w:r>
      <w:bookmarkEnd w:id="413"/>
      <w:bookmarkEnd w:id="414"/>
    </w:p>
    <w:p w14:paraId="1A9E63DA" w14:textId="77777777" w:rsidR="002C07DE" w:rsidRDefault="002C07DE" w:rsidP="002C07DE">
      <w:pPr>
        <w:pStyle w:val="Heading2"/>
      </w:pPr>
      <w:bookmarkStart w:id="415" w:name="_Toc57894003"/>
      <w:bookmarkStart w:id="416" w:name="_Toc57894526"/>
      <w:bookmarkStart w:id="417" w:name="_Toc58502378"/>
      <w:bookmarkStart w:id="418" w:name="_Toc58925755"/>
      <w:r>
        <w:t>POQ Creation Test Cases</w:t>
      </w:r>
      <w:bookmarkEnd w:id="415"/>
      <w:bookmarkEnd w:id="416"/>
      <w:bookmarkEnd w:id="417"/>
      <w:bookmarkEnd w:id="418"/>
    </w:p>
    <w:p w14:paraId="04A4E0A8" w14:textId="77777777" w:rsidR="002C07DE" w:rsidRDefault="002C07DE" w:rsidP="002C07DE">
      <w:pPr>
        <w:pStyle w:val="Body"/>
      </w:pPr>
      <w:r>
        <w:t>The test cases for POQ Creation are defined in this section.</w:t>
      </w:r>
    </w:p>
    <w:p w14:paraId="1645D787" w14:textId="729DEA47" w:rsidR="002C07DE" w:rsidRDefault="002C07DE" w:rsidP="00323E9D">
      <w:pPr>
        <w:pStyle w:val="Heading3"/>
      </w:pPr>
      <w:bookmarkStart w:id="419" w:name="_Toc57894005"/>
      <w:bookmarkStart w:id="420" w:name="_Toc57894528"/>
      <w:bookmarkStart w:id="421" w:name="_Hlk55905527"/>
      <w:bookmarkStart w:id="422" w:name="_Toc58502380"/>
      <w:bookmarkStart w:id="423" w:name="_Toc58925756"/>
      <w:r>
        <w:t>Create POQ Product Action = INSTALL Test Cases</w:t>
      </w:r>
      <w:bookmarkEnd w:id="419"/>
      <w:bookmarkEnd w:id="420"/>
      <w:bookmarkEnd w:id="422"/>
      <w:bookmarkEnd w:id="423"/>
    </w:p>
    <w:p w14:paraId="065947C2" w14:textId="20D6E675" w:rsidR="0026337A" w:rsidRDefault="002C07DE" w:rsidP="002C07DE">
      <w:pPr>
        <w:pStyle w:val="Body"/>
      </w:pPr>
      <w:r>
        <w:t xml:space="preserve">The test cases for creating a POQ with a </w:t>
      </w:r>
      <w:r w:rsidR="0026337A">
        <w:t>Product Action = INSTALL are defined in this section.</w:t>
      </w:r>
    </w:p>
    <w:p w14:paraId="677FB526" w14:textId="6CBB4A9C" w:rsidR="0026337A" w:rsidRDefault="0026337A" w:rsidP="00323E9D">
      <w:pPr>
        <w:pStyle w:val="Heading3"/>
      </w:pPr>
      <w:bookmarkStart w:id="424" w:name="_Toc57894006"/>
      <w:bookmarkStart w:id="425" w:name="_Toc57894529"/>
      <w:bookmarkStart w:id="426" w:name="_Toc58502381"/>
      <w:bookmarkStart w:id="427" w:name="_Toc58925757"/>
      <w:bookmarkEnd w:id="421"/>
      <w:r>
        <w:t>Create POQ Product Action = CHANGE Test Cases</w:t>
      </w:r>
      <w:bookmarkEnd w:id="424"/>
      <w:bookmarkEnd w:id="425"/>
      <w:bookmarkEnd w:id="426"/>
      <w:bookmarkEnd w:id="427"/>
    </w:p>
    <w:p w14:paraId="29555A48" w14:textId="6A44DAB1" w:rsidR="0026337A" w:rsidRDefault="0026337A" w:rsidP="0026337A">
      <w:pPr>
        <w:pStyle w:val="Body"/>
      </w:pPr>
      <w:r>
        <w:t>The test cases for creating a POQ with a Product Action = CHANGE are defined in this section.</w:t>
      </w:r>
    </w:p>
    <w:p w14:paraId="4C973DF8" w14:textId="2522F11F" w:rsidR="0026337A" w:rsidRDefault="0026337A" w:rsidP="00323E9D">
      <w:pPr>
        <w:pStyle w:val="Heading3"/>
      </w:pPr>
      <w:bookmarkStart w:id="428" w:name="_Toc57894007"/>
      <w:bookmarkStart w:id="429" w:name="_Toc57894530"/>
      <w:bookmarkStart w:id="430" w:name="_Toc58502382"/>
      <w:bookmarkStart w:id="431" w:name="_Toc58925758"/>
      <w:r>
        <w:t>Create POQ Product Action = DISCONNECT Test Cases</w:t>
      </w:r>
      <w:bookmarkEnd w:id="428"/>
      <w:bookmarkEnd w:id="429"/>
      <w:bookmarkEnd w:id="430"/>
      <w:bookmarkEnd w:id="431"/>
    </w:p>
    <w:p w14:paraId="61312597" w14:textId="4978858D" w:rsidR="00323E9D" w:rsidRDefault="0026337A" w:rsidP="0026337A">
      <w:pPr>
        <w:pStyle w:val="Body"/>
      </w:pPr>
      <w:r>
        <w:t>The test cases for creating a POQ with a Product Action = DISCONNECT are defined in this section.</w:t>
      </w:r>
    </w:p>
    <w:p w14:paraId="2FA848FE" w14:textId="77777777" w:rsidR="00323E9D" w:rsidRDefault="00323E9D">
      <w:pPr>
        <w:rPr>
          <w:szCs w:val="24"/>
        </w:rPr>
      </w:pPr>
      <w:r>
        <w:br w:type="page"/>
      </w:r>
    </w:p>
    <w:p w14:paraId="05CF6DB6" w14:textId="597F88C2" w:rsidR="009773A0" w:rsidRDefault="009773A0" w:rsidP="009773A0">
      <w:pPr>
        <w:pStyle w:val="Heading1"/>
      </w:pPr>
      <w:bookmarkStart w:id="432" w:name="_Toc57894012"/>
      <w:bookmarkStart w:id="433" w:name="_Toc57894535"/>
      <w:bookmarkStart w:id="434" w:name="_Toc58502387"/>
      <w:bookmarkStart w:id="435" w:name="_Toc58925759"/>
      <w:r>
        <w:lastRenderedPageBreak/>
        <w:t>Product Offering Qualification Retrieval</w:t>
      </w:r>
      <w:bookmarkEnd w:id="432"/>
      <w:bookmarkEnd w:id="433"/>
      <w:bookmarkEnd w:id="434"/>
      <w:bookmarkEnd w:id="435"/>
      <w:r>
        <w:t xml:space="preserve"> </w:t>
      </w:r>
    </w:p>
    <w:p w14:paraId="01B0A52E" w14:textId="33EF2360" w:rsidR="009773A0" w:rsidRDefault="009773A0" w:rsidP="009773A0">
      <w:r>
        <w:t>The POQ Retrieval test requirements and test cases are defined in this section.</w:t>
      </w:r>
    </w:p>
    <w:p w14:paraId="74F6A266" w14:textId="27AAD453" w:rsidR="00594DC4" w:rsidRDefault="00594DC4" w:rsidP="00594DC4">
      <w:pPr>
        <w:pStyle w:val="Heading2"/>
      </w:pPr>
      <w:bookmarkStart w:id="436" w:name="_Toc57893573"/>
      <w:bookmarkStart w:id="437" w:name="_Toc57893748"/>
      <w:bookmarkStart w:id="438" w:name="_Toc57893881"/>
      <w:bookmarkStart w:id="439" w:name="_Toc57894013"/>
      <w:bookmarkStart w:id="440" w:name="_Toc57958770"/>
      <w:bookmarkStart w:id="441" w:name="_Toc57894014"/>
      <w:bookmarkStart w:id="442" w:name="_Toc57894536"/>
      <w:bookmarkStart w:id="443" w:name="_Toc58502388"/>
      <w:bookmarkStart w:id="444" w:name="_Toc58925760"/>
      <w:bookmarkEnd w:id="436"/>
      <w:bookmarkEnd w:id="437"/>
      <w:bookmarkEnd w:id="438"/>
      <w:bookmarkEnd w:id="439"/>
      <w:bookmarkEnd w:id="440"/>
      <w:r>
        <w:t>POQ Retrieval Sequence Diagrams</w:t>
      </w:r>
      <w:bookmarkEnd w:id="441"/>
      <w:bookmarkEnd w:id="442"/>
      <w:bookmarkEnd w:id="443"/>
      <w:bookmarkEnd w:id="444"/>
    </w:p>
    <w:p w14:paraId="5FA0362A" w14:textId="1B55F747" w:rsidR="0018506A" w:rsidRDefault="0018506A" w:rsidP="0018506A">
      <w:pPr>
        <w:pStyle w:val="Body"/>
      </w:pPr>
      <w:r>
        <w:t>The sequence diagrams for POQ Retrieval are shown in the following sections.</w:t>
      </w:r>
    </w:p>
    <w:p w14:paraId="4BFC1185" w14:textId="2D387BD6" w:rsidR="0018506A" w:rsidRDefault="0018506A" w:rsidP="0018506A">
      <w:pPr>
        <w:pStyle w:val="Heading3"/>
      </w:pPr>
      <w:bookmarkStart w:id="445" w:name="_Toc57894015"/>
      <w:bookmarkStart w:id="446" w:name="_Toc57894537"/>
      <w:bookmarkStart w:id="447" w:name="_Toc58502389"/>
      <w:bookmarkStart w:id="448" w:name="_Toc58925761"/>
      <w:r>
        <w:t>Retrieve POQ List Sequence Diagram</w:t>
      </w:r>
      <w:bookmarkEnd w:id="445"/>
      <w:bookmarkEnd w:id="446"/>
      <w:bookmarkEnd w:id="447"/>
      <w:bookmarkEnd w:id="448"/>
    </w:p>
    <w:p w14:paraId="6AF38F44" w14:textId="104FAAE9" w:rsidR="0018506A" w:rsidRDefault="0018506A" w:rsidP="0018506A">
      <w:pPr>
        <w:pStyle w:val="Body"/>
      </w:pPr>
      <w:r>
        <w:t xml:space="preserve">The sequence diagram for Retrieve POQ List </w:t>
      </w:r>
      <w:r w:rsidR="005A55D5">
        <w:t>is</w:t>
      </w:r>
      <w:r>
        <w:t xml:space="preserve"> shown in </w:t>
      </w:r>
      <w:r w:rsidR="005A55D5">
        <w:fldChar w:fldCharType="begin"/>
      </w:r>
      <w:r w:rsidR="005A55D5">
        <w:instrText xml:space="preserve"> REF _Ref56169809 \h </w:instrText>
      </w:r>
      <w:r w:rsidR="005A55D5">
        <w:fldChar w:fldCharType="separate"/>
      </w:r>
      <w:r w:rsidR="00245068">
        <w:t xml:space="preserve">Figure </w:t>
      </w:r>
      <w:r w:rsidR="00245068">
        <w:rPr>
          <w:noProof/>
        </w:rPr>
        <w:t>8</w:t>
      </w:r>
      <w:r w:rsidR="005A55D5">
        <w:fldChar w:fldCharType="end"/>
      </w:r>
      <w:r w:rsidR="005A55D5">
        <w:t>.</w:t>
      </w:r>
    </w:p>
    <w:p w14:paraId="400FD8BC" w14:textId="398F9B23" w:rsidR="0018506A" w:rsidRDefault="00B03ABF" w:rsidP="00B03ABF">
      <w:pPr>
        <w:pStyle w:val="Body"/>
        <w:jc w:val="center"/>
      </w:pPr>
      <w:r>
        <w:rPr>
          <w:noProof/>
        </w:rPr>
        <w:drawing>
          <wp:inline distT="0" distB="0" distL="0" distR="0" wp14:anchorId="553F6934" wp14:editId="53EA15E9">
            <wp:extent cx="5943600" cy="25380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0">
                      <a:extLst>
                        <a:ext uri="{28A0092B-C50C-407E-A947-70E740481C1C}">
                          <a14:useLocalDpi xmlns:a14="http://schemas.microsoft.com/office/drawing/2010/main" val="0"/>
                        </a:ext>
                      </a:extLst>
                    </a:blip>
                    <a:stretch>
                      <a:fillRect/>
                    </a:stretch>
                  </pic:blipFill>
                  <pic:spPr>
                    <a:xfrm>
                      <a:off x="0" y="0"/>
                      <a:ext cx="5943600" cy="2538095"/>
                    </a:xfrm>
                    <a:prstGeom prst="rect">
                      <a:avLst/>
                    </a:prstGeom>
                  </pic:spPr>
                </pic:pic>
              </a:graphicData>
            </a:graphic>
          </wp:inline>
        </w:drawing>
      </w:r>
    </w:p>
    <w:p w14:paraId="28A74416" w14:textId="02E364C0" w:rsidR="0018506A" w:rsidRDefault="0018506A" w:rsidP="0018506A">
      <w:pPr>
        <w:pStyle w:val="Caption"/>
      </w:pPr>
      <w:bookmarkStart w:id="449" w:name="_Ref56169809"/>
      <w:bookmarkStart w:id="450" w:name="_Toc57893656"/>
      <w:bookmarkStart w:id="451" w:name="_Toc58502470"/>
      <w:bookmarkStart w:id="452" w:name="_Toc58925839"/>
      <w:r>
        <w:t xml:space="preserve">Figure </w:t>
      </w:r>
      <w:r w:rsidR="00572FC7">
        <w:fldChar w:fldCharType="begin"/>
      </w:r>
      <w:r w:rsidR="00572FC7">
        <w:instrText xml:space="preserve"> SEQ Figure \* ARABIC </w:instrText>
      </w:r>
      <w:r w:rsidR="00572FC7">
        <w:fldChar w:fldCharType="separate"/>
      </w:r>
      <w:r w:rsidR="00245068">
        <w:rPr>
          <w:noProof/>
        </w:rPr>
        <w:t>8</w:t>
      </w:r>
      <w:r w:rsidR="00572FC7">
        <w:rPr>
          <w:noProof/>
        </w:rPr>
        <w:fldChar w:fldCharType="end"/>
      </w:r>
      <w:bookmarkEnd w:id="449"/>
      <w:r>
        <w:t xml:space="preserve"> – Retrieve POQ List Sequence Diagram</w:t>
      </w:r>
      <w:bookmarkEnd w:id="450"/>
      <w:bookmarkEnd w:id="451"/>
      <w:bookmarkEnd w:id="452"/>
    </w:p>
    <w:p w14:paraId="663073F7" w14:textId="6B3F7228" w:rsidR="005A55D5" w:rsidRDefault="005A55D5" w:rsidP="005A55D5">
      <w:pPr>
        <w:pStyle w:val="Heading3"/>
      </w:pPr>
      <w:bookmarkStart w:id="453" w:name="_Toc57894016"/>
      <w:bookmarkStart w:id="454" w:name="_Toc57894538"/>
      <w:bookmarkStart w:id="455" w:name="_Toc58502390"/>
      <w:bookmarkStart w:id="456" w:name="_Toc58925762"/>
      <w:r>
        <w:t>Retrieve POQ by ID Sequence Diagram</w:t>
      </w:r>
      <w:bookmarkEnd w:id="453"/>
      <w:bookmarkEnd w:id="454"/>
      <w:bookmarkEnd w:id="455"/>
      <w:bookmarkEnd w:id="456"/>
    </w:p>
    <w:p w14:paraId="7C0B4CEF" w14:textId="250F75D9" w:rsidR="005A55D5" w:rsidRDefault="005A55D5" w:rsidP="005A55D5">
      <w:pPr>
        <w:pStyle w:val="Body"/>
      </w:pPr>
      <w:r>
        <w:t xml:space="preserve">The sequence diagram for Retrieve POQ by ID is shown in </w:t>
      </w:r>
      <w:r>
        <w:fldChar w:fldCharType="begin"/>
      </w:r>
      <w:r>
        <w:instrText xml:space="preserve"> REF _Ref56169839 \h </w:instrText>
      </w:r>
      <w:r>
        <w:fldChar w:fldCharType="separate"/>
      </w:r>
      <w:r w:rsidR="00245068">
        <w:t xml:space="preserve">Figure </w:t>
      </w:r>
      <w:r w:rsidR="00245068">
        <w:rPr>
          <w:noProof/>
        </w:rPr>
        <w:t>9</w:t>
      </w:r>
      <w:r>
        <w:fldChar w:fldCharType="end"/>
      </w:r>
      <w:r>
        <w:t>.</w:t>
      </w:r>
    </w:p>
    <w:p w14:paraId="3074B6DE" w14:textId="2666F53A" w:rsidR="005A55D5" w:rsidRDefault="00B03ABF" w:rsidP="00B03ABF">
      <w:pPr>
        <w:pStyle w:val="Body"/>
        <w:jc w:val="center"/>
      </w:pPr>
      <w:r>
        <w:rPr>
          <w:noProof/>
        </w:rPr>
        <w:lastRenderedPageBreak/>
        <w:drawing>
          <wp:inline distT="0" distB="0" distL="0" distR="0" wp14:anchorId="56DA6B17" wp14:editId="5E39C656">
            <wp:extent cx="5943600" cy="31134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1">
                      <a:extLst>
                        <a:ext uri="{28A0092B-C50C-407E-A947-70E740481C1C}">
                          <a14:useLocalDpi xmlns:a14="http://schemas.microsoft.com/office/drawing/2010/main" val="0"/>
                        </a:ext>
                      </a:extLst>
                    </a:blip>
                    <a:stretch>
                      <a:fillRect/>
                    </a:stretch>
                  </pic:blipFill>
                  <pic:spPr>
                    <a:xfrm>
                      <a:off x="0" y="0"/>
                      <a:ext cx="5943600" cy="3113405"/>
                    </a:xfrm>
                    <a:prstGeom prst="rect">
                      <a:avLst/>
                    </a:prstGeom>
                  </pic:spPr>
                </pic:pic>
              </a:graphicData>
            </a:graphic>
          </wp:inline>
        </w:drawing>
      </w:r>
    </w:p>
    <w:p w14:paraId="112A0015" w14:textId="2435D5E7" w:rsidR="005A55D5" w:rsidRPr="005A55D5" w:rsidRDefault="005A55D5" w:rsidP="005A55D5">
      <w:pPr>
        <w:pStyle w:val="Caption"/>
      </w:pPr>
      <w:bookmarkStart w:id="457" w:name="_Ref56169839"/>
      <w:bookmarkStart w:id="458" w:name="_Toc57893657"/>
      <w:bookmarkStart w:id="459" w:name="_Toc58502471"/>
      <w:bookmarkStart w:id="460" w:name="_Toc58925840"/>
      <w:r>
        <w:t xml:space="preserve">Figure </w:t>
      </w:r>
      <w:r w:rsidR="00572FC7">
        <w:fldChar w:fldCharType="begin"/>
      </w:r>
      <w:r w:rsidR="00572FC7">
        <w:instrText xml:space="preserve"> SEQ Figure \* ARABIC </w:instrText>
      </w:r>
      <w:r w:rsidR="00572FC7">
        <w:fldChar w:fldCharType="separate"/>
      </w:r>
      <w:r w:rsidR="00245068">
        <w:rPr>
          <w:noProof/>
        </w:rPr>
        <w:t>9</w:t>
      </w:r>
      <w:r w:rsidR="00572FC7">
        <w:rPr>
          <w:noProof/>
        </w:rPr>
        <w:fldChar w:fldCharType="end"/>
      </w:r>
      <w:bookmarkEnd w:id="457"/>
      <w:r>
        <w:t xml:space="preserve"> – Retrieve POQ by ID</w:t>
      </w:r>
      <w:bookmarkEnd w:id="458"/>
      <w:bookmarkEnd w:id="459"/>
      <w:bookmarkEnd w:id="460"/>
    </w:p>
    <w:p w14:paraId="3278406D" w14:textId="77777777" w:rsidR="0071564D" w:rsidRPr="00054813" w:rsidRDefault="0071564D" w:rsidP="0071564D">
      <w:pPr>
        <w:pStyle w:val="Heading2"/>
        <w:rPr>
          <w:szCs w:val="24"/>
        </w:rPr>
      </w:pPr>
      <w:bookmarkStart w:id="461" w:name="_Toc57894017"/>
      <w:bookmarkStart w:id="462" w:name="_Toc57894539"/>
      <w:bookmarkStart w:id="463" w:name="_Toc58502391"/>
      <w:bookmarkStart w:id="464" w:name="_Toc58925763"/>
      <w:r>
        <w:t>MEF 79, MEF 79.0.1, and MEF 79.0.2 Requirements</w:t>
      </w:r>
      <w:bookmarkEnd w:id="461"/>
      <w:bookmarkEnd w:id="462"/>
      <w:bookmarkEnd w:id="463"/>
      <w:bookmarkEnd w:id="464"/>
    </w:p>
    <w:p w14:paraId="7119D055" w14:textId="14724FB6" w:rsidR="0071564D" w:rsidRDefault="0071564D" w:rsidP="00F437A7">
      <w:pPr>
        <w:pStyle w:val="Body"/>
      </w:pPr>
      <w:r>
        <w:t xml:space="preserve">All </w:t>
      </w:r>
      <w:r w:rsidR="0046731E">
        <w:t>Retrieve POQ</w:t>
      </w:r>
      <w:r>
        <w:t xml:space="preserve"> requirements from MEF 79 </w:t>
      </w:r>
      <w:r>
        <w:fldChar w:fldCharType="begin"/>
      </w:r>
      <w:r>
        <w:instrText xml:space="preserve"> REF _Ref55388733 \r \h </w:instrText>
      </w:r>
      <w:r>
        <w:fldChar w:fldCharType="separate"/>
      </w:r>
      <w:r w:rsidR="00245068">
        <w:t>[5]</w:t>
      </w:r>
      <w:r>
        <w:fldChar w:fldCharType="end"/>
      </w:r>
      <w:r>
        <w:t xml:space="preserve">, MEF 79.0.1 </w:t>
      </w:r>
      <w:r>
        <w:fldChar w:fldCharType="begin"/>
      </w:r>
      <w:r>
        <w:instrText xml:space="preserve"> REF _Ref55388766 \r \h </w:instrText>
      </w:r>
      <w:r>
        <w:fldChar w:fldCharType="separate"/>
      </w:r>
      <w:r w:rsidR="00245068">
        <w:t>[6]</w:t>
      </w:r>
      <w:r>
        <w:fldChar w:fldCharType="end"/>
      </w:r>
      <w:r>
        <w:t xml:space="preserve"> and MEF 79.0.2 </w:t>
      </w:r>
      <w:r>
        <w:fldChar w:fldCharType="begin"/>
      </w:r>
      <w:r>
        <w:instrText xml:space="preserve"> REF _Ref55388746 \r \h </w:instrText>
      </w:r>
      <w:r>
        <w:fldChar w:fldCharType="separate"/>
      </w:r>
      <w:r w:rsidR="00245068">
        <w:t>[7]</w:t>
      </w:r>
      <w:r>
        <w:fldChar w:fldCharType="end"/>
      </w:r>
      <w:r>
        <w:t xml:space="preserve"> are shown in the following tables.  </w:t>
      </w:r>
    </w:p>
    <w:p w14:paraId="065A3854" w14:textId="77777777" w:rsidR="0071564D" w:rsidRDefault="0071564D" w:rsidP="0071564D">
      <w:pPr>
        <w:pStyle w:val="Heading3"/>
      </w:pPr>
      <w:bookmarkStart w:id="465" w:name="_Toc57894018"/>
      <w:bookmarkStart w:id="466" w:name="_Toc57894540"/>
      <w:bookmarkStart w:id="467" w:name="_Toc58502392"/>
      <w:bookmarkStart w:id="468" w:name="_Toc58925764"/>
      <w:r>
        <w:t>MEF 79 Requirements</w:t>
      </w:r>
      <w:bookmarkEnd w:id="465"/>
      <w:bookmarkEnd w:id="466"/>
      <w:bookmarkEnd w:id="467"/>
      <w:bookmarkEnd w:id="468"/>
    </w:p>
    <w:p w14:paraId="4E2FB446" w14:textId="1D27B954" w:rsidR="0071564D" w:rsidRDefault="0071564D" w:rsidP="0071564D">
      <w:pPr>
        <w:pStyle w:val="Body"/>
      </w:pPr>
      <w:r>
        <w:t xml:space="preserve">The requirements from MEF 79 </w:t>
      </w:r>
      <w:r>
        <w:fldChar w:fldCharType="begin"/>
      </w:r>
      <w:r>
        <w:instrText xml:space="preserve"> REF _Ref55388733 \r \h </w:instrText>
      </w:r>
      <w:r>
        <w:fldChar w:fldCharType="separate"/>
      </w:r>
      <w:r w:rsidR="00245068">
        <w:t>[5]</w:t>
      </w:r>
      <w:r>
        <w:fldChar w:fldCharType="end"/>
      </w:r>
      <w:r>
        <w:t xml:space="preserve"> </w:t>
      </w:r>
      <w:r w:rsidR="002C22D0">
        <w:t xml:space="preserve">that address a Retrieve POQ List request </w:t>
      </w:r>
      <w:r>
        <w:t xml:space="preserve">are shown in </w:t>
      </w:r>
      <w:r>
        <w:fldChar w:fldCharType="begin"/>
      </w:r>
      <w:r>
        <w:instrText xml:space="preserve"> REF _Ref55989107 \h </w:instrText>
      </w:r>
      <w:r>
        <w:fldChar w:fldCharType="separate"/>
      </w:r>
      <w:r w:rsidR="00245068">
        <w:t xml:space="preserve">Table </w:t>
      </w:r>
      <w:r w:rsidR="00245068">
        <w:rPr>
          <w:noProof/>
        </w:rPr>
        <w:t>27</w:t>
      </w:r>
      <w:r>
        <w:fldChar w:fldCharType="end"/>
      </w:r>
      <w:r>
        <w:t>.</w:t>
      </w:r>
    </w:p>
    <w:p w14:paraId="1723BF65" w14:textId="77777777" w:rsidR="0071564D" w:rsidRDefault="0071564D" w:rsidP="0071564D">
      <w:pPr>
        <w:pStyle w:val="Body"/>
      </w:pPr>
    </w:p>
    <w:tbl>
      <w:tblPr>
        <w:tblStyle w:val="TableGrid"/>
        <w:tblW w:w="0" w:type="auto"/>
        <w:tblLook w:val="04A0" w:firstRow="1" w:lastRow="0" w:firstColumn="1" w:lastColumn="0" w:noHBand="0" w:noVBand="1"/>
      </w:tblPr>
      <w:tblGrid>
        <w:gridCol w:w="1628"/>
        <w:gridCol w:w="887"/>
        <w:gridCol w:w="1080"/>
        <w:gridCol w:w="1440"/>
        <w:gridCol w:w="2578"/>
        <w:gridCol w:w="1737"/>
      </w:tblGrid>
      <w:tr w:rsidR="002F1DEC" w14:paraId="2ECC6A39" w14:textId="77777777" w:rsidTr="0018583D">
        <w:trPr>
          <w:tblHeader/>
        </w:trPr>
        <w:tc>
          <w:tcPr>
            <w:tcW w:w="1628" w:type="dxa"/>
          </w:tcPr>
          <w:p w14:paraId="517230A0" w14:textId="77777777" w:rsidR="002F1DEC" w:rsidRDefault="002F1DEC" w:rsidP="00F2394C">
            <w:pPr>
              <w:pStyle w:val="Tableheading"/>
              <w:jc w:val="center"/>
            </w:pPr>
            <w:bookmarkStart w:id="469" w:name="_Hlk55989443"/>
            <w:r>
              <w:t>Requirement</w:t>
            </w:r>
          </w:p>
        </w:tc>
        <w:tc>
          <w:tcPr>
            <w:tcW w:w="887" w:type="dxa"/>
          </w:tcPr>
          <w:p w14:paraId="24C0470A" w14:textId="77777777" w:rsidR="002F1DEC" w:rsidRDefault="002F1DEC" w:rsidP="00F2394C">
            <w:pPr>
              <w:pStyle w:val="Tableheading"/>
              <w:jc w:val="center"/>
            </w:pPr>
            <w:r>
              <w:t>Entity</w:t>
            </w:r>
          </w:p>
        </w:tc>
        <w:tc>
          <w:tcPr>
            <w:tcW w:w="1080" w:type="dxa"/>
          </w:tcPr>
          <w:p w14:paraId="7F720719" w14:textId="0E875E7E" w:rsidR="002F1DEC" w:rsidRDefault="00A218EC" w:rsidP="00F2394C">
            <w:pPr>
              <w:pStyle w:val="Tableheading"/>
              <w:jc w:val="center"/>
            </w:pPr>
            <w:r>
              <w:t>Tested</w:t>
            </w:r>
          </w:p>
        </w:tc>
        <w:tc>
          <w:tcPr>
            <w:tcW w:w="1440" w:type="dxa"/>
          </w:tcPr>
          <w:p w14:paraId="54873A53" w14:textId="08C26C59" w:rsidR="002F1DEC" w:rsidRDefault="00A218EC" w:rsidP="00F2394C">
            <w:pPr>
              <w:pStyle w:val="Tableheading"/>
              <w:jc w:val="center"/>
            </w:pPr>
            <w:r>
              <w:t xml:space="preserve">Test Case </w:t>
            </w:r>
          </w:p>
        </w:tc>
        <w:tc>
          <w:tcPr>
            <w:tcW w:w="2578" w:type="dxa"/>
          </w:tcPr>
          <w:p w14:paraId="412BF765" w14:textId="0B745B50" w:rsidR="002F1DEC" w:rsidRDefault="002F1DEC" w:rsidP="00F2394C">
            <w:pPr>
              <w:pStyle w:val="Tableheading"/>
              <w:jc w:val="center"/>
            </w:pPr>
            <w:r>
              <w:t>API</w:t>
            </w:r>
            <w:r w:rsidR="00A218EC">
              <w:t xml:space="preserve"> Version</w:t>
            </w:r>
          </w:p>
        </w:tc>
        <w:tc>
          <w:tcPr>
            <w:tcW w:w="1737" w:type="dxa"/>
          </w:tcPr>
          <w:p w14:paraId="62D55FE3" w14:textId="5ECEDE1D" w:rsidR="002F1DEC" w:rsidRDefault="002F1DEC" w:rsidP="00F2394C">
            <w:pPr>
              <w:pStyle w:val="Tableheading"/>
              <w:jc w:val="center"/>
            </w:pPr>
            <w:r>
              <w:t>Comment</w:t>
            </w:r>
          </w:p>
        </w:tc>
      </w:tr>
      <w:tr w:rsidR="002F1DEC" w14:paraId="39033B3E" w14:textId="77777777" w:rsidTr="0018583D">
        <w:tc>
          <w:tcPr>
            <w:tcW w:w="1628" w:type="dxa"/>
          </w:tcPr>
          <w:p w14:paraId="7313CF9D" w14:textId="28D58140" w:rsidR="002F1DEC" w:rsidRDefault="002F1DEC" w:rsidP="00F2394C">
            <w:pPr>
              <w:pStyle w:val="Tablecell"/>
            </w:pPr>
            <w:r>
              <w:t>O7</w:t>
            </w:r>
          </w:p>
        </w:tc>
        <w:tc>
          <w:tcPr>
            <w:tcW w:w="887" w:type="dxa"/>
          </w:tcPr>
          <w:p w14:paraId="5A10C21B" w14:textId="6BF220E3" w:rsidR="002F1DEC" w:rsidRDefault="002F1DEC" w:rsidP="00F2394C">
            <w:pPr>
              <w:pStyle w:val="Tablecell"/>
              <w:jc w:val="center"/>
            </w:pPr>
            <w:r>
              <w:t>B</w:t>
            </w:r>
          </w:p>
        </w:tc>
        <w:tc>
          <w:tcPr>
            <w:tcW w:w="1080" w:type="dxa"/>
          </w:tcPr>
          <w:p w14:paraId="4FF35A41" w14:textId="2C5CAF27" w:rsidR="002F1DEC" w:rsidRDefault="002F1DEC" w:rsidP="00F2394C">
            <w:pPr>
              <w:pStyle w:val="Tablecell"/>
              <w:jc w:val="center"/>
            </w:pPr>
            <w:r>
              <w:t>Y</w:t>
            </w:r>
          </w:p>
        </w:tc>
        <w:tc>
          <w:tcPr>
            <w:tcW w:w="1440" w:type="dxa"/>
          </w:tcPr>
          <w:p w14:paraId="45DA3E4A" w14:textId="77777777" w:rsidR="002F1DEC" w:rsidRDefault="002F1DEC" w:rsidP="00F2394C">
            <w:pPr>
              <w:pStyle w:val="Tablecell"/>
              <w:jc w:val="center"/>
            </w:pPr>
          </w:p>
        </w:tc>
        <w:tc>
          <w:tcPr>
            <w:tcW w:w="2578" w:type="dxa"/>
          </w:tcPr>
          <w:p w14:paraId="057F8EFD" w14:textId="77777777" w:rsidR="002F1DEC" w:rsidRDefault="002F1DEC" w:rsidP="00F2394C">
            <w:pPr>
              <w:pStyle w:val="Tablecell"/>
            </w:pPr>
          </w:p>
        </w:tc>
        <w:tc>
          <w:tcPr>
            <w:tcW w:w="1737" w:type="dxa"/>
          </w:tcPr>
          <w:p w14:paraId="60946C15" w14:textId="4EBEB701" w:rsidR="002F1DEC" w:rsidRDefault="002F1DEC" w:rsidP="00F2394C">
            <w:pPr>
              <w:pStyle w:val="Tablecell"/>
            </w:pPr>
            <w:r>
              <w:t>Specifies what can be used as filter criteria for Retrieve POQ List.</w:t>
            </w:r>
          </w:p>
        </w:tc>
      </w:tr>
      <w:tr w:rsidR="002F1DEC" w14:paraId="718F1680" w14:textId="77777777" w:rsidTr="0018583D">
        <w:tc>
          <w:tcPr>
            <w:tcW w:w="1628" w:type="dxa"/>
          </w:tcPr>
          <w:p w14:paraId="4C049CA7" w14:textId="03E17EE5" w:rsidR="002F1DEC" w:rsidRDefault="002F1DEC" w:rsidP="00F2394C">
            <w:pPr>
              <w:pStyle w:val="Tablecell"/>
            </w:pPr>
            <w:r>
              <w:t>R60</w:t>
            </w:r>
          </w:p>
        </w:tc>
        <w:tc>
          <w:tcPr>
            <w:tcW w:w="887" w:type="dxa"/>
          </w:tcPr>
          <w:p w14:paraId="67FA986B" w14:textId="1672F411" w:rsidR="002F1DEC" w:rsidRDefault="002F1DEC" w:rsidP="00F2394C">
            <w:pPr>
              <w:pStyle w:val="Tablecell"/>
              <w:jc w:val="center"/>
            </w:pPr>
            <w:r>
              <w:t>S</w:t>
            </w:r>
          </w:p>
        </w:tc>
        <w:tc>
          <w:tcPr>
            <w:tcW w:w="1080" w:type="dxa"/>
          </w:tcPr>
          <w:p w14:paraId="13B63457" w14:textId="72829D8C" w:rsidR="002F1DEC" w:rsidRDefault="002F1DEC" w:rsidP="00F2394C">
            <w:pPr>
              <w:pStyle w:val="Tablecell"/>
              <w:jc w:val="center"/>
            </w:pPr>
            <w:r>
              <w:t>Y</w:t>
            </w:r>
          </w:p>
        </w:tc>
        <w:tc>
          <w:tcPr>
            <w:tcW w:w="1440" w:type="dxa"/>
          </w:tcPr>
          <w:p w14:paraId="50029D8F" w14:textId="77777777" w:rsidR="002F1DEC" w:rsidRDefault="002F1DEC" w:rsidP="00F2394C">
            <w:pPr>
              <w:pStyle w:val="Tablecell"/>
              <w:jc w:val="center"/>
            </w:pPr>
          </w:p>
        </w:tc>
        <w:tc>
          <w:tcPr>
            <w:tcW w:w="2578" w:type="dxa"/>
          </w:tcPr>
          <w:p w14:paraId="6D4ADFD6" w14:textId="77777777" w:rsidR="002F1DEC" w:rsidRDefault="002F1DEC" w:rsidP="00F2394C">
            <w:pPr>
              <w:pStyle w:val="Tablecell"/>
            </w:pPr>
          </w:p>
        </w:tc>
        <w:tc>
          <w:tcPr>
            <w:tcW w:w="1737" w:type="dxa"/>
          </w:tcPr>
          <w:p w14:paraId="0F635A62" w14:textId="099D296D" w:rsidR="002F1DEC" w:rsidRDefault="002F1DEC" w:rsidP="00F2394C">
            <w:pPr>
              <w:pStyle w:val="Tablecell"/>
            </w:pPr>
          </w:p>
        </w:tc>
      </w:tr>
      <w:tr w:rsidR="002F1DEC" w14:paraId="107B7181" w14:textId="77777777" w:rsidTr="0018583D">
        <w:tc>
          <w:tcPr>
            <w:tcW w:w="1628" w:type="dxa"/>
          </w:tcPr>
          <w:p w14:paraId="195F0F7C" w14:textId="5EA5B44A" w:rsidR="002F1DEC" w:rsidRDefault="002F1DEC" w:rsidP="00F2394C">
            <w:pPr>
              <w:pStyle w:val="Tablecell"/>
            </w:pPr>
            <w:r>
              <w:t>R61</w:t>
            </w:r>
          </w:p>
        </w:tc>
        <w:tc>
          <w:tcPr>
            <w:tcW w:w="887" w:type="dxa"/>
          </w:tcPr>
          <w:p w14:paraId="6EE1B992" w14:textId="02FF844E" w:rsidR="002F1DEC" w:rsidRDefault="002F1DEC" w:rsidP="00F2394C">
            <w:pPr>
              <w:pStyle w:val="Tablecell"/>
              <w:jc w:val="center"/>
            </w:pPr>
            <w:r>
              <w:t>S</w:t>
            </w:r>
          </w:p>
        </w:tc>
        <w:tc>
          <w:tcPr>
            <w:tcW w:w="1080" w:type="dxa"/>
          </w:tcPr>
          <w:p w14:paraId="649918B6" w14:textId="2A235B2F" w:rsidR="002F1DEC" w:rsidRDefault="002F1DEC" w:rsidP="00F2394C">
            <w:pPr>
              <w:pStyle w:val="Tablecell"/>
              <w:jc w:val="center"/>
            </w:pPr>
            <w:r>
              <w:t>Y</w:t>
            </w:r>
          </w:p>
        </w:tc>
        <w:tc>
          <w:tcPr>
            <w:tcW w:w="1440" w:type="dxa"/>
          </w:tcPr>
          <w:p w14:paraId="6055F5ED" w14:textId="77777777" w:rsidR="002F1DEC" w:rsidRDefault="002F1DEC" w:rsidP="00F2394C">
            <w:pPr>
              <w:pStyle w:val="Tablecell"/>
              <w:jc w:val="center"/>
            </w:pPr>
          </w:p>
        </w:tc>
        <w:tc>
          <w:tcPr>
            <w:tcW w:w="2578" w:type="dxa"/>
          </w:tcPr>
          <w:p w14:paraId="1E57E991" w14:textId="77777777" w:rsidR="002F1DEC" w:rsidRDefault="002F1DEC" w:rsidP="00F2394C">
            <w:pPr>
              <w:pStyle w:val="Tablecell"/>
            </w:pPr>
          </w:p>
        </w:tc>
        <w:tc>
          <w:tcPr>
            <w:tcW w:w="1737" w:type="dxa"/>
          </w:tcPr>
          <w:p w14:paraId="5CC86FF2" w14:textId="6C79F925" w:rsidR="002F1DEC" w:rsidRDefault="002F1DEC" w:rsidP="00F2394C">
            <w:pPr>
              <w:pStyle w:val="Tablecell"/>
            </w:pPr>
          </w:p>
        </w:tc>
      </w:tr>
      <w:tr w:rsidR="002F1DEC" w14:paraId="42925CA3" w14:textId="77777777" w:rsidTr="0018583D">
        <w:tc>
          <w:tcPr>
            <w:tcW w:w="1628" w:type="dxa"/>
          </w:tcPr>
          <w:p w14:paraId="6ABE2C7D" w14:textId="4B94ACDB" w:rsidR="002F1DEC" w:rsidRDefault="002F1DEC" w:rsidP="00F2394C">
            <w:pPr>
              <w:pStyle w:val="Tablecell"/>
            </w:pPr>
            <w:r>
              <w:t>R62</w:t>
            </w:r>
          </w:p>
        </w:tc>
        <w:tc>
          <w:tcPr>
            <w:tcW w:w="887" w:type="dxa"/>
          </w:tcPr>
          <w:p w14:paraId="1CBDB451" w14:textId="40F0483A" w:rsidR="002F1DEC" w:rsidRDefault="002F1DEC" w:rsidP="00F2394C">
            <w:pPr>
              <w:pStyle w:val="Tablecell"/>
              <w:jc w:val="center"/>
            </w:pPr>
            <w:r>
              <w:t>S</w:t>
            </w:r>
          </w:p>
        </w:tc>
        <w:tc>
          <w:tcPr>
            <w:tcW w:w="1080" w:type="dxa"/>
          </w:tcPr>
          <w:p w14:paraId="34BB5966" w14:textId="6180DBCF" w:rsidR="002F1DEC" w:rsidRDefault="002F1DEC" w:rsidP="00F2394C">
            <w:pPr>
              <w:pStyle w:val="Tablecell"/>
              <w:jc w:val="center"/>
            </w:pPr>
            <w:r>
              <w:t>Y</w:t>
            </w:r>
          </w:p>
        </w:tc>
        <w:tc>
          <w:tcPr>
            <w:tcW w:w="1440" w:type="dxa"/>
          </w:tcPr>
          <w:p w14:paraId="12616CF5" w14:textId="77777777" w:rsidR="002F1DEC" w:rsidRDefault="002F1DEC" w:rsidP="00F2394C">
            <w:pPr>
              <w:pStyle w:val="Tablecell"/>
              <w:jc w:val="center"/>
            </w:pPr>
          </w:p>
        </w:tc>
        <w:tc>
          <w:tcPr>
            <w:tcW w:w="2578" w:type="dxa"/>
          </w:tcPr>
          <w:p w14:paraId="28CD58F9" w14:textId="77777777" w:rsidR="002F1DEC" w:rsidRDefault="002F1DEC" w:rsidP="00F2394C">
            <w:pPr>
              <w:pStyle w:val="Tablecell"/>
            </w:pPr>
          </w:p>
        </w:tc>
        <w:tc>
          <w:tcPr>
            <w:tcW w:w="1737" w:type="dxa"/>
          </w:tcPr>
          <w:p w14:paraId="3E9DB0BF" w14:textId="2DA83386" w:rsidR="002F1DEC" w:rsidRDefault="002F1DEC" w:rsidP="00F2394C">
            <w:pPr>
              <w:pStyle w:val="Tablecell"/>
            </w:pPr>
          </w:p>
        </w:tc>
      </w:tr>
      <w:tr w:rsidR="002F1DEC" w14:paraId="3F2254F6" w14:textId="77777777" w:rsidTr="0018583D">
        <w:tc>
          <w:tcPr>
            <w:tcW w:w="1628" w:type="dxa"/>
          </w:tcPr>
          <w:p w14:paraId="03F8BD79" w14:textId="12B20F97" w:rsidR="002F1DEC" w:rsidRDefault="002F1DEC" w:rsidP="00F2394C">
            <w:pPr>
              <w:pStyle w:val="Tablecell"/>
            </w:pPr>
            <w:r>
              <w:t>R63</w:t>
            </w:r>
          </w:p>
        </w:tc>
        <w:tc>
          <w:tcPr>
            <w:tcW w:w="887" w:type="dxa"/>
          </w:tcPr>
          <w:p w14:paraId="78897FC7" w14:textId="12D41275" w:rsidR="002F1DEC" w:rsidRDefault="002F1DEC" w:rsidP="00F2394C">
            <w:pPr>
              <w:pStyle w:val="Tablecell"/>
              <w:jc w:val="center"/>
            </w:pPr>
            <w:r>
              <w:t>S</w:t>
            </w:r>
          </w:p>
        </w:tc>
        <w:tc>
          <w:tcPr>
            <w:tcW w:w="1080" w:type="dxa"/>
          </w:tcPr>
          <w:p w14:paraId="4DF7F7AB" w14:textId="446E5030" w:rsidR="002F1DEC" w:rsidRDefault="002F1DEC" w:rsidP="00F2394C">
            <w:pPr>
              <w:pStyle w:val="Tablecell"/>
              <w:jc w:val="center"/>
            </w:pPr>
            <w:r>
              <w:t>Y</w:t>
            </w:r>
          </w:p>
        </w:tc>
        <w:tc>
          <w:tcPr>
            <w:tcW w:w="1440" w:type="dxa"/>
          </w:tcPr>
          <w:p w14:paraId="3CE5370F" w14:textId="77777777" w:rsidR="002F1DEC" w:rsidRDefault="002F1DEC" w:rsidP="00F2394C">
            <w:pPr>
              <w:pStyle w:val="Tablecell"/>
              <w:jc w:val="center"/>
            </w:pPr>
          </w:p>
        </w:tc>
        <w:tc>
          <w:tcPr>
            <w:tcW w:w="2578" w:type="dxa"/>
          </w:tcPr>
          <w:p w14:paraId="37586AF5" w14:textId="77777777" w:rsidR="002F1DEC" w:rsidRDefault="002F1DEC" w:rsidP="00F2394C">
            <w:pPr>
              <w:pStyle w:val="Tablecell"/>
            </w:pPr>
          </w:p>
        </w:tc>
        <w:tc>
          <w:tcPr>
            <w:tcW w:w="1737" w:type="dxa"/>
          </w:tcPr>
          <w:p w14:paraId="407E0F6B" w14:textId="68DB1242" w:rsidR="002F1DEC" w:rsidRDefault="002F1DEC" w:rsidP="00F2394C">
            <w:pPr>
              <w:pStyle w:val="Tablecell"/>
            </w:pPr>
          </w:p>
        </w:tc>
      </w:tr>
    </w:tbl>
    <w:p w14:paraId="74A738E0" w14:textId="0EC588E9" w:rsidR="0071564D" w:rsidRDefault="0071564D" w:rsidP="0071564D">
      <w:pPr>
        <w:pStyle w:val="Caption"/>
      </w:pPr>
      <w:bookmarkStart w:id="470" w:name="_Ref55989107"/>
      <w:bookmarkStart w:id="471" w:name="_Toc57893680"/>
      <w:bookmarkStart w:id="472" w:name="_Toc58502507"/>
      <w:bookmarkStart w:id="473" w:name="_Toc58925880"/>
      <w:bookmarkEnd w:id="469"/>
      <w:r>
        <w:t xml:space="preserve">Table </w:t>
      </w:r>
      <w:r w:rsidR="00572FC7">
        <w:fldChar w:fldCharType="begin"/>
      </w:r>
      <w:r w:rsidR="00572FC7">
        <w:instrText xml:space="preserve"> SEQ Table \* ARABIC </w:instrText>
      </w:r>
      <w:r w:rsidR="00572FC7">
        <w:fldChar w:fldCharType="separate"/>
      </w:r>
      <w:r w:rsidR="00245068">
        <w:rPr>
          <w:noProof/>
        </w:rPr>
        <w:t>27</w:t>
      </w:r>
      <w:r w:rsidR="00572FC7">
        <w:rPr>
          <w:noProof/>
        </w:rPr>
        <w:fldChar w:fldCharType="end"/>
      </w:r>
      <w:bookmarkEnd w:id="470"/>
      <w:r>
        <w:t xml:space="preserve"> – MEF 79 Requirements for Retrieve POQ LIST</w:t>
      </w:r>
      <w:bookmarkEnd w:id="471"/>
      <w:bookmarkEnd w:id="472"/>
      <w:bookmarkEnd w:id="473"/>
    </w:p>
    <w:p w14:paraId="2A27B15C" w14:textId="21A78353" w:rsidR="002C22D0" w:rsidRDefault="002C22D0" w:rsidP="002C22D0">
      <w:pPr>
        <w:pStyle w:val="Body"/>
      </w:pPr>
      <w:r>
        <w:t xml:space="preserve">The requirements from MEF 79 </w:t>
      </w:r>
      <w:r>
        <w:fldChar w:fldCharType="begin"/>
      </w:r>
      <w:r>
        <w:instrText xml:space="preserve"> REF _Ref55388733 \r \h </w:instrText>
      </w:r>
      <w:r>
        <w:fldChar w:fldCharType="separate"/>
      </w:r>
      <w:r w:rsidR="00245068">
        <w:t>[5]</w:t>
      </w:r>
      <w:r>
        <w:fldChar w:fldCharType="end"/>
      </w:r>
      <w:r>
        <w:t xml:space="preserve"> that address a Retrieve POQ by Identifier request are shown in </w:t>
      </w:r>
      <w:r>
        <w:fldChar w:fldCharType="begin"/>
      </w:r>
      <w:r>
        <w:instrText xml:space="preserve"> REF _Ref55989477 \h </w:instrText>
      </w:r>
      <w:r>
        <w:fldChar w:fldCharType="separate"/>
      </w:r>
      <w:r w:rsidR="00245068">
        <w:t xml:space="preserve">Table </w:t>
      </w:r>
      <w:r w:rsidR="00245068">
        <w:rPr>
          <w:noProof/>
        </w:rPr>
        <w:t>28</w:t>
      </w:r>
      <w:r>
        <w:fldChar w:fldCharType="end"/>
      </w:r>
      <w:r>
        <w:t>.</w:t>
      </w:r>
    </w:p>
    <w:p w14:paraId="51B8FC00" w14:textId="77777777" w:rsidR="002C22D0" w:rsidRDefault="002C22D0" w:rsidP="002C22D0">
      <w:pPr>
        <w:pStyle w:val="Body"/>
      </w:pPr>
    </w:p>
    <w:tbl>
      <w:tblPr>
        <w:tblStyle w:val="TableGrid"/>
        <w:tblW w:w="0" w:type="auto"/>
        <w:tblLook w:val="04A0" w:firstRow="1" w:lastRow="0" w:firstColumn="1" w:lastColumn="0" w:noHBand="0" w:noVBand="1"/>
      </w:tblPr>
      <w:tblGrid>
        <w:gridCol w:w="1579"/>
        <w:gridCol w:w="936"/>
        <w:gridCol w:w="1080"/>
        <w:gridCol w:w="1440"/>
        <w:gridCol w:w="2299"/>
        <w:gridCol w:w="2016"/>
      </w:tblGrid>
      <w:tr w:rsidR="002F1DEC" w14:paraId="242BCD86" w14:textId="77777777" w:rsidTr="0018583D">
        <w:trPr>
          <w:tblHeader/>
        </w:trPr>
        <w:tc>
          <w:tcPr>
            <w:tcW w:w="1579" w:type="dxa"/>
          </w:tcPr>
          <w:p w14:paraId="796C36A9" w14:textId="77777777" w:rsidR="002F1DEC" w:rsidRDefault="002F1DEC" w:rsidP="00F2394C">
            <w:pPr>
              <w:pStyle w:val="Tableheading"/>
              <w:jc w:val="center"/>
            </w:pPr>
            <w:r>
              <w:lastRenderedPageBreak/>
              <w:t>Requirement</w:t>
            </w:r>
          </w:p>
        </w:tc>
        <w:tc>
          <w:tcPr>
            <w:tcW w:w="936" w:type="dxa"/>
          </w:tcPr>
          <w:p w14:paraId="4779F531" w14:textId="77777777" w:rsidR="002F1DEC" w:rsidRDefault="002F1DEC" w:rsidP="00F2394C">
            <w:pPr>
              <w:pStyle w:val="Tableheading"/>
              <w:jc w:val="center"/>
            </w:pPr>
            <w:r>
              <w:t>Entity</w:t>
            </w:r>
          </w:p>
        </w:tc>
        <w:tc>
          <w:tcPr>
            <w:tcW w:w="1080" w:type="dxa"/>
          </w:tcPr>
          <w:p w14:paraId="2CC0461F" w14:textId="71144B08" w:rsidR="002F1DEC" w:rsidRDefault="00A218EC" w:rsidP="00F2394C">
            <w:pPr>
              <w:pStyle w:val="Tableheading"/>
              <w:jc w:val="center"/>
            </w:pPr>
            <w:r>
              <w:t>Tested</w:t>
            </w:r>
          </w:p>
        </w:tc>
        <w:tc>
          <w:tcPr>
            <w:tcW w:w="1440" w:type="dxa"/>
          </w:tcPr>
          <w:p w14:paraId="674EEDA0" w14:textId="35A93FB4" w:rsidR="002F1DEC" w:rsidRDefault="00A218EC" w:rsidP="00F2394C">
            <w:pPr>
              <w:pStyle w:val="Tableheading"/>
              <w:jc w:val="center"/>
            </w:pPr>
            <w:r>
              <w:t xml:space="preserve">Test Case </w:t>
            </w:r>
          </w:p>
        </w:tc>
        <w:tc>
          <w:tcPr>
            <w:tcW w:w="2299" w:type="dxa"/>
          </w:tcPr>
          <w:p w14:paraId="1ED9270C" w14:textId="72114E23" w:rsidR="002F1DEC" w:rsidRDefault="002F1DEC" w:rsidP="00F2394C">
            <w:pPr>
              <w:pStyle w:val="Tableheading"/>
              <w:jc w:val="center"/>
            </w:pPr>
            <w:r>
              <w:t>API</w:t>
            </w:r>
            <w:r w:rsidR="00A218EC">
              <w:t xml:space="preserve"> Version</w:t>
            </w:r>
          </w:p>
        </w:tc>
        <w:tc>
          <w:tcPr>
            <w:tcW w:w="2016" w:type="dxa"/>
          </w:tcPr>
          <w:p w14:paraId="59FEEF36" w14:textId="19C46812" w:rsidR="002F1DEC" w:rsidRDefault="002F1DEC" w:rsidP="00F2394C">
            <w:pPr>
              <w:pStyle w:val="Tableheading"/>
              <w:jc w:val="center"/>
            </w:pPr>
            <w:r>
              <w:t>Comment</w:t>
            </w:r>
          </w:p>
        </w:tc>
      </w:tr>
      <w:tr w:rsidR="002F1DEC" w14:paraId="3D501A5C" w14:textId="77777777" w:rsidTr="0018583D">
        <w:tc>
          <w:tcPr>
            <w:tcW w:w="1579" w:type="dxa"/>
          </w:tcPr>
          <w:p w14:paraId="3F785E87" w14:textId="5CBF7411" w:rsidR="002F1DEC" w:rsidRDefault="002F1DEC" w:rsidP="00F2394C">
            <w:pPr>
              <w:pStyle w:val="Tablecell"/>
            </w:pPr>
            <w:r>
              <w:t>R64</w:t>
            </w:r>
          </w:p>
        </w:tc>
        <w:tc>
          <w:tcPr>
            <w:tcW w:w="936" w:type="dxa"/>
          </w:tcPr>
          <w:p w14:paraId="07CF3A83" w14:textId="710F0BC6" w:rsidR="002F1DEC" w:rsidRDefault="002F1DEC" w:rsidP="00F2394C">
            <w:pPr>
              <w:pStyle w:val="Tablecell"/>
              <w:jc w:val="center"/>
            </w:pPr>
            <w:r>
              <w:t>B</w:t>
            </w:r>
          </w:p>
        </w:tc>
        <w:tc>
          <w:tcPr>
            <w:tcW w:w="1080" w:type="dxa"/>
          </w:tcPr>
          <w:p w14:paraId="3404626C" w14:textId="0EE5F3BA" w:rsidR="002F1DEC" w:rsidRDefault="002F1DEC" w:rsidP="00F2394C">
            <w:pPr>
              <w:pStyle w:val="Tablecell"/>
              <w:jc w:val="center"/>
            </w:pPr>
            <w:r>
              <w:t>Y</w:t>
            </w:r>
          </w:p>
        </w:tc>
        <w:tc>
          <w:tcPr>
            <w:tcW w:w="1440" w:type="dxa"/>
          </w:tcPr>
          <w:p w14:paraId="274090DE" w14:textId="77777777" w:rsidR="002F1DEC" w:rsidRDefault="002F1DEC" w:rsidP="00F2394C">
            <w:pPr>
              <w:pStyle w:val="Tablecell"/>
              <w:jc w:val="center"/>
            </w:pPr>
          </w:p>
        </w:tc>
        <w:tc>
          <w:tcPr>
            <w:tcW w:w="2299" w:type="dxa"/>
          </w:tcPr>
          <w:p w14:paraId="3EBA2A2F" w14:textId="77777777" w:rsidR="002F1DEC" w:rsidRDefault="002F1DEC" w:rsidP="00F2394C">
            <w:pPr>
              <w:pStyle w:val="Tablecell"/>
            </w:pPr>
          </w:p>
        </w:tc>
        <w:tc>
          <w:tcPr>
            <w:tcW w:w="2016" w:type="dxa"/>
          </w:tcPr>
          <w:p w14:paraId="730260FF" w14:textId="0BBBCD28" w:rsidR="002F1DEC" w:rsidRDefault="002F1DEC" w:rsidP="00F2394C">
            <w:pPr>
              <w:pStyle w:val="Tablecell"/>
            </w:pPr>
          </w:p>
        </w:tc>
      </w:tr>
      <w:tr w:rsidR="002F1DEC" w14:paraId="1682C051" w14:textId="77777777" w:rsidTr="0018583D">
        <w:tc>
          <w:tcPr>
            <w:tcW w:w="1579" w:type="dxa"/>
          </w:tcPr>
          <w:p w14:paraId="451021D9" w14:textId="4C8F0668" w:rsidR="002F1DEC" w:rsidRDefault="002F1DEC" w:rsidP="00F2394C">
            <w:pPr>
              <w:pStyle w:val="Tablecell"/>
            </w:pPr>
            <w:r>
              <w:t>R65</w:t>
            </w:r>
          </w:p>
        </w:tc>
        <w:tc>
          <w:tcPr>
            <w:tcW w:w="936" w:type="dxa"/>
          </w:tcPr>
          <w:p w14:paraId="16EF674A" w14:textId="75F0F3B9" w:rsidR="002F1DEC" w:rsidRDefault="002F1DEC" w:rsidP="00F2394C">
            <w:pPr>
              <w:pStyle w:val="Tablecell"/>
              <w:jc w:val="center"/>
            </w:pPr>
            <w:r>
              <w:t>S</w:t>
            </w:r>
          </w:p>
        </w:tc>
        <w:tc>
          <w:tcPr>
            <w:tcW w:w="1080" w:type="dxa"/>
          </w:tcPr>
          <w:p w14:paraId="795A331C" w14:textId="41A86FA2" w:rsidR="002F1DEC" w:rsidRDefault="002F1DEC" w:rsidP="00F2394C">
            <w:pPr>
              <w:pStyle w:val="Tablecell"/>
              <w:jc w:val="center"/>
            </w:pPr>
            <w:r>
              <w:t>Y</w:t>
            </w:r>
          </w:p>
        </w:tc>
        <w:tc>
          <w:tcPr>
            <w:tcW w:w="1440" w:type="dxa"/>
          </w:tcPr>
          <w:p w14:paraId="14679FFA" w14:textId="77777777" w:rsidR="002F1DEC" w:rsidRDefault="002F1DEC" w:rsidP="00F2394C">
            <w:pPr>
              <w:pStyle w:val="Tablecell"/>
              <w:jc w:val="center"/>
            </w:pPr>
          </w:p>
        </w:tc>
        <w:tc>
          <w:tcPr>
            <w:tcW w:w="2299" w:type="dxa"/>
          </w:tcPr>
          <w:p w14:paraId="6B383EA5" w14:textId="77777777" w:rsidR="002F1DEC" w:rsidRDefault="002F1DEC" w:rsidP="00F2394C">
            <w:pPr>
              <w:pStyle w:val="Tablecell"/>
            </w:pPr>
          </w:p>
        </w:tc>
        <w:tc>
          <w:tcPr>
            <w:tcW w:w="2016" w:type="dxa"/>
          </w:tcPr>
          <w:p w14:paraId="6670F563" w14:textId="06F11ED3" w:rsidR="002F1DEC" w:rsidRDefault="002F1DEC" w:rsidP="00F2394C">
            <w:pPr>
              <w:pStyle w:val="Tablecell"/>
            </w:pPr>
          </w:p>
        </w:tc>
      </w:tr>
      <w:tr w:rsidR="002F1DEC" w14:paraId="2649FD4E" w14:textId="77777777" w:rsidTr="0018583D">
        <w:tc>
          <w:tcPr>
            <w:tcW w:w="1579" w:type="dxa"/>
          </w:tcPr>
          <w:p w14:paraId="5796F06F" w14:textId="2334C6CD" w:rsidR="002F1DEC" w:rsidRDefault="002F1DEC" w:rsidP="00F2394C">
            <w:pPr>
              <w:pStyle w:val="Tablecell"/>
            </w:pPr>
            <w:r>
              <w:t>R66</w:t>
            </w:r>
          </w:p>
        </w:tc>
        <w:tc>
          <w:tcPr>
            <w:tcW w:w="936" w:type="dxa"/>
          </w:tcPr>
          <w:p w14:paraId="5492C770" w14:textId="01813D2E" w:rsidR="002F1DEC" w:rsidRDefault="002F1DEC" w:rsidP="00F2394C">
            <w:pPr>
              <w:pStyle w:val="Tablecell"/>
              <w:jc w:val="center"/>
            </w:pPr>
            <w:r>
              <w:t>S</w:t>
            </w:r>
          </w:p>
        </w:tc>
        <w:tc>
          <w:tcPr>
            <w:tcW w:w="1080" w:type="dxa"/>
          </w:tcPr>
          <w:p w14:paraId="1DF9E9DC" w14:textId="164D45A6" w:rsidR="002F1DEC" w:rsidRDefault="002F1DEC" w:rsidP="00F2394C">
            <w:pPr>
              <w:pStyle w:val="Tablecell"/>
              <w:jc w:val="center"/>
            </w:pPr>
            <w:r>
              <w:t>Y</w:t>
            </w:r>
          </w:p>
        </w:tc>
        <w:tc>
          <w:tcPr>
            <w:tcW w:w="1440" w:type="dxa"/>
          </w:tcPr>
          <w:p w14:paraId="178D4C0E" w14:textId="77777777" w:rsidR="002F1DEC" w:rsidRDefault="002F1DEC" w:rsidP="00F2394C">
            <w:pPr>
              <w:pStyle w:val="Tablecell"/>
              <w:jc w:val="center"/>
            </w:pPr>
          </w:p>
        </w:tc>
        <w:tc>
          <w:tcPr>
            <w:tcW w:w="2299" w:type="dxa"/>
          </w:tcPr>
          <w:p w14:paraId="05F5F85A" w14:textId="77777777" w:rsidR="002F1DEC" w:rsidRDefault="002F1DEC" w:rsidP="00F2394C">
            <w:pPr>
              <w:pStyle w:val="Tablecell"/>
            </w:pPr>
          </w:p>
        </w:tc>
        <w:tc>
          <w:tcPr>
            <w:tcW w:w="2016" w:type="dxa"/>
          </w:tcPr>
          <w:p w14:paraId="22AB723B" w14:textId="67C83068" w:rsidR="002F1DEC" w:rsidRDefault="002F1DEC" w:rsidP="00F2394C">
            <w:pPr>
              <w:pStyle w:val="Tablecell"/>
            </w:pPr>
          </w:p>
        </w:tc>
      </w:tr>
      <w:tr w:rsidR="002F1DEC" w14:paraId="07A50B88" w14:textId="77777777" w:rsidTr="0018583D">
        <w:tc>
          <w:tcPr>
            <w:tcW w:w="1579" w:type="dxa"/>
          </w:tcPr>
          <w:p w14:paraId="48CD65AF" w14:textId="27056364" w:rsidR="002F1DEC" w:rsidRDefault="002F1DEC" w:rsidP="00F2394C">
            <w:pPr>
              <w:pStyle w:val="Tablecell"/>
            </w:pPr>
            <w:r>
              <w:t>R67</w:t>
            </w:r>
          </w:p>
        </w:tc>
        <w:tc>
          <w:tcPr>
            <w:tcW w:w="936" w:type="dxa"/>
          </w:tcPr>
          <w:p w14:paraId="0AC2D5F3" w14:textId="716BB505" w:rsidR="002F1DEC" w:rsidRDefault="002F1DEC" w:rsidP="00F2394C">
            <w:pPr>
              <w:pStyle w:val="Tablecell"/>
              <w:jc w:val="center"/>
            </w:pPr>
            <w:r>
              <w:t>S</w:t>
            </w:r>
          </w:p>
        </w:tc>
        <w:tc>
          <w:tcPr>
            <w:tcW w:w="1080" w:type="dxa"/>
          </w:tcPr>
          <w:p w14:paraId="6F9689EA" w14:textId="3DD5BA94" w:rsidR="002F1DEC" w:rsidRDefault="002F1DEC" w:rsidP="00F2394C">
            <w:pPr>
              <w:pStyle w:val="Tablecell"/>
              <w:jc w:val="center"/>
            </w:pPr>
            <w:r>
              <w:t>Y</w:t>
            </w:r>
          </w:p>
        </w:tc>
        <w:tc>
          <w:tcPr>
            <w:tcW w:w="1440" w:type="dxa"/>
          </w:tcPr>
          <w:p w14:paraId="7D35D083" w14:textId="77777777" w:rsidR="002F1DEC" w:rsidRDefault="002F1DEC" w:rsidP="00F2394C">
            <w:pPr>
              <w:pStyle w:val="Tablecell"/>
              <w:jc w:val="center"/>
            </w:pPr>
          </w:p>
        </w:tc>
        <w:tc>
          <w:tcPr>
            <w:tcW w:w="2299" w:type="dxa"/>
          </w:tcPr>
          <w:p w14:paraId="235F03A2" w14:textId="77777777" w:rsidR="002F1DEC" w:rsidRDefault="002F1DEC" w:rsidP="00F2394C">
            <w:pPr>
              <w:pStyle w:val="Tablecell"/>
            </w:pPr>
          </w:p>
        </w:tc>
        <w:tc>
          <w:tcPr>
            <w:tcW w:w="2016" w:type="dxa"/>
          </w:tcPr>
          <w:p w14:paraId="148D3132" w14:textId="48453DC1" w:rsidR="002F1DEC" w:rsidRDefault="002F1DEC" w:rsidP="00F2394C">
            <w:pPr>
              <w:pStyle w:val="Tablecell"/>
            </w:pPr>
          </w:p>
        </w:tc>
      </w:tr>
      <w:tr w:rsidR="002F1DEC" w14:paraId="6B01A438" w14:textId="77777777" w:rsidTr="0018583D">
        <w:tc>
          <w:tcPr>
            <w:tcW w:w="1579" w:type="dxa"/>
          </w:tcPr>
          <w:p w14:paraId="72EEAB99" w14:textId="3B3AF8F9" w:rsidR="002F1DEC" w:rsidRDefault="002F1DEC" w:rsidP="00F2394C">
            <w:pPr>
              <w:pStyle w:val="Tablecell"/>
            </w:pPr>
            <w:r>
              <w:t>R68</w:t>
            </w:r>
          </w:p>
        </w:tc>
        <w:tc>
          <w:tcPr>
            <w:tcW w:w="936" w:type="dxa"/>
          </w:tcPr>
          <w:p w14:paraId="493A00A5" w14:textId="1D5118B3" w:rsidR="002F1DEC" w:rsidRDefault="002F1DEC" w:rsidP="00F2394C">
            <w:pPr>
              <w:pStyle w:val="Tablecell"/>
              <w:jc w:val="center"/>
            </w:pPr>
            <w:r>
              <w:t>S</w:t>
            </w:r>
          </w:p>
        </w:tc>
        <w:tc>
          <w:tcPr>
            <w:tcW w:w="1080" w:type="dxa"/>
          </w:tcPr>
          <w:p w14:paraId="5137A1B7" w14:textId="3E1E78F3" w:rsidR="002F1DEC" w:rsidRDefault="002F1DEC" w:rsidP="00F2394C">
            <w:pPr>
              <w:pStyle w:val="Tablecell"/>
              <w:jc w:val="center"/>
            </w:pPr>
            <w:r>
              <w:t>Y</w:t>
            </w:r>
          </w:p>
        </w:tc>
        <w:tc>
          <w:tcPr>
            <w:tcW w:w="1440" w:type="dxa"/>
          </w:tcPr>
          <w:p w14:paraId="5E43D946" w14:textId="77777777" w:rsidR="002F1DEC" w:rsidRDefault="002F1DEC" w:rsidP="00F2394C">
            <w:pPr>
              <w:pStyle w:val="Tablecell"/>
              <w:jc w:val="center"/>
            </w:pPr>
          </w:p>
        </w:tc>
        <w:tc>
          <w:tcPr>
            <w:tcW w:w="2299" w:type="dxa"/>
          </w:tcPr>
          <w:p w14:paraId="21BE7847" w14:textId="77777777" w:rsidR="002F1DEC" w:rsidRDefault="002F1DEC" w:rsidP="00F2394C">
            <w:pPr>
              <w:pStyle w:val="Tablecell"/>
            </w:pPr>
          </w:p>
        </w:tc>
        <w:tc>
          <w:tcPr>
            <w:tcW w:w="2016" w:type="dxa"/>
          </w:tcPr>
          <w:p w14:paraId="6BF32C91" w14:textId="0F1B349F" w:rsidR="002F1DEC" w:rsidRDefault="002F1DEC" w:rsidP="00F2394C">
            <w:pPr>
              <w:pStyle w:val="Tablecell"/>
            </w:pPr>
            <w:r>
              <w:t>READY</w:t>
            </w:r>
          </w:p>
        </w:tc>
      </w:tr>
      <w:tr w:rsidR="002F1DEC" w14:paraId="4A00BEEE" w14:textId="77777777" w:rsidTr="0018583D">
        <w:tc>
          <w:tcPr>
            <w:tcW w:w="1579" w:type="dxa"/>
          </w:tcPr>
          <w:p w14:paraId="33217C71" w14:textId="03E4F0F9" w:rsidR="002F1DEC" w:rsidRDefault="002F1DEC" w:rsidP="00F2394C">
            <w:pPr>
              <w:pStyle w:val="Tablecell"/>
            </w:pPr>
            <w:r>
              <w:t>R69</w:t>
            </w:r>
          </w:p>
        </w:tc>
        <w:tc>
          <w:tcPr>
            <w:tcW w:w="936" w:type="dxa"/>
          </w:tcPr>
          <w:p w14:paraId="26AFB7AB" w14:textId="55A1B258" w:rsidR="002F1DEC" w:rsidRDefault="002F1DEC" w:rsidP="00F2394C">
            <w:pPr>
              <w:pStyle w:val="Tablecell"/>
              <w:jc w:val="center"/>
            </w:pPr>
            <w:r>
              <w:t>S</w:t>
            </w:r>
          </w:p>
        </w:tc>
        <w:tc>
          <w:tcPr>
            <w:tcW w:w="1080" w:type="dxa"/>
          </w:tcPr>
          <w:p w14:paraId="3E25F2F0" w14:textId="7D75C36F" w:rsidR="002F1DEC" w:rsidRDefault="002F1DEC" w:rsidP="00F2394C">
            <w:pPr>
              <w:pStyle w:val="Tablecell"/>
              <w:jc w:val="center"/>
            </w:pPr>
            <w:r>
              <w:t>Y</w:t>
            </w:r>
          </w:p>
        </w:tc>
        <w:tc>
          <w:tcPr>
            <w:tcW w:w="1440" w:type="dxa"/>
          </w:tcPr>
          <w:p w14:paraId="50E5B688" w14:textId="77777777" w:rsidR="002F1DEC" w:rsidRDefault="002F1DEC" w:rsidP="00F2394C">
            <w:pPr>
              <w:pStyle w:val="Tablecell"/>
              <w:jc w:val="center"/>
            </w:pPr>
          </w:p>
        </w:tc>
        <w:tc>
          <w:tcPr>
            <w:tcW w:w="2299" w:type="dxa"/>
          </w:tcPr>
          <w:p w14:paraId="10E1C1BF" w14:textId="77777777" w:rsidR="002F1DEC" w:rsidRDefault="002F1DEC" w:rsidP="00F2394C">
            <w:pPr>
              <w:pStyle w:val="Tablecell"/>
            </w:pPr>
          </w:p>
        </w:tc>
        <w:tc>
          <w:tcPr>
            <w:tcW w:w="2016" w:type="dxa"/>
          </w:tcPr>
          <w:p w14:paraId="179854FA" w14:textId="2318FE55" w:rsidR="002F1DEC" w:rsidRDefault="002F1DEC" w:rsidP="00F2394C">
            <w:pPr>
              <w:pStyle w:val="Tablecell"/>
            </w:pPr>
            <w:r>
              <w:t>INSUFFICIENT_INFORMATION_PROVIDED</w:t>
            </w:r>
          </w:p>
        </w:tc>
      </w:tr>
      <w:tr w:rsidR="002F1DEC" w14:paraId="127D3A08" w14:textId="77777777" w:rsidTr="0018583D">
        <w:tc>
          <w:tcPr>
            <w:tcW w:w="1579" w:type="dxa"/>
          </w:tcPr>
          <w:p w14:paraId="0965B87B" w14:textId="715A48C9" w:rsidR="002F1DEC" w:rsidRDefault="002F1DEC" w:rsidP="00F2394C">
            <w:pPr>
              <w:pStyle w:val="Tablecell"/>
            </w:pPr>
            <w:r>
              <w:t>R70</w:t>
            </w:r>
          </w:p>
        </w:tc>
        <w:tc>
          <w:tcPr>
            <w:tcW w:w="936" w:type="dxa"/>
          </w:tcPr>
          <w:p w14:paraId="1E62FBF6" w14:textId="7C682A8F" w:rsidR="002F1DEC" w:rsidRDefault="002F1DEC" w:rsidP="00F2394C">
            <w:pPr>
              <w:pStyle w:val="Tablecell"/>
              <w:jc w:val="center"/>
            </w:pPr>
            <w:r>
              <w:t>S</w:t>
            </w:r>
          </w:p>
        </w:tc>
        <w:tc>
          <w:tcPr>
            <w:tcW w:w="1080" w:type="dxa"/>
          </w:tcPr>
          <w:p w14:paraId="5668C576" w14:textId="1E5B12B4" w:rsidR="002F1DEC" w:rsidRDefault="002F1DEC" w:rsidP="00F2394C">
            <w:pPr>
              <w:pStyle w:val="Tablecell"/>
              <w:jc w:val="center"/>
            </w:pPr>
            <w:r>
              <w:t>Y</w:t>
            </w:r>
          </w:p>
        </w:tc>
        <w:tc>
          <w:tcPr>
            <w:tcW w:w="1440" w:type="dxa"/>
          </w:tcPr>
          <w:p w14:paraId="0C6C2972" w14:textId="77777777" w:rsidR="002F1DEC" w:rsidRDefault="002F1DEC" w:rsidP="00F2394C">
            <w:pPr>
              <w:pStyle w:val="Tablecell"/>
              <w:jc w:val="center"/>
            </w:pPr>
          </w:p>
        </w:tc>
        <w:tc>
          <w:tcPr>
            <w:tcW w:w="2299" w:type="dxa"/>
          </w:tcPr>
          <w:p w14:paraId="0961C8B5" w14:textId="77777777" w:rsidR="002F1DEC" w:rsidRDefault="002F1DEC" w:rsidP="00F2394C">
            <w:pPr>
              <w:pStyle w:val="Tablecell"/>
            </w:pPr>
          </w:p>
        </w:tc>
        <w:tc>
          <w:tcPr>
            <w:tcW w:w="2016" w:type="dxa"/>
          </w:tcPr>
          <w:p w14:paraId="2C7EAB45" w14:textId="3FD27F13" w:rsidR="002F1DEC" w:rsidRDefault="002F1DEC" w:rsidP="00F2394C">
            <w:pPr>
              <w:pStyle w:val="Tablecell"/>
            </w:pPr>
            <w:r>
              <w:t>IN_PROGRESS, READY</w:t>
            </w:r>
          </w:p>
        </w:tc>
      </w:tr>
      <w:tr w:rsidR="002F1DEC" w14:paraId="16B4858E" w14:textId="77777777" w:rsidTr="0018583D">
        <w:tc>
          <w:tcPr>
            <w:tcW w:w="1579" w:type="dxa"/>
          </w:tcPr>
          <w:p w14:paraId="6C14DAAA" w14:textId="29591C30" w:rsidR="002F1DEC" w:rsidRDefault="002F1DEC" w:rsidP="00F2394C">
            <w:pPr>
              <w:pStyle w:val="Tablecell"/>
            </w:pPr>
            <w:r>
              <w:t>R71</w:t>
            </w:r>
          </w:p>
        </w:tc>
        <w:tc>
          <w:tcPr>
            <w:tcW w:w="936" w:type="dxa"/>
          </w:tcPr>
          <w:p w14:paraId="77158DB0" w14:textId="5BCB8DF9" w:rsidR="002F1DEC" w:rsidRDefault="002F1DEC" w:rsidP="00F2394C">
            <w:pPr>
              <w:pStyle w:val="Tablecell"/>
              <w:jc w:val="center"/>
            </w:pPr>
            <w:r>
              <w:t>S</w:t>
            </w:r>
          </w:p>
        </w:tc>
        <w:tc>
          <w:tcPr>
            <w:tcW w:w="1080" w:type="dxa"/>
          </w:tcPr>
          <w:p w14:paraId="10E9825D" w14:textId="6CC59576" w:rsidR="002F1DEC" w:rsidRDefault="002F1DEC" w:rsidP="00F2394C">
            <w:pPr>
              <w:pStyle w:val="Tablecell"/>
              <w:jc w:val="center"/>
            </w:pPr>
            <w:r>
              <w:t>Y</w:t>
            </w:r>
          </w:p>
        </w:tc>
        <w:tc>
          <w:tcPr>
            <w:tcW w:w="1440" w:type="dxa"/>
          </w:tcPr>
          <w:p w14:paraId="693AF323" w14:textId="77777777" w:rsidR="002F1DEC" w:rsidRDefault="002F1DEC" w:rsidP="00F2394C">
            <w:pPr>
              <w:pStyle w:val="Tablecell"/>
              <w:jc w:val="center"/>
            </w:pPr>
          </w:p>
        </w:tc>
        <w:tc>
          <w:tcPr>
            <w:tcW w:w="2299" w:type="dxa"/>
          </w:tcPr>
          <w:p w14:paraId="2958AC14" w14:textId="77777777" w:rsidR="002F1DEC" w:rsidRDefault="002F1DEC" w:rsidP="00F2394C">
            <w:pPr>
              <w:pStyle w:val="Tablecell"/>
            </w:pPr>
          </w:p>
        </w:tc>
        <w:tc>
          <w:tcPr>
            <w:tcW w:w="2016" w:type="dxa"/>
          </w:tcPr>
          <w:p w14:paraId="158E7F40" w14:textId="075D8234" w:rsidR="002F1DEC" w:rsidRDefault="002F1DEC" w:rsidP="00F2394C">
            <w:pPr>
              <w:pStyle w:val="Tablecell"/>
            </w:pPr>
            <w:r>
              <w:t>UNABLE_TO_PROVIDE</w:t>
            </w:r>
          </w:p>
        </w:tc>
      </w:tr>
      <w:tr w:rsidR="002F1DEC" w14:paraId="4CF1C687" w14:textId="77777777" w:rsidTr="0018583D">
        <w:tc>
          <w:tcPr>
            <w:tcW w:w="1579" w:type="dxa"/>
          </w:tcPr>
          <w:p w14:paraId="26D919BE" w14:textId="02681BCB" w:rsidR="002F1DEC" w:rsidRDefault="002F1DEC" w:rsidP="00F2394C">
            <w:pPr>
              <w:pStyle w:val="Tablecell"/>
            </w:pPr>
            <w:r>
              <w:t>R72</w:t>
            </w:r>
          </w:p>
        </w:tc>
        <w:tc>
          <w:tcPr>
            <w:tcW w:w="936" w:type="dxa"/>
          </w:tcPr>
          <w:p w14:paraId="71BD43D2" w14:textId="59DFF3D6" w:rsidR="002F1DEC" w:rsidRDefault="002F1DEC" w:rsidP="00F2394C">
            <w:pPr>
              <w:pStyle w:val="Tablecell"/>
              <w:jc w:val="center"/>
            </w:pPr>
            <w:r>
              <w:t>S</w:t>
            </w:r>
          </w:p>
        </w:tc>
        <w:tc>
          <w:tcPr>
            <w:tcW w:w="1080" w:type="dxa"/>
          </w:tcPr>
          <w:p w14:paraId="04DFB92B" w14:textId="6287F47A" w:rsidR="002F1DEC" w:rsidRDefault="002F1DEC" w:rsidP="00F2394C">
            <w:pPr>
              <w:pStyle w:val="Tablecell"/>
              <w:jc w:val="center"/>
            </w:pPr>
            <w:r>
              <w:t>Y</w:t>
            </w:r>
          </w:p>
        </w:tc>
        <w:tc>
          <w:tcPr>
            <w:tcW w:w="1440" w:type="dxa"/>
          </w:tcPr>
          <w:p w14:paraId="15CF4D10" w14:textId="77777777" w:rsidR="002F1DEC" w:rsidRDefault="002F1DEC" w:rsidP="00F2394C">
            <w:pPr>
              <w:pStyle w:val="Tablecell"/>
              <w:jc w:val="center"/>
            </w:pPr>
          </w:p>
        </w:tc>
        <w:tc>
          <w:tcPr>
            <w:tcW w:w="2299" w:type="dxa"/>
          </w:tcPr>
          <w:p w14:paraId="0BA0DE9D" w14:textId="77777777" w:rsidR="002F1DEC" w:rsidRDefault="002F1DEC" w:rsidP="00F2394C">
            <w:pPr>
              <w:pStyle w:val="Tablecell"/>
            </w:pPr>
          </w:p>
        </w:tc>
        <w:tc>
          <w:tcPr>
            <w:tcW w:w="2016" w:type="dxa"/>
          </w:tcPr>
          <w:p w14:paraId="4CCC1942" w14:textId="49CE5508" w:rsidR="002F1DEC" w:rsidRDefault="002F1DEC" w:rsidP="00F2394C">
            <w:pPr>
              <w:pStyle w:val="Tablecell"/>
            </w:pPr>
          </w:p>
        </w:tc>
      </w:tr>
      <w:tr w:rsidR="002F1DEC" w14:paraId="4A68C227" w14:textId="77777777" w:rsidTr="0018583D">
        <w:tc>
          <w:tcPr>
            <w:tcW w:w="1579" w:type="dxa"/>
          </w:tcPr>
          <w:p w14:paraId="54955B3C" w14:textId="1B98D4F1" w:rsidR="002F1DEC" w:rsidRDefault="002F1DEC" w:rsidP="00F2394C">
            <w:pPr>
              <w:pStyle w:val="Tablecell"/>
            </w:pPr>
            <w:r>
              <w:t>R73</w:t>
            </w:r>
          </w:p>
        </w:tc>
        <w:tc>
          <w:tcPr>
            <w:tcW w:w="936" w:type="dxa"/>
          </w:tcPr>
          <w:p w14:paraId="00D9E7B0" w14:textId="59B5625E" w:rsidR="002F1DEC" w:rsidRDefault="002F1DEC" w:rsidP="00F2394C">
            <w:pPr>
              <w:pStyle w:val="Tablecell"/>
              <w:jc w:val="center"/>
            </w:pPr>
            <w:r>
              <w:t>S</w:t>
            </w:r>
          </w:p>
        </w:tc>
        <w:tc>
          <w:tcPr>
            <w:tcW w:w="1080" w:type="dxa"/>
          </w:tcPr>
          <w:p w14:paraId="429A0B14" w14:textId="2EA3BF7E" w:rsidR="002F1DEC" w:rsidRDefault="002F1DEC" w:rsidP="00F2394C">
            <w:pPr>
              <w:pStyle w:val="Tablecell"/>
              <w:jc w:val="center"/>
            </w:pPr>
            <w:r>
              <w:t>Y</w:t>
            </w:r>
          </w:p>
        </w:tc>
        <w:tc>
          <w:tcPr>
            <w:tcW w:w="1440" w:type="dxa"/>
          </w:tcPr>
          <w:p w14:paraId="2AA7C454" w14:textId="77777777" w:rsidR="002F1DEC" w:rsidRDefault="002F1DEC" w:rsidP="00F2394C">
            <w:pPr>
              <w:pStyle w:val="Tablecell"/>
              <w:jc w:val="center"/>
            </w:pPr>
          </w:p>
        </w:tc>
        <w:tc>
          <w:tcPr>
            <w:tcW w:w="2299" w:type="dxa"/>
          </w:tcPr>
          <w:p w14:paraId="5FA6ACEC" w14:textId="77777777" w:rsidR="002F1DEC" w:rsidRDefault="002F1DEC" w:rsidP="00F2394C">
            <w:pPr>
              <w:pStyle w:val="Tablecell"/>
            </w:pPr>
          </w:p>
        </w:tc>
        <w:tc>
          <w:tcPr>
            <w:tcW w:w="2016" w:type="dxa"/>
          </w:tcPr>
          <w:p w14:paraId="01238317" w14:textId="3588E42F" w:rsidR="002F1DEC" w:rsidRDefault="002F1DEC" w:rsidP="00F2394C">
            <w:pPr>
              <w:pStyle w:val="Tablecell"/>
            </w:pPr>
            <w:r>
              <w:t>Negative Test Case</w:t>
            </w:r>
          </w:p>
        </w:tc>
      </w:tr>
      <w:tr w:rsidR="002F1DEC" w14:paraId="7D951C11" w14:textId="77777777" w:rsidTr="0018583D">
        <w:tc>
          <w:tcPr>
            <w:tcW w:w="1579" w:type="dxa"/>
          </w:tcPr>
          <w:p w14:paraId="6A208253" w14:textId="7A49DB01" w:rsidR="002F1DEC" w:rsidRDefault="002F1DEC" w:rsidP="00F2394C">
            <w:pPr>
              <w:pStyle w:val="Tablecell"/>
            </w:pPr>
            <w:r>
              <w:t>R74</w:t>
            </w:r>
          </w:p>
        </w:tc>
        <w:tc>
          <w:tcPr>
            <w:tcW w:w="936" w:type="dxa"/>
          </w:tcPr>
          <w:p w14:paraId="7C349A2B" w14:textId="0536A89F" w:rsidR="002F1DEC" w:rsidRDefault="002F1DEC" w:rsidP="00F2394C">
            <w:pPr>
              <w:pStyle w:val="Tablecell"/>
              <w:jc w:val="center"/>
            </w:pPr>
            <w:r>
              <w:t>S</w:t>
            </w:r>
          </w:p>
        </w:tc>
        <w:tc>
          <w:tcPr>
            <w:tcW w:w="1080" w:type="dxa"/>
          </w:tcPr>
          <w:p w14:paraId="090B52AB" w14:textId="3A4DBF82" w:rsidR="002F1DEC" w:rsidRDefault="002F1DEC" w:rsidP="00F2394C">
            <w:pPr>
              <w:pStyle w:val="Tablecell"/>
              <w:jc w:val="center"/>
            </w:pPr>
            <w:r>
              <w:t>Y</w:t>
            </w:r>
          </w:p>
        </w:tc>
        <w:tc>
          <w:tcPr>
            <w:tcW w:w="1440" w:type="dxa"/>
          </w:tcPr>
          <w:p w14:paraId="126F2518" w14:textId="77777777" w:rsidR="002F1DEC" w:rsidRDefault="002F1DEC" w:rsidP="00F2394C">
            <w:pPr>
              <w:pStyle w:val="Tablecell"/>
              <w:jc w:val="center"/>
            </w:pPr>
          </w:p>
        </w:tc>
        <w:tc>
          <w:tcPr>
            <w:tcW w:w="2299" w:type="dxa"/>
          </w:tcPr>
          <w:p w14:paraId="22D45019" w14:textId="77777777" w:rsidR="002F1DEC" w:rsidRDefault="002F1DEC" w:rsidP="00F2394C">
            <w:pPr>
              <w:pStyle w:val="Tablecell"/>
            </w:pPr>
          </w:p>
        </w:tc>
        <w:tc>
          <w:tcPr>
            <w:tcW w:w="2016" w:type="dxa"/>
          </w:tcPr>
          <w:p w14:paraId="4CEEBB52" w14:textId="1844CF60" w:rsidR="002F1DEC" w:rsidRDefault="002F1DEC" w:rsidP="00F2394C">
            <w:pPr>
              <w:pStyle w:val="Tablecell"/>
            </w:pPr>
          </w:p>
        </w:tc>
      </w:tr>
      <w:tr w:rsidR="002F1DEC" w14:paraId="652B1DDC" w14:textId="77777777" w:rsidTr="0018583D">
        <w:tc>
          <w:tcPr>
            <w:tcW w:w="1579" w:type="dxa"/>
          </w:tcPr>
          <w:p w14:paraId="2ECEF252" w14:textId="11B428CB" w:rsidR="002F1DEC" w:rsidRDefault="002F1DEC" w:rsidP="00F2394C">
            <w:pPr>
              <w:pStyle w:val="Tablecell"/>
            </w:pPr>
            <w:r>
              <w:t>R75</w:t>
            </w:r>
          </w:p>
        </w:tc>
        <w:tc>
          <w:tcPr>
            <w:tcW w:w="936" w:type="dxa"/>
          </w:tcPr>
          <w:p w14:paraId="5432F1E8" w14:textId="38350613" w:rsidR="002F1DEC" w:rsidRDefault="002F1DEC" w:rsidP="00F2394C">
            <w:pPr>
              <w:pStyle w:val="Tablecell"/>
              <w:jc w:val="center"/>
            </w:pPr>
            <w:r>
              <w:t>S</w:t>
            </w:r>
          </w:p>
        </w:tc>
        <w:tc>
          <w:tcPr>
            <w:tcW w:w="1080" w:type="dxa"/>
          </w:tcPr>
          <w:p w14:paraId="41773204" w14:textId="3363C293" w:rsidR="002F1DEC" w:rsidRDefault="002F1DEC" w:rsidP="00F2394C">
            <w:pPr>
              <w:pStyle w:val="Tablecell"/>
              <w:jc w:val="center"/>
            </w:pPr>
            <w:r>
              <w:t>Y</w:t>
            </w:r>
          </w:p>
        </w:tc>
        <w:tc>
          <w:tcPr>
            <w:tcW w:w="1440" w:type="dxa"/>
          </w:tcPr>
          <w:p w14:paraId="14C68A0A" w14:textId="77777777" w:rsidR="002F1DEC" w:rsidRDefault="002F1DEC" w:rsidP="00F2394C">
            <w:pPr>
              <w:pStyle w:val="Tablecell"/>
              <w:jc w:val="center"/>
            </w:pPr>
          </w:p>
        </w:tc>
        <w:tc>
          <w:tcPr>
            <w:tcW w:w="2299" w:type="dxa"/>
          </w:tcPr>
          <w:p w14:paraId="2990D0B3" w14:textId="77777777" w:rsidR="002F1DEC" w:rsidRDefault="002F1DEC" w:rsidP="00F2394C">
            <w:pPr>
              <w:pStyle w:val="Tablecell"/>
            </w:pPr>
          </w:p>
        </w:tc>
        <w:tc>
          <w:tcPr>
            <w:tcW w:w="2016" w:type="dxa"/>
          </w:tcPr>
          <w:p w14:paraId="1FAA5928" w14:textId="461187BA" w:rsidR="002F1DEC" w:rsidRDefault="002F1DEC" w:rsidP="00F2394C">
            <w:pPr>
              <w:pStyle w:val="Tablecell"/>
            </w:pPr>
          </w:p>
        </w:tc>
      </w:tr>
      <w:tr w:rsidR="002F1DEC" w14:paraId="3C380635" w14:textId="77777777" w:rsidTr="0018583D">
        <w:tc>
          <w:tcPr>
            <w:tcW w:w="1579" w:type="dxa"/>
          </w:tcPr>
          <w:p w14:paraId="1F978B19" w14:textId="470E658A" w:rsidR="002F1DEC" w:rsidRDefault="002F1DEC" w:rsidP="00F2394C">
            <w:pPr>
              <w:pStyle w:val="Tablecell"/>
            </w:pPr>
            <w:r>
              <w:t>R76</w:t>
            </w:r>
          </w:p>
        </w:tc>
        <w:tc>
          <w:tcPr>
            <w:tcW w:w="936" w:type="dxa"/>
          </w:tcPr>
          <w:p w14:paraId="13C00292" w14:textId="7504C000" w:rsidR="002F1DEC" w:rsidRDefault="002F1DEC" w:rsidP="00F2394C">
            <w:pPr>
              <w:pStyle w:val="Tablecell"/>
              <w:jc w:val="center"/>
            </w:pPr>
            <w:r>
              <w:t>S</w:t>
            </w:r>
          </w:p>
        </w:tc>
        <w:tc>
          <w:tcPr>
            <w:tcW w:w="1080" w:type="dxa"/>
          </w:tcPr>
          <w:p w14:paraId="482F4F44" w14:textId="4ADA8A74" w:rsidR="002F1DEC" w:rsidRDefault="002F1DEC" w:rsidP="00F2394C">
            <w:pPr>
              <w:pStyle w:val="Tablecell"/>
              <w:jc w:val="center"/>
            </w:pPr>
            <w:r>
              <w:t>Y</w:t>
            </w:r>
          </w:p>
        </w:tc>
        <w:tc>
          <w:tcPr>
            <w:tcW w:w="1440" w:type="dxa"/>
          </w:tcPr>
          <w:p w14:paraId="5A00AE55" w14:textId="77777777" w:rsidR="002F1DEC" w:rsidRDefault="002F1DEC" w:rsidP="00F2394C">
            <w:pPr>
              <w:pStyle w:val="Tablecell"/>
              <w:jc w:val="center"/>
            </w:pPr>
          </w:p>
        </w:tc>
        <w:tc>
          <w:tcPr>
            <w:tcW w:w="2299" w:type="dxa"/>
          </w:tcPr>
          <w:p w14:paraId="15F31E63" w14:textId="77777777" w:rsidR="002F1DEC" w:rsidRDefault="002F1DEC" w:rsidP="00F2394C">
            <w:pPr>
              <w:pStyle w:val="Tablecell"/>
            </w:pPr>
          </w:p>
        </w:tc>
        <w:tc>
          <w:tcPr>
            <w:tcW w:w="2016" w:type="dxa"/>
          </w:tcPr>
          <w:p w14:paraId="672CC96B" w14:textId="33A32C9C" w:rsidR="002F1DEC" w:rsidRDefault="002F1DEC" w:rsidP="00F2394C">
            <w:pPr>
              <w:pStyle w:val="Tablecell"/>
            </w:pPr>
            <w:r>
              <w:t>INSUFFICIENT_INFORMATION_PROVIDED</w:t>
            </w:r>
          </w:p>
        </w:tc>
      </w:tr>
      <w:tr w:rsidR="002F1DEC" w14:paraId="1710CC14" w14:textId="77777777" w:rsidTr="0018583D">
        <w:tc>
          <w:tcPr>
            <w:tcW w:w="1579" w:type="dxa"/>
          </w:tcPr>
          <w:p w14:paraId="3118A5BD" w14:textId="182FBAB3" w:rsidR="002F1DEC" w:rsidRDefault="002F1DEC" w:rsidP="00F2394C">
            <w:pPr>
              <w:pStyle w:val="Tablecell"/>
            </w:pPr>
            <w:r>
              <w:t>R77</w:t>
            </w:r>
          </w:p>
        </w:tc>
        <w:tc>
          <w:tcPr>
            <w:tcW w:w="936" w:type="dxa"/>
          </w:tcPr>
          <w:p w14:paraId="199B13FC" w14:textId="57828B24" w:rsidR="002F1DEC" w:rsidRDefault="002F1DEC" w:rsidP="00F2394C">
            <w:pPr>
              <w:pStyle w:val="Tablecell"/>
              <w:jc w:val="center"/>
            </w:pPr>
            <w:r>
              <w:t>S</w:t>
            </w:r>
          </w:p>
        </w:tc>
        <w:tc>
          <w:tcPr>
            <w:tcW w:w="1080" w:type="dxa"/>
          </w:tcPr>
          <w:p w14:paraId="6D5A7998" w14:textId="0BDC4020" w:rsidR="002F1DEC" w:rsidRDefault="002F1DEC" w:rsidP="00F2394C">
            <w:pPr>
              <w:pStyle w:val="Tablecell"/>
              <w:jc w:val="center"/>
            </w:pPr>
            <w:r>
              <w:t>Y</w:t>
            </w:r>
          </w:p>
        </w:tc>
        <w:tc>
          <w:tcPr>
            <w:tcW w:w="1440" w:type="dxa"/>
          </w:tcPr>
          <w:p w14:paraId="42F7AE43" w14:textId="77777777" w:rsidR="002F1DEC" w:rsidRDefault="002F1DEC" w:rsidP="00F2394C">
            <w:pPr>
              <w:pStyle w:val="Tablecell"/>
              <w:jc w:val="center"/>
            </w:pPr>
          </w:p>
        </w:tc>
        <w:tc>
          <w:tcPr>
            <w:tcW w:w="2299" w:type="dxa"/>
          </w:tcPr>
          <w:p w14:paraId="2734DFF0" w14:textId="77777777" w:rsidR="002F1DEC" w:rsidRDefault="002F1DEC" w:rsidP="00F2394C">
            <w:pPr>
              <w:pStyle w:val="Tablecell"/>
            </w:pPr>
          </w:p>
        </w:tc>
        <w:tc>
          <w:tcPr>
            <w:tcW w:w="2016" w:type="dxa"/>
          </w:tcPr>
          <w:p w14:paraId="32E50580" w14:textId="2AE17AE8" w:rsidR="002F1DEC" w:rsidRDefault="002F1DEC" w:rsidP="00F2394C">
            <w:pPr>
              <w:pStyle w:val="Tablecell"/>
            </w:pPr>
            <w:r>
              <w:t>Termination Error when INSUFFICIENT_INFORMATION_PROVIDED</w:t>
            </w:r>
          </w:p>
        </w:tc>
      </w:tr>
      <w:tr w:rsidR="002F1DEC" w14:paraId="302F804B" w14:textId="77777777" w:rsidTr="0018583D">
        <w:tc>
          <w:tcPr>
            <w:tcW w:w="1579" w:type="dxa"/>
          </w:tcPr>
          <w:p w14:paraId="7A71E72A" w14:textId="64F7E365" w:rsidR="002F1DEC" w:rsidRDefault="002F1DEC" w:rsidP="00F2394C">
            <w:pPr>
              <w:pStyle w:val="Tablecell"/>
            </w:pPr>
            <w:r>
              <w:t>R78</w:t>
            </w:r>
          </w:p>
        </w:tc>
        <w:tc>
          <w:tcPr>
            <w:tcW w:w="936" w:type="dxa"/>
          </w:tcPr>
          <w:p w14:paraId="7EBE3688" w14:textId="0D7B8338" w:rsidR="002F1DEC" w:rsidRDefault="002F1DEC" w:rsidP="00F2394C">
            <w:pPr>
              <w:pStyle w:val="Tablecell"/>
              <w:jc w:val="center"/>
            </w:pPr>
            <w:r>
              <w:t>S</w:t>
            </w:r>
          </w:p>
        </w:tc>
        <w:tc>
          <w:tcPr>
            <w:tcW w:w="1080" w:type="dxa"/>
          </w:tcPr>
          <w:p w14:paraId="623EFE68" w14:textId="728472B8" w:rsidR="002F1DEC" w:rsidRDefault="002F1DEC" w:rsidP="00F2394C">
            <w:pPr>
              <w:pStyle w:val="Tablecell"/>
              <w:jc w:val="center"/>
            </w:pPr>
            <w:r>
              <w:t>Y</w:t>
            </w:r>
          </w:p>
        </w:tc>
        <w:tc>
          <w:tcPr>
            <w:tcW w:w="1440" w:type="dxa"/>
          </w:tcPr>
          <w:p w14:paraId="25B2D77D" w14:textId="77777777" w:rsidR="002F1DEC" w:rsidRDefault="002F1DEC" w:rsidP="00F2394C">
            <w:pPr>
              <w:pStyle w:val="Tablecell"/>
              <w:jc w:val="center"/>
            </w:pPr>
          </w:p>
        </w:tc>
        <w:tc>
          <w:tcPr>
            <w:tcW w:w="2299" w:type="dxa"/>
          </w:tcPr>
          <w:p w14:paraId="6A639FD4" w14:textId="77777777" w:rsidR="002F1DEC" w:rsidRDefault="002F1DEC" w:rsidP="00F2394C">
            <w:pPr>
              <w:pStyle w:val="Tablecell"/>
            </w:pPr>
          </w:p>
        </w:tc>
        <w:tc>
          <w:tcPr>
            <w:tcW w:w="2016" w:type="dxa"/>
          </w:tcPr>
          <w:p w14:paraId="5901ABFA" w14:textId="327FC2DE" w:rsidR="002F1DEC" w:rsidRDefault="002F1DEC" w:rsidP="00F2394C">
            <w:pPr>
              <w:pStyle w:val="Tablecell"/>
            </w:pPr>
            <w:r>
              <w:t>READY</w:t>
            </w:r>
          </w:p>
        </w:tc>
      </w:tr>
      <w:tr w:rsidR="002F1DEC" w14:paraId="3286B5F9" w14:textId="77777777" w:rsidTr="0018583D">
        <w:tc>
          <w:tcPr>
            <w:tcW w:w="1579" w:type="dxa"/>
          </w:tcPr>
          <w:p w14:paraId="29599B5C" w14:textId="2698C0DA" w:rsidR="002F1DEC" w:rsidRDefault="002F1DEC" w:rsidP="00F2394C">
            <w:pPr>
              <w:pStyle w:val="Tablecell"/>
            </w:pPr>
            <w:r>
              <w:t>R79</w:t>
            </w:r>
          </w:p>
        </w:tc>
        <w:tc>
          <w:tcPr>
            <w:tcW w:w="936" w:type="dxa"/>
          </w:tcPr>
          <w:p w14:paraId="6DA9D14A" w14:textId="534AB895" w:rsidR="002F1DEC" w:rsidRDefault="002F1DEC" w:rsidP="00F2394C">
            <w:pPr>
              <w:pStyle w:val="Tablecell"/>
              <w:jc w:val="center"/>
            </w:pPr>
            <w:r>
              <w:t>S</w:t>
            </w:r>
          </w:p>
        </w:tc>
        <w:tc>
          <w:tcPr>
            <w:tcW w:w="1080" w:type="dxa"/>
          </w:tcPr>
          <w:p w14:paraId="26CEFEEB" w14:textId="4973259E" w:rsidR="002F1DEC" w:rsidRDefault="002F1DEC" w:rsidP="00F2394C">
            <w:pPr>
              <w:pStyle w:val="Tablecell"/>
              <w:jc w:val="center"/>
            </w:pPr>
            <w:r>
              <w:t>Y</w:t>
            </w:r>
          </w:p>
        </w:tc>
        <w:tc>
          <w:tcPr>
            <w:tcW w:w="1440" w:type="dxa"/>
          </w:tcPr>
          <w:p w14:paraId="6E163ABC" w14:textId="77777777" w:rsidR="002F1DEC" w:rsidRDefault="002F1DEC" w:rsidP="00F2394C">
            <w:pPr>
              <w:pStyle w:val="Tablecell"/>
              <w:jc w:val="center"/>
            </w:pPr>
          </w:p>
        </w:tc>
        <w:tc>
          <w:tcPr>
            <w:tcW w:w="2299" w:type="dxa"/>
          </w:tcPr>
          <w:p w14:paraId="52D3194D" w14:textId="77777777" w:rsidR="002F1DEC" w:rsidRDefault="002F1DEC" w:rsidP="00F2394C">
            <w:pPr>
              <w:pStyle w:val="Tablecell"/>
            </w:pPr>
          </w:p>
        </w:tc>
        <w:tc>
          <w:tcPr>
            <w:tcW w:w="2016" w:type="dxa"/>
          </w:tcPr>
          <w:p w14:paraId="65D8356E" w14:textId="0AF77869" w:rsidR="002F1DEC" w:rsidRDefault="002F1DEC" w:rsidP="00F2394C">
            <w:pPr>
              <w:pStyle w:val="Tablecell"/>
            </w:pPr>
            <w:r>
              <w:t>READY state POQ Confidence Level is GREEN or YELLOW</w:t>
            </w:r>
          </w:p>
        </w:tc>
      </w:tr>
      <w:tr w:rsidR="002F1DEC" w14:paraId="0688E970" w14:textId="77777777" w:rsidTr="0018583D">
        <w:tc>
          <w:tcPr>
            <w:tcW w:w="1579" w:type="dxa"/>
          </w:tcPr>
          <w:p w14:paraId="3218A4A9" w14:textId="77262FC5" w:rsidR="002F1DEC" w:rsidRDefault="002F1DEC" w:rsidP="00F2394C">
            <w:pPr>
              <w:pStyle w:val="Tablecell"/>
            </w:pPr>
            <w:r>
              <w:t>O8</w:t>
            </w:r>
          </w:p>
        </w:tc>
        <w:tc>
          <w:tcPr>
            <w:tcW w:w="936" w:type="dxa"/>
          </w:tcPr>
          <w:p w14:paraId="7671AEB9" w14:textId="1FF8D70B" w:rsidR="002F1DEC" w:rsidRDefault="002F1DEC" w:rsidP="00F2394C">
            <w:pPr>
              <w:pStyle w:val="Tablecell"/>
              <w:jc w:val="center"/>
            </w:pPr>
            <w:r>
              <w:t>S</w:t>
            </w:r>
          </w:p>
        </w:tc>
        <w:tc>
          <w:tcPr>
            <w:tcW w:w="1080" w:type="dxa"/>
          </w:tcPr>
          <w:p w14:paraId="0248EC6B" w14:textId="442F7AB6" w:rsidR="002F1DEC" w:rsidRDefault="002F1DEC" w:rsidP="00F2394C">
            <w:pPr>
              <w:pStyle w:val="Tablecell"/>
              <w:jc w:val="center"/>
            </w:pPr>
            <w:r>
              <w:t>N</w:t>
            </w:r>
          </w:p>
        </w:tc>
        <w:tc>
          <w:tcPr>
            <w:tcW w:w="1440" w:type="dxa"/>
          </w:tcPr>
          <w:p w14:paraId="42A26611" w14:textId="77777777" w:rsidR="002F1DEC" w:rsidRDefault="002F1DEC" w:rsidP="00F2394C">
            <w:pPr>
              <w:pStyle w:val="Tablecell"/>
              <w:jc w:val="center"/>
            </w:pPr>
          </w:p>
        </w:tc>
        <w:tc>
          <w:tcPr>
            <w:tcW w:w="2299" w:type="dxa"/>
          </w:tcPr>
          <w:p w14:paraId="1DB089EA" w14:textId="77777777" w:rsidR="002F1DEC" w:rsidRDefault="002F1DEC" w:rsidP="00F2394C">
            <w:pPr>
              <w:pStyle w:val="Tablecell"/>
            </w:pPr>
          </w:p>
        </w:tc>
        <w:tc>
          <w:tcPr>
            <w:tcW w:w="2016" w:type="dxa"/>
          </w:tcPr>
          <w:p w14:paraId="6B325F8F" w14:textId="077E91EB" w:rsidR="002F1DEC" w:rsidRDefault="002F1DEC" w:rsidP="00F2394C">
            <w:pPr>
              <w:pStyle w:val="Tablecell"/>
            </w:pPr>
          </w:p>
        </w:tc>
      </w:tr>
      <w:tr w:rsidR="002F1DEC" w14:paraId="59889644" w14:textId="77777777" w:rsidTr="0018583D">
        <w:tc>
          <w:tcPr>
            <w:tcW w:w="1579" w:type="dxa"/>
          </w:tcPr>
          <w:p w14:paraId="034ED216" w14:textId="3EA26D04" w:rsidR="002F1DEC" w:rsidRPr="001118DE" w:rsidRDefault="002F1DEC" w:rsidP="00F2394C">
            <w:pPr>
              <w:pStyle w:val="Tablecell"/>
              <w:rPr>
                <w:strike/>
              </w:rPr>
            </w:pPr>
            <w:r w:rsidRPr="001118DE">
              <w:rPr>
                <w:strike/>
              </w:rPr>
              <w:t>O9</w:t>
            </w:r>
          </w:p>
        </w:tc>
        <w:tc>
          <w:tcPr>
            <w:tcW w:w="936" w:type="dxa"/>
          </w:tcPr>
          <w:p w14:paraId="01DE5A7B" w14:textId="05209120" w:rsidR="002F1DEC" w:rsidRPr="001118DE" w:rsidRDefault="002F1DEC" w:rsidP="00F2394C">
            <w:pPr>
              <w:pStyle w:val="Tablecell"/>
              <w:jc w:val="center"/>
              <w:rPr>
                <w:strike/>
              </w:rPr>
            </w:pPr>
            <w:r w:rsidRPr="001118DE">
              <w:rPr>
                <w:strike/>
              </w:rPr>
              <w:t>S</w:t>
            </w:r>
          </w:p>
        </w:tc>
        <w:tc>
          <w:tcPr>
            <w:tcW w:w="1080" w:type="dxa"/>
          </w:tcPr>
          <w:p w14:paraId="4A41D4E9" w14:textId="3AA0377A" w:rsidR="002F1DEC" w:rsidRPr="001118DE" w:rsidRDefault="002F1DEC" w:rsidP="00F2394C">
            <w:pPr>
              <w:pStyle w:val="Tablecell"/>
              <w:jc w:val="center"/>
              <w:rPr>
                <w:strike/>
              </w:rPr>
            </w:pPr>
            <w:r w:rsidRPr="001118DE">
              <w:rPr>
                <w:strike/>
              </w:rPr>
              <w:t>Y</w:t>
            </w:r>
          </w:p>
        </w:tc>
        <w:tc>
          <w:tcPr>
            <w:tcW w:w="1440" w:type="dxa"/>
          </w:tcPr>
          <w:p w14:paraId="5A91D045" w14:textId="77777777" w:rsidR="002F1DEC" w:rsidRPr="001118DE" w:rsidRDefault="002F1DEC" w:rsidP="00F2394C">
            <w:pPr>
              <w:pStyle w:val="Tablecell"/>
              <w:jc w:val="center"/>
              <w:rPr>
                <w:strike/>
              </w:rPr>
            </w:pPr>
          </w:p>
        </w:tc>
        <w:tc>
          <w:tcPr>
            <w:tcW w:w="2299" w:type="dxa"/>
          </w:tcPr>
          <w:p w14:paraId="6E550B96" w14:textId="77777777" w:rsidR="002F1DEC" w:rsidRPr="001118DE" w:rsidRDefault="002F1DEC" w:rsidP="00F2394C">
            <w:pPr>
              <w:pStyle w:val="Tablecell"/>
              <w:rPr>
                <w:strike/>
              </w:rPr>
            </w:pPr>
          </w:p>
        </w:tc>
        <w:tc>
          <w:tcPr>
            <w:tcW w:w="2016" w:type="dxa"/>
          </w:tcPr>
          <w:p w14:paraId="26EFD344" w14:textId="18A78990" w:rsidR="002F1DEC" w:rsidRPr="001118DE" w:rsidRDefault="002F1DEC" w:rsidP="00F2394C">
            <w:pPr>
              <w:pStyle w:val="Tablecell"/>
              <w:rPr>
                <w:strike/>
              </w:rPr>
            </w:pPr>
            <w:r w:rsidRPr="001118DE">
              <w:rPr>
                <w:strike/>
              </w:rPr>
              <w:t>IN_PROGRESS or ABANDONED</w:t>
            </w:r>
          </w:p>
        </w:tc>
      </w:tr>
      <w:tr w:rsidR="002F1DEC" w14:paraId="6C79613B" w14:textId="77777777" w:rsidTr="0018583D">
        <w:tc>
          <w:tcPr>
            <w:tcW w:w="1579" w:type="dxa"/>
          </w:tcPr>
          <w:p w14:paraId="1AE26ACB" w14:textId="24710A60" w:rsidR="002F1DEC" w:rsidRDefault="002F1DEC" w:rsidP="00F2394C">
            <w:pPr>
              <w:pStyle w:val="Tablecell"/>
            </w:pPr>
            <w:r>
              <w:t>O10</w:t>
            </w:r>
          </w:p>
        </w:tc>
        <w:tc>
          <w:tcPr>
            <w:tcW w:w="936" w:type="dxa"/>
          </w:tcPr>
          <w:p w14:paraId="7B27BDB1" w14:textId="58FA4D6E" w:rsidR="002F1DEC" w:rsidRDefault="002F1DEC" w:rsidP="00F2394C">
            <w:pPr>
              <w:pStyle w:val="Tablecell"/>
              <w:jc w:val="center"/>
            </w:pPr>
            <w:r>
              <w:t>S</w:t>
            </w:r>
          </w:p>
        </w:tc>
        <w:tc>
          <w:tcPr>
            <w:tcW w:w="1080" w:type="dxa"/>
          </w:tcPr>
          <w:p w14:paraId="3EA5283C" w14:textId="49561CA7" w:rsidR="002F1DEC" w:rsidRDefault="002F1DEC" w:rsidP="00F2394C">
            <w:pPr>
              <w:pStyle w:val="Tablecell"/>
              <w:jc w:val="center"/>
            </w:pPr>
            <w:r>
              <w:t>Y</w:t>
            </w:r>
          </w:p>
        </w:tc>
        <w:tc>
          <w:tcPr>
            <w:tcW w:w="1440" w:type="dxa"/>
          </w:tcPr>
          <w:p w14:paraId="6105663A" w14:textId="77777777" w:rsidR="002F1DEC" w:rsidRDefault="002F1DEC" w:rsidP="00F2394C">
            <w:pPr>
              <w:pStyle w:val="Tablecell"/>
              <w:jc w:val="center"/>
            </w:pPr>
          </w:p>
        </w:tc>
        <w:tc>
          <w:tcPr>
            <w:tcW w:w="2299" w:type="dxa"/>
          </w:tcPr>
          <w:p w14:paraId="595C1B60" w14:textId="77777777" w:rsidR="002F1DEC" w:rsidRDefault="002F1DEC" w:rsidP="00F2394C">
            <w:pPr>
              <w:pStyle w:val="Tablecell"/>
            </w:pPr>
          </w:p>
        </w:tc>
        <w:tc>
          <w:tcPr>
            <w:tcW w:w="2016" w:type="dxa"/>
          </w:tcPr>
          <w:p w14:paraId="272FB682" w14:textId="4FAA7520" w:rsidR="002F1DEC" w:rsidRDefault="002F1DEC" w:rsidP="00F2394C">
            <w:pPr>
              <w:pStyle w:val="Tablecell"/>
            </w:pPr>
            <w:r>
              <w:t>READY state, POQ Confidence level is YELLOW or RED may provide Alternate Proposal</w:t>
            </w:r>
          </w:p>
        </w:tc>
      </w:tr>
    </w:tbl>
    <w:p w14:paraId="74FFD258" w14:textId="360560CB" w:rsidR="002C22D0" w:rsidRDefault="002C22D0" w:rsidP="002C22D0">
      <w:pPr>
        <w:pStyle w:val="Caption"/>
      </w:pPr>
      <w:bookmarkStart w:id="474" w:name="_Ref55989477"/>
      <w:bookmarkStart w:id="475" w:name="_Toc57893681"/>
      <w:bookmarkStart w:id="476" w:name="_Toc58502508"/>
      <w:bookmarkStart w:id="477" w:name="_Toc58925881"/>
      <w:r>
        <w:t xml:space="preserve">Table </w:t>
      </w:r>
      <w:r w:rsidR="00572FC7">
        <w:fldChar w:fldCharType="begin"/>
      </w:r>
      <w:r w:rsidR="00572FC7">
        <w:instrText xml:space="preserve"> SEQ Table \* ARABIC </w:instrText>
      </w:r>
      <w:r w:rsidR="00572FC7">
        <w:fldChar w:fldCharType="separate"/>
      </w:r>
      <w:r w:rsidR="00245068">
        <w:rPr>
          <w:noProof/>
        </w:rPr>
        <w:t>28</w:t>
      </w:r>
      <w:r w:rsidR="00572FC7">
        <w:rPr>
          <w:noProof/>
        </w:rPr>
        <w:fldChar w:fldCharType="end"/>
      </w:r>
      <w:bookmarkEnd w:id="474"/>
      <w:r>
        <w:t xml:space="preserve"> – MEF 79 Requirements for Retrieve POQ </w:t>
      </w:r>
      <w:r w:rsidR="00C67C41">
        <w:t>by Identifier</w:t>
      </w:r>
      <w:bookmarkEnd w:id="475"/>
      <w:bookmarkEnd w:id="476"/>
      <w:bookmarkEnd w:id="477"/>
    </w:p>
    <w:p w14:paraId="576E8E77" w14:textId="72154641" w:rsidR="00403A8E" w:rsidRPr="0071564D" w:rsidRDefault="00403A8E" w:rsidP="0071564D">
      <w:pPr>
        <w:pStyle w:val="Body"/>
      </w:pPr>
      <w:r>
        <w:lastRenderedPageBreak/>
        <w:t>Note: R68 and R79 reference MEF 79 section 8.4.3.1 which includes the following requirements R50, R51, R52, R53, R54, R55, R56, O5, O6, and R57.  The Seller POQ must include the attributes defined in these requirements.</w:t>
      </w:r>
    </w:p>
    <w:p w14:paraId="4E3DE6CE" w14:textId="77777777" w:rsidR="0071564D" w:rsidRDefault="0071564D" w:rsidP="0071564D">
      <w:pPr>
        <w:pStyle w:val="Heading3"/>
      </w:pPr>
      <w:bookmarkStart w:id="478" w:name="_Toc57894019"/>
      <w:bookmarkStart w:id="479" w:name="_Toc57894541"/>
      <w:bookmarkStart w:id="480" w:name="_Toc58502393"/>
      <w:bookmarkStart w:id="481" w:name="_Toc58925765"/>
      <w:r>
        <w:t>MEF 79.0.1 Requirements</w:t>
      </w:r>
      <w:bookmarkEnd w:id="478"/>
      <w:bookmarkEnd w:id="479"/>
      <w:bookmarkEnd w:id="480"/>
      <w:bookmarkEnd w:id="481"/>
    </w:p>
    <w:p w14:paraId="3327A7DD" w14:textId="0528537B" w:rsidR="0071564D" w:rsidRDefault="00F2394C" w:rsidP="0071564D">
      <w:pPr>
        <w:pStyle w:val="Body"/>
      </w:pPr>
      <w:r>
        <w:t>There are no requirements within</w:t>
      </w:r>
      <w:r w:rsidR="0071564D" w:rsidRPr="007F4954">
        <w:t xml:space="preserve"> MEF 79</w:t>
      </w:r>
      <w:r w:rsidR="0071564D">
        <w:t>.0.1</w:t>
      </w:r>
      <w:r w:rsidR="0071564D" w:rsidRPr="007F4954">
        <w:t xml:space="preserve"> </w:t>
      </w:r>
      <w:r w:rsidR="0071564D">
        <w:fldChar w:fldCharType="begin"/>
      </w:r>
      <w:r w:rsidR="0071564D">
        <w:instrText xml:space="preserve"> REF _Ref55388766 \r \h </w:instrText>
      </w:r>
      <w:r w:rsidR="0071564D">
        <w:fldChar w:fldCharType="separate"/>
      </w:r>
      <w:r w:rsidR="00245068">
        <w:t>[6]</w:t>
      </w:r>
      <w:r w:rsidR="0071564D">
        <w:fldChar w:fldCharType="end"/>
      </w:r>
      <w:r>
        <w:t xml:space="preserve"> that address Retrieve POQ List or Retrieve POQ by Identifier.</w:t>
      </w:r>
    </w:p>
    <w:p w14:paraId="044D4C0E" w14:textId="77777777" w:rsidR="0071564D" w:rsidRDefault="0071564D" w:rsidP="0071564D">
      <w:pPr>
        <w:pStyle w:val="Heading3"/>
      </w:pPr>
      <w:bookmarkStart w:id="482" w:name="_Toc57894020"/>
      <w:bookmarkStart w:id="483" w:name="_Toc57894542"/>
      <w:bookmarkStart w:id="484" w:name="_Toc58502394"/>
      <w:bookmarkStart w:id="485" w:name="_Toc58925766"/>
      <w:r>
        <w:t>MEF 79.0.2 Requirements</w:t>
      </w:r>
      <w:bookmarkEnd w:id="482"/>
      <w:bookmarkEnd w:id="483"/>
      <w:bookmarkEnd w:id="484"/>
      <w:bookmarkEnd w:id="485"/>
    </w:p>
    <w:p w14:paraId="1F39592B" w14:textId="541F12E7" w:rsidR="00F2394C" w:rsidRDefault="0071564D" w:rsidP="0071564D">
      <w:r>
        <w:t xml:space="preserve">There are no applicable requirements from MEF 79.0.2 </w:t>
      </w:r>
      <w:r>
        <w:fldChar w:fldCharType="begin"/>
      </w:r>
      <w:r>
        <w:instrText xml:space="preserve"> REF _Ref55388746 \r \h </w:instrText>
      </w:r>
      <w:r>
        <w:fldChar w:fldCharType="separate"/>
      </w:r>
      <w:r w:rsidR="00245068">
        <w:t>[7]</w:t>
      </w:r>
      <w:r>
        <w:fldChar w:fldCharType="end"/>
      </w:r>
      <w:r w:rsidR="00F2394C">
        <w:t xml:space="preserve"> that address Retrieve POQ List.</w:t>
      </w:r>
    </w:p>
    <w:p w14:paraId="246B74A1" w14:textId="3C3C9DCB" w:rsidR="0071564D" w:rsidRDefault="0071564D" w:rsidP="0071564D"/>
    <w:p w14:paraId="7ECA9875" w14:textId="2B6BC17B" w:rsidR="00F2394C" w:rsidRDefault="00F2394C" w:rsidP="00F2394C">
      <w:r>
        <w:t xml:space="preserve">The requirements from MEF 79.0.2 </w:t>
      </w:r>
      <w:r>
        <w:fldChar w:fldCharType="begin"/>
      </w:r>
      <w:r>
        <w:instrText xml:space="preserve"> REF _Ref55388746 \r \h </w:instrText>
      </w:r>
      <w:r>
        <w:fldChar w:fldCharType="separate"/>
      </w:r>
      <w:r w:rsidR="00245068">
        <w:t>[7]</w:t>
      </w:r>
      <w:r>
        <w:fldChar w:fldCharType="end"/>
      </w:r>
      <w:r>
        <w:t xml:space="preserve"> that address Retrieve POQ by Identifier are shown in </w:t>
      </w:r>
      <w:r>
        <w:fldChar w:fldCharType="begin"/>
      </w:r>
      <w:r>
        <w:instrText xml:space="preserve"> REF _Ref55990928 \h </w:instrText>
      </w:r>
      <w:r>
        <w:fldChar w:fldCharType="separate"/>
      </w:r>
      <w:r w:rsidR="00245068">
        <w:t xml:space="preserve">Table </w:t>
      </w:r>
      <w:r w:rsidR="00245068">
        <w:rPr>
          <w:noProof/>
        </w:rPr>
        <w:t>29</w:t>
      </w:r>
      <w:r>
        <w:fldChar w:fldCharType="end"/>
      </w:r>
      <w:r>
        <w:t>.</w:t>
      </w:r>
    </w:p>
    <w:p w14:paraId="7C7E466A" w14:textId="77777777" w:rsidR="00F2394C" w:rsidRDefault="00F2394C" w:rsidP="0071564D"/>
    <w:tbl>
      <w:tblPr>
        <w:tblStyle w:val="TableGrid"/>
        <w:tblW w:w="0" w:type="auto"/>
        <w:tblLook w:val="04A0" w:firstRow="1" w:lastRow="0" w:firstColumn="1" w:lastColumn="0" w:noHBand="0" w:noVBand="1"/>
      </w:tblPr>
      <w:tblGrid>
        <w:gridCol w:w="1613"/>
        <w:gridCol w:w="902"/>
        <w:gridCol w:w="1080"/>
        <w:gridCol w:w="1440"/>
        <w:gridCol w:w="2495"/>
        <w:gridCol w:w="1820"/>
      </w:tblGrid>
      <w:tr w:rsidR="00760561" w14:paraId="296F30BE" w14:textId="77777777" w:rsidTr="0018583D">
        <w:trPr>
          <w:tblHeader/>
        </w:trPr>
        <w:tc>
          <w:tcPr>
            <w:tcW w:w="1613" w:type="dxa"/>
          </w:tcPr>
          <w:p w14:paraId="6F767E3C" w14:textId="77777777" w:rsidR="00760561" w:rsidRDefault="00760561" w:rsidP="00F2394C">
            <w:pPr>
              <w:pStyle w:val="Tableheading"/>
              <w:jc w:val="center"/>
            </w:pPr>
            <w:r>
              <w:t>Requirement</w:t>
            </w:r>
          </w:p>
        </w:tc>
        <w:tc>
          <w:tcPr>
            <w:tcW w:w="902" w:type="dxa"/>
          </w:tcPr>
          <w:p w14:paraId="2FD5BCA8" w14:textId="77777777" w:rsidR="00760561" w:rsidRDefault="00760561" w:rsidP="00F2394C">
            <w:pPr>
              <w:pStyle w:val="Tableheading"/>
              <w:jc w:val="center"/>
            </w:pPr>
            <w:r>
              <w:t>Entity</w:t>
            </w:r>
          </w:p>
        </w:tc>
        <w:tc>
          <w:tcPr>
            <w:tcW w:w="1080" w:type="dxa"/>
          </w:tcPr>
          <w:p w14:paraId="35B3526C" w14:textId="328F56B0" w:rsidR="00760561" w:rsidRDefault="00A218EC" w:rsidP="00F2394C">
            <w:pPr>
              <w:pStyle w:val="Tableheading"/>
              <w:jc w:val="center"/>
            </w:pPr>
            <w:r>
              <w:t>Tested</w:t>
            </w:r>
          </w:p>
        </w:tc>
        <w:tc>
          <w:tcPr>
            <w:tcW w:w="1440" w:type="dxa"/>
          </w:tcPr>
          <w:p w14:paraId="3B6DC776" w14:textId="79D122E1" w:rsidR="00760561" w:rsidRDefault="00A218EC" w:rsidP="00F2394C">
            <w:pPr>
              <w:pStyle w:val="Tableheading"/>
              <w:jc w:val="center"/>
            </w:pPr>
            <w:r>
              <w:t xml:space="preserve">Test Case </w:t>
            </w:r>
          </w:p>
        </w:tc>
        <w:tc>
          <w:tcPr>
            <w:tcW w:w="2495" w:type="dxa"/>
          </w:tcPr>
          <w:p w14:paraId="0C84C931" w14:textId="455771C4" w:rsidR="00760561" w:rsidRDefault="00760561" w:rsidP="00F2394C">
            <w:pPr>
              <w:pStyle w:val="Tableheading"/>
              <w:jc w:val="center"/>
            </w:pPr>
            <w:r>
              <w:t>API</w:t>
            </w:r>
            <w:r w:rsidR="00A218EC">
              <w:t xml:space="preserve"> Version</w:t>
            </w:r>
          </w:p>
        </w:tc>
        <w:tc>
          <w:tcPr>
            <w:tcW w:w="1820" w:type="dxa"/>
          </w:tcPr>
          <w:p w14:paraId="7D89C59E" w14:textId="56BC2FDB" w:rsidR="00760561" w:rsidRDefault="00760561" w:rsidP="00F2394C">
            <w:pPr>
              <w:pStyle w:val="Tableheading"/>
              <w:jc w:val="center"/>
            </w:pPr>
            <w:r>
              <w:t>Comment</w:t>
            </w:r>
          </w:p>
        </w:tc>
      </w:tr>
      <w:tr w:rsidR="00760561" w14:paraId="775CEE86" w14:textId="77777777" w:rsidTr="0018583D">
        <w:tc>
          <w:tcPr>
            <w:tcW w:w="1613" w:type="dxa"/>
          </w:tcPr>
          <w:p w14:paraId="29ADA3B2" w14:textId="3A68E0FC" w:rsidR="00760561" w:rsidRDefault="00760561" w:rsidP="00F2394C">
            <w:pPr>
              <w:pStyle w:val="Tablecell"/>
            </w:pPr>
            <w:r>
              <w:t>A2-R7</w:t>
            </w:r>
          </w:p>
        </w:tc>
        <w:tc>
          <w:tcPr>
            <w:tcW w:w="902" w:type="dxa"/>
          </w:tcPr>
          <w:p w14:paraId="056D9FC3" w14:textId="0C4C6D04" w:rsidR="00760561" w:rsidRDefault="00760561" w:rsidP="00F2394C">
            <w:pPr>
              <w:pStyle w:val="Tablecell"/>
              <w:jc w:val="center"/>
            </w:pPr>
            <w:r>
              <w:t>S</w:t>
            </w:r>
          </w:p>
        </w:tc>
        <w:tc>
          <w:tcPr>
            <w:tcW w:w="1080" w:type="dxa"/>
          </w:tcPr>
          <w:p w14:paraId="5996A2E0" w14:textId="12F0F172" w:rsidR="00760561" w:rsidRDefault="00760561" w:rsidP="00F2394C">
            <w:pPr>
              <w:pStyle w:val="Tablecell"/>
              <w:jc w:val="center"/>
            </w:pPr>
            <w:r>
              <w:t>Y</w:t>
            </w:r>
          </w:p>
        </w:tc>
        <w:tc>
          <w:tcPr>
            <w:tcW w:w="1440" w:type="dxa"/>
          </w:tcPr>
          <w:p w14:paraId="02F35D92" w14:textId="77777777" w:rsidR="00760561" w:rsidRDefault="00760561" w:rsidP="00F2394C">
            <w:pPr>
              <w:pStyle w:val="Tablecell"/>
              <w:jc w:val="center"/>
            </w:pPr>
          </w:p>
        </w:tc>
        <w:tc>
          <w:tcPr>
            <w:tcW w:w="2495" w:type="dxa"/>
          </w:tcPr>
          <w:p w14:paraId="3E54E937" w14:textId="77777777" w:rsidR="00760561" w:rsidRDefault="00760561" w:rsidP="00F2394C">
            <w:pPr>
              <w:pStyle w:val="Tablecell"/>
            </w:pPr>
          </w:p>
        </w:tc>
        <w:tc>
          <w:tcPr>
            <w:tcW w:w="1820" w:type="dxa"/>
          </w:tcPr>
          <w:p w14:paraId="4D59569F" w14:textId="5D270E1A" w:rsidR="00760561" w:rsidRDefault="00760561" w:rsidP="00F2394C">
            <w:pPr>
              <w:pStyle w:val="Tablecell"/>
            </w:pPr>
            <w:r>
              <w:t>IN_PROGRESS or ABANDONED state</w:t>
            </w:r>
          </w:p>
        </w:tc>
      </w:tr>
    </w:tbl>
    <w:p w14:paraId="67CD4069" w14:textId="4FB6A349" w:rsidR="00F2394C" w:rsidRDefault="00F2394C" w:rsidP="00F2394C">
      <w:pPr>
        <w:pStyle w:val="Caption"/>
      </w:pPr>
      <w:bookmarkStart w:id="486" w:name="_Ref55990928"/>
      <w:bookmarkStart w:id="487" w:name="_Toc57893682"/>
      <w:bookmarkStart w:id="488" w:name="_Toc58502509"/>
      <w:bookmarkStart w:id="489" w:name="_Toc58925882"/>
      <w:r>
        <w:t xml:space="preserve">Table </w:t>
      </w:r>
      <w:r w:rsidR="00572FC7">
        <w:fldChar w:fldCharType="begin"/>
      </w:r>
      <w:r w:rsidR="00572FC7">
        <w:instrText xml:space="preserve"> SEQ Table \* ARABIC </w:instrText>
      </w:r>
      <w:r w:rsidR="00572FC7">
        <w:fldChar w:fldCharType="separate"/>
      </w:r>
      <w:r w:rsidR="00245068">
        <w:rPr>
          <w:noProof/>
        </w:rPr>
        <w:t>29</w:t>
      </w:r>
      <w:r w:rsidR="00572FC7">
        <w:rPr>
          <w:noProof/>
        </w:rPr>
        <w:fldChar w:fldCharType="end"/>
      </w:r>
      <w:bookmarkEnd w:id="486"/>
      <w:r>
        <w:t xml:space="preserve"> – MEF 79.0.2 Requirements</w:t>
      </w:r>
      <w:r w:rsidR="001118DE">
        <w:t xml:space="preserve"> for Retrieve POQ by Identifier</w:t>
      </w:r>
      <w:bookmarkEnd w:id="487"/>
      <w:bookmarkEnd w:id="488"/>
      <w:bookmarkEnd w:id="489"/>
    </w:p>
    <w:p w14:paraId="6F1E25D0" w14:textId="598F46B5" w:rsidR="00326625" w:rsidRDefault="00326625" w:rsidP="00DB21A5">
      <w:pPr>
        <w:pStyle w:val="Heading2"/>
      </w:pPr>
      <w:bookmarkStart w:id="490" w:name="_Toc57894021"/>
      <w:bookmarkStart w:id="491" w:name="_Toc57894543"/>
      <w:bookmarkStart w:id="492" w:name="_Toc58502395"/>
      <w:bookmarkStart w:id="493" w:name="_Toc58925767"/>
      <w:r>
        <w:t>Retrieve POQ List</w:t>
      </w:r>
      <w:r w:rsidR="00B03116">
        <w:t xml:space="preserve"> Test Cases</w:t>
      </w:r>
      <w:bookmarkEnd w:id="490"/>
      <w:bookmarkEnd w:id="491"/>
      <w:bookmarkEnd w:id="492"/>
      <w:bookmarkEnd w:id="493"/>
    </w:p>
    <w:p w14:paraId="729D8649" w14:textId="05F298EA" w:rsidR="00326625" w:rsidRDefault="00326625" w:rsidP="00326625">
      <w:pPr>
        <w:pStyle w:val="Body"/>
      </w:pPr>
      <w:r>
        <w:t>The test cases for retrieving a POQ List are defined in this section.</w:t>
      </w:r>
    </w:p>
    <w:p w14:paraId="203583C0" w14:textId="76EC66F7" w:rsidR="00326625" w:rsidRDefault="00326625" w:rsidP="00DB21A5">
      <w:pPr>
        <w:pStyle w:val="Heading3"/>
      </w:pPr>
      <w:bookmarkStart w:id="494" w:name="_Toc57894022"/>
      <w:bookmarkStart w:id="495" w:name="_Toc57894544"/>
      <w:bookmarkStart w:id="496" w:name="_Hlk55994724"/>
      <w:bookmarkStart w:id="497" w:name="_Toc58502396"/>
      <w:bookmarkStart w:id="498" w:name="_Toc58925768"/>
      <w:r>
        <w:t>Retrieve POQ List POQ State</w:t>
      </w:r>
      <w:bookmarkEnd w:id="494"/>
      <w:bookmarkEnd w:id="495"/>
      <w:bookmarkEnd w:id="497"/>
      <w:bookmarkEnd w:id="498"/>
    </w:p>
    <w:bookmarkEnd w:id="496"/>
    <w:p w14:paraId="400C1F83" w14:textId="0335FEE4" w:rsidR="00326625" w:rsidRDefault="00326625" w:rsidP="00326625">
      <w:pPr>
        <w:pStyle w:val="Body"/>
      </w:pPr>
      <w:r>
        <w:t>The test cases for retrieving a POQ List using the POQ State a</w:t>
      </w:r>
      <w:r w:rsidR="001320F0">
        <w:t>s</w:t>
      </w:r>
      <w:r>
        <w:t xml:space="preserve"> filter </w:t>
      </w:r>
      <w:r w:rsidR="001320F0">
        <w:t>criteria</w:t>
      </w:r>
      <w:r>
        <w:t xml:space="preserve"> are defined in this section</w:t>
      </w:r>
      <w:r w:rsidR="001320F0">
        <w:t>.</w:t>
      </w:r>
    </w:p>
    <w:p w14:paraId="2C21B85C" w14:textId="21A42D89" w:rsidR="00326625" w:rsidRDefault="001320F0" w:rsidP="00DB21A5">
      <w:pPr>
        <w:pStyle w:val="Heading3"/>
      </w:pPr>
      <w:bookmarkStart w:id="499" w:name="_Toc57894023"/>
      <w:bookmarkStart w:id="500" w:name="_Toc57894545"/>
      <w:bookmarkStart w:id="501" w:name="_Toc58502397"/>
      <w:bookmarkStart w:id="502" w:name="_Toc58925769"/>
      <w:r>
        <w:t>Retrieve POQ List Dat</w:t>
      </w:r>
      <w:r w:rsidR="0008615E">
        <w:t>e</w:t>
      </w:r>
      <w:r>
        <w:t xml:space="preserve"> Range</w:t>
      </w:r>
      <w:bookmarkEnd w:id="499"/>
      <w:bookmarkEnd w:id="500"/>
      <w:bookmarkEnd w:id="501"/>
      <w:bookmarkEnd w:id="502"/>
    </w:p>
    <w:p w14:paraId="24AA7E1C" w14:textId="033130DF" w:rsidR="00326625" w:rsidRDefault="00326625" w:rsidP="00326625">
      <w:pPr>
        <w:pStyle w:val="Body"/>
      </w:pPr>
      <w:r>
        <w:t xml:space="preserve">The test cases for </w:t>
      </w:r>
      <w:r w:rsidR="001320F0">
        <w:t>retrieving a POQ List using a From Requested Response Date and To Requested Response Date</w:t>
      </w:r>
      <w:r>
        <w:t xml:space="preserve"> </w:t>
      </w:r>
      <w:r w:rsidR="001320F0">
        <w:t xml:space="preserve">as a </w:t>
      </w:r>
      <w:r w:rsidR="0008615E">
        <w:t>filter criterion</w:t>
      </w:r>
      <w:r w:rsidR="001320F0">
        <w:t xml:space="preserve"> </w:t>
      </w:r>
      <w:r>
        <w:t>are defined in this section.</w:t>
      </w:r>
    </w:p>
    <w:p w14:paraId="644125EA" w14:textId="010BAE31" w:rsidR="0008615E" w:rsidRDefault="0008615E" w:rsidP="00DB21A5">
      <w:pPr>
        <w:pStyle w:val="Heading3"/>
      </w:pPr>
      <w:bookmarkStart w:id="503" w:name="_Toc57894024"/>
      <w:bookmarkStart w:id="504" w:name="_Toc57894546"/>
      <w:bookmarkStart w:id="505" w:name="_Toc58502398"/>
      <w:bookmarkStart w:id="506" w:name="_Toc58925770"/>
      <w:r>
        <w:t>Retrieve POQ List Project Identifier</w:t>
      </w:r>
      <w:bookmarkEnd w:id="503"/>
      <w:bookmarkEnd w:id="504"/>
      <w:bookmarkEnd w:id="505"/>
      <w:bookmarkEnd w:id="506"/>
    </w:p>
    <w:p w14:paraId="32588030" w14:textId="125AF4F1" w:rsidR="0008615E" w:rsidRDefault="0008615E" w:rsidP="0008615E">
      <w:pPr>
        <w:pStyle w:val="Body"/>
      </w:pPr>
      <w:r>
        <w:t>The test cases for retrieving a POQ List using a Project Identifier as a filter criterion are defined in this section.</w:t>
      </w:r>
    </w:p>
    <w:p w14:paraId="69AAD40E" w14:textId="2E11C346" w:rsidR="004D2C13" w:rsidRDefault="004D2C13" w:rsidP="004D2C13">
      <w:pPr>
        <w:pStyle w:val="Heading2"/>
      </w:pPr>
      <w:bookmarkStart w:id="507" w:name="_Toc57894029"/>
      <w:bookmarkStart w:id="508" w:name="_Toc57894551"/>
      <w:bookmarkStart w:id="509" w:name="_Toc58502403"/>
      <w:bookmarkStart w:id="510" w:name="_Toc58925771"/>
      <w:r>
        <w:t>Retrieve POQ by Identifier Test Cases</w:t>
      </w:r>
      <w:bookmarkEnd w:id="507"/>
      <w:bookmarkEnd w:id="508"/>
      <w:bookmarkEnd w:id="509"/>
      <w:bookmarkEnd w:id="510"/>
    </w:p>
    <w:p w14:paraId="7A7D1E4E" w14:textId="0A5BA001" w:rsidR="004D2C13" w:rsidRPr="004D2C13" w:rsidRDefault="004D2C13" w:rsidP="004D2C13">
      <w:pPr>
        <w:pStyle w:val="Body"/>
      </w:pPr>
      <w:r>
        <w:t>The Retrieve POQ by Identifier test cases are shown in the following sections.</w:t>
      </w:r>
    </w:p>
    <w:p w14:paraId="3AF317DF" w14:textId="5E2191EE" w:rsidR="007E46EA" w:rsidRDefault="007E46EA" w:rsidP="007E46EA">
      <w:pPr>
        <w:pStyle w:val="Heading3"/>
      </w:pPr>
      <w:bookmarkStart w:id="511" w:name="_Toc57894030"/>
      <w:bookmarkStart w:id="512" w:name="_Toc57894552"/>
      <w:bookmarkStart w:id="513" w:name="_Toc58502404"/>
      <w:bookmarkStart w:id="514" w:name="_Toc58925772"/>
      <w:r>
        <w:t>Retrieve POQ by Identifier Test Cases</w:t>
      </w:r>
      <w:bookmarkEnd w:id="511"/>
      <w:bookmarkEnd w:id="512"/>
      <w:bookmarkEnd w:id="513"/>
      <w:bookmarkEnd w:id="514"/>
    </w:p>
    <w:p w14:paraId="48CF8B44" w14:textId="4EA88409" w:rsidR="009773A0" w:rsidRDefault="007E46EA" w:rsidP="00DB21A5">
      <w:pPr>
        <w:pStyle w:val="Body"/>
      </w:pPr>
      <w:r>
        <w:t>The test cases for retrieving a POQ List are defined in this section.</w:t>
      </w:r>
      <w:r w:rsidR="009773A0">
        <w:br w:type="page"/>
      </w:r>
    </w:p>
    <w:p w14:paraId="6CFDEF9A" w14:textId="351A2659" w:rsidR="009773A0" w:rsidRDefault="009773A0" w:rsidP="009773A0">
      <w:pPr>
        <w:pStyle w:val="Heading1"/>
      </w:pPr>
      <w:bookmarkStart w:id="515" w:name="_Toc57894032"/>
      <w:bookmarkStart w:id="516" w:name="_Toc57894554"/>
      <w:bookmarkStart w:id="517" w:name="_Toc58502406"/>
      <w:bookmarkStart w:id="518" w:name="_Toc58925773"/>
      <w:r>
        <w:lastRenderedPageBreak/>
        <w:t>Product Offering Qualification Notification</w:t>
      </w:r>
      <w:bookmarkEnd w:id="515"/>
      <w:bookmarkEnd w:id="516"/>
      <w:bookmarkEnd w:id="517"/>
      <w:bookmarkEnd w:id="518"/>
    </w:p>
    <w:p w14:paraId="64DDDCE1" w14:textId="4C86235C" w:rsidR="009773A0" w:rsidRDefault="009773A0" w:rsidP="009773A0">
      <w:r>
        <w:t>The POQ Notification test requirements and test cases are defined in this section.</w:t>
      </w:r>
    </w:p>
    <w:p w14:paraId="17CF25DD" w14:textId="7CE91478" w:rsidR="009A1005" w:rsidRDefault="009A1005" w:rsidP="009A1005">
      <w:pPr>
        <w:pStyle w:val="Heading2"/>
      </w:pPr>
      <w:bookmarkStart w:id="519" w:name="_Toc57894033"/>
      <w:bookmarkStart w:id="520" w:name="_Toc57894555"/>
      <w:bookmarkStart w:id="521" w:name="_Toc58502407"/>
      <w:bookmarkStart w:id="522" w:name="_Toc58925774"/>
      <w:r>
        <w:t>Product Offering Qualification Notification Sequence Diagrams</w:t>
      </w:r>
      <w:bookmarkEnd w:id="519"/>
      <w:bookmarkEnd w:id="520"/>
      <w:bookmarkEnd w:id="521"/>
      <w:bookmarkEnd w:id="522"/>
    </w:p>
    <w:p w14:paraId="14C34246" w14:textId="7295C099" w:rsidR="009A1005" w:rsidRDefault="009A1005" w:rsidP="009A1005">
      <w:pPr>
        <w:pStyle w:val="Body"/>
      </w:pPr>
      <w:r>
        <w:t>The sequence diagrams for Product Offering Qualification Notification are shown in the following sections.</w:t>
      </w:r>
    </w:p>
    <w:p w14:paraId="760AAAB6" w14:textId="0FD7DD4E" w:rsidR="009A1005" w:rsidRDefault="009A1005" w:rsidP="009A1005">
      <w:pPr>
        <w:pStyle w:val="Heading3"/>
      </w:pPr>
      <w:bookmarkStart w:id="523" w:name="_Toc57894034"/>
      <w:bookmarkStart w:id="524" w:name="_Toc57894556"/>
      <w:bookmarkStart w:id="525" w:name="_Toc58502408"/>
      <w:bookmarkStart w:id="526" w:name="_Toc58925775"/>
      <w:r>
        <w:t>Register for POQ Notifications</w:t>
      </w:r>
      <w:bookmarkEnd w:id="523"/>
      <w:bookmarkEnd w:id="524"/>
      <w:bookmarkEnd w:id="525"/>
      <w:bookmarkEnd w:id="526"/>
    </w:p>
    <w:p w14:paraId="6751BC18" w14:textId="123A884D" w:rsidR="009A1005" w:rsidRDefault="009A1005" w:rsidP="009A1005">
      <w:pPr>
        <w:pStyle w:val="Body"/>
      </w:pPr>
      <w:r>
        <w:t xml:space="preserve">The sequence diagram for Register for POQ Notifications is shown in </w:t>
      </w:r>
      <w:r>
        <w:fldChar w:fldCharType="begin"/>
      </w:r>
      <w:r>
        <w:instrText xml:space="preserve"> REF _Ref56170680 \h </w:instrText>
      </w:r>
      <w:r>
        <w:fldChar w:fldCharType="separate"/>
      </w:r>
      <w:r w:rsidR="00245068">
        <w:t xml:space="preserve">Figure </w:t>
      </w:r>
      <w:r w:rsidR="00245068">
        <w:rPr>
          <w:noProof/>
        </w:rPr>
        <w:t>10</w:t>
      </w:r>
      <w:r>
        <w:fldChar w:fldCharType="end"/>
      </w:r>
      <w:r>
        <w:t>.</w:t>
      </w:r>
    </w:p>
    <w:p w14:paraId="08661941" w14:textId="7688AB67" w:rsidR="009A1005" w:rsidRDefault="00B03ABF" w:rsidP="00F437A7">
      <w:pPr>
        <w:pStyle w:val="Body"/>
        <w:jc w:val="center"/>
      </w:pPr>
      <w:r>
        <w:rPr>
          <w:noProof/>
          <w:sz w:val="16"/>
          <w:szCs w:val="16"/>
        </w:rPr>
        <w:drawing>
          <wp:inline distT="0" distB="0" distL="0" distR="0" wp14:anchorId="74249450" wp14:editId="144E55E1">
            <wp:extent cx="4714875" cy="20764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2">
                      <a:extLst>
                        <a:ext uri="{28A0092B-C50C-407E-A947-70E740481C1C}">
                          <a14:useLocalDpi xmlns:a14="http://schemas.microsoft.com/office/drawing/2010/main" val="0"/>
                        </a:ext>
                      </a:extLst>
                    </a:blip>
                    <a:stretch>
                      <a:fillRect/>
                    </a:stretch>
                  </pic:blipFill>
                  <pic:spPr>
                    <a:xfrm>
                      <a:off x="0" y="0"/>
                      <a:ext cx="4714875" cy="2076450"/>
                    </a:xfrm>
                    <a:prstGeom prst="rect">
                      <a:avLst/>
                    </a:prstGeom>
                  </pic:spPr>
                </pic:pic>
              </a:graphicData>
            </a:graphic>
          </wp:inline>
        </w:drawing>
      </w:r>
    </w:p>
    <w:p w14:paraId="7579A338" w14:textId="60F9E0BA" w:rsidR="009A1005" w:rsidRDefault="009A1005" w:rsidP="009A1005">
      <w:pPr>
        <w:pStyle w:val="Caption"/>
      </w:pPr>
      <w:bookmarkStart w:id="527" w:name="_Ref56170680"/>
      <w:bookmarkStart w:id="528" w:name="_Toc57893658"/>
      <w:bookmarkStart w:id="529" w:name="_Toc58502472"/>
      <w:bookmarkStart w:id="530" w:name="_Toc58925841"/>
      <w:r>
        <w:t xml:space="preserve">Figure </w:t>
      </w:r>
      <w:r w:rsidR="00572FC7">
        <w:fldChar w:fldCharType="begin"/>
      </w:r>
      <w:r w:rsidR="00572FC7">
        <w:instrText xml:space="preserve"> SEQ Figure \* ARABIC </w:instrText>
      </w:r>
      <w:r w:rsidR="00572FC7">
        <w:fldChar w:fldCharType="separate"/>
      </w:r>
      <w:r w:rsidR="00245068">
        <w:rPr>
          <w:noProof/>
        </w:rPr>
        <w:t>10</w:t>
      </w:r>
      <w:r w:rsidR="00572FC7">
        <w:rPr>
          <w:noProof/>
        </w:rPr>
        <w:fldChar w:fldCharType="end"/>
      </w:r>
      <w:bookmarkEnd w:id="527"/>
      <w:r>
        <w:t xml:space="preserve"> – Register for POQ Notifications Sequence Diagram</w:t>
      </w:r>
      <w:bookmarkEnd w:id="528"/>
      <w:bookmarkEnd w:id="529"/>
      <w:bookmarkEnd w:id="530"/>
    </w:p>
    <w:p w14:paraId="27EF2D43" w14:textId="1F20CFB9" w:rsidR="00EE7DC1" w:rsidRDefault="00EE7DC1" w:rsidP="00EE7DC1">
      <w:pPr>
        <w:pStyle w:val="Heading3"/>
      </w:pPr>
      <w:bookmarkStart w:id="531" w:name="_Toc57894035"/>
      <w:bookmarkStart w:id="532" w:name="_Toc57894557"/>
      <w:bookmarkStart w:id="533" w:name="_Toc58502409"/>
      <w:bookmarkStart w:id="534" w:name="_Toc58925776"/>
      <w:r>
        <w:t>POQ</w:t>
      </w:r>
      <w:r>
        <w:tab/>
        <w:t xml:space="preserve"> Notification Sequence Diagram</w:t>
      </w:r>
      <w:bookmarkEnd w:id="531"/>
      <w:bookmarkEnd w:id="532"/>
      <w:bookmarkEnd w:id="533"/>
      <w:bookmarkEnd w:id="534"/>
    </w:p>
    <w:p w14:paraId="48CDB663" w14:textId="6FB1ABF3" w:rsidR="00EE7DC1" w:rsidRDefault="00EE7DC1" w:rsidP="00EE7DC1">
      <w:pPr>
        <w:pStyle w:val="Body"/>
      </w:pPr>
      <w:r>
        <w:t xml:space="preserve">The sequence diagram for POQ Notification is shown in </w:t>
      </w:r>
      <w:r>
        <w:fldChar w:fldCharType="begin"/>
      </w:r>
      <w:r>
        <w:instrText xml:space="preserve"> REF _Ref56171086 \h </w:instrText>
      </w:r>
      <w:r>
        <w:fldChar w:fldCharType="separate"/>
      </w:r>
      <w:r w:rsidR="00245068">
        <w:t xml:space="preserve">Figure </w:t>
      </w:r>
      <w:r w:rsidR="00245068">
        <w:rPr>
          <w:noProof/>
        </w:rPr>
        <w:t>11</w:t>
      </w:r>
      <w:r>
        <w:fldChar w:fldCharType="end"/>
      </w:r>
      <w:r>
        <w:t>.</w:t>
      </w:r>
    </w:p>
    <w:p w14:paraId="51DB87C7" w14:textId="68EEF5E5" w:rsidR="00EE7DC1" w:rsidRDefault="00B03ABF" w:rsidP="00F437A7">
      <w:pPr>
        <w:pStyle w:val="Body"/>
        <w:jc w:val="center"/>
      </w:pPr>
      <w:r>
        <w:rPr>
          <w:noProof/>
        </w:rPr>
        <w:drawing>
          <wp:inline distT="0" distB="0" distL="0" distR="0" wp14:anchorId="325C4728" wp14:editId="28E1C129">
            <wp:extent cx="5629275" cy="23336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3">
                      <a:extLst>
                        <a:ext uri="{28A0092B-C50C-407E-A947-70E740481C1C}">
                          <a14:useLocalDpi xmlns:a14="http://schemas.microsoft.com/office/drawing/2010/main" val="0"/>
                        </a:ext>
                      </a:extLst>
                    </a:blip>
                    <a:stretch>
                      <a:fillRect/>
                    </a:stretch>
                  </pic:blipFill>
                  <pic:spPr>
                    <a:xfrm>
                      <a:off x="0" y="0"/>
                      <a:ext cx="5629275" cy="2333625"/>
                    </a:xfrm>
                    <a:prstGeom prst="rect">
                      <a:avLst/>
                    </a:prstGeom>
                  </pic:spPr>
                </pic:pic>
              </a:graphicData>
            </a:graphic>
          </wp:inline>
        </w:drawing>
      </w:r>
    </w:p>
    <w:p w14:paraId="735E7DC6" w14:textId="794BA99C" w:rsidR="00EE7DC1" w:rsidRPr="00EE7DC1" w:rsidRDefault="00EE7DC1" w:rsidP="00EE7DC1">
      <w:pPr>
        <w:pStyle w:val="Caption"/>
      </w:pPr>
      <w:bookmarkStart w:id="535" w:name="_Ref56171086"/>
      <w:bookmarkStart w:id="536" w:name="_Toc57893659"/>
      <w:bookmarkStart w:id="537" w:name="_Toc58502473"/>
      <w:bookmarkStart w:id="538" w:name="_Toc58925842"/>
      <w:r>
        <w:t xml:space="preserve">Figure </w:t>
      </w:r>
      <w:r w:rsidR="00572FC7">
        <w:fldChar w:fldCharType="begin"/>
      </w:r>
      <w:r w:rsidR="00572FC7">
        <w:instrText xml:space="preserve"> SEQ Figure \* ARABIC </w:instrText>
      </w:r>
      <w:r w:rsidR="00572FC7">
        <w:fldChar w:fldCharType="separate"/>
      </w:r>
      <w:r w:rsidR="00245068">
        <w:rPr>
          <w:noProof/>
        </w:rPr>
        <w:t>11</w:t>
      </w:r>
      <w:r w:rsidR="00572FC7">
        <w:rPr>
          <w:noProof/>
        </w:rPr>
        <w:fldChar w:fldCharType="end"/>
      </w:r>
      <w:bookmarkEnd w:id="535"/>
      <w:r>
        <w:t xml:space="preserve"> – POQ Notification</w:t>
      </w:r>
      <w:bookmarkEnd w:id="536"/>
      <w:bookmarkEnd w:id="537"/>
      <w:bookmarkEnd w:id="538"/>
    </w:p>
    <w:p w14:paraId="70EE88E0" w14:textId="77777777" w:rsidR="0046731E" w:rsidRPr="00054813" w:rsidRDefault="0046731E" w:rsidP="0046731E">
      <w:pPr>
        <w:pStyle w:val="Heading2"/>
        <w:rPr>
          <w:szCs w:val="24"/>
        </w:rPr>
      </w:pPr>
      <w:bookmarkStart w:id="539" w:name="_Toc57894036"/>
      <w:bookmarkStart w:id="540" w:name="_Toc57894558"/>
      <w:bookmarkStart w:id="541" w:name="_Toc58502410"/>
      <w:bookmarkStart w:id="542" w:name="_Toc58925777"/>
      <w:r>
        <w:lastRenderedPageBreak/>
        <w:t>MEF 79, MEF 79.0.1, and MEF 79.0.2 Requirements</w:t>
      </w:r>
      <w:bookmarkEnd w:id="539"/>
      <w:bookmarkEnd w:id="540"/>
      <w:bookmarkEnd w:id="541"/>
      <w:bookmarkEnd w:id="542"/>
    </w:p>
    <w:p w14:paraId="0A05E3B4" w14:textId="0FC74DCA" w:rsidR="0046731E" w:rsidRDefault="0046731E" w:rsidP="0046731E">
      <w:pPr>
        <w:pStyle w:val="Body"/>
      </w:pPr>
      <w:r>
        <w:t xml:space="preserve">All POQ Notification requirements from MEF 79 </w:t>
      </w:r>
      <w:r>
        <w:fldChar w:fldCharType="begin"/>
      </w:r>
      <w:r>
        <w:instrText xml:space="preserve"> REF _Ref55388733 \r \h </w:instrText>
      </w:r>
      <w:r>
        <w:fldChar w:fldCharType="separate"/>
      </w:r>
      <w:r w:rsidR="00245068">
        <w:t>[5]</w:t>
      </w:r>
      <w:r>
        <w:fldChar w:fldCharType="end"/>
      </w:r>
      <w:r>
        <w:t xml:space="preserve">, MEF 79.0.1 </w:t>
      </w:r>
      <w:r>
        <w:fldChar w:fldCharType="begin"/>
      </w:r>
      <w:r>
        <w:instrText xml:space="preserve"> REF _Ref55388766 \r \h </w:instrText>
      </w:r>
      <w:r>
        <w:fldChar w:fldCharType="separate"/>
      </w:r>
      <w:r w:rsidR="00245068">
        <w:t>[6]</w:t>
      </w:r>
      <w:r>
        <w:fldChar w:fldCharType="end"/>
      </w:r>
      <w:r>
        <w:t xml:space="preserve"> and MEF 79.0.2 </w:t>
      </w:r>
      <w:r>
        <w:fldChar w:fldCharType="begin"/>
      </w:r>
      <w:r>
        <w:instrText xml:space="preserve"> REF _Ref55388746 \r \h </w:instrText>
      </w:r>
      <w:r>
        <w:fldChar w:fldCharType="separate"/>
      </w:r>
      <w:r w:rsidR="00245068">
        <w:t>[7]</w:t>
      </w:r>
      <w:r>
        <w:fldChar w:fldCharType="end"/>
      </w:r>
      <w:r>
        <w:t xml:space="preserve"> are shown in the following tables.  </w:t>
      </w:r>
    </w:p>
    <w:p w14:paraId="6EE5DDDF" w14:textId="77777777" w:rsidR="0046731E" w:rsidRDefault="0046731E" w:rsidP="0046731E">
      <w:pPr>
        <w:pStyle w:val="Heading3"/>
      </w:pPr>
      <w:bookmarkStart w:id="543" w:name="_Toc57894037"/>
      <w:bookmarkStart w:id="544" w:name="_Toc57894559"/>
      <w:bookmarkStart w:id="545" w:name="_Toc58502411"/>
      <w:bookmarkStart w:id="546" w:name="_Toc58925778"/>
      <w:r>
        <w:t>MEF 79 Requirements</w:t>
      </w:r>
      <w:bookmarkEnd w:id="543"/>
      <w:bookmarkEnd w:id="544"/>
      <w:bookmarkEnd w:id="545"/>
      <w:bookmarkEnd w:id="546"/>
    </w:p>
    <w:p w14:paraId="037DAA2D" w14:textId="542542F2" w:rsidR="0046731E" w:rsidRDefault="0046731E" w:rsidP="0046731E">
      <w:pPr>
        <w:pStyle w:val="Body"/>
      </w:pPr>
      <w:r>
        <w:t xml:space="preserve">The requirements from MEF 79 </w:t>
      </w:r>
      <w:r>
        <w:fldChar w:fldCharType="begin"/>
      </w:r>
      <w:r>
        <w:instrText xml:space="preserve"> REF _Ref55388733 \r \h </w:instrText>
      </w:r>
      <w:r>
        <w:fldChar w:fldCharType="separate"/>
      </w:r>
      <w:r w:rsidR="00245068">
        <w:t>[5]</w:t>
      </w:r>
      <w:r>
        <w:fldChar w:fldCharType="end"/>
      </w:r>
      <w:r>
        <w:t xml:space="preserve"> that address a </w:t>
      </w:r>
      <w:r w:rsidR="00EA7E31">
        <w:t>Register for POQ Notifications</w:t>
      </w:r>
      <w:r>
        <w:t xml:space="preserve"> request are shown in</w:t>
      </w:r>
      <w:r w:rsidR="00EA7E31">
        <w:t xml:space="preserve"> </w:t>
      </w:r>
      <w:r w:rsidR="00EA7E31">
        <w:fldChar w:fldCharType="begin"/>
      </w:r>
      <w:r w:rsidR="00EA7E31">
        <w:instrText xml:space="preserve"> REF _Ref55996470 \h </w:instrText>
      </w:r>
      <w:r w:rsidR="00EA7E31">
        <w:fldChar w:fldCharType="separate"/>
      </w:r>
      <w:r w:rsidR="00245068">
        <w:t xml:space="preserve">Table </w:t>
      </w:r>
      <w:r w:rsidR="00245068">
        <w:rPr>
          <w:noProof/>
        </w:rPr>
        <w:t>30</w:t>
      </w:r>
      <w:r w:rsidR="00EA7E31">
        <w:fldChar w:fldCharType="end"/>
      </w:r>
      <w:r>
        <w:t>.</w:t>
      </w:r>
    </w:p>
    <w:p w14:paraId="06F64510" w14:textId="77777777" w:rsidR="0046731E" w:rsidRDefault="0046731E" w:rsidP="0046731E">
      <w:pPr>
        <w:pStyle w:val="Body"/>
      </w:pPr>
    </w:p>
    <w:tbl>
      <w:tblPr>
        <w:tblStyle w:val="TableGrid"/>
        <w:tblW w:w="0" w:type="auto"/>
        <w:tblLook w:val="04A0" w:firstRow="1" w:lastRow="0" w:firstColumn="1" w:lastColumn="0" w:noHBand="0" w:noVBand="1"/>
      </w:tblPr>
      <w:tblGrid>
        <w:gridCol w:w="1620"/>
        <w:gridCol w:w="895"/>
        <w:gridCol w:w="1170"/>
        <w:gridCol w:w="1350"/>
        <w:gridCol w:w="2534"/>
        <w:gridCol w:w="1781"/>
      </w:tblGrid>
      <w:tr w:rsidR="00760561" w14:paraId="65C9FF4E" w14:textId="77777777" w:rsidTr="0018583D">
        <w:trPr>
          <w:tblHeader/>
        </w:trPr>
        <w:tc>
          <w:tcPr>
            <w:tcW w:w="1620" w:type="dxa"/>
          </w:tcPr>
          <w:p w14:paraId="30C41995" w14:textId="77777777" w:rsidR="00760561" w:rsidRDefault="00760561" w:rsidP="00EA7E31">
            <w:pPr>
              <w:pStyle w:val="Tableheading"/>
              <w:jc w:val="center"/>
            </w:pPr>
            <w:r>
              <w:t>Requirement</w:t>
            </w:r>
          </w:p>
        </w:tc>
        <w:tc>
          <w:tcPr>
            <w:tcW w:w="895" w:type="dxa"/>
          </w:tcPr>
          <w:p w14:paraId="6E162764" w14:textId="77777777" w:rsidR="00760561" w:rsidRDefault="00760561" w:rsidP="00EA7E31">
            <w:pPr>
              <w:pStyle w:val="Tableheading"/>
              <w:jc w:val="center"/>
            </w:pPr>
            <w:r>
              <w:t>Entity</w:t>
            </w:r>
          </w:p>
        </w:tc>
        <w:tc>
          <w:tcPr>
            <w:tcW w:w="1170" w:type="dxa"/>
          </w:tcPr>
          <w:p w14:paraId="62F2255B" w14:textId="782386E5" w:rsidR="00760561" w:rsidRDefault="00A218EC" w:rsidP="00EA7E31">
            <w:pPr>
              <w:pStyle w:val="Tableheading"/>
              <w:jc w:val="center"/>
            </w:pPr>
            <w:r>
              <w:t>Tested</w:t>
            </w:r>
          </w:p>
        </w:tc>
        <w:tc>
          <w:tcPr>
            <w:tcW w:w="1350" w:type="dxa"/>
          </w:tcPr>
          <w:p w14:paraId="7E9001FA" w14:textId="220FB2DE" w:rsidR="00760561" w:rsidRDefault="00A218EC" w:rsidP="00EA7E31">
            <w:pPr>
              <w:pStyle w:val="Tableheading"/>
              <w:jc w:val="center"/>
            </w:pPr>
            <w:r>
              <w:t xml:space="preserve">Test Case </w:t>
            </w:r>
          </w:p>
        </w:tc>
        <w:tc>
          <w:tcPr>
            <w:tcW w:w="2534" w:type="dxa"/>
          </w:tcPr>
          <w:p w14:paraId="3DE8A923" w14:textId="1B40B542" w:rsidR="00760561" w:rsidRDefault="00760561" w:rsidP="00EA7E31">
            <w:pPr>
              <w:pStyle w:val="Tableheading"/>
              <w:jc w:val="center"/>
            </w:pPr>
            <w:r>
              <w:t>API</w:t>
            </w:r>
            <w:r w:rsidR="00A218EC">
              <w:t xml:space="preserve"> Version</w:t>
            </w:r>
          </w:p>
        </w:tc>
        <w:tc>
          <w:tcPr>
            <w:tcW w:w="1781" w:type="dxa"/>
          </w:tcPr>
          <w:p w14:paraId="75A8BF90" w14:textId="6307D0F8" w:rsidR="00760561" w:rsidRDefault="00760561" w:rsidP="00EA7E31">
            <w:pPr>
              <w:pStyle w:val="Tableheading"/>
              <w:jc w:val="center"/>
            </w:pPr>
            <w:r>
              <w:t>Comment</w:t>
            </w:r>
          </w:p>
        </w:tc>
      </w:tr>
      <w:tr w:rsidR="00760561" w14:paraId="460FC71B" w14:textId="77777777" w:rsidTr="0018583D">
        <w:tc>
          <w:tcPr>
            <w:tcW w:w="1620" w:type="dxa"/>
          </w:tcPr>
          <w:p w14:paraId="11544741" w14:textId="2DF786FD" w:rsidR="00760561" w:rsidRDefault="00760561" w:rsidP="00EA7E31">
            <w:pPr>
              <w:pStyle w:val="Tablecell"/>
            </w:pPr>
            <w:r>
              <w:t>R25</w:t>
            </w:r>
          </w:p>
        </w:tc>
        <w:tc>
          <w:tcPr>
            <w:tcW w:w="895" w:type="dxa"/>
          </w:tcPr>
          <w:p w14:paraId="693E3C03" w14:textId="26E4F72A" w:rsidR="00760561" w:rsidRDefault="00760561" w:rsidP="00EA7E31">
            <w:pPr>
              <w:pStyle w:val="Tablecell"/>
              <w:jc w:val="center"/>
            </w:pPr>
            <w:r>
              <w:t>B</w:t>
            </w:r>
          </w:p>
        </w:tc>
        <w:tc>
          <w:tcPr>
            <w:tcW w:w="1170" w:type="dxa"/>
          </w:tcPr>
          <w:p w14:paraId="13913029" w14:textId="67A8E706" w:rsidR="00760561" w:rsidRDefault="00760561" w:rsidP="00EA7E31">
            <w:pPr>
              <w:pStyle w:val="Tablecell"/>
              <w:jc w:val="center"/>
            </w:pPr>
            <w:r>
              <w:t>Y</w:t>
            </w:r>
          </w:p>
        </w:tc>
        <w:tc>
          <w:tcPr>
            <w:tcW w:w="1350" w:type="dxa"/>
          </w:tcPr>
          <w:p w14:paraId="43F14C0B" w14:textId="77777777" w:rsidR="00760561" w:rsidRDefault="00760561" w:rsidP="00EA7E31">
            <w:pPr>
              <w:pStyle w:val="Tablecell"/>
              <w:jc w:val="center"/>
            </w:pPr>
          </w:p>
        </w:tc>
        <w:tc>
          <w:tcPr>
            <w:tcW w:w="2534" w:type="dxa"/>
          </w:tcPr>
          <w:p w14:paraId="18D03596" w14:textId="77777777" w:rsidR="00760561" w:rsidRDefault="00760561" w:rsidP="00EA7E31">
            <w:pPr>
              <w:pStyle w:val="Tablecell"/>
            </w:pPr>
          </w:p>
        </w:tc>
        <w:tc>
          <w:tcPr>
            <w:tcW w:w="1781" w:type="dxa"/>
          </w:tcPr>
          <w:p w14:paraId="1AFF0FD9" w14:textId="21AD84E6" w:rsidR="00760561" w:rsidRDefault="00760561" w:rsidP="00EA7E31">
            <w:pPr>
              <w:pStyle w:val="Tablecell"/>
            </w:pPr>
            <w:r>
              <w:t>Per Notification Type and START and STOP</w:t>
            </w:r>
          </w:p>
        </w:tc>
      </w:tr>
      <w:tr w:rsidR="00760561" w14:paraId="11A86C44" w14:textId="77777777" w:rsidTr="0018583D">
        <w:tc>
          <w:tcPr>
            <w:tcW w:w="1620" w:type="dxa"/>
          </w:tcPr>
          <w:p w14:paraId="66563764" w14:textId="1F7FB54E" w:rsidR="00760561" w:rsidRDefault="00760561" w:rsidP="00EA7E31">
            <w:pPr>
              <w:pStyle w:val="Tablecell"/>
            </w:pPr>
            <w:r>
              <w:t>R26</w:t>
            </w:r>
          </w:p>
        </w:tc>
        <w:tc>
          <w:tcPr>
            <w:tcW w:w="895" w:type="dxa"/>
          </w:tcPr>
          <w:p w14:paraId="1497D657" w14:textId="26F00CAD" w:rsidR="00760561" w:rsidRDefault="00760561" w:rsidP="00EA7E31">
            <w:pPr>
              <w:pStyle w:val="Tablecell"/>
              <w:jc w:val="center"/>
            </w:pPr>
            <w:r>
              <w:t>S</w:t>
            </w:r>
          </w:p>
        </w:tc>
        <w:tc>
          <w:tcPr>
            <w:tcW w:w="1170" w:type="dxa"/>
          </w:tcPr>
          <w:p w14:paraId="2006875F" w14:textId="53F2768B" w:rsidR="00760561" w:rsidRDefault="00760561" w:rsidP="00EA7E31">
            <w:pPr>
              <w:pStyle w:val="Tablecell"/>
              <w:jc w:val="center"/>
            </w:pPr>
            <w:r>
              <w:t>Y</w:t>
            </w:r>
          </w:p>
        </w:tc>
        <w:tc>
          <w:tcPr>
            <w:tcW w:w="1350" w:type="dxa"/>
          </w:tcPr>
          <w:p w14:paraId="35841118" w14:textId="77777777" w:rsidR="00760561" w:rsidRDefault="00760561" w:rsidP="00EA7E31">
            <w:pPr>
              <w:pStyle w:val="Tablecell"/>
              <w:jc w:val="center"/>
            </w:pPr>
          </w:p>
        </w:tc>
        <w:tc>
          <w:tcPr>
            <w:tcW w:w="2534" w:type="dxa"/>
          </w:tcPr>
          <w:p w14:paraId="6FE8533E" w14:textId="77777777" w:rsidR="00760561" w:rsidRDefault="00760561" w:rsidP="00EA7E31">
            <w:pPr>
              <w:pStyle w:val="Tablecell"/>
            </w:pPr>
          </w:p>
        </w:tc>
        <w:tc>
          <w:tcPr>
            <w:tcW w:w="1781" w:type="dxa"/>
          </w:tcPr>
          <w:p w14:paraId="2690876F" w14:textId="06A480A8" w:rsidR="00760561" w:rsidRDefault="00760561" w:rsidP="00EA7E31">
            <w:pPr>
              <w:pStyle w:val="Tablecell"/>
            </w:pPr>
          </w:p>
        </w:tc>
      </w:tr>
    </w:tbl>
    <w:p w14:paraId="3459FA30" w14:textId="579A9D26" w:rsidR="0046731E" w:rsidRDefault="0046731E" w:rsidP="0046731E">
      <w:pPr>
        <w:pStyle w:val="Caption"/>
      </w:pPr>
      <w:bookmarkStart w:id="547" w:name="_Ref55996470"/>
      <w:bookmarkStart w:id="548" w:name="_Toc57893683"/>
      <w:bookmarkStart w:id="549" w:name="_Toc58502510"/>
      <w:bookmarkStart w:id="550" w:name="_Toc58925883"/>
      <w:r>
        <w:t xml:space="preserve">Table </w:t>
      </w:r>
      <w:r w:rsidR="00572FC7">
        <w:fldChar w:fldCharType="begin"/>
      </w:r>
      <w:r w:rsidR="00572FC7">
        <w:instrText xml:space="preserve"> SEQ Table \* ARABIC </w:instrText>
      </w:r>
      <w:r w:rsidR="00572FC7">
        <w:fldChar w:fldCharType="separate"/>
      </w:r>
      <w:r w:rsidR="00245068">
        <w:rPr>
          <w:noProof/>
        </w:rPr>
        <w:t>30</w:t>
      </w:r>
      <w:r w:rsidR="00572FC7">
        <w:rPr>
          <w:noProof/>
        </w:rPr>
        <w:fldChar w:fldCharType="end"/>
      </w:r>
      <w:bookmarkEnd w:id="547"/>
      <w:r>
        <w:t xml:space="preserve"> – MEF 79 Requirements for Register for POQ Notification</w:t>
      </w:r>
      <w:r w:rsidR="00EA7E31">
        <w:t xml:space="preserve"> of State Change</w:t>
      </w:r>
      <w:bookmarkEnd w:id="548"/>
      <w:bookmarkEnd w:id="549"/>
      <w:bookmarkEnd w:id="550"/>
    </w:p>
    <w:p w14:paraId="7ADFD196" w14:textId="3C00238B" w:rsidR="0046731E" w:rsidRDefault="0046731E" w:rsidP="0046731E">
      <w:pPr>
        <w:pStyle w:val="Body"/>
      </w:pPr>
      <w:r>
        <w:t xml:space="preserve">The requirements from MEF 79 </w:t>
      </w:r>
      <w:r>
        <w:fldChar w:fldCharType="begin"/>
      </w:r>
      <w:r>
        <w:instrText xml:space="preserve"> REF _Ref55388733 \r \h </w:instrText>
      </w:r>
      <w:r>
        <w:fldChar w:fldCharType="separate"/>
      </w:r>
      <w:r w:rsidR="00245068">
        <w:t>[5]</w:t>
      </w:r>
      <w:r>
        <w:fldChar w:fldCharType="end"/>
      </w:r>
      <w:r>
        <w:t xml:space="preserve"> that address </w:t>
      </w:r>
      <w:r w:rsidR="00EA7E31">
        <w:t>a Seller sending a Notification of State Change</w:t>
      </w:r>
      <w:r>
        <w:t xml:space="preserve"> are shown in</w:t>
      </w:r>
      <w:r w:rsidR="00EA7E31">
        <w:t xml:space="preserve"> </w:t>
      </w:r>
      <w:r w:rsidR="00EA7E31">
        <w:fldChar w:fldCharType="begin"/>
      </w:r>
      <w:r w:rsidR="00EA7E31">
        <w:instrText xml:space="preserve"> REF _Ref55996604 \h </w:instrText>
      </w:r>
      <w:r w:rsidR="00EA7E31">
        <w:fldChar w:fldCharType="separate"/>
      </w:r>
      <w:r w:rsidR="00245068">
        <w:t xml:space="preserve">Table </w:t>
      </w:r>
      <w:r w:rsidR="00245068">
        <w:rPr>
          <w:noProof/>
        </w:rPr>
        <w:t>31</w:t>
      </w:r>
      <w:r w:rsidR="00EA7E31">
        <w:fldChar w:fldCharType="end"/>
      </w:r>
      <w:r>
        <w:t>.</w:t>
      </w:r>
    </w:p>
    <w:p w14:paraId="777852A3" w14:textId="77777777" w:rsidR="0046731E" w:rsidRDefault="0046731E" w:rsidP="0046731E">
      <w:pPr>
        <w:pStyle w:val="Body"/>
      </w:pPr>
    </w:p>
    <w:tbl>
      <w:tblPr>
        <w:tblStyle w:val="TableGrid"/>
        <w:tblW w:w="0" w:type="auto"/>
        <w:tblLook w:val="04A0" w:firstRow="1" w:lastRow="0" w:firstColumn="1" w:lastColumn="0" w:noHBand="0" w:noVBand="1"/>
      </w:tblPr>
      <w:tblGrid>
        <w:gridCol w:w="1606"/>
        <w:gridCol w:w="909"/>
        <w:gridCol w:w="1170"/>
        <w:gridCol w:w="1350"/>
        <w:gridCol w:w="2459"/>
        <w:gridCol w:w="1856"/>
      </w:tblGrid>
      <w:tr w:rsidR="00760561" w14:paraId="5FF63A68" w14:textId="77777777" w:rsidTr="0018583D">
        <w:trPr>
          <w:tblHeader/>
        </w:trPr>
        <w:tc>
          <w:tcPr>
            <w:tcW w:w="1606" w:type="dxa"/>
          </w:tcPr>
          <w:p w14:paraId="5E072DD3" w14:textId="77777777" w:rsidR="00760561" w:rsidRDefault="00760561" w:rsidP="00EA7E31">
            <w:pPr>
              <w:pStyle w:val="Tableheading"/>
              <w:jc w:val="center"/>
            </w:pPr>
            <w:r>
              <w:t>Requirement</w:t>
            </w:r>
          </w:p>
        </w:tc>
        <w:tc>
          <w:tcPr>
            <w:tcW w:w="909" w:type="dxa"/>
          </w:tcPr>
          <w:p w14:paraId="5475E62C" w14:textId="77777777" w:rsidR="00760561" w:rsidRDefault="00760561" w:rsidP="00EA7E31">
            <w:pPr>
              <w:pStyle w:val="Tableheading"/>
              <w:jc w:val="center"/>
            </w:pPr>
            <w:r>
              <w:t>Entity</w:t>
            </w:r>
          </w:p>
        </w:tc>
        <w:tc>
          <w:tcPr>
            <w:tcW w:w="1170" w:type="dxa"/>
          </w:tcPr>
          <w:p w14:paraId="4A0BFCC0" w14:textId="05FAE459" w:rsidR="00760561" w:rsidRDefault="00A218EC" w:rsidP="00EA7E31">
            <w:pPr>
              <w:pStyle w:val="Tableheading"/>
              <w:jc w:val="center"/>
            </w:pPr>
            <w:r>
              <w:t>Tested</w:t>
            </w:r>
          </w:p>
        </w:tc>
        <w:tc>
          <w:tcPr>
            <w:tcW w:w="1350" w:type="dxa"/>
          </w:tcPr>
          <w:p w14:paraId="48EC38A0" w14:textId="296C8FD5" w:rsidR="00760561" w:rsidRDefault="00A218EC" w:rsidP="00EA7E31">
            <w:pPr>
              <w:pStyle w:val="Tableheading"/>
              <w:jc w:val="center"/>
            </w:pPr>
            <w:r>
              <w:t xml:space="preserve">Test Case </w:t>
            </w:r>
          </w:p>
        </w:tc>
        <w:tc>
          <w:tcPr>
            <w:tcW w:w="2459" w:type="dxa"/>
          </w:tcPr>
          <w:p w14:paraId="3AD23558" w14:textId="1C8BDA81" w:rsidR="00760561" w:rsidRDefault="00760561" w:rsidP="00EA7E31">
            <w:pPr>
              <w:pStyle w:val="Tableheading"/>
              <w:jc w:val="center"/>
            </w:pPr>
            <w:r>
              <w:t>API</w:t>
            </w:r>
            <w:r w:rsidR="00A218EC">
              <w:t xml:space="preserve"> Version</w:t>
            </w:r>
          </w:p>
        </w:tc>
        <w:tc>
          <w:tcPr>
            <w:tcW w:w="1856" w:type="dxa"/>
          </w:tcPr>
          <w:p w14:paraId="29453B07" w14:textId="1953B1A1" w:rsidR="00760561" w:rsidRDefault="00760561" w:rsidP="00EA7E31">
            <w:pPr>
              <w:pStyle w:val="Tableheading"/>
              <w:jc w:val="center"/>
            </w:pPr>
            <w:r>
              <w:t>Comment</w:t>
            </w:r>
          </w:p>
        </w:tc>
      </w:tr>
      <w:tr w:rsidR="00760561" w14:paraId="0EFFA716" w14:textId="77777777" w:rsidTr="0018583D">
        <w:tc>
          <w:tcPr>
            <w:tcW w:w="1606" w:type="dxa"/>
          </w:tcPr>
          <w:p w14:paraId="042B90D6" w14:textId="296FE60F" w:rsidR="00760561" w:rsidRDefault="00760561" w:rsidP="00EA7E31">
            <w:pPr>
              <w:pStyle w:val="Tablecell"/>
            </w:pPr>
            <w:r>
              <w:t>R58</w:t>
            </w:r>
          </w:p>
        </w:tc>
        <w:tc>
          <w:tcPr>
            <w:tcW w:w="909" w:type="dxa"/>
          </w:tcPr>
          <w:p w14:paraId="1660082F" w14:textId="2619EE78" w:rsidR="00760561" w:rsidRDefault="00760561" w:rsidP="00EA7E31">
            <w:pPr>
              <w:pStyle w:val="Tablecell"/>
              <w:jc w:val="center"/>
            </w:pPr>
            <w:r>
              <w:t>S</w:t>
            </w:r>
          </w:p>
        </w:tc>
        <w:tc>
          <w:tcPr>
            <w:tcW w:w="1170" w:type="dxa"/>
          </w:tcPr>
          <w:p w14:paraId="7D26AD84" w14:textId="37D35AA2" w:rsidR="00760561" w:rsidRDefault="00760561" w:rsidP="00EA7E31">
            <w:pPr>
              <w:pStyle w:val="Tablecell"/>
              <w:jc w:val="center"/>
            </w:pPr>
            <w:r>
              <w:t>N</w:t>
            </w:r>
          </w:p>
        </w:tc>
        <w:tc>
          <w:tcPr>
            <w:tcW w:w="1350" w:type="dxa"/>
          </w:tcPr>
          <w:p w14:paraId="4FDB94DE" w14:textId="77777777" w:rsidR="00760561" w:rsidRDefault="00760561" w:rsidP="00EA7E31">
            <w:pPr>
              <w:pStyle w:val="Tablecell"/>
              <w:jc w:val="center"/>
            </w:pPr>
          </w:p>
        </w:tc>
        <w:tc>
          <w:tcPr>
            <w:tcW w:w="2459" w:type="dxa"/>
          </w:tcPr>
          <w:p w14:paraId="3D404C11" w14:textId="77777777" w:rsidR="00760561" w:rsidRDefault="00760561" w:rsidP="00EA7E31">
            <w:pPr>
              <w:pStyle w:val="Tablecell"/>
            </w:pPr>
          </w:p>
        </w:tc>
        <w:tc>
          <w:tcPr>
            <w:tcW w:w="1856" w:type="dxa"/>
          </w:tcPr>
          <w:p w14:paraId="35EAE27D" w14:textId="2D55523A" w:rsidR="00760561" w:rsidRDefault="00760561" w:rsidP="00EA7E31">
            <w:pPr>
              <w:pStyle w:val="Tablecell"/>
            </w:pPr>
          </w:p>
        </w:tc>
      </w:tr>
      <w:tr w:rsidR="00760561" w14:paraId="4A3E51A8" w14:textId="77777777" w:rsidTr="0018583D">
        <w:tc>
          <w:tcPr>
            <w:tcW w:w="1606" w:type="dxa"/>
          </w:tcPr>
          <w:p w14:paraId="00B9AA06" w14:textId="19DBEC99" w:rsidR="00760561" w:rsidRDefault="00760561" w:rsidP="00EA7E31">
            <w:pPr>
              <w:pStyle w:val="Tablecell"/>
            </w:pPr>
            <w:r>
              <w:t>R59</w:t>
            </w:r>
          </w:p>
        </w:tc>
        <w:tc>
          <w:tcPr>
            <w:tcW w:w="909" w:type="dxa"/>
          </w:tcPr>
          <w:p w14:paraId="6DBC500A" w14:textId="74B94D32" w:rsidR="00760561" w:rsidRDefault="00760561" w:rsidP="00EA7E31">
            <w:pPr>
              <w:pStyle w:val="Tablecell"/>
              <w:jc w:val="center"/>
            </w:pPr>
            <w:r>
              <w:t>S</w:t>
            </w:r>
          </w:p>
        </w:tc>
        <w:tc>
          <w:tcPr>
            <w:tcW w:w="1170" w:type="dxa"/>
          </w:tcPr>
          <w:p w14:paraId="6C5781BF" w14:textId="624DF141" w:rsidR="00760561" w:rsidRDefault="00760561" w:rsidP="00EA7E31">
            <w:pPr>
              <w:pStyle w:val="Tablecell"/>
              <w:jc w:val="center"/>
            </w:pPr>
            <w:r>
              <w:t>Y</w:t>
            </w:r>
          </w:p>
        </w:tc>
        <w:tc>
          <w:tcPr>
            <w:tcW w:w="1350" w:type="dxa"/>
          </w:tcPr>
          <w:p w14:paraId="74197A57" w14:textId="77777777" w:rsidR="00760561" w:rsidRDefault="00760561" w:rsidP="00EA7E31">
            <w:pPr>
              <w:pStyle w:val="Tablecell"/>
              <w:jc w:val="center"/>
            </w:pPr>
          </w:p>
        </w:tc>
        <w:tc>
          <w:tcPr>
            <w:tcW w:w="2459" w:type="dxa"/>
          </w:tcPr>
          <w:p w14:paraId="7E696DB7" w14:textId="77777777" w:rsidR="00760561" w:rsidRDefault="00760561" w:rsidP="00EA7E31">
            <w:pPr>
              <w:pStyle w:val="Tablecell"/>
            </w:pPr>
          </w:p>
        </w:tc>
        <w:tc>
          <w:tcPr>
            <w:tcW w:w="1856" w:type="dxa"/>
          </w:tcPr>
          <w:p w14:paraId="1077427C" w14:textId="66B30F93" w:rsidR="00760561" w:rsidRDefault="00760561" w:rsidP="00EA7E31">
            <w:pPr>
              <w:pStyle w:val="Tablecell"/>
            </w:pPr>
            <w:r>
              <w:t>CREATE and CHANGE.  CHANGE should cover each POQ State.</w:t>
            </w:r>
          </w:p>
        </w:tc>
      </w:tr>
    </w:tbl>
    <w:p w14:paraId="1BD34F4B" w14:textId="4D6CFCBF" w:rsidR="0046731E" w:rsidRDefault="0046731E" w:rsidP="0046731E">
      <w:pPr>
        <w:pStyle w:val="Caption"/>
      </w:pPr>
      <w:bookmarkStart w:id="551" w:name="_Ref55996604"/>
      <w:bookmarkStart w:id="552" w:name="_Toc57893684"/>
      <w:bookmarkStart w:id="553" w:name="_Toc58502511"/>
      <w:bookmarkStart w:id="554" w:name="_Toc58925884"/>
      <w:r>
        <w:t xml:space="preserve">Table </w:t>
      </w:r>
      <w:r w:rsidR="00572FC7">
        <w:fldChar w:fldCharType="begin"/>
      </w:r>
      <w:r w:rsidR="00572FC7">
        <w:instrText xml:space="preserve"> SEQ Table \* ARABIC </w:instrText>
      </w:r>
      <w:r w:rsidR="00572FC7">
        <w:fldChar w:fldCharType="separate"/>
      </w:r>
      <w:r w:rsidR="00245068">
        <w:rPr>
          <w:noProof/>
        </w:rPr>
        <w:t>31</w:t>
      </w:r>
      <w:r w:rsidR="00572FC7">
        <w:rPr>
          <w:noProof/>
        </w:rPr>
        <w:fldChar w:fldCharType="end"/>
      </w:r>
      <w:bookmarkEnd w:id="551"/>
      <w:r>
        <w:t xml:space="preserve"> – MEF 79 Requirements for </w:t>
      </w:r>
      <w:r w:rsidR="00EA7E31">
        <w:t>POQ Notification</w:t>
      </w:r>
      <w:bookmarkEnd w:id="552"/>
      <w:bookmarkEnd w:id="553"/>
      <w:bookmarkEnd w:id="554"/>
    </w:p>
    <w:p w14:paraId="50656BF3" w14:textId="77777777" w:rsidR="0046731E" w:rsidRDefault="0046731E" w:rsidP="0046731E">
      <w:pPr>
        <w:pStyle w:val="Heading3"/>
      </w:pPr>
      <w:bookmarkStart w:id="555" w:name="_Toc57894038"/>
      <w:bookmarkStart w:id="556" w:name="_Toc57894560"/>
      <w:bookmarkStart w:id="557" w:name="_Toc58502412"/>
      <w:bookmarkStart w:id="558" w:name="_Toc58925779"/>
      <w:r>
        <w:t>MEF 79.0.1 Requirements</w:t>
      </w:r>
      <w:bookmarkEnd w:id="555"/>
      <w:bookmarkEnd w:id="556"/>
      <w:bookmarkEnd w:id="557"/>
      <w:bookmarkEnd w:id="558"/>
    </w:p>
    <w:p w14:paraId="5DEB2A88" w14:textId="46E8FF43" w:rsidR="0046731E" w:rsidRDefault="0046731E" w:rsidP="0046731E">
      <w:pPr>
        <w:pStyle w:val="Body"/>
      </w:pPr>
      <w:r>
        <w:t>There are no requirements within</w:t>
      </w:r>
      <w:r w:rsidRPr="007F4954">
        <w:t xml:space="preserve"> MEF 79</w:t>
      </w:r>
      <w:r>
        <w:t>.0.1</w:t>
      </w:r>
      <w:r w:rsidRPr="007F4954">
        <w:t xml:space="preserve"> </w:t>
      </w:r>
      <w:r>
        <w:fldChar w:fldCharType="begin"/>
      </w:r>
      <w:r>
        <w:instrText xml:space="preserve"> REF _Ref55388766 \r \h </w:instrText>
      </w:r>
      <w:r>
        <w:fldChar w:fldCharType="separate"/>
      </w:r>
      <w:r w:rsidR="00245068">
        <w:t>[6]</w:t>
      </w:r>
      <w:r>
        <w:fldChar w:fldCharType="end"/>
      </w:r>
      <w:r>
        <w:t xml:space="preserve"> that address </w:t>
      </w:r>
      <w:r w:rsidR="00B1477A">
        <w:t>POQ Notification</w:t>
      </w:r>
      <w:r>
        <w:t>.</w:t>
      </w:r>
    </w:p>
    <w:p w14:paraId="21CB9AC5" w14:textId="77777777" w:rsidR="0046731E" w:rsidRDefault="0046731E" w:rsidP="0046731E">
      <w:pPr>
        <w:pStyle w:val="Heading3"/>
      </w:pPr>
      <w:bookmarkStart w:id="559" w:name="_Toc57894039"/>
      <w:bookmarkStart w:id="560" w:name="_Toc57894561"/>
      <w:bookmarkStart w:id="561" w:name="_Toc58502413"/>
      <w:bookmarkStart w:id="562" w:name="_Toc58925780"/>
      <w:r>
        <w:t>MEF 79.0.2 Requirements</w:t>
      </w:r>
      <w:bookmarkEnd w:id="559"/>
      <w:bookmarkEnd w:id="560"/>
      <w:bookmarkEnd w:id="561"/>
      <w:bookmarkEnd w:id="562"/>
    </w:p>
    <w:p w14:paraId="1AFD389B" w14:textId="4AB4BE47" w:rsidR="0046731E" w:rsidRDefault="0046731E" w:rsidP="0046731E">
      <w:r>
        <w:t xml:space="preserve">There are no applicable requirements from MEF 79.0.2 </w:t>
      </w:r>
      <w:r>
        <w:fldChar w:fldCharType="begin"/>
      </w:r>
      <w:r>
        <w:instrText xml:space="preserve"> REF _Ref55388746 \r \h </w:instrText>
      </w:r>
      <w:r>
        <w:fldChar w:fldCharType="separate"/>
      </w:r>
      <w:r w:rsidR="00245068">
        <w:t>[7]</w:t>
      </w:r>
      <w:r>
        <w:fldChar w:fldCharType="end"/>
      </w:r>
      <w:r>
        <w:t xml:space="preserve"> that address </w:t>
      </w:r>
      <w:r w:rsidR="00B1477A">
        <w:t>POQ Notification.</w:t>
      </w:r>
    </w:p>
    <w:p w14:paraId="5C63D116" w14:textId="25DDFC38" w:rsidR="00F12817" w:rsidRDefault="00F12817" w:rsidP="00F12817">
      <w:pPr>
        <w:pStyle w:val="Heading2"/>
      </w:pPr>
      <w:bookmarkStart w:id="563" w:name="_Toc57894040"/>
      <w:bookmarkStart w:id="564" w:name="_Toc57894562"/>
      <w:bookmarkStart w:id="565" w:name="_Toc58502414"/>
      <w:bookmarkStart w:id="566" w:name="_Toc58925781"/>
      <w:r>
        <w:t>POQ Notification Test Cases</w:t>
      </w:r>
      <w:bookmarkEnd w:id="563"/>
      <w:bookmarkEnd w:id="564"/>
      <w:bookmarkEnd w:id="565"/>
      <w:bookmarkEnd w:id="566"/>
    </w:p>
    <w:p w14:paraId="7F715F42" w14:textId="79AF7946" w:rsidR="0046731E" w:rsidRDefault="00F12817" w:rsidP="00DB21A5">
      <w:pPr>
        <w:pStyle w:val="Heading2"/>
      </w:pPr>
      <w:bookmarkStart w:id="567" w:name="_Toc57894041"/>
      <w:bookmarkStart w:id="568" w:name="_Toc57894563"/>
      <w:bookmarkStart w:id="569" w:name="_Toc58502415"/>
      <w:bookmarkStart w:id="570" w:name="_Toc58925782"/>
      <w:r>
        <w:t>Register for POQ Notifications Request Test Cases</w:t>
      </w:r>
      <w:bookmarkEnd w:id="567"/>
      <w:bookmarkEnd w:id="568"/>
      <w:bookmarkEnd w:id="569"/>
      <w:bookmarkEnd w:id="570"/>
    </w:p>
    <w:p w14:paraId="4C622099" w14:textId="503CD31D" w:rsidR="00F12817" w:rsidRDefault="00F12817" w:rsidP="00F12817">
      <w:pPr>
        <w:pStyle w:val="Body"/>
      </w:pPr>
      <w:r>
        <w:t xml:space="preserve">The </w:t>
      </w:r>
      <w:r w:rsidR="00CE05B1">
        <w:t>t</w:t>
      </w:r>
      <w:r>
        <w:t xml:space="preserve">est </w:t>
      </w:r>
      <w:r w:rsidR="00CE05B1">
        <w:t>c</w:t>
      </w:r>
      <w:r>
        <w:t>ases for Register for PQO Notification test cases are shown in this section.</w:t>
      </w:r>
    </w:p>
    <w:p w14:paraId="09FA6574" w14:textId="011C802E" w:rsidR="00CE05B1" w:rsidRDefault="00CE05B1">
      <w:pPr>
        <w:rPr>
          <w:szCs w:val="24"/>
        </w:rPr>
      </w:pPr>
      <w:r>
        <w:br w:type="page"/>
      </w:r>
    </w:p>
    <w:p w14:paraId="1E3DCD3F" w14:textId="0516E634" w:rsidR="005E7303" w:rsidRDefault="005E7303" w:rsidP="005E7303">
      <w:pPr>
        <w:pStyle w:val="Heading1"/>
      </w:pPr>
      <w:bookmarkStart w:id="571" w:name="_Toc57894044"/>
      <w:bookmarkStart w:id="572" w:name="_Toc57894566"/>
      <w:bookmarkStart w:id="573" w:name="_Toc58502418"/>
      <w:bookmarkStart w:id="574" w:name="_Toc58925783"/>
      <w:r>
        <w:lastRenderedPageBreak/>
        <w:t>Product Quote Creation</w:t>
      </w:r>
      <w:bookmarkEnd w:id="571"/>
      <w:bookmarkEnd w:id="572"/>
      <w:bookmarkEnd w:id="573"/>
      <w:bookmarkEnd w:id="574"/>
    </w:p>
    <w:p w14:paraId="4C9700DA" w14:textId="69A0A2E2" w:rsidR="00876A2C" w:rsidRDefault="00876A2C" w:rsidP="00876A2C">
      <w:pPr>
        <w:pStyle w:val="Body"/>
      </w:pPr>
      <w:r>
        <w:t xml:space="preserve">The </w:t>
      </w:r>
      <w:r w:rsidR="00A07094">
        <w:t>Product Quote</w:t>
      </w:r>
      <w:r>
        <w:t xml:space="preserve"> Creation test requirements and test cases are defined in this section.</w:t>
      </w:r>
    </w:p>
    <w:p w14:paraId="3F0DCF60" w14:textId="5C48E54C" w:rsidR="00876A2C" w:rsidRDefault="00876A2C" w:rsidP="00876A2C">
      <w:pPr>
        <w:pStyle w:val="Heading2"/>
      </w:pPr>
      <w:bookmarkStart w:id="575" w:name="_Toc57894045"/>
      <w:bookmarkStart w:id="576" w:name="_Toc57894567"/>
      <w:bookmarkStart w:id="577" w:name="_Toc58502419"/>
      <w:bookmarkStart w:id="578" w:name="_Toc58925784"/>
      <w:r>
        <w:t xml:space="preserve">Product </w:t>
      </w:r>
      <w:r w:rsidR="00B31205">
        <w:t>Create Quote</w:t>
      </w:r>
      <w:r>
        <w:t xml:space="preserve"> Sequence Diagram</w:t>
      </w:r>
      <w:bookmarkEnd w:id="575"/>
      <w:bookmarkEnd w:id="576"/>
      <w:bookmarkEnd w:id="577"/>
      <w:bookmarkEnd w:id="578"/>
    </w:p>
    <w:p w14:paraId="4D8B8834" w14:textId="6ACF98F6" w:rsidR="00A07094" w:rsidRDefault="00A07094" w:rsidP="00A07094">
      <w:pPr>
        <w:pStyle w:val="Heading3"/>
      </w:pPr>
      <w:bookmarkStart w:id="579" w:name="_Toc57894046"/>
      <w:bookmarkStart w:id="580" w:name="_Toc57894568"/>
      <w:bookmarkStart w:id="581" w:name="_Toc58502420"/>
      <w:bookmarkStart w:id="582" w:name="_Toc58925785"/>
      <w:r>
        <w:t>Product Quote Create with Immediate Response = TRUE Sequence Diagram</w:t>
      </w:r>
      <w:bookmarkEnd w:id="579"/>
      <w:bookmarkEnd w:id="580"/>
      <w:bookmarkEnd w:id="581"/>
      <w:bookmarkEnd w:id="582"/>
    </w:p>
    <w:p w14:paraId="392BF3A1" w14:textId="49BEBFF8" w:rsidR="00E04718" w:rsidRPr="00E04718" w:rsidRDefault="00E04718" w:rsidP="00E04718">
      <w:pPr>
        <w:pStyle w:val="Body"/>
      </w:pPr>
      <w:r>
        <w:t xml:space="preserve">The sequence diagram for a Quote with an Immediate Response is shown in </w:t>
      </w:r>
      <w:r>
        <w:fldChar w:fldCharType="begin"/>
      </w:r>
      <w:r>
        <w:instrText xml:space="preserve"> REF _Ref56693043 \h </w:instrText>
      </w:r>
      <w:r>
        <w:fldChar w:fldCharType="separate"/>
      </w:r>
      <w:r w:rsidR="00245068">
        <w:t xml:space="preserve">Figure </w:t>
      </w:r>
      <w:r w:rsidR="00245068">
        <w:rPr>
          <w:noProof/>
        </w:rPr>
        <w:t>12</w:t>
      </w:r>
      <w:r>
        <w:fldChar w:fldCharType="end"/>
      </w:r>
      <w:r>
        <w:t>.</w:t>
      </w:r>
    </w:p>
    <w:p w14:paraId="07C7E6C7" w14:textId="112ADCE8" w:rsidR="00E04718" w:rsidRDefault="00A425FE" w:rsidP="00F437A7">
      <w:pPr>
        <w:pStyle w:val="Body"/>
        <w:keepNext/>
      </w:pPr>
      <w:r>
        <w:rPr>
          <w:noProof/>
        </w:rPr>
        <w:lastRenderedPageBreak/>
        <w:drawing>
          <wp:inline distT="0" distB="0" distL="0" distR="0" wp14:anchorId="34696F72" wp14:editId="63E05E48">
            <wp:extent cx="5715000" cy="8071216"/>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4">
                      <a:extLst>
                        <a:ext uri="{28A0092B-C50C-407E-A947-70E740481C1C}">
                          <a14:useLocalDpi xmlns:a14="http://schemas.microsoft.com/office/drawing/2010/main" val="0"/>
                        </a:ext>
                      </a:extLst>
                    </a:blip>
                    <a:stretch>
                      <a:fillRect/>
                    </a:stretch>
                  </pic:blipFill>
                  <pic:spPr>
                    <a:xfrm>
                      <a:off x="0" y="0"/>
                      <a:ext cx="5718282" cy="8075851"/>
                    </a:xfrm>
                    <a:prstGeom prst="rect">
                      <a:avLst/>
                    </a:prstGeom>
                  </pic:spPr>
                </pic:pic>
              </a:graphicData>
            </a:graphic>
          </wp:inline>
        </w:drawing>
      </w:r>
    </w:p>
    <w:p w14:paraId="26BB174A" w14:textId="0D82C8C1" w:rsidR="00E04718" w:rsidRPr="00E04718" w:rsidRDefault="00E04718" w:rsidP="00F437A7">
      <w:pPr>
        <w:pStyle w:val="Caption"/>
        <w:keepNext/>
      </w:pPr>
      <w:bookmarkStart w:id="583" w:name="_Ref56693043"/>
      <w:bookmarkStart w:id="584" w:name="_Toc57893660"/>
      <w:bookmarkStart w:id="585" w:name="_Toc58502474"/>
      <w:bookmarkStart w:id="586" w:name="_Toc58925843"/>
      <w:r>
        <w:t xml:space="preserve">Figure </w:t>
      </w:r>
      <w:r w:rsidR="00572FC7">
        <w:fldChar w:fldCharType="begin"/>
      </w:r>
      <w:r w:rsidR="00572FC7">
        <w:instrText xml:space="preserve"> SEQ Figure \* ARABIC </w:instrText>
      </w:r>
      <w:r w:rsidR="00572FC7">
        <w:fldChar w:fldCharType="separate"/>
      </w:r>
      <w:r w:rsidR="00245068">
        <w:rPr>
          <w:noProof/>
        </w:rPr>
        <w:t>12</w:t>
      </w:r>
      <w:r w:rsidR="00572FC7">
        <w:rPr>
          <w:noProof/>
        </w:rPr>
        <w:fldChar w:fldCharType="end"/>
      </w:r>
      <w:bookmarkEnd w:id="583"/>
      <w:r>
        <w:t xml:space="preserve"> – Product Quote Create with Immediate Response = TRUE Sequence Diagram</w:t>
      </w:r>
      <w:bookmarkEnd w:id="584"/>
      <w:bookmarkEnd w:id="585"/>
      <w:bookmarkEnd w:id="586"/>
    </w:p>
    <w:p w14:paraId="6A170F58" w14:textId="2970DCC6" w:rsidR="00A07094" w:rsidRDefault="00A07094" w:rsidP="00A07094">
      <w:pPr>
        <w:pStyle w:val="Heading3"/>
      </w:pPr>
      <w:bookmarkStart w:id="587" w:name="_Toc57894047"/>
      <w:bookmarkStart w:id="588" w:name="_Toc57894569"/>
      <w:bookmarkStart w:id="589" w:name="_Toc58502421"/>
      <w:bookmarkStart w:id="590" w:name="_Toc58925786"/>
      <w:r>
        <w:lastRenderedPageBreak/>
        <w:t>Product Quote Create with Immediate Response = FALSE Sequence Diagram</w:t>
      </w:r>
      <w:bookmarkEnd w:id="587"/>
      <w:bookmarkEnd w:id="588"/>
      <w:bookmarkEnd w:id="589"/>
      <w:bookmarkEnd w:id="590"/>
    </w:p>
    <w:p w14:paraId="69D26E05" w14:textId="050E47CA" w:rsidR="0082522B" w:rsidRPr="0082522B" w:rsidRDefault="00B25371" w:rsidP="0082522B">
      <w:pPr>
        <w:pStyle w:val="Body"/>
      </w:pPr>
      <w:r>
        <w:t xml:space="preserve">The sequence diagram for a Quote with a Deferred Response is shown in </w:t>
      </w:r>
      <w:r>
        <w:fldChar w:fldCharType="begin"/>
      </w:r>
      <w:r>
        <w:instrText xml:space="preserve"> REF _Ref56774528 \h </w:instrText>
      </w:r>
      <w:r>
        <w:fldChar w:fldCharType="separate"/>
      </w:r>
      <w:r w:rsidR="00245068">
        <w:t xml:space="preserve">Figure </w:t>
      </w:r>
      <w:r w:rsidR="00245068">
        <w:rPr>
          <w:noProof/>
        </w:rPr>
        <w:t>13</w:t>
      </w:r>
      <w:r>
        <w:fldChar w:fldCharType="end"/>
      </w:r>
      <w:r>
        <w:t>.</w:t>
      </w:r>
    </w:p>
    <w:p w14:paraId="3A76FF20" w14:textId="0A5EE72E" w:rsidR="001F28ED" w:rsidRDefault="00327EBB" w:rsidP="00F66557">
      <w:pPr>
        <w:pStyle w:val="Body"/>
        <w:keepNext/>
      </w:pPr>
      <w:r>
        <w:rPr>
          <w:noProof/>
        </w:rPr>
        <w:drawing>
          <wp:inline distT="0" distB="0" distL="0" distR="0" wp14:anchorId="75D77F36" wp14:editId="33A690AA">
            <wp:extent cx="5943600" cy="5452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5943600" cy="5452745"/>
                    </a:xfrm>
                    <a:prstGeom prst="rect">
                      <a:avLst/>
                    </a:prstGeom>
                  </pic:spPr>
                </pic:pic>
              </a:graphicData>
            </a:graphic>
          </wp:inline>
        </w:drawing>
      </w:r>
    </w:p>
    <w:p w14:paraId="54138F56" w14:textId="2C199517" w:rsidR="001F28ED" w:rsidRPr="001F28ED" w:rsidRDefault="00C8620D" w:rsidP="00F66557">
      <w:pPr>
        <w:pStyle w:val="Caption"/>
        <w:keepNext/>
      </w:pPr>
      <w:bookmarkStart w:id="591" w:name="_Ref56774528"/>
      <w:bookmarkStart w:id="592" w:name="_Toc57893661"/>
      <w:bookmarkStart w:id="593" w:name="_Toc58502475"/>
      <w:bookmarkStart w:id="594" w:name="_Toc58925844"/>
      <w:r>
        <w:t xml:space="preserve">Figure </w:t>
      </w:r>
      <w:r w:rsidR="00572FC7">
        <w:fldChar w:fldCharType="begin"/>
      </w:r>
      <w:r w:rsidR="00572FC7">
        <w:instrText xml:space="preserve"> SEQ Figure \* ARABIC </w:instrText>
      </w:r>
      <w:r w:rsidR="00572FC7">
        <w:fldChar w:fldCharType="separate"/>
      </w:r>
      <w:r w:rsidR="00245068">
        <w:rPr>
          <w:noProof/>
        </w:rPr>
        <w:t>13</w:t>
      </w:r>
      <w:r w:rsidR="00572FC7">
        <w:rPr>
          <w:noProof/>
        </w:rPr>
        <w:fldChar w:fldCharType="end"/>
      </w:r>
      <w:bookmarkEnd w:id="591"/>
      <w:r>
        <w:t xml:space="preserve"> – Product Quote Create With Immediate Response = FALSE Sequence Diagram</w:t>
      </w:r>
      <w:bookmarkEnd w:id="592"/>
      <w:bookmarkEnd w:id="593"/>
      <w:bookmarkEnd w:id="594"/>
    </w:p>
    <w:p w14:paraId="11679FC4" w14:textId="581BFB05" w:rsidR="00A07094" w:rsidRDefault="00A07094" w:rsidP="00A07094">
      <w:pPr>
        <w:pStyle w:val="Heading3"/>
      </w:pPr>
      <w:bookmarkStart w:id="595" w:name="_Toc57894048"/>
      <w:bookmarkStart w:id="596" w:name="_Toc57894570"/>
      <w:bookmarkStart w:id="597" w:name="_Toc58502422"/>
      <w:bookmarkStart w:id="598" w:name="_Toc58925787"/>
      <w:r>
        <w:t>Product Quote Create with Immediate Response = FALSE  Immediate Response Sequence Diagram</w:t>
      </w:r>
      <w:bookmarkEnd w:id="595"/>
      <w:bookmarkEnd w:id="596"/>
      <w:bookmarkEnd w:id="597"/>
      <w:bookmarkEnd w:id="598"/>
    </w:p>
    <w:p w14:paraId="4479D94A" w14:textId="18AF88FB" w:rsidR="00D0363B" w:rsidRPr="00D0363B" w:rsidRDefault="00D0363B" w:rsidP="00D0363B">
      <w:pPr>
        <w:pStyle w:val="Body"/>
      </w:pPr>
      <w:r>
        <w:t xml:space="preserve">The sequence diagram for a Quote with a Deferred Response is shown </w:t>
      </w:r>
      <w:r>
        <w:fldChar w:fldCharType="begin"/>
      </w:r>
      <w:r>
        <w:instrText xml:space="preserve"> REF _Ref56775480 \h </w:instrText>
      </w:r>
      <w:r>
        <w:fldChar w:fldCharType="separate"/>
      </w:r>
      <w:r w:rsidR="00245068">
        <w:t xml:space="preserve">Figure </w:t>
      </w:r>
      <w:r w:rsidR="00245068">
        <w:rPr>
          <w:noProof/>
        </w:rPr>
        <w:t>14</w:t>
      </w:r>
      <w:r>
        <w:fldChar w:fldCharType="end"/>
      </w:r>
      <w:r>
        <w:t>.</w:t>
      </w:r>
    </w:p>
    <w:p w14:paraId="23BBFC80" w14:textId="64BAB46C" w:rsidR="00B25371" w:rsidRDefault="00C33CDD" w:rsidP="00D0363B">
      <w:pPr>
        <w:pStyle w:val="Body"/>
        <w:keepNext/>
      </w:pPr>
      <w:r>
        <w:rPr>
          <w:noProof/>
        </w:rPr>
        <w:lastRenderedPageBreak/>
        <w:drawing>
          <wp:inline distT="0" distB="0" distL="0" distR="0" wp14:anchorId="69A8784F" wp14:editId="52856119">
            <wp:extent cx="5543883" cy="7829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6">
                      <a:extLst>
                        <a:ext uri="{28A0092B-C50C-407E-A947-70E740481C1C}">
                          <a14:useLocalDpi xmlns:a14="http://schemas.microsoft.com/office/drawing/2010/main" val="0"/>
                        </a:ext>
                      </a:extLst>
                    </a:blip>
                    <a:stretch>
                      <a:fillRect/>
                    </a:stretch>
                  </pic:blipFill>
                  <pic:spPr>
                    <a:xfrm>
                      <a:off x="0" y="0"/>
                      <a:ext cx="5551152" cy="7839817"/>
                    </a:xfrm>
                    <a:prstGeom prst="rect">
                      <a:avLst/>
                    </a:prstGeom>
                  </pic:spPr>
                </pic:pic>
              </a:graphicData>
            </a:graphic>
          </wp:inline>
        </w:drawing>
      </w:r>
    </w:p>
    <w:p w14:paraId="3EC43B07" w14:textId="250137C9" w:rsidR="00B25371" w:rsidRPr="00B25371" w:rsidRDefault="00FB2DFA" w:rsidP="00D0363B">
      <w:pPr>
        <w:pStyle w:val="Caption"/>
        <w:keepNext/>
      </w:pPr>
      <w:bookmarkStart w:id="599" w:name="_Ref56775480"/>
      <w:bookmarkStart w:id="600" w:name="_Toc57893662"/>
      <w:bookmarkStart w:id="601" w:name="_Toc58502476"/>
      <w:bookmarkStart w:id="602" w:name="_Toc58925845"/>
      <w:r>
        <w:t xml:space="preserve">Figure </w:t>
      </w:r>
      <w:r w:rsidR="00572FC7">
        <w:fldChar w:fldCharType="begin"/>
      </w:r>
      <w:r w:rsidR="00572FC7">
        <w:instrText xml:space="preserve"> SEQ Figure \* ARABIC </w:instrText>
      </w:r>
      <w:r w:rsidR="00572FC7">
        <w:fldChar w:fldCharType="separate"/>
      </w:r>
      <w:r w:rsidR="00245068">
        <w:rPr>
          <w:noProof/>
        </w:rPr>
        <w:t>14</w:t>
      </w:r>
      <w:r w:rsidR="00572FC7">
        <w:rPr>
          <w:noProof/>
        </w:rPr>
        <w:fldChar w:fldCharType="end"/>
      </w:r>
      <w:bookmarkEnd w:id="599"/>
      <w:r>
        <w:t xml:space="preserve"> </w:t>
      </w:r>
      <w:r w:rsidR="00D0363B">
        <w:t>–</w:t>
      </w:r>
      <w:r>
        <w:t xml:space="preserve"> </w:t>
      </w:r>
      <w:r w:rsidR="00D0363B">
        <w:t>Product Quote Create With Immediate Response = FALSE, Immediate Response Sequence Diagram</w:t>
      </w:r>
      <w:bookmarkEnd w:id="600"/>
      <w:bookmarkEnd w:id="601"/>
      <w:bookmarkEnd w:id="602"/>
    </w:p>
    <w:p w14:paraId="5FBD622C" w14:textId="47512BBF" w:rsidR="00A07094" w:rsidRDefault="00A07094" w:rsidP="00A07094">
      <w:pPr>
        <w:pStyle w:val="Heading3"/>
      </w:pPr>
      <w:bookmarkStart w:id="603" w:name="_Toc57894049"/>
      <w:bookmarkStart w:id="604" w:name="_Toc57894571"/>
      <w:bookmarkStart w:id="605" w:name="_Toc58502423"/>
      <w:bookmarkStart w:id="606" w:name="_Toc58925788"/>
      <w:r>
        <w:lastRenderedPageBreak/>
        <w:t>Cancel Quote Sequence Diagram</w:t>
      </w:r>
      <w:bookmarkEnd w:id="603"/>
      <w:bookmarkEnd w:id="604"/>
      <w:bookmarkEnd w:id="605"/>
      <w:bookmarkEnd w:id="606"/>
    </w:p>
    <w:p w14:paraId="10081588" w14:textId="0FFA1456" w:rsidR="004D0BF7" w:rsidRPr="004D0BF7" w:rsidRDefault="004D0BF7" w:rsidP="004D0BF7">
      <w:pPr>
        <w:pStyle w:val="Body"/>
      </w:pPr>
      <w:r>
        <w:t xml:space="preserve">The Cancel Quote sequence diagram is shown in </w:t>
      </w:r>
      <w:r>
        <w:fldChar w:fldCharType="begin"/>
      </w:r>
      <w:r>
        <w:instrText xml:space="preserve"> REF _Ref56776106 \h </w:instrText>
      </w:r>
      <w:r>
        <w:fldChar w:fldCharType="separate"/>
      </w:r>
      <w:r w:rsidR="00245068">
        <w:t xml:space="preserve">Figure </w:t>
      </w:r>
      <w:r w:rsidR="00245068">
        <w:rPr>
          <w:noProof/>
        </w:rPr>
        <w:t>15</w:t>
      </w:r>
      <w:r>
        <w:fldChar w:fldCharType="end"/>
      </w:r>
      <w:r>
        <w:t>.</w:t>
      </w:r>
    </w:p>
    <w:p w14:paraId="730D1BC4" w14:textId="1840347D" w:rsidR="004D0BF7" w:rsidRDefault="00C33CDD" w:rsidP="004D0BF7">
      <w:pPr>
        <w:pStyle w:val="Body"/>
      </w:pPr>
      <w:r>
        <w:rPr>
          <w:noProof/>
        </w:rPr>
        <w:drawing>
          <wp:inline distT="0" distB="0" distL="0" distR="0" wp14:anchorId="722A6C95" wp14:editId="41E2487A">
            <wp:extent cx="5943600" cy="222758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7">
                      <a:extLst>
                        <a:ext uri="{28A0092B-C50C-407E-A947-70E740481C1C}">
                          <a14:useLocalDpi xmlns:a14="http://schemas.microsoft.com/office/drawing/2010/main" val="0"/>
                        </a:ext>
                      </a:extLst>
                    </a:blip>
                    <a:stretch>
                      <a:fillRect/>
                    </a:stretch>
                  </pic:blipFill>
                  <pic:spPr>
                    <a:xfrm>
                      <a:off x="0" y="0"/>
                      <a:ext cx="5943600" cy="2227580"/>
                    </a:xfrm>
                    <a:prstGeom prst="rect">
                      <a:avLst/>
                    </a:prstGeom>
                  </pic:spPr>
                </pic:pic>
              </a:graphicData>
            </a:graphic>
          </wp:inline>
        </w:drawing>
      </w:r>
    </w:p>
    <w:p w14:paraId="163248E9" w14:textId="14FADAD4" w:rsidR="004D0BF7" w:rsidRPr="004D0BF7" w:rsidRDefault="004D0BF7" w:rsidP="004D0BF7">
      <w:pPr>
        <w:pStyle w:val="Caption"/>
      </w:pPr>
      <w:bookmarkStart w:id="607" w:name="_Ref56776106"/>
      <w:bookmarkStart w:id="608" w:name="_Toc57893663"/>
      <w:bookmarkStart w:id="609" w:name="_Toc58502477"/>
      <w:bookmarkStart w:id="610" w:name="_Toc58925846"/>
      <w:r>
        <w:t xml:space="preserve">Figure </w:t>
      </w:r>
      <w:r w:rsidR="00572FC7">
        <w:fldChar w:fldCharType="begin"/>
      </w:r>
      <w:r w:rsidR="00572FC7">
        <w:instrText xml:space="preserve"> SEQ Figure \* ARABIC </w:instrText>
      </w:r>
      <w:r w:rsidR="00572FC7">
        <w:fldChar w:fldCharType="separate"/>
      </w:r>
      <w:r w:rsidR="00245068">
        <w:rPr>
          <w:noProof/>
        </w:rPr>
        <w:t>15</w:t>
      </w:r>
      <w:r w:rsidR="00572FC7">
        <w:rPr>
          <w:noProof/>
        </w:rPr>
        <w:fldChar w:fldCharType="end"/>
      </w:r>
      <w:bookmarkEnd w:id="607"/>
      <w:r>
        <w:t xml:space="preserve"> – Cancel Quote Sequence Diagram</w:t>
      </w:r>
      <w:bookmarkEnd w:id="608"/>
      <w:bookmarkEnd w:id="609"/>
      <w:bookmarkEnd w:id="610"/>
    </w:p>
    <w:p w14:paraId="502EB05C" w14:textId="7E998691" w:rsidR="00A07094" w:rsidRDefault="00A07094" w:rsidP="00A07094">
      <w:pPr>
        <w:pStyle w:val="Heading3"/>
      </w:pPr>
      <w:bookmarkStart w:id="611" w:name="_Toc57894050"/>
      <w:bookmarkStart w:id="612" w:name="_Toc57894572"/>
      <w:bookmarkStart w:id="613" w:name="_Toc58502424"/>
      <w:bookmarkStart w:id="614" w:name="_Toc58925789"/>
      <w:r>
        <w:t>Reject Quote Sequence Diagram</w:t>
      </w:r>
      <w:bookmarkEnd w:id="611"/>
      <w:bookmarkEnd w:id="612"/>
      <w:bookmarkEnd w:id="613"/>
      <w:bookmarkEnd w:id="614"/>
    </w:p>
    <w:p w14:paraId="62CC6235" w14:textId="44437B4A" w:rsidR="004D0BF7" w:rsidRDefault="00141EA7" w:rsidP="004D0BF7">
      <w:pPr>
        <w:pStyle w:val="Body"/>
      </w:pPr>
      <w:r>
        <w:t xml:space="preserve">The Reject Quote sequence diagram is shown in </w:t>
      </w:r>
      <w:r>
        <w:fldChar w:fldCharType="begin"/>
      </w:r>
      <w:r>
        <w:instrText xml:space="preserve"> REF _Ref56776450 \h </w:instrText>
      </w:r>
      <w:r>
        <w:fldChar w:fldCharType="separate"/>
      </w:r>
      <w:r w:rsidR="00245068">
        <w:t xml:space="preserve">Figure </w:t>
      </w:r>
      <w:r w:rsidR="00245068">
        <w:rPr>
          <w:noProof/>
        </w:rPr>
        <w:t>16</w:t>
      </w:r>
      <w:r>
        <w:fldChar w:fldCharType="end"/>
      </w:r>
      <w:r>
        <w:t>.</w:t>
      </w:r>
    </w:p>
    <w:p w14:paraId="561FC7F9" w14:textId="2B4AD821" w:rsidR="004D0BF7" w:rsidRDefault="00C33CDD" w:rsidP="00141EA7">
      <w:pPr>
        <w:pStyle w:val="Body"/>
        <w:keepNext/>
      </w:pPr>
      <w:r>
        <w:rPr>
          <w:noProof/>
        </w:rPr>
        <w:drawing>
          <wp:inline distT="0" distB="0" distL="0" distR="0" wp14:anchorId="715225DA" wp14:editId="03872AE9">
            <wp:extent cx="5943600" cy="22275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8">
                      <a:extLst>
                        <a:ext uri="{28A0092B-C50C-407E-A947-70E740481C1C}">
                          <a14:useLocalDpi xmlns:a14="http://schemas.microsoft.com/office/drawing/2010/main" val="0"/>
                        </a:ext>
                      </a:extLst>
                    </a:blip>
                    <a:stretch>
                      <a:fillRect/>
                    </a:stretch>
                  </pic:blipFill>
                  <pic:spPr>
                    <a:xfrm>
                      <a:off x="0" y="0"/>
                      <a:ext cx="5943600" cy="2227580"/>
                    </a:xfrm>
                    <a:prstGeom prst="rect">
                      <a:avLst/>
                    </a:prstGeom>
                  </pic:spPr>
                </pic:pic>
              </a:graphicData>
            </a:graphic>
          </wp:inline>
        </w:drawing>
      </w:r>
    </w:p>
    <w:p w14:paraId="4E06B6DF" w14:textId="16FCCC8D" w:rsidR="004D0BF7" w:rsidRPr="004D0BF7" w:rsidRDefault="004D0BF7" w:rsidP="00141EA7">
      <w:pPr>
        <w:pStyle w:val="Caption"/>
        <w:keepNext/>
      </w:pPr>
      <w:bookmarkStart w:id="615" w:name="_Ref56776450"/>
      <w:bookmarkStart w:id="616" w:name="_Toc57893664"/>
      <w:bookmarkStart w:id="617" w:name="_Toc58502478"/>
      <w:bookmarkStart w:id="618" w:name="_Toc58925847"/>
      <w:r>
        <w:t xml:space="preserve">Figure </w:t>
      </w:r>
      <w:r w:rsidR="00572FC7">
        <w:fldChar w:fldCharType="begin"/>
      </w:r>
      <w:r w:rsidR="00572FC7">
        <w:instrText xml:space="preserve"> SEQ Figure \* ARABIC </w:instrText>
      </w:r>
      <w:r w:rsidR="00572FC7">
        <w:fldChar w:fldCharType="separate"/>
      </w:r>
      <w:r w:rsidR="00245068">
        <w:rPr>
          <w:noProof/>
        </w:rPr>
        <w:t>16</w:t>
      </w:r>
      <w:r w:rsidR="00572FC7">
        <w:rPr>
          <w:noProof/>
        </w:rPr>
        <w:fldChar w:fldCharType="end"/>
      </w:r>
      <w:bookmarkEnd w:id="615"/>
      <w:r>
        <w:t xml:space="preserve"> – Reject Quote Sequence Diagram</w:t>
      </w:r>
      <w:bookmarkEnd w:id="616"/>
      <w:bookmarkEnd w:id="617"/>
      <w:bookmarkEnd w:id="618"/>
    </w:p>
    <w:p w14:paraId="0B28F51F" w14:textId="3AE593C8" w:rsidR="002265A9" w:rsidRDefault="00876A2C" w:rsidP="00876A2C">
      <w:pPr>
        <w:pStyle w:val="Heading2"/>
      </w:pPr>
      <w:bookmarkStart w:id="619" w:name="_Toc57894051"/>
      <w:bookmarkStart w:id="620" w:name="_Toc57894573"/>
      <w:bookmarkStart w:id="621" w:name="_Toc58502425"/>
      <w:bookmarkStart w:id="622" w:name="_Toc58925790"/>
      <w:r>
        <w:t xml:space="preserve">MEF W80 </w:t>
      </w:r>
      <w:r w:rsidR="002265A9">
        <w:t>Requirements</w:t>
      </w:r>
      <w:bookmarkEnd w:id="619"/>
      <w:bookmarkEnd w:id="620"/>
      <w:bookmarkEnd w:id="621"/>
      <w:bookmarkEnd w:id="622"/>
    </w:p>
    <w:p w14:paraId="1463427D" w14:textId="2F1F3442" w:rsidR="002265A9" w:rsidRPr="002265A9" w:rsidRDefault="002265A9" w:rsidP="002265A9">
      <w:pPr>
        <w:pStyle w:val="Body"/>
      </w:pPr>
      <w:r>
        <w:t>The requirements from MEF W80 that address Create Quote, Cancel Quote, or Reject Quote are shown in the following sections.</w:t>
      </w:r>
    </w:p>
    <w:p w14:paraId="1BD48887" w14:textId="5F8EFA66" w:rsidR="00876A2C" w:rsidRPr="00876A2C" w:rsidRDefault="00B31205" w:rsidP="002265A9">
      <w:pPr>
        <w:pStyle w:val="Heading3"/>
      </w:pPr>
      <w:bookmarkStart w:id="623" w:name="_Toc57894052"/>
      <w:bookmarkStart w:id="624" w:name="_Toc57894574"/>
      <w:bookmarkStart w:id="625" w:name="_Toc58502426"/>
      <w:bookmarkStart w:id="626" w:name="_Toc58925791"/>
      <w:r>
        <w:t xml:space="preserve">Create Quote </w:t>
      </w:r>
      <w:r w:rsidR="00876A2C">
        <w:t>Requirements</w:t>
      </w:r>
      <w:bookmarkEnd w:id="623"/>
      <w:bookmarkEnd w:id="624"/>
      <w:bookmarkEnd w:id="625"/>
      <w:bookmarkEnd w:id="626"/>
    </w:p>
    <w:p w14:paraId="208C4B42" w14:textId="7B75C49E" w:rsidR="00876A2C" w:rsidRDefault="00876A2C" w:rsidP="00876A2C">
      <w:pPr>
        <w:pStyle w:val="Body"/>
      </w:pPr>
      <w:r>
        <w:t xml:space="preserve">The requirements from MEF 80 </w:t>
      </w:r>
      <w:r>
        <w:fldChar w:fldCharType="begin"/>
      </w:r>
      <w:r>
        <w:instrText xml:space="preserve"> REF _Ref55388776 \r \h </w:instrText>
      </w:r>
      <w:r>
        <w:fldChar w:fldCharType="separate"/>
      </w:r>
      <w:r w:rsidR="00245068">
        <w:t>[8]</w:t>
      </w:r>
      <w:r>
        <w:fldChar w:fldCharType="end"/>
      </w:r>
      <w:r>
        <w:t xml:space="preserve"> </w:t>
      </w:r>
      <w:r w:rsidR="00B31205">
        <w:t xml:space="preserve">for the Create Quote use cases </w:t>
      </w:r>
      <w:r>
        <w:t xml:space="preserve">are shown in </w:t>
      </w:r>
      <w:r>
        <w:fldChar w:fldCharType="begin"/>
      </w:r>
      <w:r>
        <w:instrText xml:space="preserve"> REF _Ref56426795 \h </w:instrText>
      </w:r>
      <w:r>
        <w:fldChar w:fldCharType="separate"/>
      </w:r>
      <w:r w:rsidR="00245068">
        <w:t xml:space="preserve">Table </w:t>
      </w:r>
      <w:r w:rsidR="00245068">
        <w:rPr>
          <w:noProof/>
        </w:rPr>
        <w:t>32</w:t>
      </w:r>
      <w:r>
        <w:fldChar w:fldCharType="end"/>
      </w:r>
      <w:r>
        <w:t>.</w:t>
      </w:r>
    </w:p>
    <w:p w14:paraId="412FE0B8" w14:textId="77777777" w:rsidR="00876A2C" w:rsidRPr="00584D7E" w:rsidRDefault="00876A2C" w:rsidP="00876A2C">
      <w:pPr>
        <w:pStyle w:val="Body"/>
      </w:pPr>
    </w:p>
    <w:tbl>
      <w:tblPr>
        <w:tblStyle w:val="TableGrid"/>
        <w:tblW w:w="0" w:type="auto"/>
        <w:tblLook w:val="04A0" w:firstRow="1" w:lastRow="0" w:firstColumn="1" w:lastColumn="0" w:noHBand="0" w:noVBand="1"/>
      </w:tblPr>
      <w:tblGrid>
        <w:gridCol w:w="1686"/>
        <w:gridCol w:w="919"/>
        <w:gridCol w:w="990"/>
        <w:gridCol w:w="1620"/>
        <w:gridCol w:w="2292"/>
        <w:gridCol w:w="1843"/>
      </w:tblGrid>
      <w:tr w:rsidR="00173EA1" w14:paraId="6F6E1B62" w14:textId="77777777" w:rsidTr="0018583D">
        <w:trPr>
          <w:tblHeader/>
        </w:trPr>
        <w:tc>
          <w:tcPr>
            <w:tcW w:w="1686" w:type="dxa"/>
          </w:tcPr>
          <w:p w14:paraId="64CCC018" w14:textId="77777777" w:rsidR="00876A2C" w:rsidRDefault="00876A2C" w:rsidP="00173EA1">
            <w:pPr>
              <w:pStyle w:val="Tableheading"/>
              <w:jc w:val="center"/>
            </w:pPr>
            <w:r>
              <w:lastRenderedPageBreak/>
              <w:t>Requirement</w:t>
            </w:r>
          </w:p>
        </w:tc>
        <w:tc>
          <w:tcPr>
            <w:tcW w:w="919" w:type="dxa"/>
          </w:tcPr>
          <w:p w14:paraId="1DF23CFA" w14:textId="77777777" w:rsidR="00876A2C" w:rsidRDefault="00876A2C" w:rsidP="00173EA1">
            <w:pPr>
              <w:pStyle w:val="Tableheading"/>
              <w:jc w:val="center"/>
            </w:pPr>
            <w:r>
              <w:t>Entity</w:t>
            </w:r>
          </w:p>
        </w:tc>
        <w:tc>
          <w:tcPr>
            <w:tcW w:w="990" w:type="dxa"/>
          </w:tcPr>
          <w:p w14:paraId="7119F7A4" w14:textId="7BF73FE1" w:rsidR="00876A2C" w:rsidRDefault="00A218EC" w:rsidP="00173EA1">
            <w:pPr>
              <w:pStyle w:val="Tableheading"/>
              <w:jc w:val="center"/>
            </w:pPr>
            <w:r>
              <w:t>Tested</w:t>
            </w:r>
          </w:p>
        </w:tc>
        <w:tc>
          <w:tcPr>
            <w:tcW w:w="1620" w:type="dxa"/>
          </w:tcPr>
          <w:p w14:paraId="0C3E50F5" w14:textId="556422C9" w:rsidR="00876A2C" w:rsidRDefault="00A218EC" w:rsidP="00173EA1">
            <w:pPr>
              <w:pStyle w:val="Tableheading"/>
              <w:jc w:val="center"/>
            </w:pPr>
            <w:r>
              <w:t xml:space="preserve">Test Case </w:t>
            </w:r>
          </w:p>
        </w:tc>
        <w:tc>
          <w:tcPr>
            <w:tcW w:w="2292" w:type="dxa"/>
          </w:tcPr>
          <w:p w14:paraId="4DB47C94" w14:textId="77777777" w:rsidR="00876A2C" w:rsidRDefault="00876A2C" w:rsidP="00173EA1">
            <w:pPr>
              <w:pStyle w:val="Tableheading"/>
              <w:jc w:val="center"/>
            </w:pPr>
            <w:r>
              <w:t>API</w:t>
            </w:r>
            <w:r w:rsidR="00A218EC">
              <w:t xml:space="preserve"> Version</w:t>
            </w:r>
          </w:p>
        </w:tc>
        <w:tc>
          <w:tcPr>
            <w:tcW w:w="1843" w:type="dxa"/>
          </w:tcPr>
          <w:p w14:paraId="201C0EBD" w14:textId="77777777" w:rsidR="00876A2C" w:rsidRDefault="00876A2C" w:rsidP="00173EA1">
            <w:pPr>
              <w:pStyle w:val="Tableheading"/>
              <w:jc w:val="center"/>
            </w:pPr>
            <w:r>
              <w:t>Comment</w:t>
            </w:r>
          </w:p>
        </w:tc>
      </w:tr>
      <w:tr w:rsidR="00173EA1" w14:paraId="4077C69E" w14:textId="77777777" w:rsidTr="0018583D">
        <w:tc>
          <w:tcPr>
            <w:tcW w:w="1686" w:type="dxa"/>
          </w:tcPr>
          <w:p w14:paraId="6E1D7DAD" w14:textId="7A39361D" w:rsidR="00876A2C" w:rsidRDefault="00876A2C" w:rsidP="00173EA1">
            <w:pPr>
              <w:pStyle w:val="Tablecell"/>
            </w:pPr>
            <w:r>
              <w:t>D1</w:t>
            </w:r>
          </w:p>
        </w:tc>
        <w:tc>
          <w:tcPr>
            <w:tcW w:w="919" w:type="dxa"/>
          </w:tcPr>
          <w:p w14:paraId="7C6B5872" w14:textId="0695195E" w:rsidR="00876A2C" w:rsidRDefault="00876A2C" w:rsidP="00876A2C">
            <w:pPr>
              <w:pStyle w:val="Tablecell"/>
              <w:jc w:val="center"/>
            </w:pPr>
            <w:r>
              <w:t>B</w:t>
            </w:r>
          </w:p>
        </w:tc>
        <w:tc>
          <w:tcPr>
            <w:tcW w:w="990" w:type="dxa"/>
          </w:tcPr>
          <w:p w14:paraId="3D2CFE55" w14:textId="363A712A" w:rsidR="00876A2C" w:rsidRDefault="00876A2C" w:rsidP="00876A2C">
            <w:pPr>
              <w:pStyle w:val="Tablecell"/>
              <w:jc w:val="center"/>
            </w:pPr>
            <w:r>
              <w:t>N</w:t>
            </w:r>
          </w:p>
        </w:tc>
        <w:tc>
          <w:tcPr>
            <w:tcW w:w="1620" w:type="dxa"/>
          </w:tcPr>
          <w:p w14:paraId="0225D288" w14:textId="77777777" w:rsidR="00876A2C" w:rsidRDefault="00876A2C" w:rsidP="00876A2C">
            <w:pPr>
              <w:pStyle w:val="Tablecell"/>
              <w:jc w:val="center"/>
            </w:pPr>
          </w:p>
        </w:tc>
        <w:tc>
          <w:tcPr>
            <w:tcW w:w="2292" w:type="dxa"/>
          </w:tcPr>
          <w:p w14:paraId="000A621C" w14:textId="77777777" w:rsidR="00876A2C" w:rsidRDefault="00876A2C" w:rsidP="00876A2C">
            <w:pPr>
              <w:pStyle w:val="Tablecell"/>
              <w:jc w:val="center"/>
            </w:pPr>
          </w:p>
        </w:tc>
        <w:tc>
          <w:tcPr>
            <w:tcW w:w="1843" w:type="dxa"/>
          </w:tcPr>
          <w:p w14:paraId="29627037" w14:textId="77777777" w:rsidR="00876A2C" w:rsidRDefault="00876A2C" w:rsidP="00173EA1">
            <w:pPr>
              <w:pStyle w:val="Tablecell"/>
            </w:pPr>
          </w:p>
        </w:tc>
      </w:tr>
      <w:tr w:rsidR="00173EA1" w14:paraId="40E31D58" w14:textId="77777777" w:rsidTr="0018583D">
        <w:tc>
          <w:tcPr>
            <w:tcW w:w="1686" w:type="dxa"/>
          </w:tcPr>
          <w:p w14:paraId="4E0B5FB2" w14:textId="01D7D527" w:rsidR="00876A2C" w:rsidRDefault="00876A2C" w:rsidP="00876A2C">
            <w:pPr>
              <w:pStyle w:val="Tablecell"/>
            </w:pPr>
            <w:r>
              <w:t>D2</w:t>
            </w:r>
          </w:p>
        </w:tc>
        <w:tc>
          <w:tcPr>
            <w:tcW w:w="919" w:type="dxa"/>
          </w:tcPr>
          <w:p w14:paraId="25630BFA" w14:textId="591CD5E1" w:rsidR="00876A2C" w:rsidRDefault="00876A2C" w:rsidP="00876A2C">
            <w:pPr>
              <w:pStyle w:val="Tablecell"/>
              <w:jc w:val="center"/>
            </w:pPr>
            <w:r>
              <w:t>B</w:t>
            </w:r>
          </w:p>
        </w:tc>
        <w:tc>
          <w:tcPr>
            <w:tcW w:w="990" w:type="dxa"/>
          </w:tcPr>
          <w:p w14:paraId="63CF4744" w14:textId="424605FC" w:rsidR="00876A2C" w:rsidRDefault="00876A2C" w:rsidP="00876A2C">
            <w:pPr>
              <w:pStyle w:val="Tablecell"/>
              <w:jc w:val="center"/>
            </w:pPr>
            <w:r>
              <w:t>N</w:t>
            </w:r>
          </w:p>
        </w:tc>
        <w:tc>
          <w:tcPr>
            <w:tcW w:w="1620" w:type="dxa"/>
          </w:tcPr>
          <w:p w14:paraId="21EDE68E" w14:textId="77777777" w:rsidR="00876A2C" w:rsidRDefault="00876A2C" w:rsidP="00876A2C">
            <w:pPr>
              <w:pStyle w:val="Tablecell"/>
              <w:jc w:val="center"/>
            </w:pPr>
          </w:p>
        </w:tc>
        <w:tc>
          <w:tcPr>
            <w:tcW w:w="2292" w:type="dxa"/>
          </w:tcPr>
          <w:p w14:paraId="3EB289D0" w14:textId="77777777" w:rsidR="00876A2C" w:rsidRDefault="00876A2C" w:rsidP="00876A2C">
            <w:pPr>
              <w:pStyle w:val="Tablecell"/>
              <w:jc w:val="center"/>
            </w:pPr>
          </w:p>
        </w:tc>
        <w:tc>
          <w:tcPr>
            <w:tcW w:w="1843" w:type="dxa"/>
          </w:tcPr>
          <w:p w14:paraId="625DBB30" w14:textId="77777777" w:rsidR="00876A2C" w:rsidRDefault="00876A2C" w:rsidP="00876A2C">
            <w:pPr>
              <w:pStyle w:val="Tablecell"/>
            </w:pPr>
          </w:p>
        </w:tc>
      </w:tr>
      <w:tr w:rsidR="00173EA1" w14:paraId="72F2BE3D" w14:textId="77777777" w:rsidTr="0018583D">
        <w:tc>
          <w:tcPr>
            <w:tcW w:w="1686" w:type="dxa"/>
          </w:tcPr>
          <w:p w14:paraId="63E98AF0" w14:textId="5826DD8F" w:rsidR="00876A2C" w:rsidRDefault="00876A2C" w:rsidP="00876A2C">
            <w:pPr>
              <w:pStyle w:val="Tablecell"/>
            </w:pPr>
            <w:r>
              <w:t>D3</w:t>
            </w:r>
          </w:p>
        </w:tc>
        <w:tc>
          <w:tcPr>
            <w:tcW w:w="919" w:type="dxa"/>
          </w:tcPr>
          <w:p w14:paraId="11840E74" w14:textId="13607369" w:rsidR="00876A2C" w:rsidRDefault="00876A2C" w:rsidP="00876A2C">
            <w:pPr>
              <w:pStyle w:val="Tablecell"/>
              <w:jc w:val="center"/>
            </w:pPr>
            <w:r>
              <w:t>B</w:t>
            </w:r>
          </w:p>
        </w:tc>
        <w:tc>
          <w:tcPr>
            <w:tcW w:w="990" w:type="dxa"/>
          </w:tcPr>
          <w:p w14:paraId="122B35E2" w14:textId="763834F8" w:rsidR="00876A2C" w:rsidRDefault="00876A2C" w:rsidP="00876A2C">
            <w:pPr>
              <w:pStyle w:val="Tablecell"/>
              <w:jc w:val="center"/>
            </w:pPr>
            <w:r>
              <w:t>N</w:t>
            </w:r>
          </w:p>
        </w:tc>
        <w:tc>
          <w:tcPr>
            <w:tcW w:w="1620" w:type="dxa"/>
          </w:tcPr>
          <w:p w14:paraId="1EBEEC5B" w14:textId="77777777" w:rsidR="00876A2C" w:rsidRDefault="00876A2C" w:rsidP="00876A2C">
            <w:pPr>
              <w:pStyle w:val="Tablecell"/>
              <w:jc w:val="center"/>
            </w:pPr>
          </w:p>
        </w:tc>
        <w:tc>
          <w:tcPr>
            <w:tcW w:w="2292" w:type="dxa"/>
          </w:tcPr>
          <w:p w14:paraId="1D7E1CF4" w14:textId="77777777" w:rsidR="00876A2C" w:rsidRDefault="00876A2C" w:rsidP="00876A2C">
            <w:pPr>
              <w:pStyle w:val="Tablecell"/>
              <w:jc w:val="center"/>
            </w:pPr>
          </w:p>
        </w:tc>
        <w:tc>
          <w:tcPr>
            <w:tcW w:w="1843" w:type="dxa"/>
          </w:tcPr>
          <w:p w14:paraId="0A297178" w14:textId="77777777" w:rsidR="00876A2C" w:rsidRDefault="00876A2C" w:rsidP="00876A2C">
            <w:pPr>
              <w:pStyle w:val="Tablecell"/>
            </w:pPr>
          </w:p>
        </w:tc>
      </w:tr>
      <w:tr w:rsidR="00173EA1" w14:paraId="58EF0CDB" w14:textId="77777777" w:rsidTr="0018583D">
        <w:tc>
          <w:tcPr>
            <w:tcW w:w="1686" w:type="dxa"/>
          </w:tcPr>
          <w:p w14:paraId="65792C75" w14:textId="03BE19D1" w:rsidR="00876A2C" w:rsidRDefault="00876A2C" w:rsidP="00876A2C">
            <w:pPr>
              <w:pStyle w:val="Tablecell"/>
            </w:pPr>
            <w:r>
              <w:t>D4</w:t>
            </w:r>
          </w:p>
        </w:tc>
        <w:tc>
          <w:tcPr>
            <w:tcW w:w="919" w:type="dxa"/>
          </w:tcPr>
          <w:p w14:paraId="74AB7FE8" w14:textId="65550647" w:rsidR="00876A2C" w:rsidRDefault="00876A2C" w:rsidP="00876A2C">
            <w:pPr>
              <w:pStyle w:val="Tablecell"/>
              <w:jc w:val="center"/>
            </w:pPr>
            <w:r>
              <w:t>B</w:t>
            </w:r>
          </w:p>
        </w:tc>
        <w:tc>
          <w:tcPr>
            <w:tcW w:w="990" w:type="dxa"/>
          </w:tcPr>
          <w:p w14:paraId="7256EDB3" w14:textId="09DEB91F" w:rsidR="00876A2C" w:rsidRDefault="00876A2C" w:rsidP="00876A2C">
            <w:pPr>
              <w:pStyle w:val="Tablecell"/>
              <w:jc w:val="center"/>
            </w:pPr>
            <w:r>
              <w:t>N</w:t>
            </w:r>
          </w:p>
        </w:tc>
        <w:tc>
          <w:tcPr>
            <w:tcW w:w="1620" w:type="dxa"/>
          </w:tcPr>
          <w:p w14:paraId="0BE9E723" w14:textId="77777777" w:rsidR="00876A2C" w:rsidRDefault="00876A2C" w:rsidP="00876A2C">
            <w:pPr>
              <w:pStyle w:val="Tablecell"/>
              <w:jc w:val="center"/>
            </w:pPr>
          </w:p>
        </w:tc>
        <w:tc>
          <w:tcPr>
            <w:tcW w:w="2292" w:type="dxa"/>
          </w:tcPr>
          <w:p w14:paraId="2754EDFA" w14:textId="77777777" w:rsidR="00876A2C" w:rsidRDefault="00876A2C" w:rsidP="00876A2C">
            <w:pPr>
              <w:pStyle w:val="Tablecell"/>
              <w:jc w:val="center"/>
            </w:pPr>
          </w:p>
        </w:tc>
        <w:tc>
          <w:tcPr>
            <w:tcW w:w="1843" w:type="dxa"/>
          </w:tcPr>
          <w:p w14:paraId="003A5582" w14:textId="77777777" w:rsidR="00876A2C" w:rsidRDefault="00876A2C" w:rsidP="00876A2C">
            <w:pPr>
              <w:pStyle w:val="Tablecell"/>
            </w:pPr>
          </w:p>
        </w:tc>
      </w:tr>
      <w:tr w:rsidR="00173EA1" w14:paraId="41C38621" w14:textId="77777777" w:rsidTr="0018583D">
        <w:tc>
          <w:tcPr>
            <w:tcW w:w="1686" w:type="dxa"/>
          </w:tcPr>
          <w:p w14:paraId="65CD02FA" w14:textId="4C6EDAA0" w:rsidR="00876A2C" w:rsidRDefault="00D65D0B" w:rsidP="00173EA1">
            <w:pPr>
              <w:pStyle w:val="Tablecell"/>
            </w:pPr>
            <w:r>
              <w:t>R1</w:t>
            </w:r>
          </w:p>
        </w:tc>
        <w:tc>
          <w:tcPr>
            <w:tcW w:w="919" w:type="dxa"/>
          </w:tcPr>
          <w:p w14:paraId="04F81BBF" w14:textId="7847C9D7" w:rsidR="00876A2C" w:rsidRDefault="00D65D0B" w:rsidP="00876A2C">
            <w:pPr>
              <w:pStyle w:val="Tablecell"/>
              <w:jc w:val="center"/>
            </w:pPr>
            <w:r>
              <w:t>S</w:t>
            </w:r>
          </w:p>
        </w:tc>
        <w:tc>
          <w:tcPr>
            <w:tcW w:w="990" w:type="dxa"/>
          </w:tcPr>
          <w:p w14:paraId="3D4D2995" w14:textId="17273653" w:rsidR="00876A2C" w:rsidRDefault="00D65D0B" w:rsidP="00876A2C">
            <w:pPr>
              <w:pStyle w:val="Tablecell"/>
              <w:jc w:val="center"/>
            </w:pPr>
            <w:r>
              <w:t>Y</w:t>
            </w:r>
          </w:p>
        </w:tc>
        <w:tc>
          <w:tcPr>
            <w:tcW w:w="1620" w:type="dxa"/>
          </w:tcPr>
          <w:p w14:paraId="5440FFA3" w14:textId="77777777" w:rsidR="00876A2C" w:rsidRDefault="00876A2C" w:rsidP="00876A2C">
            <w:pPr>
              <w:pStyle w:val="Tablecell"/>
              <w:jc w:val="center"/>
            </w:pPr>
          </w:p>
        </w:tc>
        <w:tc>
          <w:tcPr>
            <w:tcW w:w="2292" w:type="dxa"/>
          </w:tcPr>
          <w:p w14:paraId="5C9BE721" w14:textId="77777777" w:rsidR="00876A2C" w:rsidRDefault="00876A2C" w:rsidP="00876A2C">
            <w:pPr>
              <w:pStyle w:val="Tablecell"/>
              <w:jc w:val="center"/>
            </w:pPr>
          </w:p>
        </w:tc>
        <w:tc>
          <w:tcPr>
            <w:tcW w:w="1843" w:type="dxa"/>
          </w:tcPr>
          <w:p w14:paraId="63FED1CD" w14:textId="08AF05C9" w:rsidR="00876A2C" w:rsidRDefault="00D65D0B" w:rsidP="00173EA1">
            <w:pPr>
              <w:pStyle w:val="Tablecell"/>
            </w:pPr>
            <w:r>
              <w:t>Cancel a Quote</w:t>
            </w:r>
          </w:p>
        </w:tc>
      </w:tr>
      <w:tr w:rsidR="00173EA1" w14:paraId="39D5C6F9" w14:textId="77777777" w:rsidTr="0018583D">
        <w:tc>
          <w:tcPr>
            <w:tcW w:w="1686" w:type="dxa"/>
          </w:tcPr>
          <w:p w14:paraId="04FD85F8" w14:textId="2D6A0E55" w:rsidR="00876A2C" w:rsidRDefault="00D65D0B" w:rsidP="00173EA1">
            <w:pPr>
              <w:pStyle w:val="Tablecell"/>
            </w:pPr>
            <w:r>
              <w:t>R2</w:t>
            </w:r>
          </w:p>
        </w:tc>
        <w:tc>
          <w:tcPr>
            <w:tcW w:w="919" w:type="dxa"/>
          </w:tcPr>
          <w:p w14:paraId="0D0936BD" w14:textId="714A2B3D" w:rsidR="00876A2C" w:rsidRDefault="00D65D0B" w:rsidP="00876A2C">
            <w:pPr>
              <w:pStyle w:val="Tablecell"/>
              <w:jc w:val="center"/>
            </w:pPr>
            <w:r>
              <w:t>S</w:t>
            </w:r>
          </w:p>
        </w:tc>
        <w:tc>
          <w:tcPr>
            <w:tcW w:w="990" w:type="dxa"/>
          </w:tcPr>
          <w:p w14:paraId="3585BA9E" w14:textId="1CDF5834" w:rsidR="00876A2C" w:rsidRDefault="00D65D0B" w:rsidP="00876A2C">
            <w:pPr>
              <w:pStyle w:val="Tablecell"/>
              <w:jc w:val="center"/>
            </w:pPr>
            <w:r>
              <w:t>Y</w:t>
            </w:r>
          </w:p>
        </w:tc>
        <w:tc>
          <w:tcPr>
            <w:tcW w:w="1620" w:type="dxa"/>
          </w:tcPr>
          <w:p w14:paraId="6654FD96" w14:textId="77777777" w:rsidR="00876A2C" w:rsidRDefault="00876A2C" w:rsidP="00876A2C">
            <w:pPr>
              <w:pStyle w:val="Tablecell"/>
              <w:jc w:val="center"/>
            </w:pPr>
          </w:p>
        </w:tc>
        <w:tc>
          <w:tcPr>
            <w:tcW w:w="2292" w:type="dxa"/>
          </w:tcPr>
          <w:p w14:paraId="65915A8D" w14:textId="77777777" w:rsidR="00876A2C" w:rsidRDefault="00876A2C" w:rsidP="00876A2C">
            <w:pPr>
              <w:pStyle w:val="Tablecell"/>
              <w:jc w:val="center"/>
            </w:pPr>
          </w:p>
        </w:tc>
        <w:tc>
          <w:tcPr>
            <w:tcW w:w="1843" w:type="dxa"/>
          </w:tcPr>
          <w:p w14:paraId="144BC51E" w14:textId="09310FE7" w:rsidR="00876A2C" w:rsidRDefault="00D65D0B" w:rsidP="00173EA1">
            <w:pPr>
              <w:pStyle w:val="Tablecell"/>
            </w:pPr>
            <w:r>
              <w:t>Reject a Quote</w:t>
            </w:r>
          </w:p>
        </w:tc>
      </w:tr>
      <w:tr w:rsidR="00173EA1" w14:paraId="32B44097" w14:textId="77777777" w:rsidTr="0018583D">
        <w:tc>
          <w:tcPr>
            <w:tcW w:w="1686" w:type="dxa"/>
          </w:tcPr>
          <w:p w14:paraId="593F0557" w14:textId="486BBDC2" w:rsidR="00876A2C" w:rsidRDefault="00D65D0B" w:rsidP="00173EA1">
            <w:pPr>
              <w:pStyle w:val="Tablecell"/>
            </w:pPr>
            <w:r>
              <w:t>R3</w:t>
            </w:r>
          </w:p>
        </w:tc>
        <w:tc>
          <w:tcPr>
            <w:tcW w:w="919" w:type="dxa"/>
          </w:tcPr>
          <w:p w14:paraId="61BCAE00" w14:textId="7FBDC4E5" w:rsidR="00876A2C" w:rsidRDefault="00D65D0B" w:rsidP="00876A2C">
            <w:pPr>
              <w:pStyle w:val="Tablecell"/>
              <w:jc w:val="center"/>
            </w:pPr>
            <w:r>
              <w:t>S</w:t>
            </w:r>
          </w:p>
        </w:tc>
        <w:tc>
          <w:tcPr>
            <w:tcW w:w="990" w:type="dxa"/>
          </w:tcPr>
          <w:p w14:paraId="1E6C1636" w14:textId="4529B550" w:rsidR="00876A2C" w:rsidRDefault="00D65D0B" w:rsidP="00876A2C">
            <w:pPr>
              <w:pStyle w:val="Tablecell"/>
              <w:jc w:val="center"/>
            </w:pPr>
            <w:r>
              <w:t>Y</w:t>
            </w:r>
          </w:p>
        </w:tc>
        <w:tc>
          <w:tcPr>
            <w:tcW w:w="1620" w:type="dxa"/>
          </w:tcPr>
          <w:p w14:paraId="339CD1C9" w14:textId="77777777" w:rsidR="00876A2C" w:rsidRDefault="00876A2C" w:rsidP="00876A2C">
            <w:pPr>
              <w:pStyle w:val="Tablecell"/>
              <w:jc w:val="center"/>
            </w:pPr>
          </w:p>
        </w:tc>
        <w:tc>
          <w:tcPr>
            <w:tcW w:w="2292" w:type="dxa"/>
          </w:tcPr>
          <w:p w14:paraId="2228E064" w14:textId="77777777" w:rsidR="00876A2C" w:rsidRDefault="00876A2C" w:rsidP="00876A2C">
            <w:pPr>
              <w:pStyle w:val="Tablecell"/>
              <w:jc w:val="center"/>
            </w:pPr>
          </w:p>
        </w:tc>
        <w:tc>
          <w:tcPr>
            <w:tcW w:w="1843" w:type="dxa"/>
          </w:tcPr>
          <w:p w14:paraId="1535240A" w14:textId="5DE09BC6" w:rsidR="00876A2C" w:rsidRDefault="00D65D0B" w:rsidP="00173EA1">
            <w:pPr>
              <w:pStyle w:val="Tablecell"/>
            </w:pPr>
            <w:r>
              <w:t>Seller Response Code</w:t>
            </w:r>
          </w:p>
        </w:tc>
      </w:tr>
      <w:tr w:rsidR="00173EA1" w14:paraId="2C57E265" w14:textId="77777777" w:rsidTr="0018583D">
        <w:tc>
          <w:tcPr>
            <w:tcW w:w="1686" w:type="dxa"/>
          </w:tcPr>
          <w:p w14:paraId="481EBA18" w14:textId="00717A90" w:rsidR="00876A2C" w:rsidRDefault="00D65D0B" w:rsidP="00173EA1">
            <w:pPr>
              <w:pStyle w:val="Tablecell"/>
            </w:pPr>
            <w:r>
              <w:t>R4</w:t>
            </w:r>
          </w:p>
        </w:tc>
        <w:tc>
          <w:tcPr>
            <w:tcW w:w="919" w:type="dxa"/>
          </w:tcPr>
          <w:p w14:paraId="5DD6115E" w14:textId="59104ECA" w:rsidR="00876A2C" w:rsidRDefault="00D65D0B" w:rsidP="00876A2C">
            <w:pPr>
              <w:pStyle w:val="Tablecell"/>
              <w:jc w:val="center"/>
            </w:pPr>
            <w:r>
              <w:t>S</w:t>
            </w:r>
          </w:p>
        </w:tc>
        <w:tc>
          <w:tcPr>
            <w:tcW w:w="990" w:type="dxa"/>
          </w:tcPr>
          <w:p w14:paraId="78653D81" w14:textId="3FE611A2" w:rsidR="00876A2C" w:rsidRDefault="00D65D0B" w:rsidP="00876A2C">
            <w:pPr>
              <w:pStyle w:val="Tablecell"/>
              <w:jc w:val="center"/>
            </w:pPr>
            <w:r>
              <w:t>Y</w:t>
            </w:r>
          </w:p>
        </w:tc>
        <w:tc>
          <w:tcPr>
            <w:tcW w:w="1620" w:type="dxa"/>
          </w:tcPr>
          <w:p w14:paraId="5EF56F74" w14:textId="77777777" w:rsidR="00876A2C" w:rsidRDefault="00876A2C" w:rsidP="00876A2C">
            <w:pPr>
              <w:pStyle w:val="Tablecell"/>
              <w:jc w:val="center"/>
            </w:pPr>
          </w:p>
        </w:tc>
        <w:tc>
          <w:tcPr>
            <w:tcW w:w="2292" w:type="dxa"/>
          </w:tcPr>
          <w:p w14:paraId="08C19D12" w14:textId="77777777" w:rsidR="00876A2C" w:rsidRDefault="00876A2C" w:rsidP="00876A2C">
            <w:pPr>
              <w:pStyle w:val="Tablecell"/>
              <w:jc w:val="center"/>
            </w:pPr>
          </w:p>
        </w:tc>
        <w:tc>
          <w:tcPr>
            <w:tcW w:w="1843" w:type="dxa"/>
          </w:tcPr>
          <w:p w14:paraId="06B36C8C" w14:textId="77777777" w:rsidR="00876A2C" w:rsidRDefault="00876A2C" w:rsidP="00173EA1">
            <w:pPr>
              <w:pStyle w:val="Tablecell"/>
            </w:pPr>
          </w:p>
        </w:tc>
      </w:tr>
      <w:tr w:rsidR="00173EA1" w14:paraId="7AF9569C" w14:textId="77777777" w:rsidTr="0018583D">
        <w:tc>
          <w:tcPr>
            <w:tcW w:w="1686" w:type="dxa"/>
          </w:tcPr>
          <w:p w14:paraId="4295049F" w14:textId="3B54BDEF" w:rsidR="00876A2C" w:rsidRDefault="00D65D0B" w:rsidP="00173EA1">
            <w:pPr>
              <w:pStyle w:val="Tablecell"/>
            </w:pPr>
            <w:r>
              <w:t>R5</w:t>
            </w:r>
          </w:p>
        </w:tc>
        <w:tc>
          <w:tcPr>
            <w:tcW w:w="919" w:type="dxa"/>
          </w:tcPr>
          <w:p w14:paraId="69DF2FFC" w14:textId="3D4E66DA" w:rsidR="00876A2C" w:rsidRDefault="00D65D0B" w:rsidP="00876A2C">
            <w:pPr>
              <w:pStyle w:val="Tablecell"/>
              <w:jc w:val="center"/>
            </w:pPr>
            <w:r>
              <w:t>S</w:t>
            </w:r>
          </w:p>
        </w:tc>
        <w:tc>
          <w:tcPr>
            <w:tcW w:w="990" w:type="dxa"/>
          </w:tcPr>
          <w:p w14:paraId="3240C9CA" w14:textId="5A0DE294" w:rsidR="00876A2C" w:rsidRDefault="00D65D0B" w:rsidP="00876A2C">
            <w:pPr>
              <w:pStyle w:val="Tablecell"/>
              <w:jc w:val="center"/>
            </w:pPr>
            <w:r>
              <w:t>Y</w:t>
            </w:r>
          </w:p>
        </w:tc>
        <w:tc>
          <w:tcPr>
            <w:tcW w:w="1620" w:type="dxa"/>
          </w:tcPr>
          <w:p w14:paraId="7A8A0BCB" w14:textId="77777777" w:rsidR="00876A2C" w:rsidRDefault="00876A2C" w:rsidP="00876A2C">
            <w:pPr>
              <w:pStyle w:val="Tablecell"/>
              <w:jc w:val="center"/>
            </w:pPr>
          </w:p>
        </w:tc>
        <w:tc>
          <w:tcPr>
            <w:tcW w:w="2292" w:type="dxa"/>
          </w:tcPr>
          <w:p w14:paraId="1CF35A8B" w14:textId="77777777" w:rsidR="00876A2C" w:rsidRDefault="00876A2C" w:rsidP="00876A2C">
            <w:pPr>
              <w:pStyle w:val="Tablecell"/>
              <w:jc w:val="center"/>
            </w:pPr>
          </w:p>
        </w:tc>
        <w:tc>
          <w:tcPr>
            <w:tcW w:w="1843" w:type="dxa"/>
          </w:tcPr>
          <w:p w14:paraId="3EE53A46" w14:textId="77777777" w:rsidR="00876A2C" w:rsidRDefault="00876A2C" w:rsidP="00173EA1">
            <w:pPr>
              <w:pStyle w:val="Tablecell"/>
            </w:pPr>
          </w:p>
        </w:tc>
      </w:tr>
      <w:tr w:rsidR="00173EA1" w14:paraId="5D892C1E" w14:textId="77777777" w:rsidTr="0018583D">
        <w:tc>
          <w:tcPr>
            <w:tcW w:w="1686" w:type="dxa"/>
          </w:tcPr>
          <w:p w14:paraId="4A7C8DF1" w14:textId="4DC7F75E" w:rsidR="00876A2C" w:rsidRDefault="00D65D0B" w:rsidP="00173EA1">
            <w:pPr>
              <w:pStyle w:val="Tablecell"/>
            </w:pPr>
            <w:r>
              <w:t>R6</w:t>
            </w:r>
          </w:p>
        </w:tc>
        <w:tc>
          <w:tcPr>
            <w:tcW w:w="919" w:type="dxa"/>
          </w:tcPr>
          <w:p w14:paraId="275E265A" w14:textId="592FB4EB" w:rsidR="00876A2C" w:rsidRDefault="00D65D0B" w:rsidP="00876A2C">
            <w:pPr>
              <w:pStyle w:val="Tablecell"/>
              <w:jc w:val="center"/>
            </w:pPr>
            <w:r>
              <w:t>S</w:t>
            </w:r>
          </w:p>
        </w:tc>
        <w:tc>
          <w:tcPr>
            <w:tcW w:w="990" w:type="dxa"/>
          </w:tcPr>
          <w:p w14:paraId="61F20F54" w14:textId="7F1D863A" w:rsidR="00876A2C" w:rsidRDefault="00D65D0B" w:rsidP="00876A2C">
            <w:pPr>
              <w:pStyle w:val="Tablecell"/>
              <w:jc w:val="center"/>
            </w:pPr>
            <w:r>
              <w:t>Y</w:t>
            </w:r>
          </w:p>
        </w:tc>
        <w:tc>
          <w:tcPr>
            <w:tcW w:w="1620" w:type="dxa"/>
          </w:tcPr>
          <w:p w14:paraId="1E42F20B" w14:textId="77777777" w:rsidR="00876A2C" w:rsidRDefault="00876A2C" w:rsidP="00876A2C">
            <w:pPr>
              <w:pStyle w:val="Tablecell"/>
              <w:jc w:val="center"/>
            </w:pPr>
          </w:p>
        </w:tc>
        <w:tc>
          <w:tcPr>
            <w:tcW w:w="2292" w:type="dxa"/>
          </w:tcPr>
          <w:p w14:paraId="094C5263" w14:textId="77777777" w:rsidR="00876A2C" w:rsidRDefault="00876A2C" w:rsidP="00876A2C">
            <w:pPr>
              <w:pStyle w:val="Tablecell"/>
              <w:jc w:val="center"/>
            </w:pPr>
          </w:p>
        </w:tc>
        <w:tc>
          <w:tcPr>
            <w:tcW w:w="1843" w:type="dxa"/>
          </w:tcPr>
          <w:p w14:paraId="500150E4" w14:textId="77777777" w:rsidR="00876A2C" w:rsidRDefault="00876A2C" w:rsidP="00173EA1">
            <w:pPr>
              <w:pStyle w:val="Tablecell"/>
            </w:pPr>
          </w:p>
        </w:tc>
      </w:tr>
      <w:tr w:rsidR="00173EA1" w14:paraId="5F7BC01A" w14:textId="77777777" w:rsidTr="0018583D">
        <w:tc>
          <w:tcPr>
            <w:tcW w:w="1686" w:type="dxa"/>
          </w:tcPr>
          <w:p w14:paraId="726E6D50" w14:textId="671FCE79" w:rsidR="00876A2C" w:rsidRDefault="00D65D0B" w:rsidP="00173EA1">
            <w:pPr>
              <w:pStyle w:val="Tablecell"/>
            </w:pPr>
            <w:r>
              <w:t>R7</w:t>
            </w:r>
          </w:p>
        </w:tc>
        <w:tc>
          <w:tcPr>
            <w:tcW w:w="919" w:type="dxa"/>
          </w:tcPr>
          <w:p w14:paraId="11647DEB" w14:textId="6D1F58B1" w:rsidR="00876A2C" w:rsidRDefault="00D65D0B" w:rsidP="00876A2C">
            <w:pPr>
              <w:pStyle w:val="Tablecell"/>
              <w:jc w:val="center"/>
            </w:pPr>
            <w:r>
              <w:t>S</w:t>
            </w:r>
          </w:p>
        </w:tc>
        <w:tc>
          <w:tcPr>
            <w:tcW w:w="990" w:type="dxa"/>
          </w:tcPr>
          <w:p w14:paraId="573F4A8E" w14:textId="360553B0" w:rsidR="00876A2C" w:rsidRDefault="00D65D0B" w:rsidP="00876A2C">
            <w:pPr>
              <w:pStyle w:val="Tablecell"/>
              <w:jc w:val="center"/>
            </w:pPr>
            <w:r>
              <w:t>Y</w:t>
            </w:r>
          </w:p>
        </w:tc>
        <w:tc>
          <w:tcPr>
            <w:tcW w:w="1620" w:type="dxa"/>
          </w:tcPr>
          <w:p w14:paraId="321C0D8B" w14:textId="47E1C82D" w:rsidR="00876A2C" w:rsidRDefault="00876A2C" w:rsidP="00876A2C">
            <w:pPr>
              <w:pStyle w:val="Tablecell"/>
              <w:jc w:val="center"/>
            </w:pPr>
          </w:p>
        </w:tc>
        <w:tc>
          <w:tcPr>
            <w:tcW w:w="2292" w:type="dxa"/>
          </w:tcPr>
          <w:p w14:paraId="79404CCF" w14:textId="77777777" w:rsidR="00876A2C" w:rsidRDefault="00876A2C" w:rsidP="00876A2C">
            <w:pPr>
              <w:pStyle w:val="Tablecell"/>
              <w:jc w:val="center"/>
            </w:pPr>
          </w:p>
        </w:tc>
        <w:tc>
          <w:tcPr>
            <w:tcW w:w="1843" w:type="dxa"/>
          </w:tcPr>
          <w:p w14:paraId="32CF8DB2" w14:textId="77777777" w:rsidR="00876A2C" w:rsidRDefault="00876A2C" w:rsidP="00173EA1">
            <w:pPr>
              <w:pStyle w:val="Tablecell"/>
            </w:pPr>
          </w:p>
        </w:tc>
      </w:tr>
      <w:tr w:rsidR="00173EA1" w14:paraId="5F9E15CE" w14:textId="77777777" w:rsidTr="0018583D">
        <w:tc>
          <w:tcPr>
            <w:tcW w:w="1686" w:type="dxa"/>
          </w:tcPr>
          <w:p w14:paraId="29858881" w14:textId="6D9DDA3C" w:rsidR="00876A2C" w:rsidRDefault="00D65D0B" w:rsidP="00173EA1">
            <w:pPr>
              <w:pStyle w:val="Tablecell"/>
            </w:pPr>
            <w:r>
              <w:t>R8</w:t>
            </w:r>
          </w:p>
        </w:tc>
        <w:tc>
          <w:tcPr>
            <w:tcW w:w="919" w:type="dxa"/>
          </w:tcPr>
          <w:p w14:paraId="02D2754A" w14:textId="2A7338AD" w:rsidR="00876A2C" w:rsidRDefault="00D65D0B" w:rsidP="00876A2C">
            <w:pPr>
              <w:pStyle w:val="Tablecell"/>
              <w:jc w:val="center"/>
            </w:pPr>
            <w:r>
              <w:t>S</w:t>
            </w:r>
          </w:p>
        </w:tc>
        <w:tc>
          <w:tcPr>
            <w:tcW w:w="990" w:type="dxa"/>
          </w:tcPr>
          <w:p w14:paraId="5EEA42BE" w14:textId="08A2A8AF" w:rsidR="00876A2C" w:rsidRDefault="00D65D0B" w:rsidP="00876A2C">
            <w:pPr>
              <w:pStyle w:val="Tablecell"/>
              <w:jc w:val="center"/>
            </w:pPr>
            <w:r>
              <w:t>Y</w:t>
            </w:r>
          </w:p>
        </w:tc>
        <w:tc>
          <w:tcPr>
            <w:tcW w:w="1620" w:type="dxa"/>
          </w:tcPr>
          <w:p w14:paraId="5C0F48F8" w14:textId="0B04F6E2" w:rsidR="00876A2C" w:rsidRDefault="00876A2C" w:rsidP="00876A2C">
            <w:pPr>
              <w:pStyle w:val="Tablecell"/>
              <w:jc w:val="center"/>
            </w:pPr>
          </w:p>
        </w:tc>
        <w:tc>
          <w:tcPr>
            <w:tcW w:w="2292" w:type="dxa"/>
          </w:tcPr>
          <w:p w14:paraId="516F29AF" w14:textId="77777777" w:rsidR="00876A2C" w:rsidRDefault="00876A2C" w:rsidP="00876A2C">
            <w:pPr>
              <w:pStyle w:val="Tablecell"/>
              <w:jc w:val="center"/>
            </w:pPr>
          </w:p>
        </w:tc>
        <w:tc>
          <w:tcPr>
            <w:tcW w:w="1843" w:type="dxa"/>
          </w:tcPr>
          <w:p w14:paraId="309F0561" w14:textId="77777777" w:rsidR="00876A2C" w:rsidRDefault="00876A2C" w:rsidP="00173EA1">
            <w:pPr>
              <w:pStyle w:val="Tablecell"/>
            </w:pPr>
          </w:p>
        </w:tc>
      </w:tr>
      <w:tr w:rsidR="00173EA1" w14:paraId="3B862401" w14:textId="77777777" w:rsidTr="0018583D">
        <w:tc>
          <w:tcPr>
            <w:tcW w:w="1686" w:type="dxa"/>
          </w:tcPr>
          <w:p w14:paraId="4EB7692F" w14:textId="000735AB" w:rsidR="00876A2C" w:rsidRDefault="00D65D0B" w:rsidP="00173EA1">
            <w:pPr>
              <w:pStyle w:val="Tablecell"/>
            </w:pPr>
            <w:r>
              <w:t>R9</w:t>
            </w:r>
          </w:p>
        </w:tc>
        <w:tc>
          <w:tcPr>
            <w:tcW w:w="919" w:type="dxa"/>
          </w:tcPr>
          <w:p w14:paraId="6D4B18BF" w14:textId="20AE8CB2" w:rsidR="00876A2C" w:rsidRDefault="00D65D0B" w:rsidP="00876A2C">
            <w:pPr>
              <w:pStyle w:val="Tablecell"/>
              <w:jc w:val="center"/>
            </w:pPr>
            <w:r>
              <w:t>SB</w:t>
            </w:r>
          </w:p>
        </w:tc>
        <w:tc>
          <w:tcPr>
            <w:tcW w:w="990" w:type="dxa"/>
          </w:tcPr>
          <w:p w14:paraId="75014E12" w14:textId="6EA47D8C" w:rsidR="00876A2C" w:rsidRDefault="00D65D0B" w:rsidP="00876A2C">
            <w:pPr>
              <w:pStyle w:val="Tablecell"/>
              <w:jc w:val="center"/>
            </w:pPr>
            <w:r>
              <w:t>Y</w:t>
            </w:r>
          </w:p>
        </w:tc>
        <w:tc>
          <w:tcPr>
            <w:tcW w:w="1620" w:type="dxa"/>
          </w:tcPr>
          <w:p w14:paraId="4E1CFDF3" w14:textId="77777777" w:rsidR="00876A2C" w:rsidRDefault="00876A2C" w:rsidP="00876A2C">
            <w:pPr>
              <w:pStyle w:val="Tablecell"/>
              <w:jc w:val="center"/>
            </w:pPr>
          </w:p>
        </w:tc>
        <w:tc>
          <w:tcPr>
            <w:tcW w:w="2292" w:type="dxa"/>
          </w:tcPr>
          <w:p w14:paraId="49474565" w14:textId="77777777" w:rsidR="00876A2C" w:rsidRDefault="00876A2C" w:rsidP="00876A2C">
            <w:pPr>
              <w:pStyle w:val="Tablecell"/>
              <w:jc w:val="center"/>
            </w:pPr>
          </w:p>
        </w:tc>
        <w:tc>
          <w:tcPr>
            <w:tcW w:w="1843" w:type="dxa"/>
          </w:tcPr>
          <w:p w14:paraId="4E3DFFAB" w14:textId="224E49B1" w:rsidR="00876A2C" w:rsidRDefault="00D65D0B" w:rsidP="00173EA1">
            <w:pPr>
              <w:pStyle w:val="Tablecell"/>
            </w:pPr>
            <w:r>
              <w:t>Contact Information</w:t>
            </w:r>
          </w:p>
        </w:tc>
      </w:tr>
      <w:tr w:rsidR="00173EA1" w14:paraId="163A96C4" w14:textId="77777777" w:rsidTr="0018583D">
        <w:tc>
          <w:tcPr>
            <w:tcW w:w="1686" w:type="dxa"/>
          </w:tcPr>
          <w:p w14:paraId="24200EE2" w14:textId="4D9A25EB" w:rsidR="00876A2C" w:rsidRDefault="00D65D0B" w:rsidP="00173EA1">
            <w:pPr>
              <w:pStyle w:val="Tablecell"/>
            </w:pPr>
            <w:r>
              <w:t>O1</w:t>
            </w:r>
          </w:p>
        </w:tc>
        <w:tc>
          <w:tcPr>
            <w:tcW w:w="919" w:type="dxa"/>
          </w:tcPr>
          <w:p w14:paraId="7CE7C9BE" w14:textId="1467EFCB" w:rsidR="00876A2C" w:rsidRDefault="00D65D0B" w:rsidP="00876A2C">
            <w:pPr>
              <w:pStyle w:val="Tablecell"/>
              <w:jc w:val="center"/>
            </w:pPr>
            <w:r>
              <w:t>SB</w:t>
            </w:r>
          </w:p>
        </w:tc>
        <w:tc>
          <w:tcPr>
            <w:tcW w:w="990" w:type="dxa"/>
          </w:tcPr>
          <w:p w14:paraId="63336F77" w14:textId="44538956" w:rsidR="00876A2C" w:rsidRDefault="00D65D0B" w:rsidP="00876A2C">
            <w:pPr>
              <w:pStyle w:val="Tablecell"/>
              <w:jc w:val="center"/>
            </w:pPr>
            <w:r>
              <w:t>N</w:t>
            </w:r>
          </w:p>
        </w:tc>
        <w:tc>
          <w:tcPr>
            <w:tcW w:w="1620" w:type="dxa"/>
          </w:tcPr>
          <w:p w14:paraId="4748025E" w14:textId="77777777" w:rsidR="00876A2C" w:rsidRDefault="00876A2C" w:rsidP="00876A2C">
            <w:pPr>
              <w:pStyle w:val="Tablecell"/>
              <w:jc w:val="center"/>
            </w:pPr>
          </w:p>
        </w:tc>
        <w:tc>
          <w:tcPr>
            <w:tcW w:w="2292" w:type="dxa"/>
          </w:tcPr>
          <w:p w14:paraId="308FBDB2" w14:textId="77777777" w:rsidR="00876A2C" w:rsidRDefault="00876A2C" w:rsidP="00876A2C">
            <w:pPr>
              <w:pStyle w:val="Tablecell"/>
              <w:jc w:val="center"/>
            </w:pPr>
          </w:p>
        </w:tc>
        <w:tc>
          <w:tcPr>
            <w:tcW w:w="1843" w:type="dxa"/>
          </w:tcPr>
          <w:p w14:paraId="156D1E92" w14:textId="77777777" w:rsidR="00876A2C" w:rsidRDefault="00876A2C" w:rsidP="00173EA1">
            <w:pPr>
              <w:pStyle w:val="Tablecell"/>
            </w:pPr>
          </w:p>
        </w:tc>
      </w:tr>
      <w:tr w:rsidR="00173EA1" w14:paraId="28A0B540" w14:textId="77777777" w:rsidTr="0018583D">
        <w:tc>
          <w:tcPr>
            <w:tcW w:w="1686" w:type="dxa"/>
          </w:tcPr>
          <w:p w14:paraId="60B69ADE" w14:textId="6AD25231" w:rsidR="00876A2C" w:rsidRDefault="00D65D0B" w:rsidP="00173EA1">
            <w:pPr>
              <w:pStyle w:val="Tablecell"/>
            </w:pPr>
            <w:r>
              <w:t>R10</w:t>
            </w:r>
          </w:p>
        </w:tc>
        <w:tc>
          <w:tcPr>
            <w:tcW w:w="919" w:type="dxa"/>
          </w:tcPr>
          <w:p w14:paraId="5860234B" w14:textId="367D5B04" w:rsidR="00876A2C" w:rsidRDefault="00D65D0B" w:rsidP="00876A2C">
            <w:pPr>
              <w:pStyle w:val="Tablecell"/>
              <w:jc w:val="center"/>
            </w:pPr>
            <w:r>
              <w:t>SB</w:t>
            </w:r>
          </w:p>
        </w:tc>
        <w:tc>
          <w:tcPr>
            <w:tcW w:w="990" w:type="dxa"/>
          </w:tcPr>
          <w:p w14:paraId="7B36DC9E" w14:textId="26CEEB48" w:rsidR="00876A2C" w:rsidRDefault="00D65D0B" w:rsidP="00876A2C">
            <w:pPr>
              <w:pStyle w:val="Tablecell"/>
              <w:jc w:val="center"/>
            </w:pPr>
            <w:r>
              <w:t>Y</w:t>
            </w:r>
          </w:p>
        </w:tc>
        <w:tc>
          <w:tcPr>
            <w:tcW w:w="1620" w:type="dxa"/>
          </w:tcPr>
          <w:p w14:paraId="02BA9A94" w14:textId="77777777" w:rsidR="00876A2C" w:rsidRDefault="00876A2C" w:rsidP="00876A2C">
            <w:pPr>
              <w:pStyle w:val="Tablecell"/>
              <w:jc w:val="center"/>
            </w:pPr>
          </w:p>
        </w:tc>
        <w:tc>
          <w:tcPr>
            <w:tcW w:w="2292" w:type="dxa"/>
          </w:tcPr>
          <w:p w14:paraId="4BC8D8EF" w14:textId="77777777" w:rsidR="00876A2C" w:rsidRDefault="00876A2C" w:rsidP="00876A2C">
            <w:pPr>
              <w:pStyle w:val="Tablecell"/>
              <w:jc w:val="center"/>
            </w:pPr>
          </w:p>
        </w:tc>
        <w:tc>
          <w:tcPr>
            <w:tcW w:w="1843" w:type="dxa"/>
          </w:tcPr>
          <w:p w14:paraId="7337395E" w14:textId="3BFBB152" w:rsidR="00876A2C" w:rsidRDefault="00D65D0B" w:rsidP="00173EA1">
            <w:pPr>
              <w:pStyle w:val="Tablecell"/>
            </w:pPr>
            <w:r>
              <w:t>Note</w:t>
            </w:r>
          </w:p>
        </w:tc>
      </w:tr>
      <w:tr w:rsidR="00173EA1" w14:paraId="65D15D79" w14:textId="77777777" w:rsidTr="0018583D">
        <w:tc>
          <w:tcPr>
            <w:tcW w:w="1686" w:type="dxa"/>
          </w:tcPr>
          <w:p w14:paraId="38561385" w14:textId="71E43235" w:rsidR="00876A2C" w:rsidRDefault="00D65D0B" w:rsidP="00173EA1">
            <w:pPr>
              <w:pStyle w:val="Tablecell"/>
            </w:pPr>
            <w:r>
              <w:t>R11</w:t>
            </w:r>
          </w:p>
        </w:tc>
        <w:tc>
          <w:tcPr>
            <w:tcW w:w="919" w:type="dxa"/>
          </w:tcPr>
          <w:p w14:paraId="5937A2CB" w14:textId="7E3AFFFE" w:rsidR="00876A2C" w:rsidRDefault="00D65D0B" w:rsidP="00876A2C">
            <w:pPr>
              <w:pStyle w:val="Tablecell"/>
              <w:jc w:val="center"/>
            </w:pPr>
            <w:r>
              <w:t>S</w:t>
            </w:r>
          </w:p>
        </w:tc>
        <w:tc>
          <w:tcPr>
            <w:tcW w:w="990" w:type="dxa"/>
          </w:tcPr>
          <w:p w14:paraId="466D188B" w14:textId="50C87493" w:rsidR="00876A2C" w:rsidRDefault="00D65D0B" w:rsidP="00876A2C">
            <w:pPr>
              <w:pStyle w:val="Tablecell"/>
              <w:jc w:val="center"/>
            </w:pPr>
            <w:r>
              <w:t>Y</w:t>
            </w:r>
          </w:p>
        </w:tc>
        <w:tc>
          <w:tcPr>
            <w:tcW w:w="1620" w:type="dxa"/>
          </w:tcPr>
          <w:p w14:paraId="62535B52" w14:textId="77777777" w:rsidR="00876A2C" w:rsidRDefault="00876A2C" w:rsidP="00876A2C">
            <w:pPr>
              <w:pStyle w:val="Tablecell"/>
              <w:jc w:val="center"/>
            </w:pPr>
          </w:p>
        </w:tc>
        <w:tc>
          <w:tcPr>
            <w:tcW w:w="2292" w:type="dxa"/>
          </w:tcPr>
          <w:p w14:paraId="32E335ED" w14:textId="77777777" w:rsidR="00876A2C" w:rsidRDefault="00876A2C" w:rsidP="00876A2C">
            <w:pPr>
              <w:pStyle w:val="Tablecell"/>
              <w:jc w:val="center"/>
            </w:pPr>
          </w:p>
        </w:tc>
        <w:tc>
          <w:tcPr>
            <w:tcW w:w="1843" w:type="dxa"/>
          </w:tcPr>
          <w:p w14:paraId="51989678" w14:textId="77777777" w:rsidR="00876A2C" w:rsidRDefault="00876A2C" w:rsidP="00173EA1">
            <w:pPr>
              <w:pStyle w:val="Tablecell"/>
            </w:pPr>
          </w:p>
        </w:tc>
      </w:tr>
      <w:tr w:rsidR="00173EA1" w14:paraId="1C2E2A5B" w14:textId="77777777" w:rsidTr="0018583D">
        <w:tc>
          <w:tcPr>
            <w:tcW w:w="1686" w:type="dxa"/>
          </w:tcPr>
          <w:p w14:paraId="2BFBC9AB" w14:textId="35E0F5F2" w:rsidR="00876A2C" w:rsidRDefault="00D65D0B" w:rsidP="00173EA1">
            <w:pPr>
              <w:pStyle w:val="Tablecell"/>
            </w:pPr>
            <w:r>
              <w:t>O2</w:t>
            </w:r>
          </w:p>
        </w:tc>
        <w:tc>
          <w:tcPr>
            <w:tcW w:w="919" w:type="dxa"/>
          </w:tcPr>
          <w:p w14:paraId="75746F5F" w14:textId="0C99B37B" w:rsidR="00876A2C" w:rsidRDefault="00D65D0B" w:rsidP="00876A2C">
            <w:pPr>
              <w:pStyle w:val="Tablecell"/>
              <w:jc w:val="center"/>
            </w:pPr>
            <w:r>
              <w:t>S</w:t>
            </w:r>
          </w:p>
        </w:tc>
        <w:tc>
          <w:tcPr>
            <w:tcW w:w="990" w:type="dxa"/>
          </w:tcPr>
          <w:p w14:paraId="0EE18FF1" w14:textId="06586919" w:rsidR="00876A2C" w:rsidRDefault="00D65D0B" w:rsidP="00876A2C">
            <w:pPr>
              <w:pStyle w:val="Tablecell"/>
              <w:jc w:val="center"/>
            </w:pPr>
            <w:r>
              <w:t>N</w:t>
            </w:r>
          </w:p>
        </w:tc>
        <w:tc>
          <w:tcPr>
            <w:tcW w:w="1620" w:type="dxa"/>
          </w:tcPr>
          <w:p w14:paraId="7E5BD0E9" w14:textId="77777777" w:rsidR="00876A2C" w:rsidRDefault="00876A2C" w:rsidP="00876A2C">
            <w:pPr>
              <w:pStyle w:val="Tablecell"/>
              <w:jc w:val="center"/>
            </w:pPr>
          </w:p>
        </w:tc>
        <w:tc>
          <w:tcPr>
            <w:tcW w:w="2292" w:type="dxa"/>
          </w:tcPr>
          <w:p w14:paraId="236A7BF9" w14:textId="77777777" w:rsidR="00876A2C" w:rsidRDefault="00876A2C" w:rsidP="00876A2C">
            <w:pPr>
              <w:pStyle w:val="Tablecell"/>
              <w:jc w:val="center"/>
            </w:pPr>
          </w:p>
        </w:tc>
        <w:tc>
          <w:tcPr>
            <w:tcW w:w="1843" w:type="dxa"/>
          </w:tcPr>
          <w:p w14:paraId="4722C6B7" w14:textId="77777777" w:rsidR="00876A2C" w:rsidRDefault="00876A2C" w:rsidP="00173EA1">
            <w:pPr>
              <w:pStyle w:val="Tablecell"/>
            </w:pPr>
          </w:p>
        </w:tc>
      </w:tr>
      <w:tr w:rsidR="00173EA1" w14:paraId="3B073F90" w14:textId="77777777" w:rsidTr="0018583D">
        <w:tc>
          <w:tcPr>
            <w:tcW w:w="1686" w:type="dxa"/>
          </w:tcPr>
          <w:p w14:paraId="321BB0AA" w14:textId="166A03EB" w:rsidR="00876A2C" w:rsidRDefault="00D65D0B" w:rsidP="00173EA1">
            <w:pPr>
              <w:pStyle w:val="Tablecell"/>
            </w:pPr>
            <w:r>
              <w:t>R12</w:t>
            </w:r>
          </w:p>
        </w:tc>
        <w:tc>
          <w:tcPr>
            <w:tcW w:w="919" w:type="dxa"/>
          </w:tcPr>
          <w:p w14:paraId="6B5527CC" w14:textId="2DF5D043" w:rsidR="00876A2C" w:rsidRDefault="00D65D0B" w:rsidP="00876A2C">
            <w:pPr>
              <w:pStyle w:val="Tablecell"/>
              <w:jc w:val="center"/>
            </w:pPr>
            <w:r>
              <w:t>B</w:t>
            </w:r>
          </w:p>
        </w:tc>
        <w:tc>
          <w:tcPr>
            <w:tcW w:w="990" w:type="dxa"/>
          </w:tcPr>
          <w:p w14:paraId="3CE4A63C" w14:textId="1F6DC77C" w:rsidR="00876A2C" w:rsidRDefault="00D65D0B" w:rsidP="00876A2C">
            <w:pPr>
              <w:pStyle w:val="Tablecell"/>
              <w:jc w:val="center"/>
            </w:pPr>
            <w:r>
              <w:t>Y</w:t>
            </w:r>
          </w:p>
        </w:tc>
        <w:tc>
          <w:tcPr>
            <w:tcW w:w="1620" w:type="dxa"/>
          </w:tcPr>
          <w:p w14:paraId="2ACA1FA5" w14:textId="77777777" w:rsidR="00876A2C" w:rsidRDefault="00876A2C" w:rsidP="00876A2C">
            <w:pPr>
              <w:pStyle w:val="Tablecell"/>
              <w:jc w:val="center"/>
            </w:pPr>
          </w:p>
        </w:tc>
        <w:tc>
          <w:tcPr>
            <w:tcW w:w="2292" w:type="dxa"/>
          </w:tcPr>
          <w:p w14:paraId="272CBA3C" w14:textId="77777777" w:rsidR="00876A2C" w:rsidRDefault="00876A2C" w:rsidP="00876A2C">
            <w:pPr>
              <w:pStyle w:val="Tablecell"/>
              <w:jc w:val="center"/>
            </w:pPr>
          </w:p>
        </w:tc>
        <w:tc>
          <w:tcPr>
            <w:tcW w:w="1843" w:type="dxa"/>
          </w:tcPr>
          <w:p w14:paraId="79F15999" w14:textId="77777777" w:rsidR="00876A2C" w:rsidRDefault="00876A2C" w:rsidP="00173EA1">
            <w:pPr>
              <w:pStyle w:val="Tablecell"/>
            </w:pPr>
          </w:p>
        </w:tc>
      </w:tr>
      <w:tr w:rsidR="00173EA1" w14:paraId="6902A333" w14:textId="77777777" w:rsidTr="0018583D">
        <w:tc>
          <w:tcPr>
            <w:tcW w:w="1686" w:type="dxa"/>
          </w:tcPr>
          <w:p w14:paraId="201E5041" w14:textId="6E4C5D14" w:rsidR="00876A2C" w:rsidRDefault="00BE4255" w:rsidP="00173EA1">
            <w:pPr>
              <w:pStyle w:val="Tablecell"/>
            </w:pPr>
            <w:r>
              <w:t xml:space="preserve">R13 </w:t>
            </w:r>
          </w:p>
        </w:tc>
        <w:tc>
          <w:tcPr>
            <w:tcW w:w="919" w:type="dxa"/>
          </w:tcPr>
          <w:p w14:paraId="45F99864" w14:textId="0B7C7363" w:rsidR="00876A2C" w:rsidRDefault="00BE4255" w:rsidP="00876A2C">
            <w:pPr>
              <w:pStyle w:val="Tablecell"/>
              <w:jc w:val="center"/>
            </w:pPr>
            <w:r>
              <w:t>B</w:t>
            </w:r>
          </w:p>
        </w:tc>
        <w:tc>
          <w:tcPr>
            <w:tcW w:w="990" w:type="dxa"/>
          </w:tcPr>
          <w:p w14:paraId="135818CF" w14:textId="3E03B245" w:rsidR="00876A2C" w:rsidRDefault="00BE4255" w:rsidP="00876A2C">
            <w:pPr>
              <w:pStyle w:val="Tablecell"/>
              <w:jc w:val="center"/>
            </w:pPr>
            <w:r>
              <w:t>Y</w:t>
            </w:r>
          </w:p>
        </w:tc>
        <w:tc>
          <w:tcPr>
            <w:tcW w:w="1620" w:type="dxa"/>
          </w:tcPr>
          <w:p w14:paraId="35BC86EE" w14:textId="77777777" w:rsidR="00876A2C" w:rsidRDefault="00876A2C" w:rsidP="00876A2C">
            <w:pPr>
              <w:pStyle w:val="Tablecell"/>
              <w:jc w:val="center"/>
            </w:pPr>
          </w:p>
        </w:tc>
        <w:tc>
          <w:tcPr>
            <w:tcW w:w="2292" w:type="dxa"/>
          </w:tcPr>
          <w:p w14:paraId="1C91281D" w14:textId="77777777" w:rsidR="00876A2C" w:rsidRDefault="00876A2C" w:rsidP="00876A2C">
            <w:pPr>
              <w:pStyle w:val="Tablecell"/>
              <w:jc w:val="center"/>
            </w:pPr>
          </w:p>
        </w:tc>
        <w:tc>
          <w:tcPr>
            <w:tcW w:w="1843" w:type="dxa"/>
          </w:tcPr>
          <w:p w14:paraId="07BC973D" w14:textId="77777777" w:rsidR="00876A2C" w:rsidRDefault="00876A2C" w:rsidP="00173EA1">
            <w:pPr>
              <w:pStyle w:val="Tablecell"/>
            </w:pPr>
          </w:p>
        </w:tc>
      </w:tr>
      <w:tr w:rsidR="00173EA1" w14:paraId="3A4144E4" w14:textId="77777777" w:rsidTr="0018583D">
        <w:tc>
          <w:tcPr>
            <w:tcW w:w="1686" w:type="dxa"/>
          </w:tcPr>
          <w:p w14:paraId="253BC388" w14:textId="1AE65E00" w:rsidR="00876A2C" w:rsidRDefault="00BE4255" w:rsidP="00173EA1">
            <w:pPr>
              <w:pStyle w:val="Tablecell"/>
            </w:pPr>
            <w:r>
              <w:t>O3</w:t>
            </w:r>
          </w:p>
        </w:tc>
        <w:tc>
          <w:tcPr>
            <w:tcW w:w="919" w:type="dxa"/>
          </w:tcPr>
          <w:p w14:paraId="00C8F062" w14:textId="34D83A57" w:rsidR="00876A2C" w:rsidRDefault="00BE4255" w:rsidP="00876A2C">
            <w:pPr>
              <w:pStyle w:val="Tablecell"/>
              <w:jc w:val="center"/>
            </w:pPr>
            <w:r>
              <w:t>B</w:t>
            </w:r>
          </w:p>
        </w:tc>
        <w:tc>
          <w:tcPr>
            <w:tcW w:w="990" w:type="dxa"/>
          </w:tcPr>
          <w:p w14:paraId="37BA8704" w14:textId="723A900E" w:rsidR="00876A2C" w:rsidRDefault="00BE4255" w:rsidP="00876A2C">
            <w:pPr>
              <w:pStyle w:val="Tablecell"/>
              <w:jc w:val="center"/>
            </w:pPr>
            <w:r>
              <w:t>N</w:t>
            </w:r>
          </w:p>
        </w:tc>
        <w:tc>
          <w:tcPr>
            <w:tcW w:w="1620" w:type="dxa"/>
          </w:tcPr>
          <w:p w14:paraId="09DA6CC4" w14:textId="77777777" w:rsidR="00876A2C" w:rsidRDefault="00876A2C" w:rsidP="00876A2C">
            <w:pPr>
              <w:pStyle w:val="Tablecell"/>
              <w:jc w:val="center"/>
            </w:pPr>
          </w:p>
        </w:tc>
        <w:tc>
          <w:tcPr>
            <w:tcW w:w="2292" w:type="dxa"/>
          </w:tcPr>
          <w:p w14:paraId="1B8B3EA6" w14:textId="77777777" w:rsidR="00876A2C" w:rsidRDefault="00876A2C" w:rsidP="00876A2C">
            <w:pPr>
              <w:pStyle w:val="Tablecell"/>
              <w:jc w:val="center"/>
            </w:pPr>
          </w:p>
        </w:tc>
        <w:tc>
          <w:tcPr>
            <w:tcW w:w="1843" w:type="dxa"/>
          </w:tcPr>
          <w:p w14:paraId="47EF168F" w14:textId="77777777" w:rsidR="00876A2C" w:rsidRDefault="00876A2C" w:rsidP="00173EA1">
            <w:pPr>
              <w:pStyle w:val="Tablecell"/>
            </w:pPr>
          </w:p>
        </w:tc>
      </w:tr>
      <w:tr w:rsidR="00173EA1" w14:paraId="06B8F96C" w14:textId="77777777" w:rsidTr="0018583D">
        <w:tc>
          <w:tcPr>
            <w:tcW w:w="1686" w:type="dxa"/>
          </w:tcPr>
          <w:p w14:paraId="74FCA99B" w14:textId="1A051380" w:rsidR="00876A2C" w:rsidRDefault="00BE4255" w:rsidP="00173EA1">
            <w:pPr>
              <w:pStyle w:val="Tablecell"/>
            </w:pPr>
            <w:r>
              <w:t>R14</w:t>
            </w:r>
          </w:p>
        </w:tc>
        <w:tc>
          <w:tcPr>
            <w:tcW w:w="919" w:type="dxa"/>
          </w:tcPr>
          <w:p w14:paraId="1C0383CA" w14:textId="177B27C7" w:rsidR="00876A2C" w:rsidRDefault="00BE4255" w:rsidP="00876A2C">
            <w:pPr>
              <w:pStyle w:val="Tablecell"/>
              <w:jc w:val="center"/>
            </w:pPr>
            <w:r>
              <w:t>B</w:t>
            </w:r>
          </w:p>
        </w:tc>
        <w:tc>
          <w:tcPr>
            <w:tcW w:w="990" w:type="dxa"/>
          </w:tcPr>
          <w:p w14:paraId="4DE3A630" w14:textId="4EDD51F5" w:rsidR="00876A2C" w:rsidRDefault="00BE4255" w:rsidP="00876A2C">
            <w:pPr>
              <w:pStyle w:val="Tablecell"/>
              <w:jc w:val="center"/>
            </w:pPr>
            <w:r>
              <w:t>Y</w:t>
            </w:r>
          </w:p>
        </w:tc>
        <w:tc>
          <w:tcPr>
            <w:tcW w:w="1620" w:type="dxa"/>
          </w:tcPr>
          <w:p w14:paraId="316B560E" w14:textId="77777777" w:rsidR="00876A2C" w:rsidRDefault="00876A2C" w:rsidP="00876A2C">
            <w:pPr>
              <w:pStyle w:val="Tablecell"/>
              <w:jc w:val="center"/>
            </w:pPr>
          </w:p>
        </w:tc>
        <w:tc>
          <w:tcPr>
            <w:tcW w:w="2292" w:type="dxa"/>
          </w:tcPr>
          <w:p w14:paraId="7DD13006" w14:textId="77777777" w:rsidR="00876A2C" w:rsidRDefault="00876A2C" w:rsidP="00876A2C">
            <w:pPr>
              <w:pStyle w:val="Tablecell"/>
              <w:jc w:val="center"/>
            </w:pPr>
          </w:p>
        </w:tc>
        <w:tc>
          <w:tcPr>
            <w:tcW w:w="1843" w:type="dxa"/>
          </w:tcPr>
          <w:p w14:paraId="5D2C4752" w14:textId="77777777" w:rsidR="00876A2C" w:rsidRDefault="00876A2C" w:rsidP="00173EA1">
            <w:pPr>
              <w:pStyle w:val="Tablecell"/>
            </w:pPr>
          </w:p>
        </w:tc>
      </w:tr>
      <w:tr w:rsidR="00173EA1" w14:paraId="43AF836F" w14:textId="77777777" w:rsidTr="0018583D">
        <w:tc>
          <w:tcPr>
            <w:tcW w:w="1686" w:type="dxa"/>
          </w:tcPr>
          <w:p w14:paraId="0145558B" w14:textId="416CB01B" w:rsidR="00876A2C" w:rsidRDefault="00BE4255" w:rsidP="00173EA1">
            <w:pPr>
              <w:pStyle w:val="Tablecell"/>
            </w:pPr>
            <w:r>
              <w:t>R15</w:t>
            </w:r>
          </w:p>
        </w:tc>
        <w:tc>
          <w:tcPr>
            <w:tcW w:w="919" w:type="dxa"/>
          </w:tcPr>
          <w:p w14:paraId="5BEF568A" w14:textId="54A3690C" w:rsidR="00876A2C" w:rsidRDefault="00BE4255" w:rsidP="00876A2C">
            <w:pPr>
              <w:pStyle w:val="Tablecell"/>
              <w:jc w:val="center"/>
            </w:pPr>
            <w:r>
              <w:t>B</w:t>
            </w:r>
          </w:p>
        </w:tc>
        <w:tc>
          <w:tcPr>
            <w:tcW w:w="990" w:type="dxa"/>
          </w:tcPr>
          <w:p w14:paraId="07D7C9F3" w14:textId="74A273F9" w:rsidR="00876A2C" w:rsidRDefault="00BE4255" w:rsidP="00876A2C">
            <w:pPr>
              <w:pStyle w:val="Tablecell"/>
              <w:jc w:val="center"/>
            </w:pPr>
            <w:r>
              <w:t>Y</w:t>
            </w:r>
          </w:p>
        </w:tc>
        <w:tc>
          <w:tcPr>
            <w:tcW w:w="1620" w:type="dxa"/>
          </w:tcPr>
          <w:p w14:paraId="7C6B17BC" w14:textId="77777777" w:rsidR="00876A2C" w:rsidRDefault="00876A2C" w:rsidP="00876A2C">
            <w:pPr>
              <w:pStyle w:val="Tablecell"/>
              <w:jc w:val="center"/>
            </w:pPr>
          </w:p>
        </w:tc>
        <w:tc>
          <w:tcPr>
            <w:tcW w:w="2292" w:type="dxa"/>
          </w:tcPr>
          <w:p w14:paraId="337A8ACC" w14:textId="77777777" w:rsidR="00876A2C" w:rsidRDefault="00876A2C" w:rsidP="00876A2C">
            <w:pPr>
              <w:pStyle w:val="Tablecell"/>
              <w:jc w:val="center"/>
            </w:pPr>
          </w:p>
        </w:tc>
        <w:tc>
          <w:tcPr>
            <w:tcW w:w="1843" w:type="dxa"/>
          </w:tcPr>
          <w:p w14:paraId="7F2B858E" w14:textId="40A8F04B" w:rsidR="00876A2C" w:rsidRDefault="00BE4255" w:rsidP="00173EA1">
            <w:pPr>
              <w:pStyle w:val="Tablecell"/>
            </w:pPr>
            <w:r>
              <w:t>Immediate = False</w:t>
            </w:r>
          </w:p>
        </w:tc>
      </w:tr>
      <w:tr w:rsidR="00173EA1" w14:paraId="3C340933" w14:textId="77777777" w:rsidTr="0018583D">
        <w:tc>
          <w:tcPr>
            <w:tcW w:w="1686" w:type="dxa"/>
          </w:tcPr>
          <w:p w14:paraId="3F521410" w14:textId="663F8DC9" w:rsidR="00876A2C" w:rsidRDefault="00BE4255" w:rsidP="00173EA1">
            <w:pPr>
              <w:pStyle w:val="Tablecell"/>
            </w:pPr>
            <w:r>
              <w:t>R16</w:t>
            </w:r>
          </w:p>
        </w:tc>
        <w:tc>
          <w:tcPr>
            <w:tcW w:w="919" w:type="dxa"/>
          </w:tcPr>
          <w:p w14:paraId="4AD88261" w14:textId="6DAE61B4" w:rsidR="00876A2C" w:rsidRDefault="00BE4255" w:rsidP="00876A2C">
            <w:pPr>
              <w:pStyle w:val="Tablecell"/>
              <w:jc w:val="center"/>
            </w:pPr>
            <w:r>
              <w:t>B</w:t>
            </w:r>
          </w:p>
        </w:tc>
        <w:tc>
          <w:tcPr>
            <w:tcW w:w="990" w:type="dxa"/>
          </w:tcPr>
          <w:p w14:paraId="6F0E9189" w14:textId="6E02B702" w:rsidR="00876A2C" w:rsidRDefault="00BE4255" w:rsidP="00876A2C">
            <w:pPr>
              <w:pStyle w:val="Tablecell"/>
              <w:jc w:val="center"/>
            </w:pPr>
            <w:r>
              <w:t>Y</w:t>
            </w:r>
          </w:p>
        </w:tc>
        <w:tc>
          <w:tcPr>
            <w:tcW w:w="1620" w:type="dxa"/>
          </w:tcPr>
          <w:p w14:paraId="1CF22DDB" w14:textId="77777777" w:rsidR="00876A2C" w:rsidRDefault="00876A2C" w:rsidP="00876A2C">
            <w:pPr>
              <w:pStyle w:val="Tablecell"/>
              <w:jc w:val="center"/>
            </w:pPr>
          </w:p>
        </w:tc>
        <w:tc>
          <w:tcPr>
            <w:tcW w:w="2292" w:type="dxa"/>
          </w:tcPr>
          <w:p w14:paraId="11D5F26B" w14:textId="77777777" w:rsidR="00876A2C" w:rsidRDefault="00876A2C" w:rsidP="00876A2C">
            <w:pPr>
              <w:pStyle w:val="Tablecell"/>
              <w:jc w:val="center"/>
            </w:pPr>
          </w:p>
        </w:tc>
        <w:tc>
          <w:tcPr>
            <w:tcW w:w="1843" w:type="dxa"/>
          </w:tcPr>
          <w:p w14:paraId="57C1ADC3" w14:textId="256A48E6" w:rsidR="00876A2C" w:rsidRDefault="00BE4255" w:rsidP="00173EA1">
            <w:pPr>
              <w:pStyle w:val="Tablecell"/>
            </w:pPr>
            <w:r>
              <w:t>Immediate = False</w:t>
            </w:r>
          </w:p>
        </w:tc>
      </w:tr>
      <w:tr w:rsidR="00173EA1" w14:paraId="0B0D5863" w14:textId="77777777" w:rsidTr="0018583D">
        <w:tc>
          <w:tcPr>
            <w:tcW w:w="1686" w:type="dxa"/>
          </w:tcPr>
          <w:p w14:paraId="3351D0EE" w14:textId="2E307FEB" w:rsidR="00876A2C" w:rsidRDefault="00BE4255" w:rsidP="00173EA1">
            <w:pPr>
              <w:pStyle w:val="Tablecell"/>
            </w:pPr>
            <w:r>
              <w:t>R17</w:t>
            </w:r>
          </w:p>
        </w:tc>
        <w:tc>
          <w:tcPr>
            <w:tcW w:w="919" w:type="dxa"/>
          </w:tcPr>
          <w:p w14:paraId="64C90769" w14:textId="2F911D8D" w:rsidR="00876A2C" w:rsidRDefault="00BE4255" w:rsidP="00876A2C">
            <w:pPr>
              <w:pStyle w:val="Tablecell"/>
              <w:jc w:val="center"/>
            </w:pPr>
            <w:r>
              <w:t>B</w:t>
            </w:r>
          </w:p>
        </w:tc>
        <w:tc>
          <w:tcPr>
            <w:tcW w:w="990" w:type="dxa"/>
          </w:tcPr>
          <w:p w14:paraId="0F2E35E4" w14:textId="22ECF609" w:rsidR="00876A2C" w:rsidRDefault="00BE4255" w:rsidP="00876A2C">
            <w:pPr>
              <w:pStyle w:val="Tablecell"/>
              <w:jc w:val="center"/>
            </w:pPr>
            <w:r>
              <w:t>Y</w:t>
            </w:r>
          </w:p>
        </w:tc>
        <w:tc>
          <w:tcPr>
            <w:tcW w:w="1620" w:type="dxa"/>
          </w:tcPr>
          <w:p w14:paraId="7AD63122" w14:textId="77777777" w:rsidR="00876A2C" w:rsidRDefault="00876A2C" w:rsidP="00876A2C">
            <w:pPr>
              <w:pStyle w:val="Tablecell"/>
              <w:jc w:val="center"/>
            </w:pPr>
          </w:p>
        </w:tc>
        <w:tc>
          <w:tcPr>
            <w:tcW w:w="2292" w:type="dxa"/>
          </w:tcPr>
          <w:p w14:paraId="0627E63B" w14:textId="77777777" w:rsidR="00876A2C" w:rsidRDefault="00876A2C" w:rsidP="00876A2C">
            <w:pPr>
              <w:pStyle w:val="Tablecell"/>
              <w:jc w:val="center"/>
            </w:pPr>
          </w:p>
        </w:tc>
        <w:tc>
          <w:tcPr>
            <w:tcW w:w="1843" w:type="dxa"/>
          </w:tcPr>
          <w:p w14:paraId="43B82918" w14:textId="598E3393" w:rsidR="00876A2C" w:rsidRDefault="00BE4255" w:rsidP="00173EA1">
            <w:pPr>
              <w:pStyle w:val="Tablecell"/>
            </w:pPr>
            <w:r>
              <w:t>Immediate = False</w:t>
            </w:r>
          </w:p>
        </w:tc>
      </w:tr>
      <w:tr w:rsidR="00173EA1" w14:paraId="24C99EF2" w14:textId="77777777" w:rsidTr="0018583D">
        <w:tc>
          <w:tcPr>
            <w:tcW w:w="1686" w:type="dxa"/>
          </w:tcPr>
          <w:p w14:paraId="1A047933" w14:textId="0C6F3DD7" w:rsidR="00876A2C" w:rsidRDefault="00BE4255" w:rsidP="00173EA1">
            <w:pPr>
              <w:pStyle w:val="Tablecell"/>
            </w:pPr>
            <w:r>
              <w:t>R18</w:t>
            </w:r>
          </w:p>
        </w:tc>
        <w:tc>
          <w:tcPr>
            <w:tcW w:w="919" w:type="dxa"/>
          </w:tcPr>
          <w:p w14:paraId="38AA6BF3" w14:textId="710E3791" w:rsidR="00876A2C" w:rsidRDefault="00BE4255" w:rsidP="00876A2C">
            <w:pPr>
              <w:pStyle w:val="Tablecell"/>
              <w:jc w:val="center"/>
            </w:pPr>
            <w:r>
              <w:t>S</w:t>
            </w:r>
          </w:p>
        </w:tc>
        <w:tc>
          <w:tcPr>
            <w:tcW w:w="990" w:type="dxa"/>
          </w:tcPr>
          <w:p w14:paraId="7CFC1B9F" w14:textId="0F0D22AA" w:rsidR="00876A2C" w:rsidRDefault="00BE4255" w:rsidP="00876A2C">
            <w:pPr>
              <w:pStyle w:val="Tablecell"/>
              <w:jc w:val="center"/>
            </w:pPr>
            <w:r>
              <w:t>Y</w:t>
            </w:r>
          </w:p>
        </w:tc>
        <w:tc>
          <w:tcPr>
            <w:tcW w:w="1620" w:type="dxa"/>
          </w:tcPr>
          <w:p w14:paraId="6EBC9480" w14:textId="77777777" w:rsidR="00876A2C" w:rsidRDefault="00876A2C" w:rsidP="00876A2C">
            <w:pPr>
              <w:pStyle w:val="Tablecell"/>
              <w:jc w:val="center"/>
            </w:pPr>
          </w:p>
        </w:tc>
        <w:tc>
          <w:tcPr>
            <w:tcW w:w="2292" w:type="dxa"/>
          </w:tcPr>
          <w:p w14:paraId="5399E883" w14:textId="77777777" w:rsidR="00876A2C" w:rsidRDefault="00876A2C" w:rsidP="00876A2C">
            <w:pPr>
              <w:pStyle w:val="Tablecell"/>
              <w:jc w:val="center"/>
            </w:pPr>
          </w:p>
        </w:tc>
        <w:tc>
          <w:tcPr>
            <w:tcW w:w="1843" w:type="dxa"/>
          </w:tcPr>
          <w:p w14:paraId="5279C6BA" w14:textId="6CDBA7B1" w:rsidR="00876A2C" w:rsidRDefault="00BE4255" w:rsidP="00173EA1">
            <w:pPr>
              <w:pStyle w:val="Tablecell"/>
            </w:pPr>
            <w:r>
              <w:t>Immediate = true</w:t>
            </w:r>
          </w:p>
        </w:tc>
      </w:tr>
      <w:tr w:rsidR="00173EA1" w14:paraId="7CB8FBB5" w14:textId="77777777" w:rsidTr="0018583D">
        <w:tc>
          <w:tcPr>
            <w:tcW w:w="1686" w:type="dxa"/>
          </w:tcPr>
          <w:p w14:paraId="65E3676E" w14:textId="73A5C08E" w:rsidR="00876A2C" w:rsidRDefault="00BE4255" w:rsidP="00173EA1">
            <w:pPr>
              <w:pStyle w:val="Tablecell"/>
            </w:pPr>
            <w:r>
              <w:t>O4</w:t>
            </w:r>
          </w:p>
        </w:tc>
        <w:tc>
          <w:tcPr>
            <w:tcW w:w="919" w:type="dxa"/>
          </w:tcPr>
          <w:p w14:paraId="6003C5AB" w14:textId="645D7BEE" w:rsidR="00876A2C" w:rsidRDefault="00BE4255" w:rsidP="00876A2C">
            <w:pPr>
              <w:pStyle w:val="Tablecell"/>
              <w:jc w:val="center"/>
            </w:pPr>
            <w:r>
              <w:t>SB</w:t>
            </w:r>
          </w:p>
        </w:tc>
        <w:tc>
          <w:tcPr>
            <w:tcW w:w="990" w:type="dxa"/>
          </w:tcPr>
          <w:p w14:paraId="0BC321BE" w14:textId="4D2A8527" w:rsidR="00876A2C" w:rsidRDefault="00BE4255" w:rsidP="00876A2C">
            <w:pPr>
              <w:pStyle w:val="Tablecell"/>
              <w:jc w:val="center"/>
            </w:pPr>
            <w:r>
              <w:t>N</w:t>
            </w:r>
          </w:p>
        </w:tc>
        <w:tc>
          <w:tcPr>
            <w:tcW w:w="1620" w:type="dxa"/>
          </w:tcPr>
          <w:p w14:paraId="57F229B9" w14:textId="77777777" w:rsidR="00876A2C" w:rsidRDefault="00876A2C" w:rsidP="00876A2C">
            <w:pPr>
              <w:pStyle w:val="Tablecell"/>
              <w:jc w:val="center"/>
            </w:pPr>
          </w:p>
        </w:tc>
        <w:tc>
          <w:tcPr>
            <w:tcW w:w="2292" w:type="dxa"/>
          </w:tcPr>
          <w:p w14:paraId="003784CA" w14:textId="77777777" w:rsidR="00876A2C" w:rsidRDefault="00876A2C" w:rsidP="00876A2C">
            <w:pPr>
              <w:pStyle w:val="Tablecell"/>
              <w:jc w:val="center"/>
            </w:pPr>
          </w:p>
        </w:tc>
        <w:tc>
          <w:tcPr>
            <w:tcW w:w="1843" w:type="dxa"/>
          </w:tcPr>
          <w:p w14:paraId="6CEDE00B" w14:textId="77777777" w:rsidR="00876A2C" w:rsidRDefault="00876A2C" w:rsidP="00173EA1">
            <w:pPr>
              <w:pStyle w:val="Tablecell"/>
            </w:pPr>
          </w:p>
        </w:tc>
      </w:tr>
      <w:tr w:rsidR="00173EA1" w14:paraId="78FFFC12" w14:textId="77777777" w:rsidTr="0018583D">
        <w:tc>
          <w:tcPr>
            <w:tcW w:w="1686" w:type="dxa"/>
          </w:tcPr>
          <w:p w14:paraId="5F9D44C4" w14:textId="5A5532D5" w:rsidR="00876A2C" w:rsidRDefault="00BE4255" w:rsidP="00173EA1">
            <w:pPr>
              <w:pStyle w:val="Tablecell"/>
            </w:pPr>
            <w:r>
              <w:t>CR1&lt;O4</w:t>
            </w:r>
          </w:p>
        </w:tc>
        <w:tc>
          <w:tcPr>
            <w:tcW w:w="919" w:type="dxa"/>
          </w:tcPr>
          <w:p w14:paraId="2F63F057" w14:textId="5903980B" w:rsidR="00876A2C" w:rsidRDefault="00BE4255" w:rsidP="00876A2C">
            <w:pPr>
              <w:pStyle w:val="Tablecell"/>
              <w:jc w:val="center"/>
            </w:pPr>
            <w:r>
              <w:t>B</w:t>
            </w:r>
          </w:p>
        </w:tc>
        <w:tc>
          <w:tcPr>
            <w:tcW w:w="990" w:type="dxa"/>
          </w:tcPr>
          <w:p w14:paraId="28080AFB" w14:textId="003C8526" w:rsidR="00876A2C" w:rsidRDefault="00BE4255" w:rsidP="00876A2C">
            <w:pPr>
              <w:pStyle w:val="Tablecell"/>
              <w:jc w:val="center"/>
            </w:pPr>
            <w:r>
              <w:t>N</w:t>
            </w:r>
          </w:p>
        </w:tc>
        <w:tc>
          <w:tcPr>
            <w:tcW w:w="1620" w:type="dxa"/>
          </w:tcPr>
          <w:p w14:paraId="5799FCB3" w14:textId="77777777" w:rsidR="00876A2C" w:rsidRDefault="00876A2C" w:rsidP="00876A2C">
            <w:pPr>
              <w:pStyle w:val="Tablecell"/>
              <w:jc w:val="center"/>
            </w:pPr>
          </w:p>
        </w:tc>
        <w:tc>
          <w:tcPr>
            <w:tcW w:w="2292" w:type="dxa"/>
          </w:tcPr>
          <w:p w14:paraId="49803DBD" w14:textId="77777777" w:rsidR="00876A2C" w:rsidRDefault="00876A2C" w:rsidP="00876A2C">
            <w:pPr>
              <w:pStyle w:val="Tablecell"/>
              <w:jc w:val="center"/>
            </w:pPr>
          </w:p>
        </w:tc>
        <w:tc>
          <w:tcPr>
            <w:tcW w:w="1843" w:type="dxa"/>
          </w:tcPr>
          <w:p w14:paraId="57CD45EA" w14:textId="77777777" w:rsidR="00876A2C" w:rsidRDefault="00876A2C" w:rsidP="00173EA1">
            <w:pPr>
              <w:pStyle w:val="Tablecell"/>
            </w:pPr>
          </w:p>
        </w:tc>
      </w:tr>
      <w:tr w:rsidR="00173EA1" w14:paraId="0B0380C7" w14:textId="77777777" w:rsidTr="0018583D">
        <w:tc>
          <w:tcPr>
            <w:tcW w:w="1686" w:type="dxa"/>
          </w:tcPr>
          <w:p w14:paraId="0F76251F" w14:textId="5926372E" w:rsidR="00876A2C" w:rsidRDefault="00BE4255" w:rsidP="00173EA1">
            <w:pPr>
              <w:pStyle w:val="Tablecell"/>
            </w:pPr>
            <w:r>
              <w:t>R19</w:t>
            </w:r>
          </w:p>
        </w:tc>
        <w:tc>
          <w:tcPr>
            <w:tcW w:w="919" w:type="dxa"/>
          </w:tcPr>
          <w:p w14:paraId="427ABD00" w14:textId="774175A3" w:rsidR="00876A2C" w:rsidRDefault="00BE4255" w:rsidP="00876A2C">
            <w:pPr>
              <w:pStyle w:val="Tablecell"/>
              <w:jc w:val="center"/>
            </w:pPr>
            <w:r>
              <w:t>B</w:t>
            </w:r>
          </w:p>
        </w:tc>
        <w:tc>
          <w:tcPr>
            <w:tcW w:w="990" w:type="dxa"/>
          </w:tcPr>
          <w:p w14:paraId="79B17F50" w14:textId="456D4F8C" w:rsidR="00876A2C" w:rsidRDefault="00BE4255" w:rsidP="00876A2C">
            <w:pPr>
              <w:pStyle w:val="Tablecell"/>
              <w:jc w:val="center"/>
            </w:pPr>
            <w:r>
              <w:t>Y</w:t>
            </w:r>
          </w:p>
        </w:tc>
        <w:tc>
          <w:tcPr>
            <w:tcW w:w="1620" w:type="dxa"/>
          </w:tcPr>
          <w:p w14:paraId="296E29DB" w14:textId="77777777" w:rsidR="00876A2C" w:rsidRDefault="00876A2C" w:rsidP="00876A2C">
            <w:pPr>
              <w:pStyle w:val="Tablecell"/>
              <w:jc w:val="center"/>
            </w:pPr>
          </w:p>
        </w:tc>
        <w:tc>
          <w:tcPr>
            <w:tcW w:w="2292" w:type="dxa"/>
          </w:tcPr>
          <w:p w14:paraId="024891E6" w14:textId="77777777" w:rsidR="00876A2C" w:rsidRDefault="00876A2C" w:rsidP="00876A2C">
            <w:pPr>
              <w:pStyle w:val="Tablecell"/>
              <w:jc w:val="center"/>
            </w:pPr>
          </w:p>
        </w:tc>
        <w:tc>
          <w:tcPr>
            <w:tcW w:w="1843" w:type="dxa"/>
          </w:tcPr>
          <w:p w14:paraId="3511E824" w14:textId="697C0982" w:rsidR="00876A2C" w:rsidRDefault="00BE4255" w:rsidP="00173EA1">
            <w:pPr>
              <w:pStyle w:val="Tablecell"/>
            </w:pPr>
            <w:r>
              <w:t>Product Action = INSTALL</w:t>
            </w:r>
          </w:p>
        </w:tc>
      </w:tr>
      <w:tr w:rsidR="00173EA1" w14:paraId="7F39CF67" w14:textId="77777777" w:rsidTr="0018583D">
        <w:tc>
          <w:tcPr>
            <w:tcW w:w="1686" w:type="dxa"/>
          </w:tcPr>
          <w:p w14:paraId="207018A7" w14:textId="48B5F792" w:rsidR="00876A2C" w:rsidRDefault="00BE4255" w:rsidP="00173EA1">
            <w:pPr>
              <w:pStyle w:val="Tablecell"/>
            </w:pPr>
            <w:r>
              <w:t>O5</w:t>
            </w:r>
          </w:p>
        </w:tc>
        <w:tc>
          <w:tcPr>
            <w:tcW w:w="919" w:type="dxa"/>
          </w:tcPr>
          <w:p w14:paraId="076E87A7" w14:textId="0BDDBA98" w:rsidR="00876A2C" w:rsidRDefault="00BE4255" w:rsidP="00876A2C">
            <w:pPr>
              <w:pStyle w:val="Tablecell"/>
              <w:jc w:val="center"/>
            </w:pPr>
            <w:r>
              <w:t>B</w:t>
            </w:r>
          </w:p>
        </w:tc>
        <w:tc>
          <w:tcPr>
            <w:tcW w:w="990" w:type="dxa"/>
          </w:tcPr>
          <w:p w14:paraId="3656C1FF" w14:textId="19FA0E4B" w:rsidR="00876A2C" w:rsidRDefault="00BE4255" w:rsidP="00876A2C">
            <w:pPr>
              <w:pStyle w:val="Tablecell"/>
              <w:jc w:val="center"/>
            </w:pPr>
            <w:r>
              <w:t>N</w:t>
            </w:r>
          </w:p>
        </w:tc>
        <w:tc>
          <w:tcPr>
            <w:tcW w:w="1620" w:type="dxa"/>
          </w:tcPr>
          <w:p w14:paraId="395D338C" w14:textId="5F0445A7" w:rsidR="00876A2C" w:rsidRDefault="00876A2C" w:rsidP="00876A2C">
            <w:pPr>
              <w:pStyle w:val="Tablecell"/>
              <w:jc w:val="center"/>
            </w:pPr>
          </w:p>
        </w:tc>
        <w:tc>
          <w:tcPr>
            <w:tcW w:w="2292" w:type="dxa"/>
          </w:tcPr>
          <w:p w14:paraId="478F4884" w14:textId="77777777" w:rsidR="00876A2C" w:rsidRDefault="00876A2C" w:rsidP="00876A2C">
            <w:pPr>
              <w:pStyle w:val="Tablecell"/>
              <w:jc w:val="center"/>
            </w:pPr>
          </w:p>
        </w:tc>
        <w:tc>
          <w:tcPr>
            <w:tcW w:w="1843" w:type="dxa"/>
          </w:tcPr>
          <w:p w14:paraId="5EDDD4CE" w14:textId="4C3194B0" w:rsidR="00876A2C" w:rsidRDefault="00BE4255" w:rsidP="00173EA1">
            <w:pPr>
              <w:pStyle w:val="Tablecell"/>
            </w:pPr>
            <w:r>
              <w:t>Product Action = INSTALL</w:t>
            </w:r>
          </w:p>
        </w:tc>
      </w:tr>
      <w:tr w:rsidR="00173EA1" w14:paraId="7E6CAE8D" w14:textId="77777777" w:rsidTr="0018583D">
        <w:tc>
          <w:tcPr>
            <w:tcW w:w="1686" w:type="dxa"/>
          </w:tcPr>
          <w:p w14:paraId="67D6AA30" w14:textId="202ACE0A" w:rsidR="00876A2C" w:rsidRDefault="00DC2E1A" w:rsidP="00173EA1">
            <w:pPr>
              <w:pStyle w:val="Tablecell"/>
            </w:pPr>
            <w:r>
              <w:t>CR2&lt;O5</w:t>
            </w:r>
          </w:p>
        </w:tc>
        <w:tc>
          <w:tcPr>
            <w:tcW w:w="919" w:type="dxa"/>
          </w:tcPr>
          <w:p w14:paraId="314BD25F" w14:textId="4FB043AD" w:rsidR="00876A2C" w:rsidRDefault="00DC2E1A" w:rsidP="00876A2C">
            <w:pPr>
              <w:pStyle w:val="Tablecell"/>
              <w:jc w:val="center"/>
            </w:pPr>
            <w:r>
              <w:t>B</w:t>
            </w:r>
          </w:p>
        </w:tc>
        <w:tc>
          <w:tcPr>
            <w:tcW w:w="990" w:type="dxa"/>
          </w:tcPr>
          <w:p w14:paraId="44D265AC" w14:textId="582A0E21" w:rsidR="00876A2C" w:rsidRDefault="00DC2E1A" w:rsidP="00876A2C">
            <w:pPr>
              <w:pStyle w:val="Tablecell"/>
              <w:jc w:val="center"/>
            </w:pPr>
            <w:r>
              <w:t>N</w:t>
            </w:r>
          </w:p>
        </w:tc>
        <w:tc>
          <w:tcPr>
            <w:tcW w:w="1620" w:type="dxa"/>
          </w:tcPr>
          <w:p w14:paraId="5693452F" w14:textId="7A757761" w:rsidR="00876A2C" w:rsidRDefault="00876A2C" w:rsidP="00876A2C">
            <w:pPr>
              <w:pStyle w:val="Tablecell"/>
              <w:jc w:val="center"/>
            </w:pPr>
          </w:p>
        </w:tc>
        <w:tc>
          <w:tcPr>
            <w:tcW w:w="2292" w:type="dxa"/>
          </w:tcPr>
          <w:p w14:paraId="6AD203C6" w14:textId="77777777" w:rsidR="00876A2C" w:rsidRDefault="00876A2C" w:rsidP="00876A2C">
            <w:pPr>
              <w:pStyle w:val="Tablecell"/>
              <w:jc w:val="center"/>
            </w:pPr>
          </w:p>
        </w:tc>
        <w:tc>
          <w:tcPr>
            <w:tcW w:w="1843" w:type="dxa"/>
          </w:tcPr>
          <w:p w14:paraId="73B4E972" w14:textId="78A559DD" w:rsidR="00876A2C" w:rsidRDefault="00876A2C" w:rsidP="00173EA1">
            <w:pPr>
              <w:pStyle w:val="Tablecell"/>
            </w:pPr>
          </w:p>
        </w:tc>
      </w:tr>
      <w:tr w:rsidR="00173EA1" w14:paraId="6F970657" w14:textId="77777777" w:rsidTr="0018583D">
        <w:tc>
          <w:tcPr>
            <w:tcW w:w="1686" w:type="dxa"/>
          </w:tcPr>
          <w:p w14:paraId="2A71460B" w14:textId="7756D1B7" w:rsidR="00876A2C" w:rsidRDefault="00DC2E1A" w:rsidP="00173EA1">
            <w:pPr>
              <w:pStyle w:val="Tablecell"/>
            </w:pPr>
            <w:r>
              <w:t>R20</w:t>
            </w:r>
          </w:p>
        </w:tc>
        <w:tc>
          <w:tcPr>
            <w:tcW w:w="919" w:type="dxa"/>
          </w:tcPr>
          <w:p w14:paraId="5698E059" w14:textId="503CFB75" w:rsidR="00876A2C" w:rsidRDefault="00DC2E1A" w:rsidP="00876A2C">
            <w:pPr>
              <w:pStyle w:val="Tablecell"/>
              <w:jc w:val="center"/>
            </w:pPr>
            <w:r>
              <w:t>B</w:t>
            </w:r>
          </w:p>
        </w:tc>
        <w:tc>
          <w:tcPr>
            <w:tcW w:w="990" w:type="dxa"/>
          </w:tcPr>
          <w:p w14:paraId="41E393B1" w14:textId="6B3D591A" w:rsidR="00876A2C" w:rsidRDefault="00DC2E1A" w:rsidP="00876A2C">
            <w:pPr>
              <w:pStyle w:val="Tablecell"/>
              <w:jc w:val="center"/>
            </w:pPr>
            <w:r>
              <w:t>Y</w:t>
            </w:r>
          </w:p>
        </w:tc>
        <w:tc>
          <w:tcPr>
            <w:tcW w:w="1620" w:type="dxa"/>
          </w:tcPr>
          <w:p w14:paraId="52A5D394" w14:textId="77906A6E" w:rsidR="00876A2C" w:rsidRDefault="00876A2C" w:rsidP="00876A2C">
            <w:pPr>
              <w:pStyle w:val="Tablecell"/>
              <w:jc w:val="center"/>
            </w:pPr>
          </w:p>
        </w:tc>
        <w:tc>
          <w:tcPr>
            <w:tcW w:w="2292" w:type="dxa"/>
          </w:tcPr>
          <w:p w14:paraId="3EB2AC48" w14:textId="77777777" w:rsidR="00876A2C" w:rsidRDefault="00876A2C" w:rsidP="00876A2C">
            <w:pPr>
              <w:pStyle w:val="Tablecell"/>
              <w:jc w:val="center"/>
            </w:pPr>
          </w:p>
        </w:tc>
        <w:tc>
          <w:tcPr>
            <w:tcW w:w="1843" w:type="dxa"/>
          </w:tcPr>
          <w:p w14:paraId="6D2640F6" w14:textId="0C0D5C09" w:rsidR="00876A2C" w:rsidRDefault="00876A2C" w:rsidP="00173EA1">
            <w:pPr>
              <w:pStyle w:val="Tablecell"/>
            </w:pPr>
          </w:p>
        </w:tc>
      </w:tr>
      <w:tr w:rsidR="00173EA1" w14:paraId="2CF54548" w14:textId="77777777" w:rsidTr="0018583D">
        <w:tc>
          <w:tcPr>
            <w:tcW w:w="1686" w:type="dxa"/>
          </w:tcPr>
          <w:p w14:paraId="0FDB23E1" w14:textId="39287C73" w:rsidR="00876A2C" w:rsidRDefault="00DC2E1A" w:rsidP="00173EA1">
            <w:pPr>
              <w:pStyle w:val="Tablecell"/>
            </w:pPr>
            <w:r>
              <w:t>R21</w:t>
            </w:r>
          </w:p>
        </w:tc>
        <w:tc>
          <w:tcPr>
            <w:tcW w:w="919" w:type="dxa"/>
          </w:tcPr>
          <w:p w14:paraId="64FC3458" w14:textId="75108414" w:rsidR="00876A2C" w:rsidRDefault="00DC2E1A" w:rsidP="00876A2C">
            <w:pPr>
              <w:pStyle w:val="Tablecell"/>
              <w:jc w:val="center"/>
            </w:pPr>
            <w:r>
              <w:t>B</w:t>
            </w:r>
          </w:p>
        </w:tc>
        <w:tc>
          <w:tcPr>
            <w:tcW w:w="990" w:type="dxa"/>
          </w:tcPr>
          <w:p w14:paraId="3A710A5B" w14:textId="0F720A7A" w:rsidR="00876A2C" w:rsidRDefault="00DC2E1A" w:rsidP="00876A2C">
            <w:pPr>
              <w:pStyle w:val="Tablecell"/>
              <w:jc w:val="center"/>
            </w:pPr>
            <w:r>
              <w:t>Y</w:t>
            </w:r>
          </w:p>
        </w:tc>
        <w:tc>
          <w:tcPr>
            <w:tcW w:w="1620" w:type="dxa"/>
          </w:tcPr>
          <w:p w14:paraId="1DA71E9A" w14:textId="77777777" w:rsidR="00876A2C" w:rsidRDefault="00876A2C" w:rsidP="00876A2C">
            <w:pPr>
              <w:pStyle w:val="Tablecell"/>
              <w:jc w:val="center"/>
            </w:pPr>
          </w:p>
        </w:tc>
        <w:tc>
          <w:tcPr>
            <w:tcW w:w="2292" w:type="dxa"/>
          </w:tcPr>
          <w:p w14:paraId="2F4DAFBF" w14:textId="77777777" w:rsidR="00876A2C" w:rsidRDefault="00876A2C" w:rsidP="00876A2C">
            <w:pPr>
              <w:pStyle w:val="Tablecell"/>
              <w:jc w:val="center"/>
            </w:pPr>
          </w:p>
        </w:tc>
        <w:tc>
          <w:tcPr>
            <w:tcW w:w="1843" w:type="dxa"/>
          </w:tcPr>
          <w:p w14:paraId="525BF5E5" w14:textId="398455EA" w:rsidR="00876A2C" w:rsidRDefault="00876A2C" w:rsidP="00173EA1">
            <w:pPr>
              <w:pStyle w:val="Tablecell"/>
            </w:pPr>
          </w:p>
        </w:tc>
      </w:tr>
      <w:tr w:rsidR="00173EA1" w14:paraId="58BB2137" w14:textId="77777777" w:rsidTr="0018583D">
        <w:tc>
          <w:tcPr>
            <w:tcW w:w="1686" w:type="dxa"/>
          </w:tcPr>
          <w:p w14:paraId="586FB4FE" w14:textId="4E417CA5" w:rsidR="00876A2C" w:rsidRDefault="00DC2E1A" w:rsidP="00173EA1">
            <w:pPr>
              <w:pStyle w:val="Tablecell"/>
            </w:pPr>
            <w:r>
              <w:t>R22</w:t>
            </w:r>
          </w:p>
        </w:tc>
        <w:tc>
          <w:tcPr>
            <w:tcW w:w="919" w:type="dxa"/>
          </w:tcPr>
          <w:p w14:paraId="507F6C4F" w14:textId="02B9DDC2" w:rsidR="00876A2C" w:rsidRDefault="00DC2E1A" w:rsidP="00876A2C">
            <w:pPr>
              <w:pStyle w:val="Tablecell"/>
              <w:jc w:val="center"/>
            </w:pPr>
            <w:r>
              <w:t>B</w:t>
            </w:r>
          </w:p>
        </w:tc>
        <w:tc>
          <w:tcPr>
            <w:tcW w:w="990" w:type="dxa"/>
          </w:tcPr>
          <w:p w14:paraId="436AEC17" w14:textId="2C6635AE" w:rsidR="00876A2C" w:rsidRDefault="00DC2E1A" w:rsidP="00876A2C">
            <w:pPr>
              <w:pStyle w:val="Tablecell"/>
              <w:jc w:val="center"/>
            </w:pPr>
            <w:r>
              <w:t>Y</w:t>
            </w:r>
          </w:p>
        </w:tc>
        <w:tc>
          <w:tcPr>
            <w:tcW w:w="1620" w:type="dxa"/>
          </w:tcPr>
          <w:p w14:paraId="77EFFC94" w14:textId="77777777" w:rsidR="00876A2C" w:rsidRDefault="00876A2C" w:rsidP="00876A2C">
            <w:pPr>
              <w:pStyle w:val="Tablecell"/>
              <w:jc w:val="center"/>
            </w:pPr>
          </w:p>
        </w:tc>
        <w:tc>
          <w:tcPr>
            <w:tcW w:w="2292" w:type="dxa"/>
          </w:tcPr>
          <w:p w14:paraId="4CB9ABE2" w14:textId="77777777" w:rsidR="00876A2C" w:rsidRDefault="00876A2C" w:rsidP="00876A2C">
            <w:pPr>
              <w:pStyle w:val="Tablecell"/>
              <w:jc w:val="center"/>
            </w:pPr>
          </w:p>
        </w:tc>
        <w:tc>
          <w:tcPr>
            <w:tcW w:w="1843" w:type="dxa"/>
          </w:tcPr>
          <w:p w14:paraId="4E48C505" w14:textId="37372A4F" w:rsidR="00876A2C" w:rsidRDefault="00DC2E1A" w:rsidP="00173EA1">
            <w:pPr>
              <w:pStyle w:val="Tablecell"/>
            </w:pPr>
            <w:r>
              <w:t>Immediate = FALSE</w:t>
            </w:r>
          </w:p>
        </w:tc>
      </w:tr>
      <w:tr w:rsidR="00173EA1" w14:paraId="2DBD68F4" w14:textId="77777777" w:rsidTr="0018583D">
        <w:tc>
          <w:tcPr>
            <w:tcW w:w="1686" w:type="dxa"/>
          </w:tcPr>
          <w:p w14:paraId="1DF61100" w14:textId="76B0E82B" w:rsidR="00876A2C" w:rsidRDefault="00DC2E1A" w:rsidP="00173EA1">
            <w:pPr>
              <w:pStyle w:val="Tablecell"/>
            </w:pPr>
            <w:r>
              <w:t>R23</w:t>
            </w:r>
          </w:p>
        </w:tc>
        <w:tc>
          <w:tcPr>
            <w:tcW w:w="919" w:type="dxa"/>
          </w:tcPr>
          <w:p w14:paraId="03F6F48F" w14:textId="185A4839" w:rsidR="00876A2C" w:rsidRDefault="00DC2E1A" w:rsidP="00876A2C">
            <w:pPr>
              <w:pStyle w:val="Tablecell"/>
              <w:jc w:val="center"/>
            </w:pPr>
            <w:r>
              <w:t>B</w:t>
            </w:r>
          </w:p>
        </w:tc>
        <w:tc>
          <w:tcPr>
            <w:tcW w:w="990" w:type="dxa"/>
          </w:tcPr>
          <w:p w14:paraId="3410D755" w14:textId="35F42790" w:rsidR="00876A2C" w:rsidRDefault="00DC2E1A" w:rsidP="00876A2C">
            <w:pPr>
              <w:pStyle w:val="Tablecell"/>
              <w:jc w:val="center"/>
            </w:pPr>
            <w:r>
              <w:t>Y</w:t>
            </w:r>
          </w:p>
        </w:tc>
        <w:tc>
          <w:tcPr>
            <w:tcW w:w="1620" w:type="dxa"/>
          </w:tcPr>
          <w:p w14:paraId="0521B95D" w14:textId="77777777" w:rsidR="00876A2C" w:rsidRDefault="00876A2C" w:rsidP="00876A2C">
            <w:pPr>
              <w:pStyle w:val="Tablecell"/>
              <w:jc w:val="center"/>
            </w:pPr>
          </w:p>
        </w:tc>
        <w:tc>
          <w:tcPr>
            <w:tcW w:w="2292" w:type="dxa"/>
          </w:tcPr>
          <w:p w14:paraId="79D0E452" w14:textId="77777777" w:rsidR="00876A2C" w:rsidRDefault="00876A2C" w:rsidP="00876A2C">
            <w:pPr>
              <w:pStyle w:val="Tablecell"/>
              <w:jc w:val="center"/>
            </w:pPr>
          </w:p>
        </w:tc>
        <w:tc>
          <w:tcPr>
            <w:tcW w:w="1843" w:type="dxa"/>
          </w:tcPr>
          <w:p w14:paraId="5DD41F30" w14:textId="21B58F17" w:rsidR="00876A2C" w:rsidRDefault="00DC2E1A" w:rsidP="00173EA1">
            <w:pPr>
              <w:pStyle w:val="Tablecell"/>
            </w:pPr>
            <w:r>
              <w:t>Alternate Product Proposal</w:t>
            </w:r>
          </w:p>
        </w:tc>
      </w:tr>
      <w:tr w:rsidR="00173EA1" w14:paraId="69F1BA98" w14:textId="77777777" w:rsidTr="0018583D">
        <w:tc>
          <w:tcPr>
            <w:tcW w:w="1686" w:type="dxa"/>
          </w:tcPr>
          <w:p w14:paraId="56701D6C" w14:textId="55C93529" w:rsidR="00876A2C" w:rsidRDefault="00DC2E1A" w:rsidP="00173EA1">
            <w:pPr>
              <w:pStyle w:val="Tablecell"/>
            </w:pPr>
            <w:r>
              <w:lastRenderedPageBreak/>
              <w:t>R24</w:t>
            </w:r>
          </w:p>
        </w:tc>
        <w:tc>
          <w:tcPr>
            <w:tcW w:w="919" w:type="dxa"/>
          </w:tcPr>
          <w:p w14:paraId="2625AEB3" w14:textId="085A306C" w:rsidR="00876A2C" w:rsidRDefault="00DC2E1A" w:rsidP="00876A2C">
            <w:pPr>
              <w:pStyle w:val="Tablecell"/>
              <w:jc w:val="center"/>
            </w:pPr>
            <w:r>
              <w:t>B</w:t>
            </w:r>
          </w:p>
        </w:tc>
        <w:tc>
          <w:tcPr>
            <w:tcW w:w="990" w:type="dxa"/>
          </w:tcPr>
          <w:p w14:paraId="0EABC32D" w14:textId="3DECF6E9" w:rsidR="00876A2C" w:rsidRDefault="00DC2E1A" w:rsidP="00876A2C">
            <w:pPr>
              <w:pStyle w:val="Tablecell"/>
              <w:jc w:val="center"/>
            </w:pPr>
            <w:r>
              <w:t>Y</w:t>
            </w:r>
          </w:p>
        </w:tc>
        <w:tc>
          <w:tcPr>
            <w:tcW w:w="1620" w:type="dxa"/>
          </w:tcPr>
          <w:p w14:paraId="6E6B4706" w14:textId="77777777" w:rsidR="00876A2C" w:rsidRDefault="00876A2C" w:rsidP="00876A2C">
            <w:pPr>
              <w:pStyle w:val="Tablecell"/>
              <w:jc w:val="center"/>
            </w:pPr>
          </w:p>
        </w:tc>
        <w:tc>
          <w:tcPr>
            <w:tcW w:w="2292" w:type="dxa"/>
          </w:tcPr>
          <w:p w14:paraId="24909B6E" w14:textId="77777777" w:rsidR="00876A2C" w:rsidRDefault="00876A2C" w:rsidP="00876A2C">
            <w:pPr>
              <w:pStyle w:val="Tablecell"/>
              <w:jc w:val="center"/>
            </w:pPr>
          </w:p>
        </w:tc>
        <w:tc>
          <w:tcPr>
            <w:tcW w:w="1843" w:type="dxa"/>
          </w:tcPr>
          <w:p w14:paraId="5AA79450" w14:textId="1C726DA5" w:rsidR="00876A2C" w:rsidRDefault="00DC2E1A" w:rsidP="00173EA1">
            <w:pPr>
              <w:pStyle w:val="Tablecell"/>
            </w:pPr>
            <w:r>
              <w:t>Must not include Alternate Product Proposal</w:t>
            </w:r>
          </w:p>
        </w:tc>
      </w:tr>
      <w:tr w:rsidR="00173EA1" w14:paraId="12F5E5D5" w14:textId="77777777" w:rsidTr="0018583D">
        <w:tc>
          <w:tcPr>
            <w:tcW w:w="1686" w:type="dxa"/>
          </w:tcPr>
          <w:p w14:paraId="79904AE2" w14:textId="247E0626" w:rsidR="00876A2C" w:rsidRDefault="00DC2E1A" w:rsidP="00173EA1">
            <w:pPr>
              <w:pStyle w:val="Tablecell"/>
            </w:pPr>
            <w:r>
              <w:t>R25</w:t>
            </w:r>
          </w:p>
        </w:tc>
        <w:tc>
          <w:tcPr>
            <w:tcW w:w="919" w:type="dxa"/>
          </w:tcPr>
          <w:p w14:paraId="2F95AEFF" w14:textId="682480C9" w:rsidR="00876A2C" w:rsidRDefault="00DC2E1A" w:rsidP="00876A2C">
            <w:pPr>
              <w:pStyle w:val="Tablecell"/>
              <w:jc w:val="center"/>
            </w:pPr>
            <w:r>
              <w:t>B</w:t>
            </w:r>
          </w:p>
        </w:tc>
        <w:tc>
          <w:tcPr>
            <w:tcW w:w="990" w:type="dxa"/>
          </w:tcPr>
          <w:p w14:paraId="1C673FE2" w14:textId="1D5C709A" w:rsidR="00876A2C" w:rsidRDefault="00DC2E1A" w:rsidP="00876A2C">
            <w:pPr>
              <w:pStyle w:val="Tablecell"/>
              <w:jc w:val="center"/>
            </w:pPr>
            <w:r>
              <w:t>Y</w:t>
            </w:r>
          </w:p>
        </w:tc>
        <w:tc>
          <w:tcPr>
            <w:tcW w:w="1620" w:type="dxa"/>
          </w:tcPr>
          <w:p w14:paraId="400A9360" w14:textId="77777777" w:rsidR="00876A2C" w:rsidRDefault="00876A2C" w:rsidP="00876A2C">
            <w:pPr>
              <w:pStyle w:val="Tablecell"/>
              <w:jc w:val="center"/>
            </w:pPr>
          </w:p>
        </w:tc>
        <w:tc>
          <w:tcPr>
            <w:tcW w:w="2292" w:type="dxa"/>
          </w:tcPr>
          <w:p w14:paraId="70C48E48" w14:textId="77777777" w:rsidR="00876A2C" w:rsidRDefault="00876A2C" w:rsidP="00876A2C">
            <w:pPr>
              <w:pStyle w:val="Tablecell"/>
              <w:jc w:val="center"/>
            </w:pPr>
          </w:p>
        </w:tc>
        <w:tc>
          <w:tcPr>
            <w:tcW w:w="1843" w:type="dxa"/>
          </w:tcPr>
          <w:p w14:paraId="3F935A24" w14:textId="134F563B" w:rsidR="00876A2C" w:rsidRDefault="00876A2C" w:rsidP="00173EA1">
            <w:pPr>
              <w:pStyle w:val="Tablecell"/>
            </w:pPr>
          </w:p>
        </w:tc>
      </w:tr>
      <w:tr w:rsidR="00173EA1" w14:paraId="07865470" w14:textId="77777777" w:rsidTr="0018583D">
        <w:tc>
          <w:tcPr>
            <w:tcW w:w="1686" w:type="dxa"/>
          </w:tcPr>
          <w:p w14:paraId="7E7ECC2E" w14:textId="236A3290" w:rsidR="00876A2C" w:rsidRDefault="00DC2E1A" w:rsidP="00173EA1">
            <w:pPr>
              <w:pStyle w:val="Tablecell"/>
            </w:pPr>
            <w:r>
              <w:t>O6</w:t>
            </w:r>
          </w:p>
        </w:tc>
        <w:tc>
          <w:tcPr>
            <w:tcW w:w="919" w:type="dxa"/>
          </w:tcPr>
          <w:p w14:paraId="616BFC91" w14:textId="48E78000" w:rsidR="00876A2C" w:rsidRDefault="00DC2E1A" w:rsidP="00876A2C">
            <w:pPr>
              <w:pStyle w:val="Tablecell"/>
              <w:jc w:val="center"/>
            </w:pPr>
            <w:r>
              <w:t>B</w:t>
            </w:r>
          </w:p>
        </w:tc>
        <w:tc>
          <w:tcPr>
            <w:tcW w:w="990" w:type="dxa"/>
          </w:tcPr>
          <w:p w14:paraId="06C52A42" w14:textId="638EF0E7" w:rsidR="00876A2C" w:rsidRDefault="00DC2E1A" w:rsidP="00876A2C">
            <w:pPr>
              <w:pStyle w:val="Tablecell"/>
              <w:jc w:val="center"/>
            </w:pPr>
            <w:r>
              <w:t>N</w:t>
            </w:r>
          </w:p>
        </w:tc>
        <w:tc>
          <w:tcPr>
            <w:tcW w:w="1620" w:type="dxa"/>
          </w:tcPr>
          <w:p w14:paraId="54F2E8D0" w14:textId="77777777" w:rsidR="00876A2C" w:rsidRDefault="00876A2C" w:rsidP="00876A2C">
            <w:pPr>
              <w:pStyle w:val="Tablecell"/>
              <w:jc w:val="center"/>
            </w:pPr>
          </w:p>
        </w:tc>
        <w:tc>
          <w:tcPr>
            <w:tcW w:w="2292" w:type="dxa"/>
          </w:tcPr>
          <w:p w14:paraId="05DA4E4E" w14:textId="77777777" w:rsidR="00876A2C" w:rsidRDefault="00876A2C" w:rsidP="00876A2C">
            <w:pPr>
              <w:pStyle w:val="Tablecell"/>
              <w:jc w:val="center"/>
            </w:pPr>
          </w:p>
        </w:tc>
        <w:tc>
          <w:tcPr>
            <w:tcW w:w="1843" w:type="dxa"/>
          </w:tcPr>
          <w:p w14:paraId="22FAB88A" w14:textId="664B14AF" w:rsidR="00876A2C" w:rsidRDefault="00876A2C" w:rsidP="00173EA1">
            <w:pPr>
              <w:pStyle w:val="Tablecell"/>
            </w:pPr>
          </w:p>
        </w:tc>
      </w:tr>
      <w:tr w:rsidR="00173EA1" w14:paraId="6735FB27" w14:textId="77777777" w:rsidTr="0018583D">
        <w:tc>
          <w:tcPr>
            <w:tcW w:w="1686" w:type="dxa"/>
          </w:tcPr>
          <w:p w14:paraId="4761F90C" w14:textId="2CB6CBCF" w:rsidR="00876A2C" w:rsidRDefault="00DC2E1A" w:rsidP="00173EA1">
            <w:pPr>
              <w:pStyle w:val="Tablecell"/>
            </w:pPr>
            <w:r>
              <w:t>R26</w:t>
            </w:r>
          </w:p>
        </w:tc>
        <w:tc>
          <w:tcPr>
            <w:tcW w:w="919" w:type="dxa"/>
          </w:tcPr>
          <w:p w14:paraId="149C0938" w14:textId="1F50E2F1" w:rsidR="00876A2C" w:rsidRDefault="00DC2E1A" w:rsidP="00876A2C">
            <w:pPr>
              <w:pStyle w:val="Tablecell"/>
              <w:jc w:val="center"/>
            </w:pPr>
            <w:r>
              <w:t>B</w:t>
            </w:r>
          </w:p>
        </w:tc>
        <w:tc>
          <w:tcPr>
            <w:tcW w:w="990" w:type="dxa"/>
          </w:tcPr>
          <w:p w14:paraId="411A643D" w14:textId="6BAA7102" w:rsidR="00876A2C" w:rsidRDefault="00DC2E1A" w:rsidP="00876A2C">
            <w:pPr>
              <w:pStyle w:val="Tablecell"/>
              <w:jc w:val="center"/>
            </w:pPr>
            <w:r>
              <w:t>Y</w:t>
            </w:r>
          </w:p>
        </w:tc>
        <w:tc>
          <w:tcPr>
            <w:tcW w:w="1620" w:type="dxa"/>
          </w:tcPr>
          <w:p w14:paraId="2C844929" w14:textId="77777777" w:rsidR="00876A2C" w:rsidRDefault="00876A2C" w:rsidP="00876A2C">
            <w:pPr>
              <w:pStyle w:val="Tablecell"/>
              <w:jc w:val="center"/>
            </w:pPr>
          </w:p>
        </w:tc>
        <w:tc>
          <w:tcPr>
            <w:tcW w:w="2292" w:type="dxa"/>
          </w:tcPr>
          <w:p w14:paraId="69F76AEE" w14:textId="77777777" w:rsidR="00876A2C" w:rsidRDefault="00876A2C" w:rsidP="00876A2C">
            <w:pPr>
              <w:pStyle w:val="Tablecell"/>
              <w:jc w:val="center"/>
            </w:pPr>
          </w:p>
        </w:tc>
        <w:tc>
          <w:tcPr>
            <w:tcW w:w="1843" w:type="dxa"/>
          </w:tcPr>
          <w:p w14:paraId="25A5DDAD" w14:textId="0A854511" w:rsidR="00876A2C" w:rsidRDefault="00DC2E1A" w:rsidP="00173EA1">
            <w:pPr>
              <w:pStyle w:val="Tablecell"/>
            </w:pPr>
            <w:r>
              <w:t>Product Action = CHANGE</w:t>
            </w:r>
          </w:p>
        </w:tc>
      </w:tr>
      <w:tr w:rsidR="00173EA1" w14:paraId="250C0D61" w14:textId="77777777" w:rsidTr="0018583D">
        <w:tc>
          <w:tcPr>
            <w:tcW w:w="1686" w:type="dxa"/>
          </w:tcPr>
          <w:p w14:paraId="1CF1080C" w14:textId="78CF6121" w:rsidR="00876A2C" w:rsidRDefault="00DC2E1A" w:rsidP="00173EA1">
            <w:pPr>
              <w:pStyle w:val="Tablecell"/>
            </w:pPr>
            <w:r>
              <w:t>R27</w:t>
            </w:r>
          </w:p>
        </w:tc>
        <w:tc>
          <w:tcPr>
            <w:tcW w:w="919" w:type="dxa"/>
          </w:tcPr>
          <w:p w14:paraId="65CE7805" w14:textId="5ABB5CCF" w:rsidR="00876A2C" w:rsidRDefault="00DC2E1A" w:rsidP="00876A2C">
            <w:pPr>
              <w:pStyle w:val="Tablecell"/>
              <w:jc w:val="center"/>
            </w:pPr>
            <w:r>
              <w:t>B</w:t>
            </w:r>
          </w:p>
        </w:tc>
        <w:tc>
          <w:tcPr>
            <w:tcW w:w="990" w:type="dxa"/>
          </w:tcPr>
          <w:p w14:paraId="3CDF327B" w14:textId="19A35B96" w:rsidR="00876A2C" w:rsidRDefault="00DC2E1A" w:rsidP="00876A2C">
            <w:pPr>
              <w:pStyle w:val="Tablecell"/>
              <w:jc w:val="center"/>
            </w:pPr>
            <w:r>
              <w:t>Y</w:t>
            </w:r>
          </w:p>
        </w:tc>
        <w:tc>
          <w:tcPr>
            <w:tcW w:w="1620" w:type="dxa"/>
          </w:tcPr>
          <w:p w14:paraId="59A06A47" w14:textId="77777777" w:rsidR="00876A2C" w:rsidRDefault="00876A2C" w:rsidP="00876A2C">
            <w:pPr>
              <w:pStyle w:val="Tablecell"/>
              <w:jc w:val="center"/>
            </w:pPr>
          </w:p>
        </w:tc>
        <w:tc>
          <w:tcPr>
            <w:tcW w:w="2292" w:type="dxa"/>
          </w:tcPr>
          <w:p w14:paraId="7A1A1E93" w14:textId="77777777" w:rsidR="00876A2C" w:rsidRDefault="00876A2C" w:rsidP="00876A2C">
            <w:pPr>
              <w:pStyle w:val="Tablecell"/>
              <w:jc w:val="center"/>
            </w:pPr>
          </w:p>
        </w:tc>
        <w:tc>
          <w:tcPr>
            <w:tcW w:w="1843" w:type="dxa"/>
          </w:tcPr>
          <w:p w14:paraId="316FB1FD" w14:textId="76C1AB33" w:rsidR="00876A2C" w:rsidRDefault="00DC2E1A" w:rsidP="00173EA1">
            <w:pPr>
              <w:pStyle w:val="Tablecell"/>
            </w:pPr>
            <w:r>
              <w:t>Product Action = CHANGE</w:t>
            </w:r>
          </w:p>
        </w:tc>
      </w:tr>
      <w:tr w:rsidR="00173EA1" w14:paraId="332EE846" w14:textId="77777777" w:rsidTr="0018583D">
        <w:tc>
          <w:tcPr>
            <w:tcW w:w="1686" w:type="dxa"/>
          </w:tcPr>
          <w:p w14:paraId="5A6A0D3D" w14:textId="2AFAF1AD" w:rsidR="00876A2C" w:rsidRDefault="00DC2E1A" w:rsidP="00173EA1">
            <w:pPr>
              <w:pStyle w:val="Tablecell"/>
            </w:pPr>
            <w:r>
              <w:t>O7</w:t>
            </w:r>
          </w:p>
        </w:tc>
        <w:tc>
          <w:tcPr>
            <w:tcW w:w="919" w:type="dxa"/>
          </w:tcPr>
          <w:p w14:paraId="318AD68C" w14:textId="6C2AD1D6" w:rsidR="00876A2C" w:rsidRDefault="00DC2E1A" w:rsidP="00876A2C">
            <w:pPr>
              <w:pStyle w:val="Tablecell"/>
              <w:jc w:val="center"/>
            </w:pPr>
            <w:r>
              <w:t>B</w:t>
            </w:r>
          </w:p>
        </w:tc>
        <w:tc>
          <w:tcPr>
            <w:tcW w:w="990" w:type="dxa"/>
          </w:tcPr>
          <w:p w14:paraId="3655763A" w14:textId="6B02E7E5" w:rsidR="00876A2C" w:rsidRDefault="00DC2E1A" w:rsidP="00876A2C">
            <w:pPr>
              <w:pStyle w:val="Tablecell"/>
              <w:jc w:val="center"/>
            </w:pPr>
            <w:r>
              <w:t>N</w:t>
            </w:r>
          </w:p>
        </w:tc>
        <w:tc>
          <w:tcPr>
            <w:tcW w:w="1620" w:type="dxa"/>
          </w:tcPr>
          <w:p w14:paraId="07A55FD9" w14:textId="77777777" w:rsidR="00876A2C" w:rsidRDefault="00876A2C" w:rsidP="00876A2C">
            <w:pPr>
              <w:pStyle w:val="Tablecell"/>
              <w:jc w:val="center"/>
            </w:pPr>
          </w:p>
        </w:tc>
        <w:tc>
          <w:tcPr>
            <w:tcW w:w="2292" w:type="dxa"/>
          </w:tcPr>
          <w:p w14:paraId="6E5AB3F6" w14:textId="77777777" w:rsidR="00876A2C" w:rsidRDefault="00876A2C" w:rsidP="00876A2C">
            <w:pPr>
              <w:pStyle w:val="Tablecell"/>
              <w:jc w:val="center"/>
            </w:pPr>
          </w:p>
        </w:tc>
        <w:tc>
          <w:tcPr>
            <w:tcW w:w="1843" w:type="dxa"/>
          </w:tcPr>
          <w:p w14:paraId="0B57679F" w14:textId="7B8591D2" w:rsidR="00876A2C" w:rsidRDefault="00876A2C" w:rsidP="00173EA1">
            <w:pPr>
              <w:pStyle w:val="Tablecell"/>
            </w:pPr>
          </w:p>
        </w:tc>
      </w:tr>
      <w:tr w:rsidR="00173EA1" w14:paraId="1B2C9B92" w14:textId="77777777" w:rsidTr="0018583D">
        <w:tc>
          <w:tcPr>
            <w:tcW w:w="1686" w:type="dxa"/>
          </w:tcPr>
          <w:p w14:paraId="29919109" w14:textId="67486F24" w:rsidR="00876A2C" w:rsidRDefault="00DC2E1A" w:rsidP="00173EA1">
            <w:pPr>
              <w:pStyle w:val="Tablecell"/>
            </w:pPr>
            <w:r>
              <w:t>CR3</w:t>
            </w:r>
            <w:r w:rsidR="004A475D">
              <w:t>&lt;O7</w:t>
            </w:r>
          </w:p>
        </w:tc>
        <w:tc>
          <w:tcPr>
            <w:tcW w:w="919" w:type="dxa"/>
          </w:tcPr>
          <w:p w14:paraId="5075C44F" w14:textId="2D7FB451" w:rsidR="00876A2C" w:rsidRDefault="004A475D" w:rsidP="00876A2C">
            <w:pPr>
              <w:pStyle w:val="Tablecell"/>
              <w:jc w:val="center"/>
            </w:pPr>
            <w:r>
              <w:t>B</w:t>
            </w:r>
          </w:p>
        </w:tc>
        <w:tc>
          <w:tcPr>
            <w:tcW w:w="990" w:type="dxa"/>
          </w:tcPr>
          <w:p w14:paraId="50F8F3D3" w14:textId="0962D167" w:rsidR="00876A2C" w:rsidRDefault="004A475D" w:rsidP="00876A2C">
            <w:pPr>
              <w:pStyle w:val="Tablecell"/>
              <w:jc w:val="center"/>
            </w:pPr>
            <w:r>
              <w:t>N</w:t>
            </w:r>
          </w:p>
        </w:tc>
        <w:tc>
          <w:tcPr>
            <w:tcW w:w="1620" w:type="dxa"/>
          </w:tcPr>
          <w:p w14:paraId="79AEB96B" w14:textId="77777777" w:rsidR="00876A2C" w:rsidRDefault="00876A2C" w:rsidP="00876A2C">
            <w:pPr>
              <w:pStyle w:val="Tablecell"/>
              <w:jc w:val="center"/>
            </w:pPr>
          </w:p>
        </w:tc>
        <w:tc>
          <w:tcPr>
            <w:tcW w:w="2292" w:type="dxa"/>
          </w:tcPr>
          <w:p w14:paraId="3F0C40EC" w14:textId="77777777" w:rsidR="00876A2C" w:rsidRDefault="00876A2C" w:rsidP="00876A2C">
            <w:pPr>
              <w:pStyle w:val="Tablecell"/>
              <w:jc w:val="center"/>
            </w:pPr>
          </w:p>
        </w:tc>
        <w:tc>
          <w:tcPr>
            <w:tcW w:w="1843" w:type="dxa"/>
          </w:tcPr>
          <w:p w14:paraId="6DE8E881" w14:textId="2CD0B03F" w:rsidR="00876A2C" w:rsidRDefault="00876A2C" w:rsidP="00173EA1">
            <w:pPr>
              <w:pStyle w:val="Tablecell"/>
            </w:pPr>
          </w:p>
        </w:tc>
      </w:tr>
      <w:tr w:rsidR="00173EA1" w14:paraId="2BDACB55" w14:textId="77777777" w:rsidTr="0018583D">
        <w:tc>
          <w:tcPr>
            <w:tcW w:w="1686" w:type="dxa"/>
          </w:tcPr>
          <w:p w14:paraId="1958E983" w14:textId="28515D08" w:rsidR="00876A2C" w:rsidRDefault="004A475D" w:rsidP="00173EA1">
            <w:pPr>
              <w:pStyle w:val="Tablecell"/>
            </w:pPr>
            <w:r>
              <w:t>R28</w:t>
            </w:r>
          </w:p>
        </w:tc>
        <w:tc>
          <w:tcPr>
            <w:tcW w:w="919" w:type="dxa"/>
          </w:tcPr>
          <w:p w14:paraId="03030648" w14:textId="056F933F" w:rsidR="00876A2C" w:rsidRDefault="004A475D" w:rsidP="00876A2C">
            <w:pPr>
              <w:pStyle w:val="Tablecell"/>
              <w:jc w:val="center"/>
            </w:pPr>
            <w:r>
              <w:t>B</w:t>
            </w:r>
          </w:p>
        </w:tc>
        <w:tc>
          <w:tcPr>
            <w:tcW w:w="990" w:type="dxa"/>
          </w:tcPr>
          <w:p w14:paraId="2614BAC5" w14:textId="501593CC" w:rsidR="00876A2C" w:rsidRDefault="004A475D" w:rsidP="00876A2C">
            <w:pPr>
              <w:pStyle w:val="Tablecell"/>
              <w:jc w:val="center"/>
            </w:pPr>
            <w:r>
              <w:t>Y</w:t>
            </w:r>
          </w:p>
        </w:tc>
        <w:tc>
          <w:tcPr>
            <w:tcW w:w="1620" w:type="dxa"/>
          </w:tcPr>
          <w:p w14:paraId="044DDD68" w14:textId="77777777" w:rsidR="00876A2C" w:rsidRDefault="00876A2C" w:rsidP="00876A2C">
            <w:pPr>
              <w:pStyle w:val="Tablecell"/>
              <w:jc w:val="center"/>
            </w:pPr>
          </w:p>
        </w:tc>
        <w:tc>
          <w:tcPr>
            <w:tcW w:w="2292" w:type="dxa"/>
          </w:tcPr>
          <w:p w14:paraId="3A338DFD" w14:textId="77777777" w:rsidR="00876A2C" w:rsidRDefault="00876A2C" w:rsidP="00876A2C">
            <w:pPr>
              <w:pStyle w:val="Tablecell"/>
              <w:jc w:val="center"/>
            </w:pPr>
          </w:p>
        </w:tc>
        <w:tc>
          <w:tcPr>
            <w:tcW w:w="1843" w:type="dxa"/>
          </w:tcPr>
          <w:p w14:paraId="76DD88EC" w14:textId="4FA86EF5" w:rsidR="00876A2C" w:rsidRDefault="004A475D" w:rsidP="00173EA1">
            <w:pPr>
              <w:pStyle w:val="Tablecell"/>
            </w:pPr>
            <w:r>
              <w:t>Product Action = DISCONNECT</w:t>
            </w:r>
          </w:p>
        </w:tc>
      </w:tr>
      <w:tr w:rsidR="004A475D" w14:paraId="26B71FCA" w14:textId="77777777" w:rsidTr="0018583D">
        <w:tc>
          <w:tcPr>
            <w:tcW w:w="1686" w:type="dxa"/>
          </w:tcPr>
          <w:p w14:paraId="408F0E1E" w14:textId="35813A05" w:rsidR="004A475D" w:rsidRDefault="004A475D" w:rsidP="00173EA1">
            <w:pPr>
              <w:pStyle w:val="Tablecell"/>
            </w:pPr>
            <w:r>
              <w:t>R29</w:t>
            </w:r>
          </w:p>
        </w:tc>
        <w:tc>
          <w:tcPr>
            <w:tcW w:w="919" w:type="dxa"/>
          </w:tcPr>
          <w:p w14:paraId="4B1D794D" w14:textId="77AD6EEB" w:rsidR="004A475D" w:rsidRDefault="004A475D" w:rsidP="00876A2C">
            <w:pPr>
              <w:pStyle w:val="Tablecell"/>
              <w:jc w:val="center"/>
            </w:pPr>
            <w:r>
              <w:t>B</w:t>
            </w:r>
          </w:p>
        </w:tc>
        <w:tc>
          <w:tcPr>
            <w:tcW w:w="990" w:type="dxa"/>
          </w:tcPr>
          <w:p w14:paraId="44C36819" w14:textId="5385288D" w:rsidR="004A475D" w:rsidRDefault="004A475D" w:rsidP="00876A2C">
            <w:pPr>
              <w:pStyle w:val="Tablecell"/>
              <w:jc w:val="center"/>
            </w:pPr>
            <w:r>
              <w:t>Y</w:t>
            </w:r>
          </w:p>
        </w:tc>
        <w:tc>
          <w:tcPr>
            <w:tcW w:w="1620" w:type="dxa"/>
          </w:tcPr>
          <w:p w14:paraId="177D5ADB" w14:textId="77777777" w:rsidR="004A475D" w:rsidRDefault="004A475D" w:rsidP="00876A2C">
            <w:pPr>
              <w:pStyle w:val="Tablecell"/>
              <w:jc w:val="center"/>
            </w:pPr>
          </w:p>
        </w:tc>
        <w:tc>
          <w:tcPr>
            <w:tcW w:w="2292" w:type="dxa"/>
          </w:tcPr>
          <w:p w14:paraId="3F1339E2" w14:textId="77777777" w:rsidR="004A475D" w:rsidRDefault="004A475D" w:rsidP="00876A2C">
            <w:pPr>
              <w:pStyle w:val="Tablecell"/>
              <w:jc w:val="center"/>
            </w:pPr>
          </w:p>
        </w:tc>
        <w:tc>
          <w:tcPr>
            <w:tcW w:w="1843" w:type="dxa"/>
          </w:tcPr>
          <w:p w14:paraId="5FA06106" w14:textId="1301B371" w:rsidR="004A475D" w:rsidRDefault="004A475D" w:rsidP="00173EA1">
            <w:pPr>
              <w:pStyle w:val="Tablecell"/>
            </w:pPr>
            <w:r>
              <w:t>Product Action = DISCONNECT</w:t>
            </w:r>
          </w:p>
        </w:tc>
      </w:tr>
      <w:tr w:rsidR="004A475D" w14:paraId="536EB0EA" w14:textId="77777777" w:rsidTr="0018583D">
        <w:tc>
          <w:tcPr>
            <w:tcW w:w="1686" w:type="dxa"/>
          </w:tcPr>
          <w:p w14:paraId="4346728B" w14:textId="13C252AE" w:rsidR="004A475D" w:rsidRDefault="004A475D" w:rsidP="00173EA1">
            <w:pPr>
              <w:pStyle w:val="Tablecell"/>
            </w:pPr>
            <w:r>
              <w:t>R30</w:t>
            </w:r>
          </w:p>
        </w:tc>
        <w:tc>
          <w:tcPr>
            <w:tcW w:w="919" w:type="dxa"/>
          </w:tcPr>
          <w:p w14:paraId="00A5151E" w14:textId="2591D589" w:rsidR="004A475D" w:rsidRDefault="004A475D" w:rsidP="00876A2C">
            <w:pPr>
              <w:pStyle w:val="Tablecell"/>
              <w:jc w:val="center"/>
            </w:pPr>
            <w:r>
              <w:t>B</w:t>
            </w:r>
          </w:p>
        </w:tc>
        <w:tc>
          <w:tcPr>
            <w:tcW w:w="990" w:type="dxa"/>
          </w:tcPr>
          <w:p w14:paraId="5827D279" w14:textId="4A526ED6" w:rsidR="004A475D" w:rsidRDefault="004A475D" w:rsidP="00876A2C">
            <w:pPr>
              <w:pStyle w:val="Tablecell"/>
              <w:jc w:val="center"/>
            </w:pPr>
            <w:r>
              <w:t>Y</w:t>
            </w:r>
          </w:p>
        </w:tc>
        <w:tc>
          <w:tcPr>
            <w:tcW w:w="1620" w:type="dxa"/>
          </w:tcPr>
          <w:p w14:paraId="0AC25D1A" w14:textId="77777777" w:rsidR="004A475D" w:rsidRDefault="004A475D" w:rsidP="00876A2C">
            <w:pPr>
              <w:pStyle w:val="Tablecell"/>
              <w:jc w:val="center"/>
            </w:pPr>
          </w:p>
        </w:tc>
        <w:tc>
          <w:tcPr>
            <w:tcW w:w="2292" w:type="dxa"/>
          </w:tcPr>
          <w:p w14:paraId="5D7A7806" w14:textId="77777777" w:rsidR="004A475D" w:rsidRDefault="004A475D" w:rsidP="00876A2C">
            <w:pPr>
              <w:pStyle w:val="Tablecell"/>
              <w:jc w:val="center"/>
            </w:pPr>
          </w:p>
        </w:tc>
        <w:tc>
          <w:tcPr>
            <w:tcW w:w="1843" w:type="dxa"/>
          </w:tcPr>
          <w:p w14:paraId="3E5B6641" w14:textId="1E4C400C" w:rsidR="004A475D" w:rsidRDefault="004A475D" w:rsidP="00173EA1">
            <w:pPr>
              <w:pStyle w:val="Tablecell"/>
            </w:pPr>
            <w:r>
              <w:t>Product Action = DISCONNECT</w:t>
            </w:r>
          </w:p>
        </w:tc>
      </w:tr>
      <w:tr w:rsidR="004A475D" w14:paraId="45B9094C" w14:textId="77777777" w:rsidTr="0018583D">
        <w:tc>
          <w:tcPr>
            <w:tcW w:w="1686" w:type="dxa"/>
          </w:tcPr>
          <w:p w14:paraId="64CD4597" w14:textId="5E29F237" w:rsidR="004A475D" w:rsidRDefault="004A475D" w:rsidP="00173EA1">
            <w:pPr>
              <w:pStyle w:val="Tablecell"/>
            </w:pPr>
            <w:r>
              <w:t>R31</w:t>
            </w:r>
          </w:p>
        </w:tc>
        <w:tc>
          <w:tcPr>
            <w:tcW w:w="919" w:type="dxa"/>
          </w:tcPr>
          <w:p w14:paraId="31F3B146" w14:textId="33F3CEFD" w:rsidR="004A475D" w:rsidRDefault="004A475D" w:rsidP="00876A2C">
            <w:pPr>
              <w:pStyle w:val="Tablecell"/>
              <w:jc w:val="center"/>
            </w:pPr>
            <w:r>
              <w:t>B</w:t>
            </w:r>
          </w:p>
        </w:tc>
        <w:tc>
          <w:tcPr>
            <w:tcW w:w="990" w:type="dxa"/>
          </w:tcPr>
          <w:p w14:paraId="6CE497FA" w14:textId="1142A432" w:rsidR="004A475D" w:rsidRDefault="004A475D" w:rsidP="00876A2C">
            <w:pPr>
              <w:pStyle w:val="Tablecell"/>
              <w:jc w:val="center"/>
            </w:pPr>
            <w:r>
              <w:t>Y</w:t>
            </w:r>
          </w:p>
        </w:tc>
        <w:tc>
          <w:tcPr>
            <w:tcW w:w="1620" w:type="dxa"/>
          </w:tcPr>
          <w:p w14:paraId="18A751F3" w14:textId="77777777" w:rsidR="004A475D" w:rsidRDefault="004A475D" w:rsidP="00876A2C">
            <w:pPr>
              <w:pStyle w:val="Tablecell"/>
              <w:jc w:val="center"/>
            </w:pPr>
          </w:p>
        </w:tc>
        <w:tc>
          <w:tcPr>
            <w:tcW w:w="2292" w:type="dxa"/>
          </w:tcPr>
          <w:p w14:paraId="65FFA221" w14:textId="77777777" w:rsidR="004A475D" w:rsidRDefault="004A475D" w:rsidP="00876A2C">
            <w:pPr>
              <w:pStyle w:val="Tablecell"/>
              <w:jc w:val="center"/>
            </w:pPr>
          </w:p>
        </w:tc>
        <w:tc>
          <w:tcPr>
            <w:tcW w:w="1843" w:type="dxa"/>
          </w:tcPr>
          <w:p w14:paraId="1AFBB770" w14:textId="547D6AE6" w:rsidR="004A475D" w:rsidRDefault="004A475D" w:rsidP="00173EA1">
            <w:pPr>
              <w:pStyle w:val="Tablecell"/>
            </w:pPr>
            <w:r>
              <w:t>Product Action = DISCONNECT</w:t>
            </w:r>
          </w:p>
        </w:tc>
      </w:tr>
      <w:tr w:rsidR="004A475D" w14:paraId="554C24D2" w14:textId="77777777" w:rsidTr="0018583D">
        <w:tc>
          <w:tcPr>
            <w:tcW w:w="1686" w:type="dxa"/>
          </w:tcPr>
          <w:p w14:paraId="3BB04B1F" w14:textId="01EDA2E2" w:rsidR="004A475D" w:rsidRDefault="004A475D" w:rsidP="00173EA1">
            <w:pPr>
              <w:pStyle w:val="Tablecell"/>
            </w:pPr>
            <w:r>
              <w:t>R32</w:t>
            </w:r>
          </w:p>
        </w:tc>
        <w:tc>
          <w:tcPr>
            <w:tcW w:w="919" w:type="dxa"/>
          </w:tcPr>
          <w:p w14:paraId="753EAB71" w14:textId="4DC1E12C" w:rsidR="004A475D" w:rsidRDefault="004A475D" w:rsidP="00876A2C">
            <w:pPr>
              <w:pStyle w:val="Tablecell"/>
              <w:jc w:val="center"/>
            </w:pPr>
            <w:r>
              <w:t>S</w:t>
            </w:r>
          </w:p>
        </w:tc>
        <w:tc>
          <w:tcPr>
            <w:tcW w:w="990" w:type="dxa"/>
          </w:tcPr>
          <w:p w14:paraId="00441454" w14:textId="3363274E" w:rsidR="004A475D" w:rsidRDefault="004A475D" w:rsidP="00876A2C">
            <w:pPr>
              <w:pStyle w:val="Tablecell"/>
              <w:jc w:val="center"/>
            </w:pPr>
            <w:r>
              <w:t>Y</w:t>
            </w:r>
          </w:p>
        </w:tc>
        <w:tc>
          <w:tcPr>
            <w:tcW w:w="1620" w:type="dxa"/>
          </w:tcPr>
          <w:p w14:paraId="4ECC7ACF" w14:textId="77777777" w:rsidR="004A475D" w:rsidRDefault="004A475D" w:rsidP="00876A2C">
            <w:pPr>
              <w:pStyle w:val="Tablecell"/>
              <w:jc w:val="center"/>
            </w:pPr>
          </w:p>
        </w:tc>
        <w:tc>
          <w:tcPr>
            <w:tcW w:w="2292" w:type="dxa"/>
          </w:tcPr>
          <w:p w14:paraId="15903C0F" w14:textId="77777777" w:rsidR="004A475D" w:rsidRDefault="004A475D" w:rsidP="00876A2C">
            <w:pPr>
              <w:pStyle w:val="Tablecell"/>
              <w:jc w:val="center"/>
            </w:pPr>
          </w:p>
        </w:tc>
        <w:tc>
          <w:tcPr>
            <w:tcW w:w="1843" w:type="dxa"/>
          </w:tcPr>
          <w:p w14:paraId="595CB9AE" w14:textId="77777777" w:rsidR="004A475D" w:rsidRDefault="004A475D" w:rsidP="00173EA1">
            <w:pPr>
              <w:pStyle w:val="Tablecell"/>
            </w:pPr>
          </w:p>
        </w:tc>
      </w:tr>
      <w:tr w:rsidR="004A475D" w14:paraId="6534C1EA" w14:textId="77777777" w:rsidTr="0018583D">
        <w:tc>
          <w:tcPr>
            <w:tcW w:w="1686" w:type="dxa"/>
          </w:tcPr>
          <w:p w14:paraId="3E995D1F" w14:textId="5415B26E" w:rsidR="004A475D" w:rsidRDefault="004A475D" w:rsidP="00173EA1">
            <w:pPr>
              <w:pStyle w:val="Tablecell"/>
            </w:pPr>
            <w:r>
              <w:t>R33</w:t>
            </w:r>
          </w:p>
        </w:tc>
        <w:tc>
          <w:tcPr>
            <w:tcW w:w="919" w:type="dxa"/>
          </w:tcPr>
          <w:p w14:paraId="1C963A9E" w14:textId="62174E4F" w:rsidR="004A475D" w:rsidRDefault="004A475D" w:rsidP="00876A2C">
            <w:pPr>
              <w:pStyle w:val="Tablecell"/>
              <w:jc w:val="center"/>
            </w:pPr>
            <w:r>
              <w:t>S</w:t>
            </w:r>
          </w:p>
        </w:tc>
        <w:tc>
          <w:tcPr>
            <w:tcW w:w="990" w:type="dxa"/>
          </w:tcPr>
          <w:p w14:paraId="4A537665" w14:textId="33241C45" w:rsidR="004A475D" w:rsidRDefault="004A475D" w:rsidP="00876A2C">
            <w:pPr>
              <w:pStyle w:val="Tablecell"/>
              <w:jc w:val="center"/>
            </w:pPr>
            <w:r>
              <w:t>Y</w:t>
            </w:r>
          </w:p>
        </w:tc>
        <w:tc>
          <w:tcPr>
            <w:tcW w:w="1620" w:type="dxa"/>
          </w:tcPr>
          <w:p w14:paraId="7EF1E6F7" w14:textId="77777777" w:rsidR="004A475D" w:rsidRDefault="004A475D" w:rsidP="00876A2C">
            <w:pPr>
              <w:pStyle w:val="Tablecell"/>
              <w:jc w:val="center"/>
            </w:pPr>
          </w:p>
        </w:tc>
        <w:tc>
          <w:tcPr>
            <w:tcW w:w="2292" w:type="dxa"/>
          </w:tcPr>
          <w:p w14:paraId="21368F9D" w14:textId="77777777" w:rsidR="004A475D" w:rsidRDefault="004A475D" w:rsidP="00876A2C">
            <w:pPr>
              <w:pStyle w:val="Tablecell"/>
              <w:jc w:val="center"/>
            </w:pPr>
          </w:p>
        </w:tc>
        <w:tc>
          <w:tcPr>
            <w:tcW w:w="1843" w:type="dxa"/>
          </w:tcPr>
          <w:p w14:paraId="45303381" w14:textId="77777777" w:rsidR="004A475D" w:rsidRDefault="004A475D" w:rsidP="00173EA1">
            <w:pPr>
              <w:pStyle w:val="Tablecell"/>
            </w:pPr>
          </w:p>
        </w:tc>
      </w:tr>
      <w:tr w:rsidR="004A475D" w14:paraId="62773125" w14:textId="77777777" w:rsidTr="0018583D">
        <w:tc>
          <w:tcPr>
            <w:tcW w:w="1686" w:type="dxa"/>
          </w:tcPr>
          <w:p w14:paraId="7CBF69EB" w14:textId="3E624785" w:rsidR="004A475D" w:rsidRDefault="004A475D" w:rsidP="00173EA1">
            <w:pPr>
              <w:pStyle w:val="Tablecell"/>
            </w:pPr>
            <w:r>
              <w:t>R34</w:t>
            </w:r>
          </w:p>
        </w:tc>
        <w:tc>
          <w:tcPr>
            <w:tcW w:w="919" w:type="dxa"/>
          </w:tcPr>
          <w:p w14:paraId="564F6557" w14:textId="7A8B9FF5" w:rsidR="004A475D" w:rsidRDefault="004A475D" w:rsidP="00876A2C">
            <w:pPr>
              <w:pStyle w:val="Tablecell"/>
              <w:jc w:val="center"/>
            </w:pPr>
            <w:r>
              <w:t>S</w:t>
            </w:r>
          </w:p>
        </w:tc>
        <w:tc>
          <w:tcPr>
            <w:tcW w:w="990" w:type="dxa"/>
          </w:tcPr>
          <w:p w14:paraId="3EEF95F2" w14:textId="712FCC14" w:rsidR="004A475D" w:rsidRDefault="004A475D" w:rsidP="00876A2C">
            <w:pPr>
              <w:pStyle w:val="Tablecell"/>
              <w:jc w:val="center"/>
            </w:pPr>
            <w:r>
              <w:t>Y</w:t>
            </w:r>
          </w:p>
        </w:tc>
        <w:tc>
          <w:tcPr>
            <w:tcW w:w="1620" w:type="dxa"/>
          </w:tcPr>
          <w:p w14:paraId="08582881" w14:textId="77777777" w:rsidR="004A475D" w:rsidRDefault="004A475D" w:rsidP="00876A2C">
            <w:pPr>
              <w:pStyle w:val="Tablecell"/>
              <w:jc w:val="center"/>
            </w:pPr>
          </w:p>
        </w:tc>
        <w:tc>
          <w:tcPr>
            <w:tcW w:w="2292" w:type="dxa"/>
          </w:tcPr>
          <w:p w14:paraId="39168A32" w14:textId="77777777" w:rsidR="004A475D" w:rsidRDefault="004A475D" w:rsidP="00876A2C">
            <w:pPr>
              <w:pStyle w:val="Tablecell"/>
              <w:jc w:val="center"/>
            </w:pPr>
          </w:p>
        </w:tc>
        <w:tc>
          <w:tcPr>
            <w:tcW w:w="1843" w:type="dxa"/>
          </w:tcPr>
          <w:p w14:paraId="30C075E2" w14:textId="77777777" w:rsidR="004A475D" w:rsidRDefault="004A475D" w:rsidP="00173EA1">
            <w:pPr>
              <w:pStyle w:val="Tablecell"/>
            </w:pPr>
          </w:p>
        </w:tc>
      </w:tr>
      <w:tr w:rsidR="004A475D" w14:paraId="3DB8C846" w14:textId="77777777" w:rsidTr="0018583D">
        <w:tc>
          <w:tcPr>
            <w:tcW w:w="1686" w:type="dxa"/>
          </w:tcPr>
          <w:p w14:paraId="64A964CC" w14:textId="56FDCFF6" w:rsidR="004A475D" w:rsidRDefault="004A475D" w:rsidP="00173EA1">
            <w:pPr>
              <w:pStyle w:val="Tablecell"/>
            </w:pPr>
            <w:r>
              <w:t>R35</w:t>
            </w:r>
          </w:p>
        </w:tc>
        <w:tc>
          <w:tcPr>
            <w:tcW w:w="919" w:type="dxa"/>
          </w:tcPr>
          <w:p w14:paraId="518CC950" w14:textId="4B07DF6A" w:rsidR="004A475D" w:rsidRDefault="004A475D" w:rsidP="00876A2C">
            <w:pPr>
              <w:pStyle w:val="Tablecell"/>
              <w:jc w:val="center"/>
            </w:pPr>
            <w:r>
              <w:t>S</w:t>
            </w:r>
          </w:p>
        </w:tc>
        <w:tc>
          <w:tcPr>
            <w:tcW w:w="990" w:type="dxa"/>
          </w:tcPr>
          <w:p w14:paraId="2113EEC9" w14:textId="0812C293" w:rsidR="004A475D" w:rsidRDefault="004A475D" w:rsidP="00876A2C">
            <w:pPr>
              <w:pStyle w:val="Tablecell"/>
              <w:jc w:val="center"/>
            </w:pPr>
            <w:r>
              <w:t>Y</w:t>
            </w:r>
          </w:p>
        </w:tc>
        <w:tc>
          <w:tcPr>
            <w:tcW w:w="1620" w:type="dxa"/>
          </w:tcPr>
          <w:p w14:paraId="14BC5E01" w14:textId="77777777" w:rsidR="004A475D" w:rsidRDefault="004A475D" w:rsidP="00876A2C">
            <w:pPr>
              <w:pStyle w:val="Tablecell"/>
              <w:jc w:val="center"/>
            </w:pPr>
          </w:p>
        </w:tc>
        <w:tc>
          <w:tcPr>
            <w:tcW w:w="2292" w:type="dxa"/>
          </w:tcPr>
          <w:p w14:paraId="196EFCB2" w14:textId="77777777" w:rsidR="004A475D" w:rsidRDefault="004A475D" w:rsidP="00876A2C">
            <w:pPr>
              <w:pStyle w:val="Tablecell"/>
              <w:jc w:val="center"/>
            </w:pPr>
          </w:p>
        </w:tc>
        <w:tc>
          <w:tcPr>
            <w:tcW w:w="1843" w:type="dxa"/>
          </w:tcPr>
          <w:p w14:paraId="51E0F235" w14:textId="77777777" w:rsidR="004A475D" w:rsidRDefault="004A475D" w:rsidP="00173EA1">
            <w:pPr>
              <w:pStyle w:val="Tablecell"/>
            </w:pPr>
          </w:p>
        </w:tc>
      </w:tr>
      <w:tr w:rsidR="004A475D" w14:paraId="541998E3" w14:textId="77777777" w:rsidTr="0018583D">
        <w:tc>
          <w:tcPr>
            <w:tcW w:w="1686" w:type="dxa"/>
          </w:tcPr>
          <w:p w14:paraId="1AA4F7AC" w14:textId="6ED3B477" w:rsidR="004A475D" w:rsidRDefault="004A475D" w:rsidP="00173EA1">
            <w:pPr>
              <w:pStyle w:val="Tablecell"/>
            </w:pPr>
            <w:r>
              <w:t>R36</w:t>
            </w:r>
          </w:p>
        </w:tc>
        <w:tc>
          <w:tcPr>
            <w:tcW w:w="919" w:type="dxa"/>
          </w:tcPr>
          <w:p w14:paraId="45BE3B41" w14:textId="0ACFB407" w:rsidR="004A475D" w:rsidRDefault="004A475D" w:rsidP="00876A2C">
            <w:pPr>
              <w:pStyle w:val="Tablecell"/>
              <w:jc w:val="center"/>
            </w:pPr>
            <w:r>
              <w:t>S</w:t>
            </w:r>
          </w:p>
        </w:tc>
        <w:tc>
          <w:tcPr>
            <w:tcW w:w="990" w:type="dxa"/>
          </w:tcPr>
          <w:p w14:paraId="2DF4082D" w14:textId="1BE4D015" w:rsidR="004A475D" w:rsidRDefault="004A475D" w:rsidP="00876A2C">
            <w:pPr>
              <w:pStyle w:val="Tablecell"/>
              <w:jc w:val="center"/>
            </w:pPr>
            <w:r>
              <w:t>Y</w:t>
            </w:r>
          </w:p>
        </w:tc>
        <w:tc>
          <w:tcPr>
            <w:tcW w:w="1620" w:type="dxa"/>
          </w:tcPr>
          <w:p w14:paraId="05EA7ED8" w14:textId="77777777" w:rsidR="004A475D" w:rsidRDefault="004A475D" w:rsidP="00876A2C">
            <w:pPr>
              <w:pStyle w:val="Tablecell"/>
              <w:jc w:val="center"/>
            </w:pPr>
          </w:p>
        </w:tc>
        <w:tc>
          <w:tcPr>
            <w:tcW w:w="2292" w:type="dxa"/>
          </w:tcPr>
          <w:p w14:paraId="1010C571" w14:textId="77777777" w:rsidR="004A475D" w:rsidRDefault="004A475D" w:rsidP="00876A2C">
            <w:pPr>
              <w:pStyle w:val="Tablecell"/>
              <w:jc w:val="center"/>
            </w:pPr>
          </w:p>
        </w:tc>
        <w:tc>
          <w:tcPr>
            <w:tcW w:w="1843" w:type="dxa"/>
          </w:tcPr>
          <w:p w14:paraId="6E733087" w14:textId="77777777" w:rsidR="004A475D" w:rsidRDefault="004A475D" w:rsidP="00173EA1">
            <w:pPr>
              <w:pStyle w:val="Tablecell"/>
            </w:pPr>
          </w:p>
        </w:tc>
      </w:tr>
      <w:tr w:rsidR="004A475D" w14:paraId="4AA2F504" w14:textId="77777777" w:rsidTr="0018583D">
        <w:tc>
          <w:tcPr>
            <w:tcW w:w="1686" w:type="dxa"/>
          </w:tcPr>
          <w:p w14:paraId="7A97923C" w14:textId="10F3158E" w:rsidR="004A475D" w:rsidRDefault="004A475D" w:rsidP="00173EA1">
            <w:pPr>
              <w:pStyle w:val="Tablecell"/>
            </w:pPr>
            <w:r>
              <w:t>R37</w:t>
            </w:r>
          </w:p>
        </w:tc>
        <w:tc>
          <w:tcPr>
            <w:tcW w:w="919" w:type="dxa"/>
          </w:tcPr>
          <w:p w14:paraId="23D1F5DE" w14:textId="75F45C0C" w:rsidR="004A475D" w:rsidRDefault="004A475D" w:rsidP="00876A2C">
            <w:pPr>
              <w:pStyle w:val="Tablecell"/>
              <w:jc w:val="center"/>
            </w:pPr>
            <w:r>
              <w:t>S</w:t>
            </w:r>
          </w:p>
        </w:tc>
        <w:tc>
          <w:tcPr>
            <w:tcW w:w="990" w:type="dxa"/>
          </w:tcPr>
          <w:p w14:paraId="48D2190B" w14:textId="30E44952" w:rsidR="004A475D" w:rsidRDefault="004A475D" w:rsidP="00876A2C">
            <w:pPr>
              <w:pStyle w:val="Tablecell"/>
              <w:jc w:val="center"/>
            </w:pPr>
            <w:r>
              <w:t>Y</w:t>
            </w:r>
          </w:p>
        </w:tc>
        <w:tc>
          <w:tcPr>
            <w:tcW w:w="1620" w:type="dxa"/>
          </w:tcPr>
          <w:p w14:paraId="3F179B34" w14:textId="77777777" w:rsidR="004A475D" w:rsidRDefault="004A475D" w:rsidP="00876A2C">
            <w:pPr>
              <w:pStyle w:val="Tablecell"/>
              <w:jc w:val="center"/>
            </w:pPr>
          </w:p>
        </w:tc>
        <w:tc>
          <w:tcPr>
            <w:tcW w:w="2292" w:type="dxa"/>
          </w:tcPr>
          <w:p w14:paraId="07A9FC6D" w14:textId="77777777" w:rsidR="004A475D" w:rsidRDefault="004A475D" w:rsidP="00876A2C">
            <w:pPr>
              <w:pStyle w:val="Tablecell"/>
              <w:jc w:val="center"/>
            </w:pPr>
          </w:p>
        </w:tc>
        <w:tc>
          <w:tcPr>
            <w:tcW w:w="1843" w:type="dxa"/>
          </w:tcPr>
          <w:p w14:paraId="1F458F9B" w14:textId="405F1E71" w:rsidR="004A475D" w:rsidRDefault="004A475D" w:rsidP="00173EA1">
            <w:pPr>
              <w:pStyle w:val="Tablecell"/>
            </w:pPr>
            <w:r>
              <w:t>Buyer Requested Quote Level = FIRM</w:t>
            </w:r>
          </w:p>
        </w:tc>
      </w:tr>
      <w:tr w:rsidR="004A475D" w14:paraId="3A90C3AE" w14:textId="77777777" w:rsidTr="0018583D">
        <w:tc>
          <w:tcPr>
            <w:tcW w:w="1686" w:type="dxa"/>
          </w:tcPr>
          <w:p w14:paraId="27521742" w14:textId="5085FB8A" w:rsidR="004A475D" w:rsidRDefault="004A475D" w:rsidP="00173EA1">
            <w:pPr>
              <w:pStyle w:val="Tablecell"/>
            </w:pPr>
            <w:r>
              <w:t>R38</w:t>
            </w:r>
          </w:p>
        </w:tc>
        <w:tc>
          <w:tcPr>
            <w:tcW w:w="919" w:type="dxa"/>
          </w:tcPr>
          <w:p w14:paraId="135307E3" w14:textId="20C17C4B" w:rsidR="004A475D" w:rsidRDefault="004A475D" w:rsidP="00876A2C">
            <w:pPr>
              <w:pStyle w:val="Tablecell"/>
              <w:jc w:val="center"/>
            </w:pPr>
            <w:r>
              <w:t>S</w:t>
            </w:r>
          </w:p>
        </w:tc>
        <w:tc>
          <w:tcPr>
            <w:tcW w:w="990" w:type="dxa"/>
          </w:tcPr>
          <w:p w14:paraId="736238D3" w14:textId="6F6A8C50" w:rsidR="004A475D" w:rsidRDefault="004A475D" w:rsidP="00876A2C">
            <w:pPr>
              <w:pStyle w:val="Tablecell"/>
              <w:jc w:val="center"/>
            </w:pPr>
            <w:r>
              <w:t>Y</w:t>
            </w:r>
          </w:p>
        </w:tc>
        <w:tc>
          <w:tcPr>
            <w:tcW w:w="1620" w:type="dxa"/>
          </w:tcPr>
          <w:p w14:paraId="1A2ADAAF" w14:textId="77777777" w:rsidR="004A475D" w:rsidRDefault="004A475D" w:rsidP="00876A2C">
            <w:pPr>
              <w:pStyle w:val="Tablecell"/>
              <w:jc w:val="center"/>
            </w:pPr>
          </w:p>
        </w:tc>
        <w:tc>
          <w:tcPr>
            <w:tcW w:w="2292" w:type="dxa"/>
          </w:tcPr>
          <w:p w14:paraId="791431EE" w14:textId="77777777" w:rsidR="004A475D" w:rsidRDefault="004A475D" w:rsidP="00876A2C">
            <w:pPr>
              <w:pStyle w:val="Tablecell"/>
              <w:jc w:val="center"/>
            </w:pPr>
          </w:p>
        </w:tc>
        <w:tc>
          <w:tcPr>
            <w:tcW w:w="1843" w:type="dxa"/>
          </w:tcPr>
          <w:p w14:paraId="16CC66CF" w14:textId="368B08F8" w:rsidR="004A475D" w:rsidRDefault="004A475D" w:rsidP="00173EA1">
            <w:pPr>
              <w:pStyle w:val="Tablecell"/>
            </w:pPr>
            <w:r>
              <w:t>DELETING REQUIREMENT</w:t>
            </w:r>
          </w:p>
        </w:tc>
      </w:tr>
      <w:tr w:rsidR="004A475D" w14:paraId="2CD5A88B" w14:textId="77777777" w:rsidTr="0018583D">
        <w:tc>
          <w:tcPr>
            <w:tcW w:w="1686" w:type="dxa"/>
          </w:tcPr>
          <w:p w14:paraId="24A71784" w14:textId="7B0F51FF" w:rsidR="004A475D" w:rsidRDefault="004A475D" w:rsidP="00173EA1">
            <w:pPr>
              <w:pStyle w:val="Tablecell"/>
            </w:pPr>
            <w:r>
              <w:t>R39</w:t>
            </w:r>
          </w:p>
        </w:tc>
        <w:tc>
          <w:tcPr>
            <w:tcW w:w="919" w:type="dxa"/>
          </w:tcPr>
          <w:p w14:paraId="393DF380" w14:textId="709DB6B5" w:rsidR="004A475D" w:rsidRDefault="004A475D" w:rsidP="00876A2C">
            <w:pPr>
              <w:pStyle w:val="Tablecell"/>
              <w:jc w:val="center"/>
            </w:pPr>
            <w:r>
              <w:t>S</w:t>
            </w:r>
          </w:p>
        </w:tc>
        <w:tc>
          <w:tcPr>
            <w:tcW w:w="990" w:type="dxa"/>
          </w:tcPr>
          <w:p w14:paraId="18B35975" w14:textId="383A1EF7" w:rsidR="004A475D" w:rsidRDefault="004A475D" w:rsidP="00876A2C">
            <w:pPr>
              <w:pStyle w:val="Tablecell"/>
              <w:jc w:val="center"/>
            </w:pPr>
            <w:r>
              <w:t>Y</w:t>
            </w:r>
          </w:p>
        </w:tc>
        <w:tc>
          <w:tcPr>
            <w:tcW w:w="1620" w:type="dxa"/>
          </w:tcPr>
          <w:p w14:paraId="337B9CD2" w14:textId="77777777" w:rsidR="004A475D" w:rsidRDefault="004A475D" w:rsidP="00876A2C">
            <w:pPr>
              <w:pStyle w:val="Tablecell"/>
              <w:jc w:val="center"/>
            </w:pPr>
          </w:p>
        </w:tc>
        <w:tc>
          <w:tcPr>
            <w:tcW w:w="2292" w:type="dxa"/>
          </w:tcPr>
          <w:p w14:paraId="283BEA6C" w14:textId="77777777" w:rsidR="004A475D" w:rsidRDefault="004A475D" w:rsidP="00876A2C">
            <w:pPr>
              <w:pStyle w:val="Tablecell"/>
              <w:jc w:val="center"/>
            </w:pPr>
          </w:p>
        </w:tc>
        <w:tc>
          <w:tcPr>
            <w:tcW w:w="1843" w:type="dxa"/>
          </w:tcPr>
          <w:p w14:paraId="1D9D0BAD" w14:textId="79B277AC" w:rsidR="004A475D" w:rsidRDefault="004A475D" w:rsidP="00173EA1">
            <w:pPr>
              <w:pStyle w:val="Tablecell"/>
            </w:pPr>
            <w:r>
              <w:t>Buyer Requested Quote Level = BUDGETARY</w:t>
            </w:r>
          </w:p>
        </w:tc>
      </w:tr>
      <w:tr w:rsidR="004A475D" w14:paraId="279B8131" w14:textId="77777777" w:rsidTr="0018583D">
        <w:tc>
          <w:tcPr>
            <w:tcW w:w="1686" w:type="dxa"/>
          </w:tcPr>
          <w:p w14:paraId="78A8F1C1" w14:textId="27AE4738" w:rsidR="004A475D" w:rsidRDefault="004A475D" w:rsidP="00173EA1">
            <w:pPr>
              <w:pStyle w:val="Tablecell"/>
            </w:pPr>
            <w:r>
              <w:t>R40</w:t>
            </w:r>
          </w:p>
        </w:tc>
        <w:tc>
          <w:tcPr>
            <w:tcW w:w="919" w:type="dxa"/>
          </w:tcPr>
          <w:p w14:paraId="044F68C3" w14:textId="5C5FBDA4" w:rsidR="004A475D" w:rsidRDefault="004A475D" w:rsidP="00876A2C">
            <w:pPr>
              <w:pStyle w:val="Tablecell"/>
              <w:jc w:val="center"/>
            </w:pPr>
            <w:r>
              <w:t>S</w:t>
            </w:r>
          </w:p>
        </w:tc>
        <w:tc>
          <w:tcPr>
            <w:tcW w:w="990" w:type="dxa"/>
          </w:tcPr>
          <w:p w14:paraId="7572A6D3" w14:textId="627453DD" w:rsidR="004A475D" w:rsidRDefault="004A475D" w:rsidP="00876A2C">
            <w:pPr>
              <w:pStyle w:val="Tablecell"/>
              <w:jc w:val="center"/>
            </w:pPr>
            <w:r>
              <w:t>Y</w:t>
            </w:r>
          </w:p>
        </w:tc>
        <w:tc>
          <w:tcPr>
            <w:tcW w:w="1620" w:type="dxa"/>
          </w:tcPr>
          <w:p w14:paraId="4A76F060" w14:textId="77777777" w:rsidR="004A475D" w:rsidRDefault="004A475D" w:rsidP="00876A2C">
            <w:pPr>
              <w:pStyle w:val="Tablecell"/>
              <w:jc w:val="center"/>
            </w:pPr>
          </w:p>
        </w:tc>
        <w:tc>
          <w:tcPr>
            <w:tcW w:w="2292" w:type="dxa"/>
          </w:tcPr>
          <w:p w14:paraId="4FF0794D" w14:textId="77777777" w:rsidR="004A475D" w:rsidRDefault="004A475D" w:rsidP="00876A2C">
            <w:pPr>
              <w:pStyle w:val="Tablecell"/>
              <w:jc w:val="center"/>
            </w:pPr>
          </w:p>
        </w:tc>
        <w:tc>
          <w:tcPr>
            <w:tcW w:w="1843" w:type="dxa"/>
          </w:tcPr>
          <w:p w14:paraId="576A646D" w14:textId="77777777" w:rsidR="004A475D" w:rsidRDefault="004A475D" w:rsidP="00173EA1">
            <w:pPr>
              <w:pStyle w:val="Tablecell"/>
            </w:pPr>
          </w:p>
        </w:tc>
      </w:tr>
      <w:tr w:rsidR="004A475D" w14:paraId="2307B317" w14:textId="77777777" w:rsidTr="0018583D">
        <w:tc>
          <w:tcPr>
            <w:tcW w:w="1686" w:type="dxa"/>
          </w:tcPr>
          <w:p w14:paraId="736B41E6" w14:textId="306F0A8B" w:rsidR="004A475D" w:rsidRDefault="004A475D" w:rsidP="00173EA1">
            <w:pPr>
              <w:pStyle w:val="Tablecell"/>
            </w:pPr>
            <w:r>
              <w:t>R41</w:t>
            </w:r>
          </w:p>
        </w:tc>
        <w:tc>
          <w:tcPr>
            <w:tcW w:w="919" w:type="dxa"/>
          </w:tcPr>
          <w:p w14:paraId="74CBFFED" w14:textId="2E7BDAA8" w:rsidR="004A475D" w:rsidRDefault="004A475D" w:rsidP="00876A2C">
            <w:pPr>
              <w:pStyle w:val="Tablecell"/>
              <w:jc w:val="center"/>
            </w:pPr>
            <w:r>
              <w:t>S</w:t>
            </w:r>
          </w:p>
        </w:tc>
        <w:tc>
          <w:tcPr>
            <w:tcW w:w="990" w:type="dxa"/>
          </w:tcPr>
          <w:p w14:paraId="512617B7" w14:textId="60802071" w:rsidR="004A475D" w:rsidRDefault="004A475D" w:rsidP="00876A2C">
            <w:pPr>
              <w:pStyle w:val="Tablecell"/>
              <w:jc w:val="center"/>
            </w:pPr>
            <w:r>
              <w:t>Y</w:t>
            </w:r>
          </w:p>
        </w:tc>
        <w:tc>
          <w:tcPr>
            <w:tcW w:w="1620" w:type="dxa"/>
          </w:tcPr>
          <w:p w14:paraId="3D68A19F" w14:textId="77777777" w:rsidR="004A475D" w:rsidRDefault="004A475D" w:rsidP="00876A2C">
            <w:pPr>
              <w:pStyle w:val="Tablecell"/>
              <w:jc w:val="center"/>
            </w:pPr>
          </w:p>
        </w:tc>
        <w:tc>
          <w:tcPr>
            <w:tcW w:w="2292" w:type="dxa"/>
          </w:tcPr>
          <w:p w14:paraId="720D17F1" w14:textId="77777777" w:rsidR="004A475D" w:rsidRDefault="004A475D" w:rsidP="00876A2C">
            <w:pPr>
              <w:pStyle w:val="Tablecell"/>
              <w:jc w:val="center"/>
            </w:pPr>
          </w:p>
        </w:tc>
        <w:tc>
          <w:tcPr>
            <w:tcW w:w="1843" w:type="dxa"/>
          </w:tcPr>
          <w:p w14:paraId="7B5C67D1" w14:textId="77777777" w:rsidR="004A475D" w:rsidRDefault="004A475D" w:rsidP="00173EA1">
            <w:pPr>
              <w:pStyle w:val="Tablecell"/>
            </w:pPr>
          </w:p>
        </w:tc>
      </w:tr>
      <w:tr w:rsidR="004A475D" w14:paraId="5192662D" w14:textId="77777777" w:rsidTr="0018583D">
        <w:tc>
          <w:tcPr>
            <w:tcW w:w="1686" w:type="dxa"/>
          </w:tcPr>
          <w:p w14:paraId="27501C93" w14:textId="01DD5505" w:rsidR="004A475D" w:rsidRDefault="004A475D" w:rsidP="00173EA1">
            <w:pPr>
              <w:pStyle w:val="Tablecell"/>
            </w:pPr>
            <w:r>
              <w:t>R42</w:t>
            </w:r>
          </w:p>
        </w:tc>
        <w:tc>
          <w:tcPr>
            <w:tcW w:w="919" w:type="dxa"/>
          </w:tcPr>
          <w:p w14:paraId="4764F231" w14:textId="39B7A6B3" w:rsidR="004A475D" w:rsidRDefault="004A475D" w:rsidP="00876A2C">
            <w:pPr>
              <w:pStyle w:val="Tablecell"/>
              <w:jc w:val="center"/>
            </w:pPr>
            <w:r>
              <w:t>S</w:t>
            </w:r>
          </w:p>
        </w:tc>
        <w:tc>
          <w:tcPr>
            <w:tcW w:w="990" w:type="dxa"/>
          </w:tcPr>
          <w:p w14:paraId="06AC23E3" w14:textId="55830548" w:rsidR="004A475D" w:rsidRDefault="004A475D" w:rsidP="00876A2C">
            <w:pPr>
              <w:pStyle w:val="Tablecell"/>
              <w:jc w:val="center"/>
            </w:pPr>
            <w:r>
              <w:t>Y</w:t>
            </w:r>
          </w:p>
        </w:tc>
        <w:tc>
          <w:tcPr>
            <w:tcW w:w="1620" w:type="dxa"/>
          </w:tcPr>
          <w:p w14:paraId="14E96607" w14:textId="77777777" w:rsidR="004A475D" w:rsidRDefault="004A475D" w:rsidP="00876A2C">
            <w:pPr>
              <w:pStyle w:val="Tablecell"/>
              <w:jc w:val="center"/>
            </w:pPr>
          </w:p>
        </w:tc>
        <w:tc>
          <w:tcPr>
            <w:tcW w:w="2292" w:type="dxa"/>
          </w:tcPr>
          <w:p w14:paraId="58FBD49C" w14:textId="77777777" w:rsidR="004A475D" w:rsidRDefault="004A475D" w:rsidP="00876A2C">
            <w:pPr>
              <w:pStyle w:val="Tablecell"/>
              <w:jc w:val="center"/>
            </w:pPr>
          </w:p>
        </w:tc>
        <w:tc>
          <w:tcPr>
            <w:tcW w:w="1843" w:type="dxa"/>
          </w:tcPr>
          <w:p w14:paraId="50185C1B" w14:textId="77777777" w:rsidR="004A475D" w:rsidRDefault="004A475D" w:rsidP="00173EA1">
            <w:pPr>
              <w:pStyle w:val="Tablecell"/>
            </w:pPr>
          </w:p>
        </w:tc>
      </w:tr>
      <w:tr w:rsidR="004A475D" w14:paraId="67506D81" w14:textId="77777777" w:rsidTr="0018583D">
        <w:tc>
          <w:tcPr>
            <w:tcW w:w="1686" w:type="dxa"/>
          </w:tcPr>
          <w:p w14:paraId="788B0652" w14:textId="25019874" w:rsidR="004A475D" w:rsidRDefault="00173EA1" w:rsidP="00173EA1">
            <w:pPr>
              <w:pStyle w:val="Tablecell"/>
            </w:pPr>
            <w:r>
              <w:t>R43</w:t>
            </w:r>
          </w:p>
        </w:tc>
        <w:tc>
          <w:tcPr>
            <w:tcW w:w="919" w:type="dxa"/>
          </w:tcPr>
          <w:p w14:paraId="087E656A" w14:textId="196C36D1" w:rsidR="004A475D" w:rsidRDefault="00173EA1" w:rsidP="00876A2C">
            <w:pPr>
              <w:pStyle w:val="Tablecell"/>
              <w:jc w:val="center"/>
            </w:pPr>
            <w:r>
              <w:t>S</w:t>
            </w:r>
          </w:p>
        </w:tc>
        <w:tc>
          <w:tcPr>
            <w:tcW w:w="990" w:type="dxa"/>
          </w:tcPr>
          <w:p w14:paraId="74053D17" w14:textId="21071092" w:rsidR="004A475D" w:rsidRDefault="00173EA1" w:rsidP="00876A2C">
            <w:pPr>
              <w:pStyle w:val="Tablecell"/>
              <w:jc w:val="center"/>
            </w:pPr>
            <w:r>
              <w:t>Y</w:t>
            </w:r>
          </w:p>
        </w:tc>
        <w:tc>
          <w:tcPr>
            <w:tcW w:w="1620" w:type="dxa"/>
          </w:tcPr>
          <w:p w14:paraId="0805944B" w14:textId="77777777" w:rsidR="004A475D" w:rsidRDefault="004A475D" w:rsidP="00876A2C">
            <w:pPr>
              <w:pStyle w:val="Tablecell"/>
              <w:jc w:val="center"/>
            </w:pPr>
          </w:p>
        </w:tc>
        <w:tc>
          <w:tcPr>
            <w:tcW w:w="2292" w:type="dxa"/>
          </w:tcPr>
          <w:p w14:paraId="5916BB50" w14:textId="77777777" w:rsidR="004A475D" w:rsidRDefault="004A475D" w:rsidP="00876A2C">
            <w:pPr>
              <w:pStyle w:val="Tablecell"/>
              <w:jc w:val="center"/>
            </w:pPr>
          </w:p>
        </w:tc>
        <w:tc>
          <w:tcPr>
            <w:tcW w:w="1843" w:type="dxa"/>
          </w:tcPr>
          <w:p w14:paraId="581CE37F" w14:textId="77777777" w:rsidR="004A475D" w:rsidRDefault="004A475D" w:rsidP="00173EA1">
            <w:pPr>
              <w:pStyle w:val="Tablecell"/>
            </w:pPr>
          </w:p>
        </w:tc>
      </w:tr>
      <w:tr w:rsidR="004A475D" w14:paraId="2BA738CE" w14:textId="77777777" w:rsidTr="0018583D">
        <w:tc>
          <w:tcPr>
            <w:tcW w:w="1686" w:type="dxa"/>
          </w:tcPr>
          <w:p w14:paraId="7CC3B4EA" w14:textId="6B5ED613" w:rsidR="004A475D" w:rsidRDefault="00173EA1" w:rsidP="00173EA1">
            <w:pPr>
              <w:pStyle w:val="Tablecell"/>
            </w:pPr>
            <w:r>
              <w:t>R44</w:t>
            </w:r>
          </w:p>
        </w:tc>
        <w:tc>
          <w:tcPr>
            <w:tcW w:w="919" w:type="dxa"/>
          </w:tcPr>
          <w:p w14:paraId="7B007E20" w14:textId="5CFAB796" w:rsidR="004A475D" w:rsidRDefault="00173EA1" w:rsidP="00876A2C">
            <w:pPr>
              <w:pStyle w:val="Tablecell"/>
              <w:jc w:val="center"/>
            </w:pPr>
            <w:r>
              <w:t>S</w:t>
            </w:r>
          </w:p>
        </w:tc>
        <w:tc>
          <w:tcPr>
            <w:tcW w:w="990" w:type="dxa"/>
          </w:tcPr>
          <w:p w14:paraId="5CF37B0C" w14:textId="6FEC084E" w:rsidR="004A475D" w:rsidRDefault="00173EA1" w:rsidP="00876A2C">
            <w:pPr>
              <w:pStyle w:val="Tablecell"/>
              <w:jc w:val="center"/>
            </w:pPr>
            <w:r>
              <w:t>Y</w:t>
            </w:r>
          </w:p>
        </w:tc>
        <w:tc>
          <w:tcPr>
            <w:tcW w:w="1620" w:type="dxa"/>
          </w:tcPr>
          <w:p w14:paraId="03C46B15" w14:textId="77777777" w:rsidR="004A475D" w:rsidRDefault="004A475D" w:rsidP="00876A2C">
            <w:pPr>
              <w:pStyle w:val="Tablecell"/>
              <w:jc w:val="center"/>
            </w:pPr>
          </w:p>
        </w:tc>
        <w:tc>
          <w:tcPr>
            <w:tcW w:w="2292" w:type="dxa"/>
          </w:tcPr>
          <w:p w14:paraId="214CB170" w14:textId="77777777" w:rsidR="004A475D" w:rsidRDefault="004A475D" w:rsidP="00876A2C">
            <w:pPr>
              <w:pStyle w:val="Tablecell"/>
              <w:jc w:val="center"/>
            </w:pPr>
          </w:p>
        </w:tc>
        <w:tc>
          <w:tcPr>
            <w:tcW w:w="1843" w:type="dxa"/>
          </w:tcPr>
          <w:p w14:paraId="163FE0FE" w14:textId="610E4381" w:rsidR="004A475D" w:rsidRDefault="00173EA1" w:rsidP="00173EA1">
            <w:pPr>
              <w:pStyle w:val="Tablecell"/>
            </w:pPr>
            <w:r>
              <w:t>DELETING REQUIREMENT</w:t>
            </w:r>
          </w:p>
        </w:tc>
      </w:tr>
      <w:tr w:rsidR="004A475D" w14:paraId="7C547303" w14:textId="77777777" w:rsidTr="0018583D">
        <w:tc>
          <w:tcPr>
            <w:tcW w:w="1686" w:type="dxa"/>
          </w:tcPr>
          <w:p w14:paraId="0A2F7BC1" w14:textId="0FADC345" w:rsidR="004A475D" w:rsidRDefault="00173EA1" w:rsidP="00173EA1">
            <w:pPr>
              <w:pStyle w:val="Tablecell"/>
            </w:pPr>
            <w:r>
              <w:lastRenderedPageBreak/>
              <w:t>R45</w:t>
            </w:r>
          </w:p>
        </w:tc>
        <w:tc>
          <w:tcPr>
            <w:tcW w:w="919" w:type="dxa"/>
          </w:tcPr>
          <w:p w14:paraId="5AAB54BB" w14:textId="32841755" w:rsidR="004A475D" w:rsidRDefault="00173EA1" w:rsidP="00876A2C">
            <w:pPr>
              <w:pStyle w:val="Tablecell"/>
              <w:jc w:val="center"/>
            </w:pPr>
            <w:r>
              <w:t>S</w:t>
            </w:r>
          </w:p>
        </w:tc>
        <w:tc>
          <w:tcPr>
            <w:tcW w:w="990" w:type="dxa"/>
          </w:tcPr>
          <w:p w14:paraId="79DE7DEB" w14:textId="107FE030" w:rsidR="004A475D" w:rsidRDefault="00173EA1" w:rsidP="00876A2C">
            <w:pPr>
              <w:pStyle w:val="Tablecell"/>
              <w:jc w:val="center"/>
            </w:pPr>
            <w:r>
              <w:t>Y</w:t>
            </w:r>
          </w:p>
        </w:tc>
        <w:tc>
          <w:tcPr>
            <w:tcW w:w="1620" w:type="dxa"/>
          </w:tcPr>
          <w:p w14:paraId="6791A777" w14:textId="77777777" w:rsidR="004A475D" w:rsidRDefault="004A475D" w:rsidP="00876A2C">
            <w:pPr>
              <w:pStyle w:val="Tablecell"/>
              <w:jc w:val="center"/>
            </w:pPr>
          </w:p>
        </w:tc>
        <w:tc>
          <w:tcPr>
            <w:tcW w:w="2292" w:type="dxa"/>
          </w:tcPr>
          <w:p w14:paraId="59D26D40" w14:textId="77777777" w:rsidR="004A475D" w:rsidRDefault="004A475D" w:rsidP="00876A2C">
            <w:pPr>
              <w:pStyle w:val="Tablecell"/>
              <w:jc w:val="center"/>
            </w:pPr>
          </w:p>
        </w:tc>
        <w:tc>
          <w:tcPr>
            <w:tcW w:w="1843" w:type="dxa"/>
          </w:tcPr>
          <w:p w14:paraId="78B6151A" w14:textId="26C5ED1D" w:rsidR="004A475D" w:rsidRDefault="00173EA1" w:rsidP="00173EA1">
            <w:pPr>
              <w:pStyle w:val="Tablecell"/>
            </w:pPr>
            <w:r>
              <w:t>Quote Item State = ORDERABLE or ANSWERED</w:t>
            </w:r>
          </w:p>
        </w:tc>
      </w:tr>
      <w:tr w:rsidR="004A475D" w14:paraId="5AD6CD78" w14:textId="77777777" w:rsidTr="0018583D">
        <w:tc>
          <w:tcPr>
            <w:tcW w:w="1686" w:type="dxa"/>
          </w:tcPr>
          <w:p w14:paraId="7CDC7C3A" w14:textId="6FED62A8" w:rsidR="004A475D" w:rsidRDefault="00173EA1" w:rsidP="00173EA1">
            <w:pPr>
              <w:pStyle w:val="Tablecell"/>
            </w:pPr>
            <w:r>
              <w:t>R46</w:t>
            </w:r>
          </w:p>
        </w:tc>
        <w:tc>
          <w:tcPr>
            <w:tcW w:w="919" w:type="dxa"/>
          </w:tcPr>
          <w:p w14:paraId="3196C0DF" w14:textId="5CEA26DA" w:rsidR="004A475D" w:rsidRDefault="00173EA1" w:rsidP="00876A2C">
            <w:pPr>
              <w:pStyle w:val="Tablecell"/>
              <w:jc w:val="center"/>
            </w:pPr>
            <w:r>
              <w:t>S</w:t>
            </w:r>
          </w:p>
        </w:tc>
        <w:tc>
          <w:tcPr>
            <w:tcW w:w="990" w:type="dxa"/>
          </w:tcPr>
          <w:p w14:paraId="7F71F1F7" w14:textId="184055CF" w:rsidR="004A475D" w:rsidRDefault="00173EA1" w:rsidP="00876A2C">
            <w:pPr>
              <w:pStyle w:val="Tablecell"/>
              <w:jc w:val="center"/>
            </w:pPr>
            <w:r>
              <w:t>Y</w:t>
            </w:r>
          </w:p>
        </w:tc>
        <w:tc>
          <w:tcPr>
            <w:tcW w:w="1620" w:type="dxa"/>
          </w:tcPr>
          <w:p w14:paraId="515C9175" w14:textId="77777777" w:rsidR="004A475D" w:rsidRDefault="004A475D" w:rsidP="00876A2C">
            <w:pPr>
              <w:pStyle w:val="Tablecell"/>
              <w:jc w:val="center"/>
            </w:pPr>
          </w:p>
        </w:tc>
        <w:tc>
          <w:tcPr>
            <w:tcW w:w="2292" w:type="dxa"/>
          </w:tcPr>
          <w:p w14:paraId="674511BD" w14:textId="77777777" w:rsidR="004A475D" w:rsidRDefault="004A475D" w:rsidP="00876A2C">
            <w:pPr>
              <w:pStyle w:val="Tablecell"/>
              <w:jc w:val="center"/>
            </w:pPr>
          </w:p>
        </w:tc>
        <w:tc>
          <w:tcPr>
            <w:tcW w:w="1843" w:type="dxa"/>
          </w:tcPr>
          <w:p w14:paraId="5FC67080" w14:textId="4225ADD0" w:rsidR="004A475D" w:rsidRDefault="00173EA1" w:rsidP="00173EA1">
            <w:pPr>
              <w:pStyle w:val="Tablecell"/>
            </w:pPr>
            <w:r>
              <w:t xml:space="preserve">Quote Item State = ORDERABLE_ALTERNATE </w:t>
            </w:r>
          </w:p>
        </w:tc>
      </w:tr>
      <w:tr w:rsidR="004A475D" w14:paraId="5F14057D" w14:textId="77777777" w:rsidTr="0018583D">
        <w:tc>
          <w:tcPr>
            <w:tcW w:w="1686" w:type="dxa"/>
          </w:tcPr>
          <w:p w14:paraId="6447F186" w14:textId="758DB19E" w:rsidR="004A475D" w:rsidRDefault="00173EA1" w:rsidP="00173EA1">
            <w:pPr>
              <w:pStyle w:val="Tablecell"/>
            </w:pPr>
            <w:r>
              <w:t>R47</w:t>
            </w:r>
          </w:p>
        </w:tc>
        <w:tc>
          <w:tcPr>
            <w:tcW w:w="919" w:type="dxa"/>
          </w:tcPr>
          <w:p w14:paraId="37097D78" w14:textId="04F61739" w:rsidR="004A475D" w:rsidRDefault="00173EA1" w:rsidP="00876A2C">
            <w:pPr>
              <w:pStyle w:val="Tablecell"/>
              <w:jc w:val="center"/>
            </w:pPr>
            <w:r>
              <w:t>S</w:t>
            </w:r>
          </w:p>
        </w:tc>
        <w:tc>
          <w:tcPr>
            <w:tcW w:w="990" w:type="dxa"/>
          </w:tcPr>
          <w:p w14:paraId="021F2BA1" w14:textId="086EFAF9" w:rsidR="004A475D" w:rsidRDefault="00173EA1" w:rsidP="00876A2C">
            <w:pPr>
              <w:pStyle w:val="Tablecell"/>
              <w:jc w:val="center"/>
            </w:pPr>
            <w:r>
              <w:t>Y</w:t>
            </w:r>
          </w:p>
        </w:tc>
        <w:tc>
          <w:tcPr>
            <w:tcW w:w="1620" w:type="dxa"/>
          </w:tcPr>
          <w:p w14:paraId="00D97A76" w14:textId="77777777" w:rsidR="004A475D" w:rsidRDefault="004A475D" w:rsidP="00876A2C">
            <w:pPr>
              <w:pStyle w:val="Tablecell"/>
              <w:jc w:val="center"/>
            </w:pPr>
          </w:p>
        </w:tc>
        <w:tc>
          <w:tcPr>
            <w:tcW w:w="2292" w:type="dxa"/>
          </w:tcPr>
          <w:p w14:paraId="323BB279" w14:textId="77777777" w:rsidR="004A475D" w:rsidRDefault="004A475D" w:rsidP="00876A2C">
            <w:pPr>
              <w:pStyle w:val="Tablecell"/>
              <w:jc w:val="center"/>
            </w:pPr>
          </w:p>
        </w:tc>
        <w:tc>
          <w:tcPr>
            <w:tcW w:w="1843" w:type="dxa"/>
          </w:tcPr>
          <w:p w14:paraId="373A9FDF" w14:textId="3935134D" w:rsidR="004A475D" w:rsidRDefault="00173EA1" w:rsidP="00173EA1">
            <w:pPr>
              <w:pStyle w:val="Tablecell"/>
            </w:pPr>
            <w:r>
              <w:t>Quote Item State = ORDERABLE, ORDERABLE_ALTERNATE, or ANSWERED</w:t>
            </w:r>
          </w:p>
        </w:tc>
      </w:tr>
      <w:tr w:rsidR="004A475D" w14:paraId="67644898" w14:textId="77777777" w:rsidTr="0018583D">
        <w:tc>
          <w:tcPr>
            <w:tcW w:w="1686" w:type="dxa"/>
          </w:tcPr>
          <w:p w14:paraId="7208F122" w14:textId="00214CE5" w:rsidR="004A475D" w:rsidRDefault="00173EA1" w:rsidP="00173EA1">
            <w:pPr>
              <w:pStyle w:val="Tablecell"/>
            </w:pPr>
            <w:r>
              <w:t>R48</w:t>
            </w:r>
          </w:p>
        </w:tc>
        <w:tc>
          <w:tcPr>
            <w:tcW w:w="919" w:type="dxa"/>
          </w:tcPr>
          <w:p w14:paraId="5C17876E" w14:textId="16043725" w:rsidR="004A475D" w:rsidRDefault="00173EA1" w:rsidP="00876A2C">
            <w:pPr>
              <w:pStyle w:val="Tablecell"/>
              <w:jc w:val="center"/>
            </w:pPr>
            <w:r>
              <w:t>S</w:t>
            </w:r>
          </w:p>
        </w:tc>
        <w:tc>
          <w:tcPr>
            <w:tcW w:w="990" w:type="dxa"/>
          </w:tcPr>
          <w:p w14:paraId="0DB37E53" w14:textId="2F27DAD6" w:rsidR="004A475D" w:rsidRDefault="00173EA1" w:rsidP="00876A2C">
            <w:pPr>
              <w:pStyle w:val="Tablecell"/>
              <w:jc w:val="center"/>
            </w:pPr>
            <w:r>
              <w:t>Y</w:t>
            </w:r>
          </w:p>
        </w:tc>
        <w:tc>
          <w:tcPr>
            <w:tcW w:w="1620" w:type="dxa"/>
          </w:tcPr>
          <w:p w14:paraId="3A01F731" w14:textId="77777777" w:rsidR="004A475D" w:rsidRDefault="004A475D" w:rsidP="00876A2C">
            <w:pPr>
              <w:pStyle w:val="Tablecell"/>
              <w:jc w:val="center"/>
            </w:pPr>
          </w:p>
        </w:tc>
        <w:tc>
          <w:tcPr>
            <w:tcW w:w="2292" w:type="dxa"/>
          </w:tcPr>
          <w:p w14:paraId="7874DFC0" w14:textId="77777777" w:rsidR="004A475D" w:rsidRDefault="004A475D" w:rsidP="00876A2C">
            <w:pPr>
              <w:pStyle w:val="Tablecell"/>
              <w:jc w:val="center"/>
            </w:pPr>
          </w:p>
        </w:tc>
        <w:tc>
          <w:tcPr>
            <w:tcW w:w="1843" w:type="dxa"/>
          </w:tcPr>
          <w:p w14:paraId="36B8B77F" w14:textId="77777777" w:rsidR="004A475D" w:rsidRDefault="004A475D" w:rsidP="00173EA1">
            <w:pPr>
              <w:pStyle w:val="Tablecell"/>
            </w:pPr>
          </w:p>
        </w:tc>
      </w:tr>
      <w:tr w:rsidR="004A475D" w14:paraId="4C7FC262" w14:textId="77777777" w:rsidTr="0018583D">
        <w:tc>
          <w:tcPr>
            <w:tcW w:w="1686" w:type="dxa"/>
          </w:tcPr>
          <w:p w14:paraId="143AF893" w14:textId="5D131D5C" w:rsidR="004A475D" w:rsidRDefault="00173EA1" w:rsidP="00173EA1">
            <w:pPr>
              <w:pStyle w:val="Tablecell"/>
            </w:pPr>
            <w:r>
              <w:t>R49</w:t>
            </w:r>
          </w:p>
        </w:tc>
        <w:tc>
          <w:tcPr>
            <w:tcW w:w="919" w:type="dxa"/>
          </w:tcPr>
          <w:p w14:paraId="355ED86C" w14:textId="00E31999" w:rsidR="004A475D" w:rsidRDefault="00173EA1" w:rsidP="00876A2C">
            <w:pPr>
              <w:pStyle w:val="Tablecell"/>
              <w:jc w:val="center"/>
            </w:pPr>
            <w:r>
              <w:t>S</w:t>
            </w:r>
          </w:p>
        </w:tc>
        <w:tc>
          <w:tcPr>
            <w:tcW w:w="990" w:type="dxa"/>
          </w:tcPr>
          <w:p w14:paraId="12A189D8" w14:textId="2359C605" w:rsidR="004A475D" w:rsidRDefault="00173EA1" w:rsidP="00876A2C">
            <w:pPr>
              <w:pStyle w:val="Tablecell"/>
              <w:jc w:val="center"/>
            </w:pPr>
            <w:r>
              <w:t>Y</w:t>
            </w:r>
          </w:p>
        </w:tc>
        <w:tc>
          <w:tcPr>
            <w:tcW w:w="1620" w:type="dxa"/>
          </w:tcPr>
          <w:p w14:paraId="5A31D871" w14:textId="77777777" w:rsidR="004A475D" w:rsidRDefault="004A475D" w:rsidP="00876A2C">
            <w:pPr>
              <w:pStyle w:val="Tablecell"/>
              <w:jc w:val="center"/>
            </w:pPr>
          </w:p>
        </w:tc>
        <w:tc>
          <w:tcPr>
            <w:tcW w:w="2292" w:type="dxa"/>
          </w:tcPr>
          <w:p w14:paraId="45495100" w14:textId="77777777" w:rsidR="004A475D" w:rsidRDefault="004A475D" w:rsidP="00876A2C">
            <w:pPr>
              <w:pStyle w:val="Tablecell"/>
              <w:jc w:val="center"/>
            </w:pPr>
          </w:p>
        </w:tc>
        <w:tc>
          <w:tcPr>
            <w:tcW w:w="1843" w:type="dxa"/>
          </w:tcPr>
          <w:p w14:paraId="28B540B2" w14:textId="77777777" w:rsidR="004A475D" w:rsidRDefault="004A475D" w:rsidP="00173EA1">
            <w:pPr>
              <w:pStyle w:val="Tablecell"/>
            </w:pPr>
          </w:p>
        </w:tc>
      </w:tr>
      <w:tr w:rsidR="004A475D" w14:paraId="6BF321CA" w14:textId="77777777" w:rsidTr="0018583D">
        <w:tc>
          <w:tcPr>
            <w:tcW w:w="1686" w:type="dxa"/>
          </w:tcPr>
          <w:p w14:paraId="57CF1E37" w14:textId="7FECF174" w:rsidR="004A475D" w:rsidRDefault="00173EA1" w:rsidP="00173EA1">
            <w:pPr>
              <w:pStyle w:val="Tablecell"/>
            </w:pPr>
            <w:r>
              <w:t>R50</w:t>
            </w:r>
          </w:p>
        </w:tc>
        <w:tc>
          <w:tcPr>
            <w:tcW w:w="919" w:type="dxa"/>
          </w:tcPr>
          <w:p w14:paraId="3FC714BF" w14:textId="3BA35347" w:rsidR="004A475D" w:rsidRDefault="00173EA1" w:rsidP="00876A2C">
            <w:pPr>
              <w:pStyle w:val="Tablecell"/>
              <w:jc w:val="center"/>
            </w:pPr>
            <w:r>
              <w:t>S</w:t>
            </w:r>
          </w:p>
        </w:tc>
        <w:tc>
          <w:tcPr>
            <w:tcW w:w="990" w:type="dxa"/>
          </w:tcPr>
          <w:p w14:paraId="5373CB63" w14:textId="36589F25" w:rsidR="004A475D" w:rsidRDefault="00173EA1" w:rsidP="00876A2C">
            <w:pPr>
              <w:pStyle w:val="Tablecell"/>
              <w:jc w:val="center"/>
            </w:pPr>
            <w:r>
              <w:t>Y</w:t>
            </w:r>
          </w:p>
        </w:tc>
        <w:tc>
          <w:tcPr>
            <w:tcW w:w="1620" w:type="dxa"/>
          </w:tcPr>
          <w:p w14:paraId="1C4E734D" w14:textId="77777777" w:rsidR="004A475D" w:rsidRDefault="004A475D" w:rsidP="00876A2C">
            <w:pPr>
              <w:pStyle w:val="Tablecell"/>
              <w:jc w:val="center"/>
            </w:pPr>
          </w:p>
        </w:tc>
        <w:tc>
          <w:tcPr>
            <w:tcW w:w="2292" w:type="dxa"/>
          </w:tcPr>
          <w:p w14:paraId="08AA1EC0" w14:textId="77777777" w:rsidR="004A475D" w:rsidRDefault="004A475D" w:rsidP="00876A2C">
            <w:pPr>
              <w:pStyle w:val="Tablecell"/>
              <w:jc w:val="center"/>
            </w:pPr>
          </w:p>
        </w:tc>
        <w:tc>
          <w:tcPr>
            <w:tcW w:w="1843" w:type="dxa"/>
          </w:tcPr>
          <w:p w14:paraId="016A740F" w14:textId="31EE6694" w:rsidR="004A475D" w:rsidRDefault="00173EA1" w:rsidP="00173EA1">
            <w:pPr>
              <w:pStyle w:val="Tablecell"/>
            </w:pPr>
            <w:r>
              <w:t>UNABLE_TO_PROVIDE</w:t>
            </w:r>
          </w:p>
        </w:tc>
      </w:tr>
      <w:tr w:rsidR="004A475D" w14:paraId="1DFA42C7" w14:textId="77777777" w:rsidTr="0018583D">
        <w:tc>
          <w:tcPr>
            <w:tcW w:w="1686" w:type="dxa"/>
          </w:tcPr>
          <w:p w14:paraId="7E3FA631" w14:textId="2FBC5CEC" w:rsidR="004A475D" w:rsidRDefault="00173EA1" w:rsidP="00173EA1">
            <w:pPr>
              <w:pStyle w:val="Tablecell"/>
            </w:pPr>
            <w:r>
              <w:t>R51</w:t>
            </w:r>
          </w:p>
        </w:tc>
        <w:tc>
          <w:tcPr>
            <w:tcW w:w="919" w:type="dxa"/>
          </w:tcPr>
          <w:p w14:paraId="6AD7A819" w14:textId="23ACD5FD" w:rsidR="004A475D" w:rsidRDefault="00173EA1" w:rsidP="00876A2C">
            <w:pPr>
              <w:pStyle w:val="Tablecell"/>
              <w:jc w:val="center"/>
            </w:pPr>
            <w:r>
              <w:t>S</w:t>
            </w:r>
          </w:p>
        </w:tc>
        <w:tc>
          <w:tcPr>
            <w:tcW w:w="990" w:type="dxa"/>
          </w:tcPr>
          <w:p w14:paraId="6E58C27D" w14:textId="02A3B490" w:rsidR="004A475D" w:rsidRDefault="00173EA1" w:rsidP="00876A2C">
            <w:pPr>
              <w:pStyle w:val="Tablecell"/>
              <w:jc w:val="center"/>
            </w:pPr>
            <w:r>
              <w:t>Y</w:t>
            </w:r>
          </w:p>
        </w:tc>
        <w:tc>
          <w:tcPr>
            <w:tcW w:w="1620" w:type="dxa"/>
          </w:tcPr>
          <w:p w14:paraId="5E2A158B" w14:textId="77777777" w:rsidR="004A475D" w:rsidRDefault="004A475D" w:rsidP="00876A2C">
            <w:pPr>
              <w:pStyle w:val="Tablecell"/>
              <w:jc w:val="center"/>
            </w:pPr>
          </w:p>
        </w:tc>
        <w:tc>
          <w:tcPr>
            <w:tcW w:w="2292" w:type="dxa"/>
          </w:tcPr>
          <w:p w14:paraId="0F895123" w14:textId="77777777" w:rsidR="004A475D" w:rsidRDefault="004A475D" w:rsidP="00876A2C">
            <w:pPr>
              <w:pStyle w:val="Tablecell"/>
              <w:jc w:val="center"/>
            </w:pPr>
          </w:p>
        </w:tc>
        <w:tc>
          <w:tcPr>
            <w:tcW w:w="1843" w:type="dxa"/>
          </w:tcPr>
          <w:p w14:paraId="21FA64D0" w14:textId="5C5ACB24" w:rsidR="004A475D" w:rsidRDefault="00173EA1" w:rsidP="00173EA1">
            <w:pPr>
              <w:pStyle w:val="Tablecell"/>
            </w:pPr>
            <w:r>
              <w:t>INSUFFICIENT_INFORMATION_PROVIDED or ABANDONED</w:t>
            </w:r>
          </w:p>
        </w:tc>
      </w:tr>
      <w:tr w:rsidR="00173EA1" w14:paraId="7574DCDC" w14:textId="77777777" w:rsidTr="0018583D">
        <w:tc>
          <w:tcPr>
            <w:tcW w:w="1686" w:type="dxa"/>
          </w:tcPr>
          <w:p w14:paraId="03B750A0" w14:textId="42BE5FBE" w:rsidR="00876A2C" w:rsidRDefault="00173EA1" w:rsidP="00173EA1">
            <w:pPr>
              <w:pStyle w:val="Tablecell"/>
            </w:pPr>
            <w:r>
              <w:t>R52</w:t>
            </w:r>
          </w:p>
        </w:tc>
        <w:tc>
          <w:tcPr>
            <w:tcW w:w="919" w:type="dxa"/>
          </w:tcPr>
          <w:p w14:paraId="2A9CCE50" w14:textId="276C9E23" w:rsidR="00876A2C" w:rsidRDefault="00173EA1" w:rsidP="00876A2C">
            <w:pPr>
              <w:pStyle w:val="Tablecell"/>
              <w:jc w:val="center"/>
            </w:pPr>
            <w:r>
              <w:t>S</w:t>
            </w:r>
          </w:p>
        </w:tc>
        <w:tc>
          <w:tcPr>
            <w:tcW w:w="990" w:type="dxa"/>
          </w:tcPr>
          <w:p w14:paraId="5CA391C7" w14:textId="5F5BEE10" w:rsidR="00876A2C" w:rsidRDefault="00173EA1" w:rsidP="00876A2C">
            <w:pPr>
              <w:pStyle w:val="Tablecell"/>
              <w:jc w:val="center"/>
            </w:pPr>
            <w:r>
              <w:t>Y</w:t>
            </w:r>
          </w:p>
        </w:tc>
        <w:tc>
          <w:tcPr>
            <w:tcW w:w="1620" w:type="dxa"/>
          </w:tcPr>
          <w:p w14:paraId="0A1C5A69" w14:textId="77777777" w:rsidR="00876A2C" w:rsidRDefault="00876A2C" w:rsidP="00876A2C">
            <w:pPr>
              <w:pStyle w:val="Tablecell"/>
              <w:jc w:val="center"/>
            </w:pPr>
          </w:p>
        </w:tc>
        <w:tc>
          <w:tcPr>
            <w:tcW w:w="2292" w:type="dxa"/>
          </w:tcPr>
          <w:p w14:paraId="7CC51CD2" w14:textId="77777777" w:rsidR="00876A2C" w:rsidRDefault="00876A2C" w:rsidP="00876A2C">
            <w:pPr>
              <w:pStyle w:val="Tablecell"/>
              <w:jc w:val="center"/>
            </w:pPr>
          </w:p>
        </w:tc>
        <w:tc>
          <w:tcPr>
            <w:tcW w:w="1843" w:type="dxa"/>
          </w:tcPr>
          <w:p w14:paraId="30EFAAB6" w14:textId="5EDD743C" w:rsidR="00876A2C" w:rsidRDefault="00173EA1" w:rsidP="00173EA1">
            <w:pPr>
              <w:pStyle w:val="Tablecell"/>
            </w:pPr>
            <w:r>
              <w:t>INSUFFICIENT_INFORMATION_PROVIDED</w:t>
            </w:r>
          </w:p>
        </w:tc>
      </w:tr>
      <w:tr w:rsidR="00173EA1" w14:paraId="6CFC88F3" w14:textId="77777777" w:rsidTr="0018583D">
        <w:tc>
          <w:tcPr>
            <w:tcW w:w="1686" w:type="dxa"/>
          </w:tcPr>
          <w:p w14:paraId="1F49CE79" w14:textId="77721877" w:rsidR="00876A2C" w:rsidRDefault="001D5EAE" w:rsidP="00173EA1">
            <w:pPr>
              <w:pStyle w:val="Tablecell"/>
            </w:pPr>
            <w:r>
              <w:t>R53</w:t>
            </w:r>
          </w:p>
        </w:tc>
        <w:tc>
          <w:tcPr>
            <w:tcW w:w="919" w:type="dxa"/>
          </w:tcPr>
          <w:p w14:paraId="6D82B6D2" w14:textId="7ECAC374" w:rsidR="00876A2C" w:rsidRDefault="001D5EAE" w:rsidP="00876A2C">
            <w:pPr>
              <w:pStyle w:val="Tablecell"/>
              <w:jc w:val="center"/>
            </w:pPr>
            <w:r>
              <w:t>S</w:t>
            </w:r>
          </w:p>
        </w:tc>
        <w:tc>
          <w:tcPr>
            <w:tcW w:w="990" w:type="dxa"/>
          </w:tcPr>
          <w:p w14:paraId="4AAC7F57" w14:textId="6EDCD632" w:rsidR="00876A2C" w:rsidRDefault="001D5EAE" w:rsidP="00876A2C">
            <w:pPr>
              <w:pStyle w:val="Tablecell"/>
              <w:jc w:val="center"/>
            </w:pPr>
            <w:r>
              <w:t>Y</w:t>
            </w:r>
          </w:p>
        </w:tc>
        <w:tc>
          <w:tcPr>
            <w:tcW w:w="1620" w:type="dxa"/>
          </w:tcPr>
          <w:p w14:paraId="569DF98E" w14:textId="77777777" w:rsidR="00876A2C" w:rsidRDefault="00876A2C" w:rsidP="00876A2C">
            <w:pPr>
              <w:pStyle w:val="Tablecell"/>
              <w:jc w:val="center"/>
            </w:pPr>
          </w:p>
        </w:tc>
        <w:tc>
          <w:tcPr>
            <w:tcW w:w="2292" w:type="dxa"/>
          </w:tcPr>
          <w:p w14:paraId="057BAB55" w14:textId="77777777" w:rsidR="00876A2C" w:rsidRPr="005D7AA9" w:rsidRDefault="00876A2C" w:rsidP="00876A2C">
            <w:pPr>
              <w:pStyle w:val="Tablecell"/>
              <w:jc w:val="center"/>
            </w:pPr>
          </w:p>
        </w:tc>
        <w:tc>
          <w:tcPr>
            <w:tcW w:w="1843" w:type="dxa"/>
          </w:tcPr>
          <w:p w14:paraId="7468A12F" w14:textId="41D05339" w:rsidR="00876A2C" w:rsidRDefault="00876A2C" w:rsidP="00173EA1">
            <w:pPr>
              <w:pStyle w:val="Tablecell"/>
            </w:pPr>
          </w:p>
        </w:tc>
      </w:tr>
      <w:tr w:rsidR="00A71696" w14:paraId="04A0EEE9" w14:textId="77777777" w:rsidTr="0018583D">
        <w:tc>
          <w:tcPr>
            <w:tcW w:w="1686" w:type="dxa"/>
          </w:tcPr>
          <w:p w14:paraId="39C53CDA" w14:textId="2843B169" w:rsidR="00A71696" w:rsidRDefault="00B36534" w:rsidP="00173EA1">
            <w:pPr>
              <w:pStyle w:val="Tablecell"/>
            </w:pPr>
            <w:r>
              <w:t>O8</w:t>
            </w:r>
          </w:p>
        </w:tc>
        <w:tc>
          <w:tcPr>
            <w:tcW w:w="919" w:type="dxa"/>
          </w:tcPr>
          <w:p w14:paraId="5EBC4D49" w14:textId="70D34DE2" w:rsidR="00A71696" w:rsidRDefault="00B36534" w:rsidP="00876A2C">
            <w:pPr>
              <w:pStyle w:val="Tablecell"/>
              <w:jc w:val="center"/>
            </w:pPr>
            <w:r>
              <w:t>S</w:t>
            </w:r>
          </w:p>
        </w:tc>
        <w:tc>
          <w:tcPr>
            <w:tcW w:w="990" w:type="dxa"/>
          </w:tcPr>
          <w:p w14:paraId="78EDDE68" w14:textId="67ADBC51" w:rsidR="00A71696" w:rsidRDefault="00B36534" w:rsidP="00876A2C">
            <w:pPr>
              <w:pStyle w:val="Tablecell"/>
              <w:jc w:val="center"/>
            </w:pPr>
            <w:r>
              <w:t>N</w:t>
            </w:r>
          </w:p>
        </w:tc>
        <w:tc>
          <w:tcPr>
            <w:tcW w:w="1620" w:type="dxa"/>
          </w:tcPr>
          <w:p w14:paraId="587A2368" w14:textId="77777777" w:rsidR="00A71696" w:rsidRDefault="00A71696" w:rsidP="00876A2C">
            <w:pPr>
              <w:pStyle w:val="Tablecell"/>
              <w:jc w:val="center"/>
            </w:pPr>
          </w:p>
        </w:tc>
        <w:tc>
          <w:tcPr>
            <w:tcW w:w="2292" w:type="dxa"/>
          </w:tcPr>
          <w:p w14:paraId="60AD2EB6" w14:textId="77777777" w:rsidR="00A71696" w:rsidRPr="005D7AA9" w:rsidRDefault="00A71696" w:rsidP="00876A2C">
            <w:pPr>
              <w:pStyle w:val="Tablecell"/>
              <w:jc w:val="center"/>
            </w:pPr>
          </w:p>
        </w:tc>
        <w:tc>
          <w:tcPr>
            <w:tcW w:w="1843" w:type="dxa"/>
          </w:tcPr>
          <w:p w14:paraId="6EE5E577" w14:textId="77777777" w:rsidR="00A71696" w:rsidRDefault="00A71696" w:rsidP="00173EA1">
            <w:pPr>
              <w:pStyle w:val="Tablecell"/>
            </w:pPr>
          </w:p>
        </w:tc>
      </w:tr>
      <w:tr w:rsidR="00A71696" w14:paraId="12C21776" w14:textId="77777777" w:rsidTr="0018583D">
        <w:tc>
          <w:tcPr>
            <w:tcW w:w="1686" w:type="dxa"/>
          </w:tcPr>
          <w:p w14:paraId="0FD3931A" w14:textId="037FC8BE" w:rsidR="00A71696" w:rsidRDefault="00B36534" w:rsidP="00173EA1">
            <w:pPr>
              <w:pStyle w:val="Tablecell"/>
            </w:pPr>
            <w:r>
              <w:t>R54</w:t>
            </w:r>
          </w:p>
        </w:tc>
        <w:tc>
          <w:tcPr>
            <w:tcW w:w="919" w:type="dxa"/>
          </w:tcPr>
          <w:p w14:paraId="42BF17F9" w14:textId="774AE6FB" w:rsidR="00A71696" w:rsidRDefault="00B36534" w:rsidP="00876A2C">
            <w:pPr>
              <w:pStyle w:val="Tablecell"/>
              <w:jc w:val="center"/>
            </w:pPr>
            <w:r>
              <w:t>S</w:t>
            </w:r>
          </w:p>
        </w:tc>
        <w:tc>
          <w:tcPr>
            <w:tcW w:w="990" w:type="dxa"/>
          </w:tcPr>
          <w:p w14:paraId="380788E5" w14:textId="0F8C240C" w:rsidR="00A71696" w:rsidRDefault="00B36534" w:rsidP="00876A2C">
            <w:pPr>
              <w:pStyle w:val="Tablecell"/>
              <w:jc w:val="center"/>
            </w:pPr>
            <w:r>
              <w:t>Y</w:t>
            </w:r>
          </w:p>
        </w:tc>
        <w:tc>
          <w:tcPr>
            <w:tcW w:w="1620" w:type="dxa"/>
          </w:tcPr>
          <w:p w14:paraId="141B8014" w14:textId="77777777" w:rsidR="00A71696" w:rsidRDefault="00A71696" w:rsidP="00876A2C">
            <w:pPr>
              <w:pStyle w:val="Tablecell"/>
              <w:jc w:val="center"/>
            </w:pPr>
          </w:p>
        </w:tc>
        <w:tc>
          <w:tcPr>
            <w:tcW w:w="2292" w:type="dxa"/>
          </w:tcPr>
          <w:p w14:paraId="7E0D2C4B" w14:textId="77777777" w:rsidR="00A71696" w:rsidRPr="005D7AA9" w:rsidRDefault="00A71696" w:rsidP="00876A2C">
            <w:pPr>
              <w:pStyle w:val="Tablecell"/>
              <w:jc w:val="center"/>
            </w:pPr>
          </w:p>
        </w:tc>
        <w:tc>
          <w:tcPr>
            <w:tcW w:w="1843" w:type="dxa"/>
          </w:tcPr>
          <w:p w14:paraId="5A693FD1" w14:textId="61CBD970" w:rsidR="00A71696" w:rsidRDefault="00B36534" w:rsidP="00173EA1">
            <w:pPr>
              <w:pStyle w:val="Tablecell"/>
            </w:pPr>
            <w:r>
              <w:t>ORDERABLE</w:t>
            </w:r>
          </w:p>
        </w:tc>
      </w:tr>
      <w:tr w:rsidR="00A71696" w14:paraId="1123210B" w14:textId="77777777" w:rsidTr="0018583D">
        <w:tc>
          <w:tcPr>
            <w:tcW w:w="1686" w:type="dxa"/>
          </w:tcPr>
          <w:p w14:paraId="28A89187" w14:textId="3F38798F" w:rsidR="00A71696" w:rsidRDefault="00B36534" w:rsidP="00173EA1">
            <w:pPr>
              <w:pStyle w:val="Tablecell"/>
            </w:pPr>
            <w:r>
              <w:t>R55</w:t>
            </w:r>
          </w:p>
        </w:tc>
        <w:tc>
          <w:tcPr>
            <w:tcW w:w="919" w:type="dxa"/>
          </w:tcPr>
          <w:p w14:paraId="65E3B9F0" w14:textId="6AADDED3" w:rsidR="00A71696" w:rsidRDefault="00B36534" w:rsidP="00876A2C">
            <w:pPr>
              <w:pStyle w:val="Tablecell"/>
              <w:jc w:val="center"/>
            </w:pPr>
            <w:r>
              <w:t>S</w:t>
            </w:r>
          </w:p>
        </w:tc>
        <w:tc>
          <w:tcPr>
            <w:tcW w:w="990" w:type="dxa"/>
          </w:tcPr>
          <w:p w14:paraId="6C611A7B" w14:textId="55856137" w:rsidR="00A71696" w:rsidRDefault="00B36534" w:rsidP="00876A2C">
            <w:pPr>
              <w:pStyle w:val="Tablecell"/>
              <w:jc w:val="center"/>
            </w:pPr>
            <w:r>
              <w:t>Y</w:t>
            </w:r>
          </w:p>
        </w:tc>
        <w:tc>
          <w:tcPr>
            <w:tcW w:w="1620" w:type="dxa"/>
          </w:tcPr>
          <w:p w14:paraId="6441C8E8" w14:textId="77777777" w:rsidR="00A71696" w:rsidRDefault="00A71696" w:rsidP="00876A2C">
            <w:pPr>
              <w:pStyle w:val="Tablecell"/>
              <w:jc w:val="center"/>
            </w:pPr>
          </w:p>
        </w:tc>
        <w:tc>
          <w:tcPr>
            <w:tcW w:w="2292" w:type="dxa"/>
          </w:tcPr>
          <w:p w14:paraId="4AC55F98" w14:textId="77777777" w:rsidR="00A71696" w:rsidRPr="005D7AA9" w:rsidRDefault="00A71696" w:rsidP="00876A2C">
            <w:pPr>
              <w:pStyle w:val="Tablecell"/>
              <w:jc w:val="center"/>
            </w:pPr>
          </w:p>
        </w:tc>
        <w:tc>
          <w:tcPr>
            <w:tcW w:w="1843" w:type="dxa"/>
          </w:tcPr>
          <w:p w14:paraId="10F138F7" w14:textId="60D9BA42" w:rsidR="00A71696" w:rsidRDefault="00B36534" w:rsidP="00173EA1">
            <w:pPr>
              <w:pStyle w:val="Tablecell"/>
            </w:pPr>
            <w:r>
              <w:t>Quote Item Price Type = RECURRING</w:t>
            </w:r>
          </w:p>
        </w:tc>
      </w:tr>
      <w:tr w:rsidR="00A71696" w14:paraId="5CF229A8" w14:textId="77777777" w:rsidTr="0018583D">
        <w:tc>
          <w:tcPr>
            <w:tcW w:w="1686" w:type="dxa"/>
          </w:tcPr>
          <w:p w14:paraId="73948B73" w14:textId="22AF815E" w:rsidR="00A71696" w:rsidRDefault="00B36534" w:rsidP="00173EA1">
            <w:pPr>
              <w:pStyle w:val="Tablecell"/>
            </w:pPr>
            <w:r>
              <w:t>R56</w:t>
            </w:r>
          </w:p>
        </w:tc>
        <w:tc>
          <w:tcPr>
            <w:tcW w:w="919" w:type="dxa"/>
          </w:tcPr>
          <w:p w14:paraId="24B6B0A4" w14:textId="5B3616D8" w:rsidR="00A71696" w:rsidRDefault="00B36534" w:rsidP="00876A2C">
            <w:pPr>
              <w:pStyle w:val="Tablecell"/>
              <w:jc w:val="center"/>
            </w:pPr>
            <w:r>
              <w:t>S</w:t>
            </w:r>
          </w:p>
        </w:tc>
        <w:tc>
          <w:tcPr>
            <w:tcW w:w="990" w:type="dxa"/>
          </w:tcPr>
          <w:p w14:paraId="0FA352C8" w14:textId="45174884" w:rsidR="00A71696" w:rsidRDefault="00B36534" w:rsidP="00876A2C">
            <w:pPr>
              <w:pStyle w:val="Tablecell"/>
              <w:jc w:val="center"/>
            </w:pPr>
            <w:r>
              <w:t>Y</w:t>
            </w:r>
          </w:p>
        </w:tc>
        <w:tc>
          <w:tcPr>
            <w:tcW w:w="1620" w:type="dxa"/>
          </w:tcPr>
          <w:p w14:paraId="07AB75E9" w14:textId="77777777" w:rsidR="00A71696" w:rsidRDefault="00A71696" w:rsidP="00876A2C">
            <w:pPr>
              <w:pStyle w:val="Tablecell"/>
              <w:jc w:val="center"/>
            </w:pPr>
          </w:p>
        </w:tc>
        <w:tc>
          <w:tcPr>
            <w:tcW w:w="2292" w:type="dxa"/>
          </w:tcPr>
          <w:p w14:paraId="57D72869" w14:textId="77777777" w:rsidR="00A71696" w:rsidRPr="005D7AA9" w:rsidRDefault="00A71696" w:rsidP="00876A2C">
            <w:pPr>
              <w:pStyle w:val="Tablecell"/>
              <w:jc w:val="center"/>
            </w:pPr>
          </w:p>
        </w:tc>
        <w:tc>
          <w:tcPr>
            <w:tcW w:w="1843" w:type="dxa"/>
          </w:tcPr>
          <w:p w14:paraId="743629E5" w14:textId="77777777" w:rsidR="00A71696" w:rsidRDefault="00A71696" w:rsidP="00173EA1">
            <w:pPr>
              <w:pStyle w:val="Tablecell"/>
            </w:pPr>
          </w:p>
        </w:tc>
      </w:tr>
      <w:tr w:rsidR="00A71696" w14:paraId="154B03B1" w14:textId="77777777" w:rsidTr="0018583D">
        <w:tc>
          <w:tcPr>
            <w:tcW w:w="1686" w:type="dxa"/>
          </w:tcPr>
          <w:p w14:paraId="3E100A1F" w14:textId="20187D9C" w:rsidR="00A71696" w:rsidRDefault="00B36534" w:rsidP="00173EA1">
            <w:pPr>
              <w:pStyle w:val="Tablecell"/>
            </w:pPr>
            <w:r>
              <w:t>R57</w:t>
            </w:r>
          </w:p>
        </w:tc>
        <w:tc>
          <w:tcPr>
            <w:tcW w:w="919" w:type="dxa"/>
          </w:tcPr>
          <w:p w14:paraId="08611C9C" w14:textId="0504773F" w:rsidR="00A71696" w:rsidRDefault="00B36534" w:rsidP="00876A2C">
            <w:pPr>
              <w:pStyle w:val="Tablecell"/>
              <w:jc w:val="center"/>
            </w:pPr>
            <w:r>
              <w:t>S</w:t>
            </w:r>
          </w:p>
        </w:tc>
        <w:tc>
          <w:tcPr>
            <w:tcW w:w="990" w:type="dxa"/>
          </w:tcPr>
          <w:p w14:paraId="10933BE1" w14:textId="345DA3DF" w:rsidR="00A71696" w:rsidRDefault="00B36534" w:rsidP="00876A2C">
            <w:pPr>
              <w:pStyle w:val="Tablecell"/>
              <w:jc w:val="center"/>
            </w:pPr>
            <w:r>
              <w:t>Y</w:t>
            </w:r>
          </w:p>
        </w:tc>
        <w:tc>
          <w:tcPr>
            <w:tcW w:w="1620" w:type="dxa"/>
          </w:tcPr>
          <w:p w14:paraId="7B6CEAD8" w14:textId="77777777" w:rsidR="00A71696" w:rsidRDefault="00A71696" w:rsidP="00876A2C">
            <w:pPr>
              <w:pStyle w:val="Tablecell"/>
              <w:jc w:val="center"/>
            </w:pPr>
          </w:p>
        </w:tc>
        <w:tc>
          <w:tcPr>
            <w:tcW w:w="2292" w:type="dxa"/>
          </w:tcPr>
          <w:p w14:paraId="1C7A64F2" w14:textId="77777777" w:rsidR="00A71696" w:rsidRPr="005D7AA9" w:rsidRDefault="00A71696" w:rsidP="00876A2C">
            <w:pPr>
              <w:pStyle w:val="Tablecell"/>
              <w:jc w:val="center"/>
            </w:pPr>
          </w:p>
        </w:tc>
        <w:tc>
          <w:tcPr>
            <w:tcW w:w="1843" w:type="dxa"/>
          </w:tcPr>
          <w:p w14:paraId="1E7F50C9" w14:textId="10EB1FFD" w:rsidR="00A71696" w:rsidRDefault="00B36534" w:rsidP="00173EA1">
            <w:pPr>
              <w:pStyle w:val="Tablecell"/>
            </w:pPr>
            <w:r>
              <w:t>Quote Item Price Type = USAGE_BASED</w:t>
            </w:r>
          </w:p>
        </w:tc>
      </w:tr>
      <w:tr w:rsidR="00A71696" w14:paraId="5D2D81BA" w14:textId="77777777" w:rsidTr="0018583D">
        <w:tc>
          <w:tcPr>
            <w:tcW w:w="1686" w:type="dxa"/>
          </w:tcPr>
          <w:p w14:paraId="793D0B29" w14:textId="01CFCD56" w:rsidR="00A71696" w:rsidRDefault="00B36534" w:rsidP="00173EA1">
            <w:pPr>
              <w:pStyle w:val="Tablecell"/>
            </w:pPr>
            <w:r>
              <w:t>R58</w:t>
            </w:r>
          </w:p>
        </w:tc>
        <w:tc>
          <w:tcPr>
            <w:tcW w:w="919" w:type="dxa"/>
          </w:tcPr>
          <w:p w14:paraId="35E22D8A" w14:textId="665DDF82" w:rsidR="00A71696" w:rsidRDefault="00B36534" w:rsidP="00876A2C">
            <w:pPr>
              <w:pStyle w:val="Tablecell"/>
              <w:jc w:val="center"/>
            </w:pPr>
            <w:r>
              <w:t>S</w:t>
            </w:r>
          </w:p>
        </w:tc>
        <w:tc>
          <w:tcPr>
            <w:tcW w:w="990" w:type="dxa"/>
          </w:tcPr>
          <w:p w14:paraId="40F9D489" w14:textId="54645250" w:rsidR="00A71696" w:rsidRDefault="00B36534" w:rsidP="00876A2C">
            <w:pPr>
              <w:pStyle w:val="Tablecell"/>
              <w:jc w:val="center"/>
            </w:pPr>
            <w:r>
              <w:t>Y</w:t>
            </w:r>
          </w:p>
        </w:tc>
        <w:tc>
          <w:tcPr>
            <w:tcW w:w="1620" w:type="dxa"/>
          </w:tcPr>
          <w:p w14:paraId="4B5B5799" w14:textId="77777777" w:rsidR="00A71696" w:rsidRDefault="00A71696" w:rsidP="00876A2C">
            <w:pPr>
              <w:pStyle w:val="Tablecell"/>
              <w:jc w:val="center"/>
            </w:pPr>
          </w:p>
        </w:tc>
        <w:tc>
          <w:tcPr>
            <w:tcW w:w="2292" w:type="dxa"/>
          </w:tcPr>
          <w:p w14:paraId="0A3C5B88" w14:textId="77777777" w:rsidR="00A71696" w:rsidRPr="005D7AA9" w:rsidRDefault="00A71696" w:rsidP="00876A2C">
            <w:pPr>
              <w:pStyle w:val="Tablecell"/>
              <w:jc w:val="center"/>
            </w:pPr>
          </w:p>
        </w:tc>
        <w:tc>
          <w:tcPr>
            <w:tcW w:w="1843" w:type="dxa"/>
          </w:tcPr>
          <w:p w14:paraId="489026CE" w14:textId="733EB21B" w:rsidR="00A71696" w:rsidRDefault="00B36534" w:rsidP="00173EA1">
            <w:pPr>
              <w:pStyle w:val="Tablecell"/>
            </w:pPr>
            <w:r>
              <w:t>Seller End of Term Action = ROLL</w:t>
            </w:r>
          </w:p>
        </w:tc>
      </w:tr>
      <w:tr w:rsidR="00A71696" w14:paraId="11D2E203" w14:textId="77777777" w:rsidTr="0018583D">
        <w:tc>
          <w:tcPr>
            <w:tcW w:w="1686" w:type="dxa"/>
          </w:tcPr>
          <w:p w14:paraId="71CC80C5" w14:textId="6C752AA6" w:rsidR="00A71696" w:rsidRDefault="00B36534" w:rsidP="00173EA1">
            <w:pPr>
              <w:pStyle w:val="Tablecell"/>
            </w:pPr>
            <w:r>
              <w:t>R59</w:t>
            </w:r>
          </w:p>
        </w:tc>
        <w:tc>
          <w:tcPr>
            <w:tcW w:w="919" w:type="dxa"/>
          </w:tcPr>
          <w:p w14:paraId="4D74EF24" w14:textId="294A4091" w:rsidR="00A71696" w:rsidRDefault="00B36534" w:rsidP="00876A2C">
            <w:pPr>
              <w:pStyle w:val="Tablecell"/>
              <w:jc w:val="center"/>
            </w:pPr>
            <w:r>
              <w:t>S</w:t>
            </w:r>
          </w:p>
        </w:tc>
        <w:tc>
          <w:tcPr>
            <w:tcW w:w="990" w:type="dxa"/>
          </w:tcPr>
          <w:p w14:paraId="1A070F5F" w14:textId="209BC682" w:rsidR="00A71696" w:rsidRDefault="00B36534" w:rsidP="00876A2C">
            <w:pPr>
              <w:pStyle w:val="Tablecell"/>
              <w:jc w:val="center"/>
            </w:pPr>
            <w:r>
              <w:t>Y</w:t>
            </w:r>
          </w:p>
        </w:tc>
        <w:tc>
          <w:tcPr>
            <w:tcW w:w="1620" w:type="dxa"/>
          </w:tcPr>
          <w:p w14:paraId="1BE57A71" w14:textId="77777777" w:rsidR="00A71696" w:rsidRDefault="00A71696" w:rsidP="00876A2C">
            <w:pPr>
              <w:pStyle w:val="Tablecell"/>
              <w:jc w:val="center"/>
            </w:pPr>
          </w:p>
        </w:tc>
        <w:tc>
          <w:tcPr>
            <w:tcW w:w="2292" w:type="dxa"/>
          </w:tcPr>
          <w:p w14:paraId="4D970D1A" w14:textId="77777777" w:rsidR="00A71696" w:rsidRPr="005D7AA9" w:rsidRDefault="00A71696" w:rsidP="00876A2C">
            <w:pPr>
              <w:pStyle w:val="Tablecell"/>
              <w:jc w:val="center"/>
            </w:pPr>
          </w:p>
        </w:tc>
        <w:tc>
          <w:tcPr>
            <w:tcW w:w="1843" w:type="dxa"/>
          </w:tcPr>
          <w:p w14:paraId="36DE864C" w14:textId="6CB2060A" w:rsidR="00A71696" w:rsidRDefault="00B36534" w:rsidP="00173EA1">
            <w:pPr>
              <w:pStyle w:val="Tablecell"/>
            </w:pPr>
            <w:r>
              <w:t>Seller End of Term Action ≠ ROLL</w:t>
            </w:r>
          </w:p>
        </w:tc>
      </w:tr>
      <w:tr w:rsidR="00A71696" w14:paraId="0F797DA2" w14:textId="77777777" w:rsidTr="0018583D">
        <w:tc>
          <w:tcPr>
            <w:tcW w:w="1686" w:type="dxa"/>
          </w:tcPr>
          <w:p w14:paraId="649BC538" w14:textId="06BEF546" w:rsidR="00A71696" w:rsidRDefault="00B36534" w:rsidP="00173EA1">
            <w:pPr>
              <w:pStyle w:val="Tablecell"/>
            </w:pPr>
            <w:r>
              <w:lastRenderedPageBreak/>
              <w:t>D5</w:t>
            </w:r>
          </w:p>
        </w:tc>
        <w:tc>
          <w:tcPr>
            <w:tcW w:w="919" w:type="dxa"/>
          </w:tcPr>
          <w:p w14:paraId="46E9EFED" w14:textId="33733A19" w:rsidR="00A71696" w:rsidRDefault="00B36534" w:rsidP="00876A2C">
            <w:pPr>
              <w:pStyle w:val="Tablecell"/>
              <w:jc w:val="center"/>
            </w:pPr>
            <w:r>
              <w:t>SB</w:t>
            </w:r>
          </w:p>
        </w:tc>
        <w:tc>
          <w:tcPr>
            <w:tcW w:w="990" w:type="dxa"/>
          </w:tcPr>
          <w:p w14:paraId="17A6373C" w14:textId="1DEB154F" w:rsidR="00A71696" w:rsidRDefault="00B36534" w:rsidP="00876A2C">
            <w:pPr>
              <w:pStyle w:val="Tablecell"/>
              <w:jc w:val="center"/>
            </w:pPr>
            <w:r>
              <w:t>N</w:t>
            </w:r>
          </w:p>
        </w:tc>
        <w:tc>
          <w:tcPr>
            <w:tcW w:w="1620" w:type="dxa"/>
          </w:tcPr>
          <w:p w14:paraId="5EA1ADFF" w14:textId="77777777" w:rsidR="00A71696" w:rsidRDefault="00A71696" w:rsidP="00876A2C">
            <w:pPr>
              <w:pStyle w:val="Tablecell"/>
              <w:jc w:val="center"/>
            </w:pPr>
          </w:p>
        </w:tc>
        <w:tc>
          <w:tcPr>
            <w:tcW w:w="2292" w:type="dxa"/>
          </w:tcPr>
          <w:p w14:paraId="7B9CE820" w14:textId="77777777" w:rsidR="00A71696" w:rsidRPr="005D7AA9" w:rsidRDefault="00A71696" w:rsidP="00876A2C">
            <w:pPr>
              <w:pStyle w:val="Tablecell"/>
              <w:jc w:val="center"/>
            </w:pPr>
          </w:p>
        </w:tc>
        <w:tc>
          <w:tcPr>
            <w:tcW w:w="1843" w:type="dxa"/>
          </w:tcPr>
          <w:p w14:paraId="4D820152" w14:textId="77777777" w:rsidR="00A71696" w:rsidRDefault="00A71696" w:rsidP="00173EA1">
            <w:pPr>
              <w:pStyle w:val="Tablecell"/>
            </w:pPr>
          </w:p>
        </w:tc>
      </w:tr>
      <w:tr w:rsidR="00A71696" w14:paraId="336702A3" w14:textId="77777777" w:rsidTr="0018583D">
        <w:tc>
          <w:tcPr>
            <w:tcW w:w="1686" w:type="dxa"/>
          </w:tcPr>
          <w:p w14:paraId="7CA664AF" w14:textId="501E7B46" w:rsidR="00A71696" w:rsidRDefault="00403790" w:rsidP="00173EA1">
            <w:pPr>
              <w:pStyle w:val="Tablecell"/>
            </w:pPr>
            <w:r>
              <w:t>R60</w:t>
            </w:r>
          </w:p>
        </w:tc>
        <w:tc>
          <w:tcPr>
            <w:tcW w:w="919" w:type="dxa"/>
          </w:tcPr>
          <w:p w14:paraId="167199C5" w14:textId="4BC7DF37" w:rsidR="00A71696" w:rsidRDefault="00403790" w:rsidP="00876A2C">
            <w:pPr>
              <w:pStyle w:val="Tablecell"/>
              <w:jc w:val="center"/>
            </w:pPr>
            <w:r>
              <w:t>S</w:t>
            </w:r>
          </w:p>
        </w:tc>
        <w:tc>
          <w:tcPr>
            <w:tcW w:w="990" w:type="dxa"/>
          </w:tcPr>
          <w:p w14:paraId="1F24C85A" w14:textId="304E88F3" w:rsidR="00A71696" w:rsidRDefault="00403790" w:rsidP="00876A2C">
            <w:pPr>
              <w:pStyle w:val="Tablecell"/>
              <w:jc w:val="center"/>
            </w:pPr>
            <w:r>
              <w:t>Y</w:t>
            </w:r>
          </w:p>
        </w:tc>
        <w:tc>
          <w:tcPr>
            <w:tcW w:w="1620" w:type="dxa"/>
          </w:tcPr>
          <w:p w14:paraId="6126D77F" w14:textId="77777777" w:rsidR="00A71696" w:rsidRDefault="00A71696" w:rsidP="00876A2C">
            <w:pPr>
              <w:pStyle w:val="Tablecell"/>
              <w:jc w:val="center"/>
            </w:pPr>
          </w:p>
        </w:tc>
        <w:tc>
          <w:tcPr>
            <w:tcW w:w="2292" w:type="dxa"/>
          </w:tcPr>
          <w:p w14:paraId="2A2602D2" w14:textId="77777777" w:rsidR="00A71696" w:rsidRPr="005D7AA9" w:rsidRDefault="00A71696" w:rsidP="00876A2C">
            <w:pPr>
              <w:pStyle w:val="Tablecell"/>
              <w:jc w:val="center"/>
            </w:pPr>
          </w:p>
        </w:tc>
        <w:tc>
          <w:tcPr>
            <w:tcW w:w="1843" w:type="dxa"/>
          </w:tcPr>
          <w:p w14:paraId="0F470A68" w14:textId="7DAB3299" w:rsidR="00A71696" w:rsidRDefault="00403790" w:rsidP="00173EA1">
            <w:pPr>
              <w:pStyle w:val="Tablecell"/>
            </w:pPr>
            <w:r>
              <w:t>Immediate = TRUE</w:t>
            </w:r>
          </w:p>
        </w:tc>
      </w:tr>
      <w:tr w:rsidR="00A71696" w14:paraId="7F928727" w14:textId="77777777" w:rsidTr="0018583D">
        <w:tc>
          <w:tcPr>
            <w:tcW w:w="1686" w:type="dxa"/>
          </w:tcPr>
          <w:p w14:paraId="021597E8" w14:textId="30EF9A15" w:rsidR="00A71696" w:rsidRDefault="00403790" w:rsidP="00173EA1">
            <w:pPr>
              <w:pStyle w:val="Tablecell"/>
            </w:pPr>
            <w:r>
              <w:t>R61</w:t>
            </w:r>
          </w:p>
        </w:tc>
        <w:tc>
          <w:tcPr>
            <w:tcW w:w="919" w:type="dxa"/>
          </w:tcPr>
          <w:p w14:paraId="117159BA" w14:textId="0C8EF452" w:rsidR="00A71696" w:rsidRDefault="00403790" w:rsidP="00876A2C">
            <w:pPr>
              <w:pStyle w:val="Tablecell"/>
              <w:jc w:val="center"/>
            </w:pPr>
            <w:r>
              <w:t>S</w:t>
            </w:r>
          </w:p>
        </w:tc>
        <w:tc>
          <w:tcPr>
            <w:tcW w:w="990" w:type="dxa"/>
          </w:tcPr>
          <w:p w14:paraId="448C0220" w14:textId="68E7F3BF" w:rsidR="00A71696" w:rsidRDefault="00403790" w:rsidP="00876A2C">
            <w:pPr>
              <w:pStyle w:val="Tablecell"/>
              <w:jc w:val="center"/>
            </w:pPr>
            <w:r>
              <w:t>Y</w:t>
            </w:r>
          </w:p>
        </w:tc>
        <w:tc>
          <w:tcPr>
            <w:tcW w:w="1620" w:type="dxa"/>
          </w:tcPr>
          <w:p w14:paraId="4A3A5007" w14:textId="77777777" w:rsidR="00A71696" w:rsidRDefault="00A71696" w:rsidP="00876A2C">
            <w:pPr>
              <w:pStyle w:val="Tablecell"/>
              <w:jc w:val="center"/>
            </w:pPr>
          </w:p>
        </w:tc>
        <w:tc>
          <w:tcPr>
            <w:tcW w:w="2292" w:type="dxa"/>
          </w:tcPr>
          <w:p w14:paraId="3A1D048B" w14:textId="77777777" w:rsidR="00A71696" w:rsidRPr="005D7AA9" w:rsidRDefault="00A71696" w:rsidP="00876A2C">
            <w:pPr>
              <w:pStyle w:val="Tablecell"/>
              <w:jc w:val="center"/>
            </w:pPr>
          </w:p>
        </w:tc>
        <w:tc>
          <w:tcPr>
            <w:tcW w:w="1843" w:type="dxa"/>
          </w:tcPr>
          <w:p w14:paraId="064426D6" w14:textId="13781552" w:rsidR="00A71696" w:rsidRDefault="00403790" w:rsidP="00173EA1">
            <w:pPr>
              <w:pStyle w:val="Tablecell"/>
            </w:pPr>
            <w:r>
              <w:t>Immediate = TRUE</w:t>
            </w:r>
          </w:p>
        </w:tc>
      </w:tr>
      <w:tr w:rsidR="00A71696" w14:paraId="0896CA82" w14:textId="77777777" w:rsidTr="0018583D">
        <w:tc>
          <w:tcPr>
            <w:tcW w:w="1686" w:type="dxa"/>
          </w:tcPr>
          <w:p w14:paraId="33EF0B4A" w14:textId="09BFFD2C" w:rsidR="00A71696" w:rsidRDefault="00403790" w:rsidP="00173EA1">
            <w:pPr>
              <w:pStyle w:val="Tablecell"/>
            </w:pPr>
            <w:r>
              <w:t>R62</w:t>
            </w:r>
          </w:p>
        </w:tc>
        <w:tc>
          <w:tcPr>
            <w:tcW w:w="919" w:type="dxa"/>
          </w:tcPr>
          <w:p w14:paraId="7490D558" w14:textId="6486C95D" w:rsidR="00A71696" w:rsidRDefault="00403790" w:rsidP="00876A2C">
            <w:pPr>
              <w:pStyle w:val="Tablecell"/>
              <w:jc w:val="center"/>
            </w:pPr>
            <w:r>
              <w:t>S</w:t>
            </w:r>
          </w:p>
        </w:tc>
        <w:tc>
          <w:tcPr>
            <w:tcW w:w="990" w:type="dxa"/>
          </w:tcPr>
          <w:p w14:paraId="73558B66" w14:textId="3CB85373" w:rsidR="00A71696" w:rsidRDefault="00403790" w:rsidP="00876A2C">
            <w:pPr>
              <w:pStyle w:val="Tablecell"/>
              <w:jc w:val="center"/>
            </w:pPr>
            <w:r>
              <w:t>Y</w:t>
            </w:r>
          </w:p>
        </w:tc>
        <w:tc>
          <w:tcPr>
            <w:tcW w:w="1620" w:type="dxa"/>
          </w:tcPr>
          <w:p w14:paraId="33D1C0C4" w14:textId="77777777" w:rsidR="00A71696" w:rsidRDefault="00A71696" w:rsidP="00876A2C">
            <w:pPr>
              <w:pStyle w:val="Tablecell"/>
              <w:jc w:val="center"/>
            </w:pPr>
          </w:p>
        </w:tc>
        <w:tc>
          <w:tcPr>
            <w:tcW w:w="2292" w:type="dxa"/>
          </w:tcPr>
          <w:p w14:paraId="10DCEAA9" w14:textId="77777777" w:rsidR="00A71696" w:rsidRPr="005D7AA9" w:rsidRDefault="00A71696" w:rsidP="00876A2C">
            <w:pPr>
              <w:pStyle w:val="Tablecell"/>
              <w:jc w:val="center"/>
            </w:pPr>
          </w:p>
        </w:tc>
        <w:tc>
          <w:tcPr>
            <w:tcW w:w="1843" w:type="dxa"/>
          </w:tcPr>
          <w:p w14:paraId="06230581" w14:textId="4BCCA8FB" w:rsidR="00A71696" w:rsidRDefault="00403790" w:rsidP="00173EA1">
            <w:pPr>
              <w:pStyle w:val="Tablecell"/>
            </w:pPr>
            <w:r>
              <w:t>Immediate = TRUE</w:t>
            </w:r>
          </w:p>
        </w:tc>
      </w:tr>
      <w:tr w:rsidR="00A71696" w14:paraId="109DF00B" w14:textId="77777777" w:rsidTr="0018583D">
        <w:tc>
          <w:tcPr>
            <w:tcW w:w="1686" w:type="dxa"/>
          </w:tcPr>
          <w:p w14:paraId="586AA6FC" w14:textId="28C43F36" w:rsidR="00A71696" w:rsidRDefault="00403790" w:rsidP="00173EA1">
            <w:pPr>
              <w:pStyle w:val="Tablecell"/>
            </w:pPr>
            <w:r>
              <w:t>R63</w:t>
            </w:r>
          </w:p>
        </w:tc>
        <w:tc>
          <w:tcPr>
            <w:tcW w:w="919" w:type="dxa"/>
          </w:tcPr>
          <w:p w14:paraId="0E950191" w14:textId="0709A46E" w:rsidR="00A71696" w:rsidRDefault="00403790" w:rsidP="00876A2C">
            <w:pPr>
              <w:pStyle w:val="Tablecell"/>
              <w:jc w:val="center"/>
            </w:pPr>
            <w:r>
              <w:t>S</w:t>
            </w:r>
          </w:p>
        </w:tc>
        <w:tc>
          <w:tcPr>
            <w:tcW w:w="990" w:type="dxa"/>
          </w:tcPr>
          <w:p w14:paraId="0569E05C" w14:textId="64B38F8D" w:rsidR="00A71696" w:rsidRDefault="00403790" w:rsidP="00876A2C">
            <w:pPr>
              <w:pStyle w:val="Tablecell"/>
              <w:jc w:val="center"/>
            </w:pPr>
            <w:r>
              <w:t>Y</w:t>
            </w:r>
          </w:p>
        </w:tc>
        <w:tc>
          <w:tcPr>
            <w:tcW w:w="1620" w:type="dxa"/>
          </w:tcPr>
          <w:p w14:paraId="49D0E43E" w14:textId="77777777" w:rsidR="00A71696" w:rsidRDefault="00A71696" w:rsidP="00876A2C">
            <w:pPr>
              <w:pStyle w:val="Tablecell"/>
              <w:jc w:val="center"/>
            </w:pPr>
          </w:p>
        </w:tc>
        <w:tc>
          <w:tcPr>
            <w:tcW w:w="2292" w:type="dxa"/>
          </w:tcPr>
          <w:p w14:paraId="6DD0E88D" w14:textId="77777777" w:rsidR="00A71696" w:rsidRPr="005D7AA9" w:rsidRDefault="00A71696" w:rsidP="00876A2C">
            <w:pPr>
              <w:pStyle w:val="Tablecell"/>
              <w:jc w:val="center"/>
            </w:pPr>
          </w:p>
        </w:tc>
        <w:tc>
          <w:tcPr>
            <w:tcW w:w="1843" w:type="dxa"/>
          </w:tcPr>
          <w:p w14:paraId="027654C0" w14:textId="72C5F8C2" w:rsidR="00A71696" w:rsidRDefault="00403790" w:rsidP="00173EA1">
            <w:pPr>
              <w:pStyle w:val="Tablecell"/>
            </w:pPr>
            <w:r>
              <w:t>Immediate = TRUE</w:t>
            </w:r>
          </w:p>
        </w:tc>
      </w:tr>
      <w:tr w:rsidR="00A71696" w14:paraId="7279AEA2" w14:textId="77777777" w:rsidTr="0018583D">
        <w:tc>
          <w:tcPr>
            <w:tcW w:w="1686" w:type="dxa"/>
          </w:tcPr>
          <w:p w14:paraId="16E632FA" w14:textId="3F8B6A13" w:rsidR="00A71696" w:rsidRDefault="00403790" w:rsidP="00173EA1">
            <w:pPr>
              <w:pStyle w:val="Tablecell"/>
            </w:pPr>
            <w:r>
              <w:t>R64</w:t>
            </w:r>
          </w:p>
        </w:tc>
        <w:tc>
          <w:tcPr>
            <w:tcW w:w="919" w:type="dxa"/>
          </w:tcPr>
          <w:p w14:paraId="183E68E7" w14:textId="42A532DE" w:rsidR="00A71696" w:rsidRDefault="00403790" w:rsidP="00876A2C">
            <w:pPr>
              <w:pStyle w:val="Tablecell"/>
              <w:jc w:val="center"/>
            </w:pPr>
            <w:r>
              <w:t>S</w:t>
            </w:r>
          </w:p>
        </w:tc>
        <w:tc>
          <w:tcPr>
            <w:tcW w:w="990" w:type="dxa"/>
          </w:tcPr>
          <w:p w14:paraId="2D4B35B8" w14:textId="5F96368C" w:rsidR="00A71696" w:rsidRDefault="00403790" w:rsidP="00876A2C">
            <w:pPr>
              <w:pStyle w:val="Tablecell"/>
              <w:jc w:val="center"/>
            </w:pPr>
            <w:r>
              <w:t>Y</w:t>
            </w:r>
          </w:p>
        </w:tc>
        <w:tc>
          <w:tcPr>
            <w:tcW w:w="1620" w:type="dxa"/>
          </w:tcPr>
          <w:p w14:paraId="3958987B" w14:textId="77777777" w:rsidR="00A71696" w:rsidRDefault="00A71696" w:rsidP="00876A2C">
            <w:pPr>
              <w:pStyle w:val="Tablecell"/>
              <w:jc w:val="center"/>
            </w:pPr>
          </w:p>
        </w:tc>
        <w:tc>
          <w:tcPr>
            <w:tcW w:w="2292" w:type="dxa"/>
          </w:tcPr>
          <w:p w14:paraId="16DE68D9" w14:textId="77777777" w:rsidR="00A71696" w:rsidRPr="005D7AA9" w:rsidRDefault="00A71696" w:rsidP="00876A2C">
            <w:pPr>
              <w:pStyle w:val="Tablecell"/>
              <w:jc w:val="center"/>
            </w:pPr>
          </w:p>
        </w:tc>
        <w:tc>
          <w:tcPr>
            <w:tcW w:w="1843" w:type="dxa"/>
          </w:tcPr>
          <w:p w14:paraId="6D690F37" w14:textId="11D91A17" w:rsidR="00A71696" w:rsidRDefault="00403790" w:rsidP="00173EA1">
            <w:pPr>
              <w:pStyle w:val="Tablecell"/>
            </w:pPr>
            <w:r>
              <w:t>Immediate = TRUE</w:t>
            </w:r>
          </w:p>
        </w:tc>
      </w:tr>
      <w:tr w:rsidR="00A71696" w14:paraId="191AE4F3" w14:textId="77777777" w:rsidTr="0018583D">
        <w:tc>
          <w:tcPr>
            <w:tcW w:w="1686" w:type="dxa"/>
          </w:tcPr>
          <w:p w14:paraId="357F4303" w14:textId="53ED109E" w:rsidR="00A71696" w:rsidRDefault="00403790" w:rsidP="00173EA1">
            <w:pPr>
              <w:pStyle w:val="Tablecell"/>
            </w:pPr>
            <w:r>
              <w:t>R65</w:t>
            </w:r>
          </w:p>
        </w:tc>
        <w:tc>
          <w:tcPr>
            <w:tcW w:w="919" w:type="dxa"/>
          </w:tcPr>
          <w:p w14:paraId="6E3AA2CD" w14:textId="48A364B9" w:rsidR="00A71696" w:rsidRDefault="00403790" w:rsidP="00876A2C">
            <w:pPr>
              <w:pStyle w:val="Tablecell"/>
              <w:jc w:val="center"/>
            </w:pPr>
            <w:r>
              <w:t>S</w:t>
            </w:r>
          </w:p>
        </w:tc>
        <w:tc>
          <w:tcPr>
            <w:tcW w:w="990" w:type="dxa"/>
          </w:tcPr>
          <w:p w14:paraId="5A849512" w14:textId="623286E3" w:rsidR="00A71696" w:rsidRDefault="00403790" w:rsidP="00876A2C">
            <w:pPr>
              <w:pStyle w:val="Tablecell"/>
              <w:jc w:val="center"/>
            </w:pPr>
            <w:r>
              <w:t>Y</w:t>
            </w:r>
          </w:p>
        </w:tc>
        <w:tc>
          <w:tcPr>
            <w:tcW w:w="1620" w:type="dxa"/>
          </w:tcPr>
          <w:p w14:paraId="2B57C475" w14:textId="77777777" w:rsidR="00A71696" w:rsidRDefault="00A71696" w:rsidP="00876A2C">
            <w:pPr>
              <w:pStyle w:val="Tablecell"/>
              <w:jc w:val="center"/>
            </w:pPr>
          </w:p>
        </w:tc>
        <w:tc>
          <w:tcPr>
            <w:tcW w:w="2292" w:type="dxa"/>
          </w:tcPr>
          <w:p w14:paraId="61188C13" w14:textId="77777777" w:rsidR="00A71696" w:rsidRPr="005D7AA9" w:rsidRDefault="00A71696" w:rsidP="00876A2C">
            <w:pPr>
              <w:pStyle w:val="Tablecell"/>
              <w:jc w:val="center"/>
            </w:pPr>
          </w:p>
        </w:tc>
        <w:tc>
          <w:tcPr>
            <w:tcW w:w="1843" w:type="dxa"/>
          </w:tcPr>
          <w:p w14:paraId="05C2B15D" w14:textId="769E7DAF" w:rsidR="00A71696" w:rsidRDefault="00403790" w:rsidP="00173EA1">
            <w:pPr>
              <w:pStyle w:val="Tablecell"/>
            </w:pPr>
            <w:r>
              <w:t>Immediate = TRUE</w:t>
            </w:r>
          </w:p>
        </w:tc>
      </w:tr>
      <w:tr w:rsidR="00A71696" w14:paraId="5BE53DEA" w14:textId="77777777" w:rsidTr="0018583D">
        <w:tc>
          <w:tcPr>
            <w:tcW w:w="1686" w:type="dxa"/>
          </w:tcPr>
          <w:p w14:paraId="52D7E0CA" w14:textId="1F4E1101" w:rsidR="00A71696" w:rsidRDefault="00403790" w:rsidP="00173EA1">
            <w:pPr>
              <w:pStyle w:val="Tablecell"/>
            </w:pPr>
            <w:r>
              <w:t>R66</w:t>
            </w:r>
          </w:p>
        </w:tc>
        <w:tc>
          <w:tcPr>
            <w:tcW w:w="919" w:type="dxa"/>
          </w:tcPr>
          <w:p w14:paraId="3ED79254" w14:textId="33C79E17" w:rsidR="00A71696" w:rsidRDefault="00403790" w:rsidP="00876A2C">
            <w:pPr>
              <w:pStyle w:val="Tablecell"/>
              <w:jc w:val="center"/>
            </w:pPr>
            <w:r>
              <w:t>S</w:t>
            </w:r>
          </w:p>
        </w:tc>
        <w:tc>
          <w:tcPr>
            <w:tcW w:w="990" w:type="dxa"/>
          </w:tcPr>
          <w:p w14:paraId="6F157E66" w14:textId="0C08B3FF" w:rsidR="00A71696" w:rsidRDefault="00403790" w:rsidP="00876A2C">
            <w:pPr>
              <w:pStyle w:val="Tablecell"/>
              <w:jc w:val="center"/>
            </w:pPr>
            <w:r>
              <w:t>Y</w:t>
            </w:r>
          </w:p>
        </w:tc>
        <w:tc>
          <w:tcPr>
            <w:tcW w:w="1620" w:type="dxa"/>
          </w:tcPr>
          <w:p w14:paraId="269EFFC0" w14:textId="77777777" w:rsidR="00A71696" w:rsidRDefault="00A71696" w:rsidP="00876A2C">
            <w:pPr>
              <w:pStyle w:val="Tablecell"/>
              <w:jc w:val="center"/>
            </w:pPr>
          </w:p>
        </w:tc>
        <w:tc>
          <w:tcPr>
            <w:tcW w:w="2292" w:type="dxa"/>
          </w:tcPr>
          <w:p w14:paraId="3CC6236B" w14:textId="77777777" w:rsidR="00A71696" w:rsidRPr="005D7AA9" w:rsidRDefault="00A71696" w:rsidP="00876A2C">
            <w:pPr>
              <w:pStyle w:val="Tablecell"/>
              <w:jc w:val="center"/>
            </w:pPr>
          </w:p>
        </w:tc>
        <w:tc>
          <w:tcPr>
            <w:tcW w:w="1843" w:type="dxa"/>
          </w:tcPr>
          <w:p w14:paraId="1849A254" w14:textId="17ED2B77" w:rsidR="00A71696" w:rsidRDefault="00403790" w:rsidP="00173EA1">
            <w:pPr>
              <w:pStyle w:val="Tablecell"/>
            </w:pPr>
            <w:r>
              <w:t>Immediate = TRUE</w:t>
            </w:r>
          </w:p>
        </w:tc>
      </w:tr>
      <w:tr w:rsidR="00A71696" w14:paraId="354E237E" w14:textId="77777777" w:rsidTr="0018583D">
        <w:tc>
          <w:tcPr>
            <w:tcW w:w="1686" w:type="dxa"/>
          </w:tcPr>
          <w:p w14:paraId="3A073AA3" w14:textId="2F4A51EE" w:rsidR="00A71696" w:rsidRDefault="00403790" w:rsidP="00173EA1">
            <w:pPr>
              <w:pStyle w:val="Tablecell"/>
            </w:pPr>
            <w:r>
              <w:t>R67</w:t>
            </w:r>
          </w:p>
        </w:tc>
        <w:tc>
          <w:tcPr>
            <w:tcW w:w="919" w:type="dxa"/>
          </w:tcPr>
          <w:p w14:paraId="42614D37" w14:textId="28687E9E" w:rsidR="00A71696" w:rsidRDefault="00403790" w:rsidP="00876A2C">
            <w:pPr>
              <w:pStyle w:val="Tablecell"/>
              <w:jc w:val="center"/>
            </w:pPr>
            <w:r>
              <w:t>S</w:t>
            </w:r>
          </w:p>
        </w:tc>
        <w:tc>
          <w:tcPr>
            <w:tcW w:w="990" w:type="dxa"/>
          </w:tcPr>
          <w:p w14:paraId="29DC1431" w14:textId="645F00E3" w:rsidR="00A71696" w:rsidRDefault="00403790" w:rsidP="00876A2C">
            <w:pPr>
              <w:pStyle w:val="Tablecell"/>
              <w:jc w:val="center"/>
            </w:pPr>
            <w:r>
              <w:t>Y</w:t>
            </w:r>
          </w:p>
        </w:tc>
        <w:tc>
          <w:tcPr>
            <w:tcW w:w="1620" w:type="dxa"/>
          </w:tcPr>
          <w:p w14:paraId="7AFF7423" w14:textId="77777777" w:rsidR="00A71696" w:rsidRDefault="00A71696" w:rsidP="00876A2C">
            <w:pPr>
              <w:pStyle w:val="Tablecell"/>
              <w:jc w:val="center"/>
            </w:pPr>
          </w:p>
        </w:tc>
        <w:tc>
          <w:tcPr>
            <w:tcW w:w="2292" w:type="dxa"/>
          </w:tcPr>
          <w:p w14:paraId="351768D6" w14:textId="77777777" w:rsidR="00A71696" w:rsidRPr="005D7AA9" w:rsidRDefault="00A71696" w:rsidP="00876A2C">
            <w:pPr>
              <w:pStyle w:val="Tablecell"/>
              <w:jc w:val="center"/>
            </w:pPr>
          </w:p>
        </w:tc>
        <w:tc>
          <w:tcPr>
            <w:tcW w:w="1843" w:type="dxa"/>
          </w:tcPr>
          <w:p w14:paraId="5E1DB8F9" w14:textId="4488020D" w:rsidR="00A71696" w:rsidRDefault="00403790" w:rsidP="00173EA1">
            <w:pPr>
              <w:pStyle w:val="Tablecell"/>
            </w:pPr>
            <w:r>
              <w:t>Immediate = TRUE</w:t>
            </w:r>
          </w:p>
        </w:tc>
      </w:tr>
      <w:tr w:rsidR="00A71696" w14:paraId="5E47C431" w14:textId="77777777" w:rsidTr="0018583D">
        <w:tc>
          <w:tcPr>
            <w:tcW w:w="1686" w:type="dxa"/>
          </w:tcPr>
          <w:p w14:paraId="5EB8E25B" w14:textId="5780962C" w:rsidR="00A71696" w:rsidRDefault="00403790" w:rsidP="00173EA1">
            <w:pPr>
              <w:pStyle w:val="Tablecell"/>
            </w:pPr>
            <w:r>
              <w:t>O9</w:t>
            </w:r>
          </w:p>
        </w:tc>
        <w:tc>
          <w:tcPr>
            <w:tcW w:w="919" w:type="dxa"/>
          </w:tcPr>
          <w:p w14:paraId="75D09F10" w14:textId="2C6EFD72" w:rsidR="00A71696" w:rsidRDefault="00403790" w:rsidP="00876A2C">
            <w:pPr>
              <w:pStyle w:val="Tablecell"/>
              <w:jc w:val="center"/>
            </w:pPr>
            <w:r>
              <w:t>S</w:t>
            </w:r>
          </w:p>
        </w:tc>
        <w:tc>
          <w:tcPr>
            <w:tcW w:w="990" w:type="dxa"/>
          </w:tcPr>
          <w:p w14:paraId="5F732498" w14:textId="0614887C" w:rsidR="00A71696" w:rsidRDefault="00403790" w:rsidP="00876A2C">
            <w:pPr>
              <w:pStyle w:val="Tablecell"/>
              <w:jc w:val="center"/>
            </w:pPr>
            <w:r>
              <w:t>Y</w:t>
            </w:r>
          </w:p>
        </w:tc>
        <w:tc>
          <w:tcPr>
            <w:tcW w:w="1620" w:type="dxa"/>
          </w:tcPr>
          <w:p w14:paraId="5F4FB7C1" w14:textId="77777777" w:rsidR="00A71696" w:rsidRDefault="00A71696" w:rsidP="00876A2C">
            <w:pPr>
              <w:pStyle w:val="Tablecell"/>
              <w:jc w:val="center"/>
            </w:pPr>
          </w:p>
        </w:tc>
        <w:tc>
          <w:tcPr>
            <w:tcW w:w="2292" w:type="dxa"/>
          </w:tcPr>
          <w:p w14:paraId="10494D78" w14:textId="77777777" w:rsidR="00A71696" w:rsidRPr="005D7AA9" w:rsidRDefault="00A71696" w:rsidP="00876A2C">
            <w:pPr>
              <w:pStyle w:val="Tablecell"/>
              <w:jc w:val="center"/>
            </w:pPr>
          </w:p>
        </w:tc>
        <w:tc>
          <w:tcPr>
            <w:tcW w:w="1843" w:type="dxa"/>
          </w:tcPr>
          <w:p w14:paraId="672DACB7" w14:textId="7A56D18A" w:rsidR="00A71696" w:rsidRDefault="00403790" w:rsidP="00173EA1">
            <w:pPr>
              <w:pStyle w:val="Tablecell"/>
            </w:pPr>
            <w:r>
              <w:t>Immediate = TRUE</w:t>
            </w:r>
          </w:p>
        </w:tc>
      </w:tr>
      <w:tr w:rsidR="00A71696" w14:paraId="64F2900B" w14:textId="77777777" w:rsidTr="0018583D">
        <w:tc>
          <w:tcPr>
            <w:tcW w:w="1686" w:type="dxa"/>
          </w:tcPr>
          <w:p w14:paraId="4ED67D75" w14:textId="310F8F90" w:rsidR="00A71696" w:rsidRDefault="00403790" w:rsidP="00173EA1">
            <w:pPr>
              <w:pStyle w:val="Tablecell"/>
            </w:pPr>
            <w:r>
              <w:t>R68</w:t>
            </w:r>
          </w:p>
        </w:tc>
        <w:tc>
          <w:tcPr>
            <w:tcW w:w="919" w:type="dxa"/>
          </w:tcPr>
          <w:p w14:paraId="1597E13A" w14:textId="1F6E11AA" w:rsidR="00A71696" w:rsidRDefault="00403790" w:rsidP="00876A2C">
            <w:pPr>
              <w:pStyle w:val="Tablecell"/>
              <w:jc w:val="center"/>
            </w:pPr>
            <w:r>
              <w:t>S</w:t>
            </w:r>
          </w:p>
        </w:tc>
        <w:tc>
          <w:tcPr>
            <w:tcW w:w="990" w:type="dxa"/>
          </w:tcPr>
          <w:p w14:paraId="7EA81AE0" w14:textId="5F2BE039" w:rsidR="00A71696" w:rsidRDefault="00403790" w:rsidP="00876A2C">
            <w:pPr>
              <w:pStyle w:val="Tablecell"/>
              <w:jc w:val="center"/>
            </w:pPr>
            <w:r>
              <w:t>Y</w:t>
            </w:r>
          </w:p>
        </w:tc>
        <w:tc>
          <w:tcPr>
            <w:tcW w:w="1620" w:type="dxa"/>
          </w:tcPr>
          <w:p w14:paraId="121BF50B" w14:textId="77777777" w:rsidR="00A71696" w:rsidRDefault="00A71696" w:rsidP="00876A2C">
            <w:pPr>
              <w:pStyle w:val="Tablecell"/>
              <w:jc w:val="center"/>
            </w:pPr>
          </w:p>
        </w:tc>
        <w:tc>
          <w:tcPr>
            <w:tcW w:w="2292" w:type="dxa"/>
          </w:tcPr>
          <w:p w14:paraId="55946F9A" w14:textId="77777777" w:rsidR="00A71696" w:rsidRPr="005D7AA9" w:rsidRDefault="00A71696" w:rsidP="00876A2C">
            <w:pPr>
              <w:pStyle w:val="Tablecell"/>
              <w:jc w:val="center"/>
            </w:pPr>
          </w:p>
        </w:tc>
        <w:tc>
          <w:tcPr>
            <w:tcW w:w="1843" w:type="dxa"/>
          </w:tcPr>
          <w:p w14:paraId="3A8A4129" w14:textId="03DC2FC7" w:rsidR="00A71696" w:rsidRDefault="00403790" w:rsidP="00173EA1">
            <w:pPr>
              <w:pStyle w:val="Tablecell"/>
            </w:pPr>
            <w:r>
              <w:t>Immediate = FALSE</w:t>
            </w:r>
          </w:p>
        </w:tc>
      </w:tr>
      <w:tr w:rsidR="00A71696" w14:paraId="17D2CDDF" w14:textId="77777777" w:rsidTr="0018583D">
        <w:tc>
          <w:tcPr>
            <w:tcW w:w="1686" w:type="dxa"/>
          </w:tcPr>
          <w:p w14:paraId="3FCB101F" w14:textId="06521F07" w:rsidR="00A71696" w:rsidRDefault="00403790" w:rsidP="00173EA1">
            <w:pPr>
              <w:pStyle w:val="Tablecell"/>
            </w:pPr>
            <w:r>
              <w:t>R69</w:t>
            </w:r>
          </w:p>
        </w:tc>
        <w:tc>
          <w:tcPr>
            <w:tcW w:w="919" w:type="dxa"/>
          </w:tcPr>
          <w:p w14:paraId="6C3649A1" w14:textId="2930E08D" w:rsidR="00A71696" w:rsidRDefault="00403790" w:rsidP="00876A2C">
            <w:pPr>
              <w:pStyle w:val="Tablecell"/>
              <w:jc w:val="center"/>
            </w:pPr>
            <w:r>
              <w:t>S</w:t>
            </w:r>
          </w:p>
        </w:tc>
        <w:tc>
          <w:tcPr>
            <w:tcW w:w="990" w:type="dxa"/>
          </w:tcPr>
          <w:p w14:paraId="79B3938E" w14:textId="53233CA4" w:rsidR="00A71696" w:rsidRDefault="00403790" w:rsidP="00876A2C">
            <w:pPr>
              <w:pStyle w:val="Tablecell"/>
              <w:jc w:val="center"/>
            </w:pPr>
            <w:r>
              <w:t>Y</w:t>
            </w:r>
          </w:p>
        </w:tc>
        <w:tc>
          <w:tcPr>
            <w:tcW w:w="1620" w:type="dxa"/>
          </w:tcPr>
          <w:p w14:paraId="7930A857" w14:textId="77777777" w:rsidR="00A71696" w:rsidRDefault="00A71696" w:rsidP="00876A2C">
            <w:pPr>
              <w:pStyle w:val="Tablecell"/>
              <w:jc w:val="center"/>
            </w:pPr>
          </w:p>
        </w:tc>
        <w:tc>
          <w:tcPr>
            <w:tcW w:w="2292" w:type="dxa"/>
          </w:tcPr>
          <w:p w14:paraId="5AB71840" w14:textId="77777777" w:rsidR="00A71696" w:rsidRPr="005D7AA9" w:rsidRDefault="00A71696" w:rsidP="00876A2C">
            <w:pPr>
              <w:pStyle w:val="Tablecell"/>
              <w:jc w:val="center"/>
            </w:pPr>
          </w:p>
        </w:tc>
        <w:tc>
          <w:tcPr>
            <w:tcW w:w="1843" w:type="dxa"/>
          </w:tcPr>
          <w:p w14:paraId="3D2A38D3" w14:textId="1983A67A" w:rsidR="00A71696" w:rsidRDefault="00403790" w:rsidP="00173EA1">
            <w:pPr>
              <w:pStyle w:val="Tablecell"/>
            </w:pPr>
            <w:r>
              <w:t>Immediate = FALSE</w:t>
            </w:r>
          </w:p>
        </w:tc>
      </w:tr>
      <w:tr w:rsidR="00A71696" w14:paraId="10202531" w14:textId="77777777" w:rsidTr="0018583D">
        <w:tc>
          <w:tcPr>
            <w:tcW w:w="1686" w:type="dxa"/>
          </w:tcPr>
          <w:p w14:paraId="066D8570" w14:textId="5C07F15C" w:rsidR="00A71696" w:rsidRDefault="00403790" w:rsidP="00173EA1">
            <w:pPr>
              <w:pStyle w:val="Tablecell"/>
            </w:pPr>
            <w:r>
              <w:t>R70</w:t>
            </w:r>
          </w:p>
        </w:tc>
        <w:tc>
          <w:tcPr>
            <w:tcW w:w="919" w:type="dxa"/>
          </w:tcPr>
          <w:p w14:paraId="32A4C8BE" w14:textId="4576D1CE" w:rsidR="00A71696" w:rsidRDefault="00403790" w:rsidP="00876A2C">
            <w:pPr>
              <w:pStyle w:val="Tablecell"/>
              <w:jc w:val="center"/>
            </w:pPr>
            <w:r>
              <w:t>S</w:t>
            </w:r>
          </w:p>
        </w:tc>
        <w:tc>
          <w:tcPr>
            <w:tcW w:w="990" w:type="dxa"/>
          </w:tcPr>
          <w:p w14:paraId="76B5FD8F" w14:textId="568BD37B" w:rsidR="00A71696" w:rsidRDefault="00403790" w:rsidP="00876A2C">
            <w:pPr>
              <w:pStyle w:val="Tablecell"/>
              <w:jc w:val="center"/>
            </w:pPr>
            <w:r>
              <w:t>Y</w:t>
            </w:r>
          </w:p>
        </w:tc>
        <w:tc>
          <w:tcPr>
            <w:tcW w:w="1620" w:type="dxa"/>
          </w:tcPr>
          <w:p w14:paraId="3ECD3D4D" w14:textId="77777777" w:rsidR="00A71696" w:rsidRDefault="00A71696" w:rsidP="00876A2C">
            <w:pPr>
              <w:pStyle w:val="Tablecell"/>
              <w:jc w:val="center"/>
            </w:pPr>
          </w:p>
        </w:tc>
        <w:tc>
          <w:tcPr>
            <w:tcW w:w="2292" w:type="dxa"/>
          </w:tcPr>
          <w:p w14:paraId="62B5919B" w14:textId="77777777" w:rsidR="00A71696" w:rsidRPr="005D7AA9" w:rsidRDefault="00A71696" w:rsidP="00876A2C">
            <w:pPr>
              <w:pStyle w:val="Tablecell"/>
              <w:jc w:val="center"/>
            </w:pPr>
          </w:p>
        </w:tc>
        <w:tc>
          <w:tcPr>
            <w:tcW w:w="1843" w:type="dxa"/>
          </w:tcPr>
          <w:p w14:paraId="6A9FD0F5" w14:textId="744982A3" w:rsidR="00A71696" w:rsidRDefault="00403790" w:rsidP="00173EA1">
            <w:pPr>
              <w:pStyle w:val="Tablecell"/>
            </w:pPr>
            <w:r>
              <w:t>Immediate = FALSE</w:t>
            </w:r>
          </w:p>
        </w:tc>
      </w:tr>
      <w:tr w:rsidR="00A71696" w14:paraId="4C463C6D" w14:textId="77777777" w:rsidTr="0018583D">
        <w:tc>
          <w:tcPr>
            <w:tcW w:w="1686" w:type="dxa"/>
          </w:tcPr>
          <w:p w14:paraId="22E114E3" w14:textId="1661C852" w:rsidR="00A71696" w:rsidRDefault="00403790" w:rsidP="00173EA1">
            <w:pPr>
              <w:pStyle w:val="Tablecell"/>
            </w:pPr>
            <w:r>
              <w:t>R71</w:t>
            </w:r>
          </w:p>
        </w:tc>
        <w:tc>
          <w:tcPr>
            <w:tcW w:w="919" w:type="dxa"/>
          </w:tcPr>
          <w:p w14:paraId="2FEB1EEF" w14:textId="5486FFD3" w:rsidR="00A71696" w:rsidRDefault="00403790" w:rsidP="00876A2C">
            <w:pPr>
              <w:pStyle w:val="Tablecell"/>
              <w:jc w:val="center"/>
            </w:pPr>
            <w:r>
              <w:t>S</w:t>
            </w:r>
          </w:p>
        </w:tc>
        <w:tc>
          <w:tcPr>
            <w:tcW w:w="990" w:type="dxa"/>
          </w:tcPr>
          <w:p w14:paraId="6A0E81D3" w14:textId="3ED70006" w:rsidR="00A71696" w:rsidRDefault="00403790" w:rsidP="00876A2C">
            <w:pPr>
              <w:pStyle w:val="Tablecell"/>
              <w:jc w:val="center"/>
            </w:pPr>
            <w:r>
              <w:t>Y</w:t>
            </w:r>
          </w:p>
        </w:tc>
        <w:tc>
          <w:tcPr>
            <w:tcW w:w="1620" w:type="dxa"/>
          </w:tcPr>
          <w:p w14:paraId="49977509" w14:textId="77777777" w:rsidR="00A71696" w:rsidRDefault="00A71696" w:rsidP="00876A2C">
            <w:pPr>
              <w:pStyle w:val="Tablecell"/>
              <w:jc w:val="center"/>
            </w:pPr>
          </w:p>
        </w:tc>
        <w:tc>
          <w:tcPr>
            <w:tcW w:w="2292" w:type="dxa"/>
          </w:tcPr>
          <w:p w14:paraId="5271BE00" w14:textId="77777777" w:rsidR="00A71696" w:rsidRPr="005D7AA9" w:rsidRDefault="00A71696" w:rsidP="00876A2C">
            <w:pPr>
              <w:pStyle w:val="Tablecell"/>
              <w:jc w:val="center"/>
            </w:pPr>
          </w:p>
        </w:tc>
        <w:tc>
          <w:tcPr>
            <w:tcW w:w="1843" w:type="dxa"/>
          </w:tcPr>
          <w:p w14:paraId="7092D6C5" w14:textId="6C90AF5A" w:rsidR="00A71696" w:rsidRDefault="00403790" w:rsidP="00173EA1">
            <w:pPr>
              <w:pStyle w:val="Tablecell"/>
            </w:pPr>
            <w:r>
              <w:t>Immediate = FALSE</w:t>
            </w:r>
          </w:p>
        </w:tc>
      </w:tr>
      <w:tr w:rsidR="00A71696" w14:paraId="69FDF498" w14:textId="77777777" w:rsidTr="0018583D">
        <w:tc>
          <w:tcPr>
            <w:tcW w:w="1686" w:type="dxa"/>
          </w:tcPr>
          <w:p w14:paraId="55C1C8FB" w14:textId="1FC92F7D" w:rsidR="00A71696" w:rsidRDefault="00403790" w:rsidP="00173EA1">
            <w:pPr>
              <w:pStyle w:val="Tablecell"/>
            </w:pPr>
            <w:r>
              <w:t>R72</w:t>
            </w:r>
          </w:p>
        </w:tc>
        <w:tc>
          <w:tcPr>
            <w:tcW w:w="919" w:type="dxa"/>
          </w:tcPr>
          <w:p w14:paraId="06483A3A" w14:textId="5B84D1F5" w:rsidR="00A71696" w:rsidRDefault="00403790" w:rsidP="00876A2C">
            <w:pPr>
              <w:pStyle w:val="Tablecell"/>
              <w:jc w:val="center"/>
            </w:pPr>
            <w:r>
              <w:t>S</w:t>
            </w:r>
          </w:p>
        </w:tc>
        <w:tc>
          <w:tcPr>
            <w:tcW w:w="990" w:type="dxa"/>
          </w:tcPr>
          <w:p w14:paraId="1BEE6BE9" w14:textId="29E005A3" w:rsidR="00A71696" w:rsidRDefault="00403790" w:rsidP="00876A2C">
            <w:pPr>
              <w:pStyle w:val="Tablecell"/>
              <w:jc w:val="center"/>
            </w:pPr>
            <w:r>
              <w:t>Y</w:t>
            </w:r>
          </w:p>
        </w:tc>
        <w:tc>
          <w:tcPr>
            <w:tcW w:w="1620" w:type="dxa"/>
          </w:tcPr>
          <w:p w14:paraId="24AE7CE6" w14:textId="77777777" w:rsidR="00A71696" w:rsidRDefault="00A71696" w:rsidP="00876A2C">
            <w:pPr>
              <w:pStyle w:val="Tablecell"/>
              <w:jc w:val="center"/>
            </w:pPr>
          </w:p>
        </w:tc>
        <w:tc>
          <w:tcPr>
            <w:tcW w:w="2292" w:type="dxa"/>
          </w:tcPr>
          <w:p w14:paraId="54FA4052" w14:textId="77777777" w:rsidR="00A71696" w:rsidRPr="005D7AA9" w:rsidRDefault="00A71696" w:rsidP="00876A2C">
            <w:pPr>
              <w:pStyle w:val="Tablecell"/>
              <w:jc w:val="center"/>
            </w:pPr>
          </w:p>
        </w:tc>
        <w:tc>
          <w:tcPr>
            <w:tcW w:w="1843" w:type="dxa"/>
          </w:tcPr>
          <w:p w14:paraId="1F826F8B" w14:textId="59E49E75" w:rsidR="00A71696" w:rsidRDefault="00403790" w:rsidP="00173EA1">
            <w:pPr>
              <w:pStyle w:val="Tablecell"/>
            </w:pPr>
            <w:r>
              <w:t>Immediate = FALSE</w:t>
            </w:r>
          </w:p>
        </w:tc>
      </w:tr>
      <w:tr w:rsidR="00403790" w14:paraId="271BC993" w14:textId="77777777" w:rsidTr="0018583D">
        <w:tc>
          <w:tcPr>
            <w:tcW w:w="1686" w:type="dxa"/>
          </w:tcPr>
          <w:p w14:paraId="09F7BB2A" w14:textId="7DC8AB08" w:rsidR="00403790" w:rsidRDefault="00B31205" w:rsidP="00173EA1">
            <w:pPr>
              <w:pStyle w:val="Tablecell"/>
            </w:pPr>
            <w:r>
              <w:t>R73</w:t>
            </w:r>
          </w:p>
        </w:tc>
        <w:tc>
          <w:tcPr>
            <w:tcW w:w="919" w:type="dxa"/>
          </w:tcPr>
          <w:p w14:paraId="7FD3F3F3" w14:textId="5483EA63" w:rsidR="00403790" w:rsidRDefault="00B31205" w:rsidP="00876A2C">
            <w:pPr>
              <w:pStyle w:val="Tablecell"/>
              <w:jc w:val="center"/>
            </w:pPr>
            <w:r>
              <w:t>S</w:t>
            </w:r>
          </w:p>
        </w:tc>
        <w:tc>
          <w:tcPr>
            <w:tcW w:w="990" w:type="dxa"/>
          </w:tcPr>
          <w:p w14:paraId="0142AC3D" w14:textId="31158A15" w:rsidR="00403790" w:rsidRDefault="00B31205" w:rsidP="00876A2C">
            <w:pPr>
              <w:pStyle w:val="Tablecell"/>
              <w:jc w:val="center"/>
            </w:pPr>
            <w:r>
              <w:t>Y</w:t>
            </w:r>
          </w:p>
        </w:tc>
        <w:tc>
          <w:tcPr>
            <w:tcW w:w="1620" w:type="dxa"/>
          </w:tcPr>
          <w:p w14:paraId="75D6567B" w14:textId="77777777" w:rsidR="00403790" w:rsidRDefault="00403790" w:rsidP="00876A2C">
            <w:pPr>
              <w:pStyle w:val="Tablecell"/>
              <w:jc w:val="center"/>
            </w:pPr>
          </w:p>
        </w:tc>
        <w:tc>
          <w:tcPr>
            <w:tcW w:w="2292" w:type="dxa"/>
          </w:tcPr>
          <w:p w14:paraId="3AC0A0F9" w14:textId="77777777" w:rsidR="00403790" w:rsidRPr="005D7AA9" w:rsidRDefault="00403790" w:rsidP="00876A2C">
            <w:pPr>
              <w:pStyle w:val="Tablecell"/>
              <w:jc w:val="center"/>
            </w:pPr>
          </w:p>
        </w:tc>
        <w:tc>
          <w:tcPr>
            <w:tcW w:w="1843" w:type="dxa"/>
          </w:tcPr>
          <w:p w14:paraId="0AEC523E" w14:textId="7A378C63" w:rsidR="00403790" w:rsidRDefault="00B31205" w:rsidP="00173EA1">
            <w:pPr>
              <w:pStyle w:val="Tablecell"/>
            </w:pPr>
            <w:r>
              <w:t>Immediate = FALSE, Immediate provided</w:t>
            </w:r>
          </w:p>
        </w:tc>
      </w:tr>
      <w:tr w:rsidR="00403790" w14:paraId="53DBDEB9" w14:textId="77777777" w:rsidTr="0018583D">
        <w:tc>
          <w:tcPr>
            <w:tcW w:w="1686" w:type="dxa"/>
          </w:tcPr>
          <w:p w14:paraId="64027F9F" w14:textId="05EE8DAF" w:rsidR="00403790" w:rsidRDefault="00B31205" w:rsidP="00173EA1">
            <w:pPr>
              <w:pStyle w:val="Tablecell"/>
            </w:pPr>
            <w:r>
              <w:t>R74</w:t>
            </w:r>
          </w:p>
        </w:tc>
        <w:tc>
          <w:tcPr>
            <w:tcW w:w="919" w:type="dxa"/>
          </w:tcPr>
          <w:p w14:paraId="4EE6F2EB" w14:textId="65E683EE" w:rsidR="00403790" w:rsidRDefault="00B31205" w:rsidP="00876A2C">
            <w:pPr>
              <w:pStyle w:val="Tablecell"/>
              <w:jc w:val="center"/>
            </w:pPr>
            <w:r>
              <w:t>S</w:t>
            </w:r>
          </w:p>
        </w:tc>
        <w:tc>
          <w:tcPr>
            <w:tcW w:w="990" w:type="dxa"/>
          </w:tcPr>
          <w:p w14:paraId="0D01FA64" w14:textId="271C5D9A" w:rsidR="00403790" w:rsidRDefault="00B31205" w:rsidP="00876A2C">
            <w:pPr>
              <w:pStyle w:val="Tablecell"/>
              <w:jc w:val="center"/>
            </w:pPr>
            <w:r>
              <w:t>Y</w:t>
            </w:r>
          </w:p>
        </w:tc>
        <w:tc>
          <w:tcPr>
            <w:tcW w:w="1620" w:type="dxa"/>
          </w:tcPr>
          <w:p w14:paraId="1FEF79B7" w14:textId="77777777" w:rsidR="00403790" w:rsidRDefault="00403790" w:rsidP="00876A2C">
            <w:pPr>
              <w:pStyle w:val="Tablecell"/>
              <w:jc w:val="center"/>
            </w:pPr>
          </w:p>
        </w:tc>
        <w:tc>
          <w:tcPr>
            <w:tcW w:w="2292" w:type="dxa"/>
          </w:tcPr>
          <w:p w14:paraId="411D1B7A" w14:textId="7DAE1015" w:rsidR="00403790" w:rsidRPr="005D7AA9" w:rsidRDefault="00403790" w:rsidP="00876A2C">
            <w:pPr>
              <w:pStyle w:val="Tablecell"/>
              <w:jc w:val="center"/>
            </w:pPr>
          </w:p>
        </w:tc>
        <w:tc>
          <w:tcPr>
            <w:tcW w:w="1843" w:type="dxa"/>
          </w:tcPr>
          <w:p w14:paraId="14B3E16D" w14:textId="25A94BE8" w:rsidR="00403790" w:rsidRDefault="00B31205" w:rsidP="00173EA1">
            <w:pPr>
              <w:pStyle w:val="Tablecell"/>
            </w:pPr>
            <w:r>
              <w:t>Immediate = FALSE, Immediate provided</w:t>
            </w:r>
          </w:p>
        </w:tc>
      </w:tr>
      <w:tr w:rsidR="00403790" w14:paraId="078D735E" w14:textId="77777777" w:rsidTr="0018583D">
        <w:tc>
          <w:tcPr>
            <w:tcW w:w="1686" w:type="dxa"/>
          </w:tcPr>
          <w:p w14:paraId="7F941C5C" w14:textId="640F4D89" w:rsidR="00403790" w:rsidRDefault="00B31205" w:rsidP="00173EA1">
            <w:pPr>
              <w:pStyle w:val="Tablecell"/>
            </w:pPr>
            <w:r>
              <w:t>R75</w:t>
            </w:r>
          </w:p>
        </w:tc>
        <w:tc>
          <w:tcPr>
            <w:tcW w:w="919" w:type="dxa"/>
          </w:tcPr>
          <w:p w14:paraId="7010F4A6" w14:textId="5ACD7CA7" w:rsidR="00403790" w:rsidRDefault="00B31205" w:rsidP="00876A2C">
            <w:pPr>
              <w:pStyle w:val="Tablecell"/>
              <w:jc w:val="center"/>
            </w:pPr>
            <w:r>
              <w:t>S</w:t>
            </w:r>
          </w:p>
        </w:tc>
        <w:tc>
          <w:tcPr>
            <w:tcW w:w="990" w:type="dxa"/>
          </w:tcPr>
          <w:p w14:paraId="55866EA0" w14:textId="2D50657F" w:rsidR="00403790" w:rsidRDefault="00B31205" w:rsidP="00876A2C">
            <w:pPr>
              <w:pStyle w:val="Tablecell"/>
              <w:jc w:val="center"/>
            </w:pPr>
            <w:r>
              <w:t>Y</w:t>
            </w:r>
          </w:p>
        </w:tc>
        <w:tc>
          <w:tcPr>
            <w:tcW w:w="1620" w:type="dxa"/>
          </w:tcPr>
          <w:p w14:paraId="214EE6BD" w14:textId="77777777" w:rsidR="00403790" w:rsidRDefault="00403790" w:rsidP="00876A2C">
            <w:pPr>
              <w:pStyle w:val="Tablecell"/>
              <w:jc w:val="center"/>
            </w:pPr>
          </w:p>
        </w:tc>
        <w:tc>
          <w:tcPr>
            <w:tcW w:w="2292" w:type="dxa"/>
          </w:tcPr>
          <w:p w14:paraId="6AF6A8BD" w14:textId="77777777" w:rsidR="00403790" w:rsidRPr="005D7AA9" w:rsidRDefault="00403790" w:rsidP="00876A2C">
            <w:pPr>
              <w:pStyle w:val="Tablecell"/>
              <w:jc w:val="center"/>
            </w:pPr>
          </w:p>
        </w:tc>
        <w:tc>
          <w:tcPr>
            <w:tcW w:w="1843" w:type="dxa"/>
          </w:tcPr>
          <w:p w14:paraId="13B450D3" w14:textId="1AD16F86" w:rsidR="00403790" w:rsidRDefault="00B31205" w:rsidP="00173EA1">
            <w:pPr>
              <w:pStyle w:val="Tablecell"/>
            </w:pPr>
            <w:r>
              <w:t>Immediate = FALSE, Immediate provided</w:t>
            </w:r>
          </w:p>
        </w:tc>
      </w:tr>
      <w:tr w:rsidR="00403790" w14:paraId="3E611C67" w14:textId="77777777" w:rsidTr="0018583D">
        <w:tc>
          <w:tcPr>
            <w:tcW w:w="1686" w:type="dxa"/>
          </w:tcPr>
          <w:p w14:paraId="6366C56D" w14:textId="3F618E6B" w:rsidR="00403790" w:rsidRDefault="00B31205" w:rsidP="006E5A61">
            <w:pPr>
              <w:pStyle w:val="Tablecell"/>
              <w:keepNext/>
            </w:pPr>
            <w:r>
              <w:lastRenderedPageBreak/>
              <w:t>R76</w:t>
            </w:r>
          </w:p>
        </w:tc>
        <w:tc>
          <w:tcPr>
            <w:tcW w:w="919" w:type="dxa"/>
          </w:tcPr>
          <w:p w14:paraId="78B0C8AD" w14:textId="01348768" w:rsidR="00403790" w:rsidRDefault="00B31205" w:rsidP="006E5A61">
            <w:pPr>
              <w:pStyle w:val="Tablecell"/>
              <w:keepNext/>
              <w:jc w:val="center"/>
            </w:pPr>
            <w:r>
              <w:t>S</w:t>
            </w:r>
          </w:p>
        </w:tc>
        <w:tc>
          <w:tcPr>
            <w:tcW w:w="990" w:type="dxa"/>
          </w:tcPr>
          <w:p w14:paraId="310F8C22" w14:textId="20306B5C" w:rsidR="00403790" w:rsidRDefault="00B31205" w:rsidP="006E5A61">
            <w:pPr>
              <w:pStyle w:val="Tablecell"/>
              <w:keepNext/>
              <w:jc w:val="center"/>
            </w:pPr>
            <w:r>
              <w:t>Y</w:t>
            </w:r>
          </w:p>
        </w:tc>
        <w:tc>
          <w:tcPr>
            <w:tcW w:w="1620" w:type="dxa"/>
          </w:tcPr>
          <w:p w14:paraId="3C7FD4C9" w14:textId="77777777" w:rsidR="00403790" w:rsidRDefault="00403790" w:rsidP="006E5A61">
            <w:pPr>
              <w:pStyle w:val="Tablecell"/>
              <w:keepNext/>
              <w:jc w:val="center"/>
            </w:pPr>
          </w:p>
        </w:tc>
        <w:tc>
          <w:tcPr>
            <w:tcW w:w="2292" w:type="dxa"/>
          </w:tcPr>
          <w:p w14:paraId="0F12F418" w14:textId="77777777" w:rsidR="00403790" w:rsidRPr="005D7AA9" w:rsidRDefault="00403790" w:rsidP="006E5A61">
            <w:pPr>
              <w:pStyle w:val="Tablecell"/>
              <w:keepNext/>
              <w:jc w:val="center"/>
            </w:pPr>
          </w:p>
        </w:tc>
        <w:tc>
          <w:tcPr>
            <w:tcW w:w="1843" w:type="dxa"/>
          </w:tcPr>
          <w:p w14:paraId="652B04B9" w14:textId="0BC1EB00" w:rsidR="00403790" w:rsidRDefault="00B31205" w:rsidP="006E5A61">
            <w:pPr>
              <w:pStyle w:val="Tablecell"/>
              <w:keepNext/>
            </w:pPr>
            <w:r>
              <w:t>Immediate = FALSE, Immediate provided</w:t>
            </w:r>
          </w:p>
        </w:tc>
      </w:tr>
    </w:tbl>
    <w:p w14:paraId="5BE31548" w14:textId="05F2B50D" w:rsidR="00876A2C" w:rsidRDefault="00876A2C" w:rsidP="006E5A61">
      <w:pPr>
        <w:pStyle w:val="Caption"/>
        <w:keepNext/>
      </w:pPr>
      <w:bookmarkStart w:id="627" w:name="_Ref56426795"/>
      <w:bookmarkStart w:id="628" w:name="_Toc57893685"/>
      <w:bookmarkStart w:id="629" w:name="_Toc58502512"/>
      <w:bookmarkStart w:id="630" w:name="_Toc58925885"/>
      <w:r>
        <w:t xml:space="preserve">Table </w:t>
      </w:r>
      <w:r w:rsidR="00572FC7">
        <w:fldChar w:fldCharType="begin"/>
      </w:r>
      <w:r w:rsidR="00572FC7">
        <w:instrText xml:space="preserve"> SEQ Table \* ARABIC </w:instrText>
      </w:r>
      <w:r w:rsidR="00572FC7">
        <w:fldChar w:fldCharType="separate"/>
      </w:r>
      <w:r w:rsidR="00245068">
        <w:rPr>
          <w:noProof/>
        </w:rPr>
        <w:t>32</w:t>
      </w:r>
      <w:r w:rsidR="00572FC7">
        <w:rPr>
          <w:noProof/>
        </w:rPr>
        <w:fldChar w:fldCharType="end"/>
      </w:r>
      <w:bookmarkEnd w:id="627"/>
      <w:r>
        <w:t xml:space="preserve"> – MEF 80 Requirements for </w:t>
      </w:r>
      <w:r w:rsidR="00B31205">
        <w:t>Create Quote</w:t>
      </w:r>
      <w:bookmarkEnd w:id="628"/>
      <w:bookmarkEnd w:id="629"/>
      <w:bookmarkEnd w:id="630"/>
    </w:p>
    <w:p w14:paraId="3DBCCE28" w14:textId="2020B094" w:rsidR="00B31205" w:rsidRPr="00876A2C" w:rsidRDefault="00B31205" w:rsidP="002265A9">
      <w:pPr>
        <w:pStyle w:val="Heading3"/>
      </w:pPr>
      <w:bookmarkStart w:id="631" w:name="_Toc57894053"/>
      <w:bookmarkStart w:id="632" w:name="_Toc57894575"/>
      <w:bookmarkStart w:id="633" w:name="_Toc58502427"/>
      <w:bookmarkStart w:id="634" w:name="_Toc58925792"/>
      <w:r>
        <w:t>MEF W80 Cancel or Reject Quote Requirements</w:t>
      </w:r>
      <w:bookmarkEnd w:id="631"/>
      <w:bookmarkEnd w:id="632"/>
      <w:bookmarkEnd w:id="633"/>
      <w:bookmarkEnd w:id="634"/>
    </w:p>
    <w:p w14:paraId="4AE754BD" w14:textId="4A431890" w:rsidR="00B31205" w:rsidRDefault="00B31205" w:rsidP="00B31205">
      <w:pPr>
        <w:pStyle w:val="Body"/>
      </w:pPr>
      <w:r>
        <w:t xml:space="preserve">The requirements from MEF 80 </w:t>
      </w:r>
      <w:r>
        <w:fldChar w:fldCharType="begin"/>
      </w:r>
      <w:r>
        <w:instrText xml:space="preserve"> REF _Ref55388776 \r \h </w:instrText>
      </w:r>
      <w:r>
        <w:fldChar w:fldCharType="separate"/>
      </w:r>
      <w:r w:rsidR="00245068">
        <w:t>[8]</w:t>
      </w:r>
      <w:r>
        <w:fldChar w:fldCharType="end"/>
      </w:r>
      <w:r>
        <w:t xml:space="preserve"> for the Cancel or Reject Quote use cases are shown in</w:t>
      </w:r>
      <w:r w:rsidR="002265A9">
        <w:t xml:space="preserve"> </w:t>
      </w:r>
      <w:r w:rsidR="002265A9">
        <w:fldChar w:fldCharType="begin"/>
      </w:r>
      <w:r w:rsidR="002265A9">
        <w:instrText xml:space="preserve"> REF _Ref56429477 \h </w:instrText>
      </w:r>
      <w:r w:rsidR="002265A9">
        <w:fldChar w:fldCharType="separate"/>
      </w:r>
      <w:r w:rsidR="00245068">
        <w:t xml:space="preserve">Table </w:t>
      </w:r>
      <w:r w:rsidR="00245068">
        <w:rPr>
          <w:noProof/>
        </w:rPr>
        <w:t>33</w:t>
      </w:r>
      <w:r w:rsidR="002265A9">
        <w:fldChar w:fldCharType="end"/>
      </w:r>
      <w:r>
        <w:t>.</w:t>
      </w:r>
    </w:p>
    <w:p w14:paraId="33368E48" w14:textId="77777777" w:rsidR="002265A9" w:rsidRPr="00584D7E" w:rsidRDefault="002265A9" w:rsidP="00B31205">
      <w:pPr>
        <w:pStyle w:val="Body"/>
      </w:pPr>
    </w:p>
    <w:tbl>
      <w:tblPr>
        <w:tblStyle w:val="TableGrid"/>
        <w:tblW w:w="0" w:type="auto"/>
        <w:tblLook w:val="04A0" w:firstRow="1" w:lastRow="0" w:firstColumn="1" w:lastColumn="0" w:noHBand="0" w:noVBand="1"/>
      </w:tblPr>
      <w:tblGrid>
        <w:gridCol w:w="1686"/>
        <w:gridCol w:w="919"/>
        <w:gridCol w:w="990"/>
        <w:gridCol w:w="1620"/>
        <w:gridCol w:w="2292"/>
        <w:gridCol w:w="1843"/>
        <w:tblGridChange w:id="635">
          <w:tblGrid>
            <w:gridCol w:w="1686"/>
            <w:gridCol w:w="919"/>
            <w:gridCol w:w="990"/>
            <w:gridCol w:w="1620"/>
            <w:gridCol w:w="2292"/>
            <w:gridCol w:w="1843"/>
          </w:tblGrid>
        </w:tblGridChange>
      </w:tblGrid>
      <w:tr w:rsidR="00B31205" w14:paraId="5D1683D4" w14:textId="77777777" w:rsidTr="0018583D">
        <w:trPr>
          <w:tblHeader/>
        </w:trPr>
        <w:tc>
          <w:tcPr>
            <w:tcW w:w="1686" w:type="dxa"/>
          </w:tcPr>
          <w:p w14:paraId="27AAA676" w14:textId="77777777" w:rsidR="00B31205" w:rsidRDefault="00B31205" w:rsidP="00B31205">
            <w:pPr>
              <w:pStyle w:val="Tableheading"/>
              <w:jc w:val="center"/>
            </w:pPr>
            <w:r>
              <w:t>Requirement</w:t>
            </w:r>
          </w:p>
        </w:tc>
        <w:tc>
          <w:tcPr>
            <w:tcW w:w="919" w:type="dxa"/>
          </w:tcPr>
          <w:p w14:paraId="58C0C180" w14:textId="77777777" w:rsidR="00B31205" w:rsidRDefault="00B31205" w:rsidP="00B31205">
            <w:pPr>
              <w:pStyle w:val="Tableheading"/>
              <w:jc w:val="center"/>
            </w:pPr>
            <w:r>
              <w:t>Entity</w:t>
            </w:r>
          </w:p>
        </w:tc>
        <w:tc>
          <w:tcPr>
            <w:tcW w:w="990" w:type="dxa"/>
          </w:tcPr>
          <w:p w14:paraId="75CC3406" w14:textId="575AA26F" w:rsidR="00B31205" w:rsidRDefault="00A218EC" w:rsidP="00B31205">
            <w:pPr>
              <w:pStyle w:val="Tableheading"/>
              <w:jc w:val="center"/>
            </w:pPr>
            <w:r>
              <w:t>Tested</w:t>
            </w:r>
          </w:p>
        </w:tc>
        <w:tc>
          <w:tcPr>
            <w:tcW w:w="1620" w:type="dxa"/>
          </w:tcPr>
          <w:p w14:paraId="35F4B2EE" w14:textId="6734D62F" w:rsidR="00B31205" w:rsidRDefault="00A218EC" w:rsidP="00B31205">
            <w:pPr>
              <w:pStyle w:val="Tableheading"/>
              <w:jc w:val="center"/>
            </w:pPr>
            <w:r>
              <w:t xml:space="preserve">Test Case </w:t>
            </w:r>
          </w:p>
        </w:tc>
        <w:tc>
          <w:tcPr>
            <w:tcW w:w="2292" w:type="dxa"/>
          </w:tcPr>
          <w:p w14:paraId="07812BE8" w14:textId="77777777" w:rsidR="00B31205" w:rsidRDefault="00B31205" w:rsidP="00B31205">
            <w:pPr>
              <w:pStyle w:val="Tableheading"/>
              <w:jc w:val="center"/>
            </w:pPr>
            <w:r>
              <w:t>API</w:t>
            </w:r>
            <w:r w:rsidR="00A218EC">
              <w:t xml:space="preserve"> Version</w:t>
            </w:r>
          </w:p>
        </w:tc>
        <w:tc>
          <w:tcPr>
            <w:tcW w:w="1843" w:type="dxa"/>
          </w:tcPr>
          <w:p w14:paraId="017E15C9" w14:textId="77777777" w:rsidR="00B31205" w:rsidRDefault="00B31205" w:rsidP="00B31205">
            <w:pPr>
              <w:pStyle w:val="Tableheading"/>
              <w:jc w:val="center"/>
            </w:pPr>
            <w:r>
              <w:t>Comment</w:t>
            </w:r>
          </w:p>
        </w:tc>
      </w:tr>
      <w:tr w:rsidR="00DB21A5" w14:paraId="1253A8D3" w14:textId="77777777" w:rsidTr="002E41E9">
        <w:tc>
          <w:tcPr>
            <w:tcW w:w="1686" w:type="dxa"/>
          </w:tcPr>
          <w:p w14:paraId="0A7813E6" w14:textId="7533F3C8" w:rsidR="00DB21A5" w:rsidRDefault="00DB21A5" w:rsidP="00B31205">
            <w:pPr>
              <w:pStyle w:val="Tablecell"/>
            </w:pPr>
            <w:r>
              <w:t>R1</w:t>
            </w:r>
          </w:p>
        </w:tc>
        <w:tc>
          <w:tcPr>
            <w:tcW w:w="919" w:type="dxa"/>
          </w:tcPr>
          <w:p w14:paraId="3BA0201E" w14:textId="72A3703D" w:rsidR="00DB21A5" w:rsidRDefault="00DB21A5" w:rsidP="002265A9">
            <w:pPr>
              <w:pStyle w:val="Tablecell"/>
              <w:jc w:val="center"/>
            </w:pPr>
            <w:r>
              <w:t>S</w:t>
            </w:r>
          </w:p>
        </w:tc>
        <w:tc>
          <w:tcPr>
            <w:tcW w:w="990" w:type="dxa"/>
          </w:tcPr>
          <w:p w14:paraId="08FCF645" w14:textId="007FE762" w:rsidR="00DB21A5" w:rsidRDefault="00DB21A5" w:rsidP="00B31205">
            <w:pPr>
              <w:pStyle w:val="Tablecell"/>
              <w:jc w:val="center"/>
            </w:pPr>
            <w:r>
              <w:t>Y</w:t>
            </w:r>
          </w:p>
        </w:tc>
        <w:tc>
          <w:tcPr>
            <w:tcW w:w="1620" w:type="dxa"/>
          </w:tcPr>
          <w:p w14:paraId="6B806099" w14:textId="77777777" w:rsidR="00DB21A5" w:rsidRDefault="00DB21A5" w:rsidP="00B31205">
            <w:pPr>
              <w:pStyle w:val="Tablecell"/>
              <w:jc w:val="center"/>
            </w:pPr>
          </w:p>
        </w:tc>
        <w:tc>
          <w:tcPr>
            <w:tcW w:w="2292" w:type="dxa"/>
          </w:tcPr>
          <w:p w14:paraId="3706BBE1" w14:textId="77777777" w:rsidR="00DB21A5" w:rsidRDefault="00DB21A5" w:rsidP="00B31205">
            <w:pPr>
              <w:pStyle w:val="Tablecell"/>
              <w:jc w:val="center"/>
            </w:pPr>
          </w:p>
        </w:tc>
        <w:tc>
          <w:tcPr>
            <w:tcW w:w="1843" w:type="dxa"/>
          </w:tcPr>
          <w:p w14:paraId="1862689A" w14:textId="77777777" w:rsidR="00DB21A5" w:rsidRDefault="00DB21A5" w:rsidP="00B31205">
            <w:pPr>
              <w:pStyle w:val="Tablecell"/>
            </w:pPr>
          </w:p>
        </w:tc>
      </w:tr>
      <w:tr w:rsidR="00DB21A5" w14:paraId="6F7459F7" w14:textId="77777777" w:rsidTr="002E41E9">
        <w:tc>
          <w:tcPr>
            <w:tcW w:w="1686" w:type="dxa"/>
          </w:tcPr>
          <w:p w14:paraId="0785301B" w14:textId="4C9C2B31" w:rsidR="00DB21A5" w:rsidRDefault="00DB21A5" w:rsidP="00B31205">
            <w:pPr>
              <w:pStyle w:val="Tablecell"/>
            </w:pPr>
            <w:r>
              <w:t>R2</w:t>
            </w:r>
          </w:p>
        </w:tc>
        <w:tc>
          <w:tcPr>
            <w:tcW w:w="919" w:type="dxa"/>
          </w:tcPr>
          <w:p w14:paraId="1B933E33" w14:textId="08439E5B" w:rsidR="00DB21A5" w:rsidRDefault="00DB21A5" w:rsidP="002265A9">
            <w:pPr>
              <w:pStyle w:val="Tablecell"/>
              <w:jc w:val="center"/>
            </w:pPr>
            <w:r>
              <w:t>S</w:t>
            </w:r>
          </w:p>
        </w:tc>
        <w:tc>
          <w:tcPr>
            <w:tcW w:w="990" w:type="dxa"/>
          </w:tcPr>
          <w:p w14:paraId="7AC5DB74" w14:textId="2269D47D" w:rsidR="00DB21A5" w:rsidRDefault="00DB21A5" w:rsidP="00B31205">
            <w:pPr>
              <w:pStyle w:val="Tablecell"/>
              <w:jc w:val="center"/>
            </w:pPr>
            <w:r>
              <w:t>Y</w:t>
            </w:r>
          </w:p>
        </w:tc>
        <w:tc>
          <w:tcPr>
            <w:tcW w:w="1620" w:type="dxa"/>
          </w:tcPr>
          <w:p w14:paraId="1380E26F" w14:textId="77777777" w:rsidR="00DB21A5" w:rsidRDefault="00DB21A5" w:rsidP="00B31205">
            <w:pPr>
              <w:pStyle w:val="Tablecell"/>
              <w:jc w:val="center"/>
            </w:pPr>
          </w:p>
        </w:tc>
        <w:tc>
          <w:tcPr>
            <w:tcW w:w="2292" w:type="dxa"/>
          </w:tcPr>
          <w:p w14:paraId="527B8860" w14:textId="77777777" w:rsidR="00DB21A5" w:rsidRDefault="00DB21A5" w:rsidP="00B31205">
            <w:pPr>
              <w:pStyle w:val="Tablecell"/>
              <w:jc w:val="center"/>
            </w:pPr>
          </w:p>
        </w:tc>
        <w:tc>
          <w:tcPr>
            <w:tcW w:w="1843" w:type="dxa"/>
          </w:tcPr>
          <w:p w14:paraId="682BB2B9" w14:textId="77777777" w:rsidR="00DB21A5" w:rsidRDefault="00DB21A5" w:rsidP="00B31205">
            <w:pPr>
              <w:pStyle w:val="Tablecell"/>
            </w:pPr>
          </w:p>
        </w:tc>
      </w:tr>
      <w:tr w:rsidR="00B31205" w14:paraId="316315BF" w14:textId="77777777" w:rsidTr="0018583D">
        <w:tc>
          <w:tcPr>
            <w:tcW w:w="1686" w:type="dxa"/>
          </w:tcPr>
          <w:p w14:paraId="43CC449E" w14:textId="41C853ED" w:rsidR="00B31205" w:rsidRDefault="002265A9" w:rsidP="00B31205">
            <w:pPr>
              <w:pStyle w:val="Tablecell"/>
            </w:pPr>
            <w:r>
              <w:t>R77</w:t>
            </w:r>
          </w:p>
        </w:tc>
        <w:tc>
          <w:tcPr>
            <w:tcW w:w="919" w:type="dxa"/>
          </w:tcPr>
          <w:p w14:paraId="0E713638" w14:textId="2C56B5C2" w:rsidR="00B31205" w:rsidRDefault="002265A9" w:rsidP="002265A9">
            <w:pPr>
              <w:pStyle w:val="Tablecell"/>
              <w:jc w:val="center"/>
            </w:pPr>
            <w:r>
              <w:t>B</w:t>
            </w:r>
          </w:p>
        </w:tc>
        <w:tc>
          <w:tcPr>
            <w:tcW w:w="990" w:type="dxa"/>
          </w:tcPr>
          <w:p w14:paraId="2839CD80" w14:textId="72EB537F" w:rsidR="00B31205" w:rsidRDefault="002265A9" w:rsidP="00B31205">
            <w:pPr>
              <w:pStyle w:val="Tablecell"/>
              <w:jc w:val="center"/>
            </w:pPr>
            <w:r>
              <w:t>Y</w:t>
            </w:r>
          </w:p>
        </w:tc>
        <w:tc>
          <w:tcPr>
            <w:tcW w:w="1620" w:type="dxa"/>
          </w:tcPr>
          <w:p w14:paraId="4C8D6218" w14:textId="77777777" w:rsidR="00B31205" w:rsidRDefault="00B31205" w:rsidP="00B31205">
            <w:pPr>
              <w:pStyle w:val="Tablecell"/>
              <w:jc w:val="center"/>
            </w:pPr>
          </w:p>
        </w:tc>
        <w:tc>
          <w:tcPr>
            <w:tcW w:w="2292" w:type="dxa"/>
          </w:tcPr>
          <w:p w14:paraId="66F90E34" w14:textId="77777777" w:rsidR="00B31205" w:rsidRDefault="00B31205" w:rsidP="00B31205">
            <w:pPr>
              <w:pStyle w:val="Tablecell"/>
              <w:jc w:val="center"/>
            </w:pPr>
          </w:p>
        </w:tc>
        <w:tc>
          <w:tcPr>
            <w:tcW w:w="1843" w:type="dxa"/>
          </w:tcPr>
          <w:p w14:paraId="7BA2D8C6" w14:textId="451D2275" w:rsidR="00B31205" w:rsidRDefault="002265A9" w:rsidP="00B31205">
            <w:pPr>
              <w:pStyle w:val="Tablecell"/>
            </w:pPr>
            <w:r>
              <w:t>Cancel or Reject</w:t>
            </w:r>
          </w:p>
        </w:tc>
      </w:tr>
      <w:tr w:rsidR="00B31205" w14:paraId="318BB11D" w14:textId="77777777" w:rsidTr="0018583D">
        <w:tc>
          <w:tcPr>
            <w:tcW w:w="1686" w:type="dxa"/>
          </w:tcPr>
          <w:p w14:paraId="414616EE" w14:textId="668F8BC3" w:rsidR="00B31205" w:rsidRDefault="002265A9" w:rsidP="00B31205">
            <w:pPr>
              <w:pStyle w:val="Tablecell"/>
            </w:pPr>
            <w:r>
              <w:t>O10</w:t>
            </w:r>
          </w:p>
        </w:tc>
        <w:tc>
          <w:tcPr>
            <w:tcW w:w="919" w:type="dxa"/>
          </w:tcPr>
          <w:p w14:paraId="38EA7A6F" w14:textId="245DD15C" w:rsidR="00B31205" w:rsidRDefault="002265A9" w:rsidP="00B31205">
            <w:pPr>
              <w:pStyle w:val="Tablecell"/>
              <w:jc w:val="center"/>
            </w:pPr>
            <w:r>
              <w:t>B</w:t>
            </w:r>
          </w:p>
        </w:tc>
        <w:tc>
          <w:tcPr>
            <w:tcW w:w="990" w:type="dxa"/>
          </w:tcPr>
          <w:p w14:paraId="1667C33A" w14:textId="20ECB385" w:rsidR="00B31205" w:rsidRDefault="002265A9" w:rsidP="00B31205">
            <w:pPr>
              <w:pStyle w:val="Tablecell"/>
              <w:jc w:val="center"/>
            </w:pPr>
            <w:r>
              <w:t>N</w:t>
            </w:r>
          </w:p>
        </w:tc>
        <w:tc>
          <w:tcPr>
            <w:tcW w:w="1620" w:type="dxa"/>
          </w:tcPr>
          <w:p w14:paraId="25B945D0" w14:textId="77777777" w:rsidR="00B31205" w:rsidRDefault="00B31205" w:rsidP="00B31205">
            <w:pPr>
              <w:pStyle w:val="Tablecell"/>
              <w:jc w:val="center"/>
            </w:pPr>
          </w:p>
        </w:tc>
        <w:tc>
          <w:tcPr>
            <w:tcW w:w="2292" w:type="dxa"/>
          </w:tcPr>
          <w:p w14:paraId="4FB809D0" w14:textId="77777777" w:rsidR="00B31205" w:rsidRDefault="00B31205" w:rsidP="00B31205">
            <w:pPr>
              <w:pStyle w:val="Tablecell"/>
              <w:jc w:val="center"/>
            </w:pPr>
          </w:p>
        </w:tc>
        <w:tc>
          <w:tcPr>
            <w:tcW w:w="1843" w:type="dxa"/>
          </w:tcPr>
          <w:p w14:paraId="625D54D1" w14:textId="77777777" w:rsidR="00B31205" w:rsidRDefault="00B31205" w:rsidP="00B31205">
            <w:pPr>
              <w:pStyle w:val="Tablecell"/>
            </w:pPr>
          </w:p>
        </w:tc>
      </w:tr>
      <w:tr w:rsidR="00B31205" w14:paraId="12BD3D1A" w14:textId="77777777" w:rsidTr="0018583D">
        <w:tc>
          <w:tcPr>
            <w:tcW w:w="1686" w:type="dxa"/>
          </w:tcPr>
          <w:p w14:paraId="5716818C" w14:textId="5A94A331" w:rsidR="00B31205" w:rsidRDefault="002265A9" w:rsidP="00B31205">
            <w:pPr>
              <w:pStyle w:val="Tablecell"/>
            </w:pPr>
            <w:r>
              <w:t>R78</w:t>
            </w:r>
          </w:p>
        </w:tc>
        <w:tc>
          <w:tcPr>
            <w:tcW w:w="919" w:type="dxa"/>
          </w:tcPr>
          <w:p w14:paraId="1574B3CD" w14:textId="745FAF6B" w:rsidR="00B31205" w:rsidRDefault="002265A9" w:rsidP="00B31205">
            <w:pPr>
              <w:pStyle w:val="Tablecell"/>
              <w:jc w:val="center"/>
            </w:pPr>
            <w:r>
              <w:t>S</w:t>
            </w:r>
          </w:p>
        </w:tc>
        <w:tc>
          <w:tcPr>
            <w:tcW w:w="990" w:type="dxa"/>
          </w:tcPr>
          <w:p w14:paraId="39226E14" w14:textId="789375FE" w:rsidR="00B31205" w:rsidRDefault="002265A9" w:rsidP="00B31205">
            <w:pPr>
              <w:pStyle w:val="Tablecell"/>
              <w:jc w:val="center"/>
            </w:pPr>
            <w:r>
              <w:t>Y</w:t>
            </w:r>
          </w:p>
        </w:tc>
        <w:tc>
          <w:tcPr>
            <w:tcW w:w="1620" w:type="dxa"/>
          </w:tcPr>
          <w:p w14:paraId="78E5CE5A" w14:textId="77777777" w:rsidR="00B31205" w:rsidRDefault="00B31205" w:rsidP="00B31205">
            <w:pPr>
              <w:pStyle w:val="Tablecell"/>
              <w:jc w:val="center"/>
            </w:pPr>
          </w:p>
        </w:tc>
        <w:tc>
          <w:tcPr>
            <w:tcW w:w="2292" w:type="dxa"/>
          </w:tcPr>
          <w:p w14:paraId="232A51C7" w14:textId="77777777" w:rsidR="00B31205" w:rsidRDefault="00B31205" w:rsidP="00B31205">
            <w:pPr>
              <w:pStyle w:val="Tablecell"/>
              <w:jc w:val="center"/>
            </w:pPr>
          </w:p>
        </w:tc>
        <w:tc>
          <w:tcPr>
            <w:tcW w:w="1843" w:type="dxa"/>
          </w:tcPr>
          <w:p w14:paraId="298FF52B" w14:textId="50841EF1" w:rsidR="00B31205" w:rsidRDefault="002265A9" w:rsidP="00B31205">
            <w:pPr>
              <w:pStyle w:val="Tablecell"/>
            </w:pPr>
            <w:r>
              <w:t>Cancel or Reject</w:t>
            </w:r>
          </w:p>
        </w:tc>
      </w:tr>
    </w:tbl>
    <w:p w14:paraId="6E31AACF" w14:textId="3A7D3C20" w:rsidR="00B31205" w:rsidRDefault="00B31205" w:rsidP="00B31205">
      <w:pPr>
        <w:pStyle w:val="Caption"/>
        <w:keepNext/>
      </w:pPr>
      <w:bookmarkStart w:id="636" w:name="_Ref56429477"/>
      <w:bookmarkStart w:id="637" w:name="_Toc57893686"/>
      <w:bookmarkStart w:id="638" w:name="_Toc58502513"/>
      <w:bookmarkStart w:id="639" w:name="_Toc58925886"/>
      <w:r>
        <w:t xml:space="preserve">Table </w:t>
      </w:r>
      <w:r w:rsidR="00572FC7">
        <w:fldChar w:fldCharType="begin"/>
      </w:r>
      <w:r w:rsidR="00572FC7">
        <w:instrText xml:space="preserve"> SEQ Table \* ARABIC </w:instrText>
      </w:r>
      <w:r w:rsidR="00572FC7">
        <w:fldChar w:fldCharType="separate"/>
      </w:r>
      <w:r w:rsidR="00245068">
        <w:rPr>
          <w:noProof/>
        </w:rPr>
        <w:t>33</w:t>
      </w:r>
      <w:r w:rsidR="00572FC7">
        <w:rPr>
          <w:noProof/>
        </w:rPr>
        <w:fldChar w:fldCharType="end"/>
      </w:r>
      <w:bookmarkEnd w:id="636"/>
      <w:r>
        <w:t xml:space="preserve"> – MEF 80 Requirements for Cancel or Reject Quote</w:t>
      </w:r>
      <w:bookmarkEnd w:id="637"/>
      <w:bookmarkEnd w:id="638"/>
      <w:bookmarkEnd w:id="639"/>
    </w:p>
    <w:p w14:paraId="4A99C8B0" w14:textId="77777777" w:rsidR="009C296F" w:rsidRDefault="009C296F" w:rsidP="00A07094">
      <w:pPr>
        <w:pStyle w:val="Heading2"/>
      </w:pPr>
      <w:bookmarkStart w:id="640" w:name="_Toc57894054"/>
      <w:bookmarkStart w:id="641" w:name="_Toc57894576"/>
      <w:bookmarkStart w:id="642" w:name="_Toc58502428"/>
      <w:bookmarkStart w:id="643" w:name="_Toc58925793"/>
      <w:r>
        <w:t>Product Quote Create Test Cases</w:t>
      </w:r>
      <w:bookmarkEnd w:id="640"/>
      <w:bookmarkEnd w:id="641"/>
      <w:bookmarkEnd w:id="642"/>
      <w:bookmarkEnd w:id="643"/>
    </w:p>
    <w:p w14:paraId="01339EBB" w14:textId="77777777" w:rsidR="005B52DF" w:rsidRDefault="009C296F" w:rsidP="005B52DF">
      <w:pPr>
        <w:pStyle w:val="Body"/>
      </w:pPr>
      <w:r>
        <w:t>The test cases for Create Product Quote are defined in this section.</w:t>
      </w:r>
      <w:bookmarkStart w:id="644" w:name="_Hlk56430276"/>
    </w:p>
    <w:p w14:paraId="788CA8C2" w14:textId="27F6A863" w:rsidR="009C296F" w:rsidRDefault="009C296F" w:rsidP="005B52DF">
      <w:pPr>
        <w:pStyle w:val="Heading3"/>
      </w:pPr>
      <w:bookmarkStart w:id="645" w:name="_Toc57894055"/>
      <w:bookmarkStart w:id="646" w:name="_Toc57894577"/>
      <w:bookmarkStart w:id="647" w:name="_Toc58502429"/>
      <w:bookmarkStart w:id="648" w:name="_Toc58925794"/>
      <w:r>
        <w:t>Request Create Product Quote with Immediate Response = TRUE</w:t>
      </w:r>
      <w:bookmarkEnd w:id="645"/>
      <w:bookmarkEnd w:id="646"/>
      <w:bookmarkEnd w:id="647"/>
      <w:bookmarkEnd w:id="648"/>
    </w:p>
    <w:p w14:paraId="10E08ADA" w14:textId="344BB21C" w:rsidR="009C296F" w:rsidRDefault="009C296F" w:rsidP="009C296F">
      <w:pPr>
        <w:pStyle w:val="Heading3"/>
      </w:pPr>
      <w:bookmarkStart w:id="649" w:name="_Toc57894057"/>
      <w:bookmarkStart w:id="650" w:name="_Toc57894579"/>
      <w:bookmarkStart w:id="651" w:name="_Toc58502431"/>
      <w:bookmarkStart w:id="652" w:name="_Toc58925795"/>
      <w:bookmarkEnd w:id="644"/>
      <w:r>
        <w:t>Request Create Product Quote with Immediate Response = FALSE</w:t>
      </w:r>
      <w:bookmarkEnd w:id="649"/>
      <w:bookmarkEnd w:id="650"/>
      <w:bookmarkEnd w:id="651"/>
      <w:bookmarkEnd w:id="652"/>
    </w:p>
    <w:p w14:paraId="560A51FA" w14:textId="40700FCA" w:rsidR="009C296F" w:rsidRDefault="009C296F" w:rsidP="009C296F">
      <w:pPr>
        <w:pStyle w:val="Heading3"/>
      </w:pPr>
      <w:bookmarkStart w:id="653" w:name="_Toc57894059"/>
      <w:bookmarkStart w:id="654" w:name="_Toc57894581"/>
      <w:bookmarkStart w:id="655" w:name="_Toc58502433"/>
      <w:bookmarkStart w:id="656" w:name="_Toc58925796"/>
      <w:r>
        <w:t>Response Create Product Quote with Immediate Response = FALSE Immediate Response</w:t>
      </w:r>
      <w:bookmarkEnd w:id="653"/>
      <w:bookmarkEnd w:id="654"/>
      <w:bookmarkEnd w:id="655"/>
      <w:bookmarkEnd w:id="656"/>
    </w:p>
    <w:p w14:paraId="5387F80F" w14:textId="641DCB9B" w:rsidR="009C296F" w:rsidRDefault="009C296F" w:rsidP="009C296F">
      <w:pPr>
        <w:pStyle w:val="Heading3"/>
      </w:pPr>
      <w:bookmarkStart w:id="657" w:name="_Toc57894060"/>
      <w:bookmarkStart w:id="658" w:name="_Toc57894582"/>
      <w:bookmarkStart w:id="659" w:name="_Toc58502434"/>
      <w:bookmarkStart w:id="660" w:name="_Toc58925797"/>
      <w:r>
        <w:t>Request Cancel Product Quote</w:t>
      </w:r>
      <w:bookmarkEnd w:id="657"/>
      <w:bookmarkEnd w:id="658"/>
      <w:bookmarkEnd w:id="659"/>
      <w:bookmarkEnd w:id="660"/>
      <w:r>
        <w:t xml:space="preserve"> </w:t>
      </w:r>
    </w:p>
    <w:p w14:paraId="33EDD455" w14:textId="732966A9" w:rsidR="0055358A" w:rsidRDefault="0055358A" w:rsidP="0055358A">
      <w:pPr>
        <w:pStyle w:val="Heading3"/>
      </w:pPr>
      <w:bookmarkStart w:id="661" w:name="_Toc57894062"/>
      <w:bookmarkStart w:id="662" w:name="_Toc57894584"/>
      <w:bookmarkStart w:id="663" w:name="_Toc58502436"/>
      <w:bookmarkStart w:id="664" w:name="_Toc58925798"/>
      <w:r>
        <w:t>Buyer Request Reject Product Quote</w:t>
      </w:r>
      <w:bookmarkEnd w:id="661"/>
      <w:bookmarkEnd w:id="662"/>
      <w:bookmarkEnd w:id="663"/>
      <w:bookmarkEnd w:id="664"/>
      <w:r>
        <w:t xml:space="preserve"> </w:t>
      </w:r>
    </w:p>
    <w:p w14:paraId="45F7910D" w14:textId="63B90D61" w:rsidR="0055358A" w:rsidRPr="009C296F" w:rsidRDefault="0055358A" w:rsidP="0055358A">
      <w:pPr>
        <w:pStyle w:val="Heading3"/>
      </w:pPr>
      <w:bookmarkStart w:id="665" w:name="_Toc57894063"/>
      <w:bookmarkStart w:id="666" w:name="_Toc57894585"/>
      <w:bookmarkStart w:id="667" w:name="_Toc58502437"/>
      <w:bookmarkStart w:id="668" w:name="_Toc58925799"/>
      <w:r>
        <w:t>Response Reject Product Quote</w:t>
      </w:r>
      <w:bookmarkEnd w:id="665"/>
      <w:bookmarkEnd w:id="666"/>
      <w:bookmarkEnd w:id="667"/>
      <w:bookmarkEnd w:id="668"/>
      <w:r>
        <w:t xml:space="preserve"> </w:t>
      </w:r>
    </w:p>
    <w:p w14:paraId="22F28434" w14:textId="78A29950" w:rsidR="002265A9" w:rsidRDefault="002265A9" w:rsidP="009C296F">
      <w:pPr>
        <w:pStyle w:val="Heading3"/>
      </w:pPr>
      <w:r>
        <w:br w:type="page"/>
      </w:r>
    </w:p>
    <w:p w14:paraId="161BFD0F" w14:textId="77777777" w:rsidR="00A07094" w:rsidRDefault="002265A9" w:rsidP="00A07094">
      <w:pPr>
        <w:pStyle w:val="Heading1"/>
      </w:pPr>
      <w:bookmarkStart w:id="669" w:name="_Toc57894064"/>
      <w:bookmarkStart w:id="670" w:name="_Toc57894586"/>
      <w:bookmarkStart w:id="671" w:name="_Toc58502438"/>
      <w:bookmarkStart w:id="672" w:name="_Toc58925800"/>
      <w:r>
        <w:lastRenderedPageBreak/>
        <w:t>Product Quote Retrieval</w:t>
      </w:r>
      <w:bookmarkEnd w:id="669"/>
      <w:bookmarkEnd w:id="670"/>
      <w:bookmarkEnd w:id="671"/>
      <w:bookmarkEnd w:id="672"/>
    </w:p>
    <w:p w14:paraId="57328CE1" w14:textId="1234FEB4" w:rsidR="002265A9" w:rsidRDefault="002265A9" w:rsidP="00A07094">
      <w:pPr>
        <w:pStyle w:val="Body"/>
      </w:pPr>
      <w:r>
        <w:t>The POQ Creation test requirements and test cases are defined in this section.</w:t>
      </w:r>
    </w:p>
    <w:p w14:paraId="6B38A6DA" w14:textId="1D75A9FA" w:rsidR="003C3057" w:rsidRDefault="003C3057" w:rsidP="002265A9">
      <w:pPr>
        <w:pStyle w:val="Heading2"/>
      </w:pPr>
      <w:bookmarkStart w:id="673" w:name="_Toc57894065"/>
      <w:bookmarkStart w:id="674" w:name="_Toc57894587"/>
      <w:bookmarkStart w:id="675" w:name="_Toc58502439"/>
      <w:bookmarkStart w:id="676" w:name="_Toc58925801"/>
      <w:r>
        <w:t>Product Quote Retrieval Sequence Diagrams</w:t>
      </w:r>
      <w:bookmarkEnd w:id="673"/>
      <w:bookmarkEnd w:id="674"/>
      <w:bookmarkEnd w:id="675"/>
      <w:bookmarkEnd w:id="676"/>
    </w:p>
    <w:p w14:paraId="4606AB78" w14:textId="6FC3E0F6" w:rsidR="003C3057" w:rsidRPr="003C3057" w:rsidRDefault="003C3057" w:rsidP="003C3057">
      <w:pPr>
        <w:pStyle w:val="Body"/>
      </w:pPr>
      <w:r>
        <w:t>The sequence diagrams for Retrieve Product Quote are shown in the following sections.</w:t>
      </w:r>
    </w:p>
    <w:p w14:paraId="49536EE3" w14:textId="34CCCF45" w:rsidR="002265A9" w:rsidRDefault="003C3057" w:rsidP="003C3057">
      <w:pPr>
        <w:pStyle w:val="Heading3"/>
      </w:pPr>
      <w:bookmarkStart w:id="677" w:name="_Toc57894066"/>
      <w:bookmarkStart w:id="678" w:name="_Toc57894588"/>
      <w:bookmarkStart w:id="679" w:name="_Toc58502440"/>
      <w:bookmarkStart w:id="680" w:name="_Toc58925802"/>
      <w:r>
        <w:t>Retrieve Product Quote List Sequence Diagram</w:t>
      </w:r>
      <w:bookmarkEnd w:id="677"/>
      <w:bookmarkEnd w:id="678"/>
      <w:bookmarkEnd w:id="679"/>
      <w:bookmarkEnd w:id="680"/>
    </w:p>
    <w:p w14:paraId="303852D3" w14:textId="174DF7CC" w:rsidR="00DA534B" w:rsidRDefault="00C650BE" w:rsidP="00DA534B">
      <w:pPr>
        <w:pStyle w:val="Body"/>
      </w:pPr>
      <w:r>
        <w:t xml:space="preserve">The Retrieve Product Quote List sequence diagram is shown in </w:t>
      </w:r>
      <w:r>
        <w:fldChar w:fldCharType="begin"/>
      </w:r>
      <w:r>
        <w:instrText xml:space="preserve"> REF _Ref56778781 \h </w:instrText>
      </w:r>
      <w:r>
        <w:fldChar w:fldCharType="separate"/>
      </w:r>
      <w:r w:rsidR="00245068">
        <w:t xml:space="preserve">Figure </w:t>
      </w:r>
      <w:r w:rsidR="00245068">
        <w:rPr>
          <w:noProof/>
        </w:rPr>
        <w:t>17</w:t>
      </w:r>
      <w:r>
        <w:fldChar w:fldCharType="end"/>
      </w:r>
      <w:r w:rsidR="00157200">
        <w:t>.</w:t>
      </w:r>
    </w:p>
    <w:p w14:paraId="0BBD06D7" w14:textId="10F382CE" w:rsidR="00C650BE" w:rsidRDefault="006A194D" w:rsidP="00DA534B">
      <w:pPr>
        <w:pStyle w:val="Body"/>
      </w:pPr>
      <w:r>
        <w:rPr>
          <w:noProof/>
        </w:rPr>
        <w:drawing>
          <wp:inline distT="0" distB="0" distL="0" distR="0" wp14:anchorId="68EDC557" wp14:editId="1DA7964F">
            <wp:extent cx="5943600" cy="34912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9">
                      <a:extLst>
                        <a:ext uri="{28A0092B-C50C-407E-A947-70E740481C1C}">
                          <a14:useLocalDpi xmlns:a14="http://schemas.microsoft.com/office/drawing/2010/main" val="0"/>
                        </a:ext>
                      </a:extLst>
                    </a:blip>
                    <a:stretch>
                      <a:fillRect/>
                    </a:stretch>
                  </pic:blipFill>
                  <pic:spPr>
                    <a:xfrm>
                      <a:off x="0" y="0"/>
                      <a:ext cx="5943600" cy="3491230"/>
                    </a:xfrm>
                    <a:prstGeom prst="rect">
                      <a:avLst/>
                    </a:prstGeom>
                  </pic:spPr>
                </pic:pic>
              </a:graphicData>
            </a:graphic>
          </wp:inline>
        </w:drawing>
      </w:r>
    </w:p>
    <w:p w14:paraId="6249F8B2" w14:textId="1DBE9BB6" w:rsidR="00C650BE" w:rsidRPr="00DA534B" w:rsidRDefault="00C650BE" w:rsidP="00C650BE">
      <w:pPr>
        <w:pStyle w:val="Caption"/>
      </w:pPr>
      <w:bookmarkStart w:id="681" w:name="_Ref56778781"/>
      <w:bookmarkStart w:id="682" w:name="_Toc57893665"/>
      <w:bookmarkStart w:id="683" w:name="_Toc58502479"/>
      <w:bookmarkStart w:id="684" w:name="_Toc58925848"/>
      <w:r>
        <w:t xml:space="preserve">Figure </w:t>
      </w:r>
      <w:r w:rsidR="00572FC7">
        <w:fldChar w:fldCharType="begin"/>
      </w:r>
      <w:r w:rsidR="00572FC7">
        <w:instrText xml:space="preserve"> SEQ Figure \* ARABIC </w:instrText>
      </w:r>
      <w:r w:rsidR="00572FC7">
        <w:fldChar w:fldCharType="separate"/>
      </w:r>
      <w:r w:rsidR="00245068">
        <w:rPr>
          <w:noProof/>
        </w:rPr>
        <w:t>17</w:t>
      </w:r>
      <w:r w:rsidR="00572FC7">
        <w:rPr>
          <w:noProof/>
        </w:rPr>
        <w:fldChar w:fldCharType="end"/>
      </w:r>
      <w:bookmarkEnd w:id="681"/>
      <w:r>
        <w:t xml:space="preserve"> – Retrieve Product Quote List Sequence Diagram</w:t>
      </w:r>
      <w:bookmarkEnd w:id="682"/>
      <w:bookmarkEnd w:id="683"/>
      <w:bookmarkEnd w:id="684"/>
    </w:p>
    <w:p w14:paraId="2E7E2D23" w14:textId="7ED31E96" w:rsidR="003C3057" w:rsidRDefault="003C3057" w:rsidP="003C3057">
      <w:pPr>
        <w:pStyle w:val="Heading3"/>
      </w:pPr>
      <w:bookmarkStart w:id="685" w:name="_Toc57894067"/>
      <w:bookmarkStart w:id="686" w:name="_Toc57894589"/>
      <w:bookmarkStart w:id="687" w:name="_Toc58502441"/>
      <w:bookmarkStart w:id="688" w:name="_Toc58925803"/>
      <w:r>
        <w:t xml:space="preserve">Retrieve Product Quote by </w:t>
      </w:r>
      <w:r w:rsidR="00157200">
        <w:t xml:space="preserve">Quote </w:t>
      </w:r>
      <w:r>
        <w:t>ID Sequence Diagram</w:t>
      </w:r>
      <w:bookmarkEnd w:id="685"/>
      <w:bookmarkEnd w:id="686"/>
      <w:bookmarkEnd w:id="687"/>
      <w:bookmarkEnd w:id="688"/>
    </w:p>
    <w:p w14:paraId="1DB65E28" w14:textId="79EC7F55" w:rsidR="00157200" w:rsidRDefault="00157200" w:rsidP="00157200">
      <w:pPr>
        <w:pStyle w:val="Body"/>
      </w:pPr>
      <w:r>
        <w:t xml:space="preserve">The Retrieve Product Quote by Quote ID sequence diagram is shown in </w:t>
      </w:r>
      <w:r>
        <w:fldChar w:fldCharType="begin"/>
      </w:r>
      <w:r>
        <w:instrText xml:space="preserve"> REF _Ref56778892 \h </w:instrText>
      </w:r>
      <w:r>
        <w:fldChar w:fldCharType="separate"/>
      </w:r>
      <w:r w:rsidR="00245068">
        <w:t xml:space="preserve">Figure </w:t>
      </w:r>
      <w:r w:rsidR="00245068">
        <w:rPr>
          <w:noProof/>
        </w:rPr>
        <w:t>18</w:t>
      </w:r>
      <w:r>
        <w:fldChar w:fldCharType="end"/>
      </w:r>
      <w:r>
        <w:t>.</w:t>
      </w:r>
    </w:p>
    <w:p w14:paraId="66586CBE" w14:textId="18105E30" w:rsidR="00157200" w:rsidRDefault="006A194D" w:rsidP="00157200">
      <w:pPr>
        <w:pStyle w:val="Body"/>
      </w:pPr>
      <w:r>
        <w:rPr>
          <w:noProof/>
        </w:rPr>
        <w:lastRenderedPageBreak/>
        <w:drawing>
          <wp:inline distT="0" distB="0" distL="0" distR="0" wp14:anchorId="46FA13D4" wp14:editId="10ED8A4E">
            <wp:extent cx="5943600" cy="18726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0">
                      <a:extLst>
                        <a:ext uri="{28A0092B-C50C-407E-A947-70E740481C1C}">
                          <a14:useLocalDpi xmlns:a14="http://schemas.microsoft.com/office/drawing/2010/main" val="0"/>
                        </a:ext>
                      </a:extLst>
                    </a:blip>
                    <a:stretch>
                      <a:fillRect/>
                    </a:stretch>
                  </pic:blipFill>
                  <pic:spPr>
                    <a:xfrm>
                      <a:off x="0" y="0"/>
                      <a:ext cx="5943600" cy="1872615"/>
                    </a:xfrm>
                    <a:prstGeom prst="rect">
                      <a:avLst/>
                    </a:prstGeom>
                  </pic:spPr>
                </pic:pic>
              </a:graphicData>
            </a:graphic>
          </wp:inline>
        </w:drawing>
      </w:r>
    </w:p>
    <w:p w14:paraId="43D72529" w14:textId="25E00BB1" w:rsidR="00157200" w:rsidRPr="00157200" w:rsidRDefault="00157200" w:rsidP="00157200">
      <w:pPr>
        <w:pStyle w:val="Caption"/>
      </w:pPr>
      <w:bookmarkStart w:id="689" w:name="_Ref56778892"/>
      <w:bookmarkStart w:id="690" w:name="_Toc57893666"/>
      <w:bookmarkStart w:id="691" w:name="_Toc58502480"/>
      <w:bookmarkStart w:id="692" w:name="_Toc58925849"/>
      <w:r>
        <w:t xml:space="preserve">Figure </w:t>
      </w:r>
      <w:r w:rsidR="00572FC7">
        <w:fldChar w:fldCharType="begin"/>
      </w:r>
      <w:r w:rsidR="00572FC7">
        <w:instrText xml:space="preserve"> SEQ Figure \* ARABIC </w:instrText>
      </w:r>
      <w:r w:rsidR="00572FC7">
        <w:fldChar w:fldCharType="separate"/>
      </w:r>
      <w:r w:rsidR="00245068">
        <w:rPr>
          <w:noProof/>
        </w:rPr>
        <w:t>18</w:t>
      </w:r>
      <w:r w:rsidR="00572FC7">
        <w:rPr>
          <w:noProof/>
        </w:rPr>
        <w:fldChar w:fldCharType="end"/>
      </w:r>
      <w:bookmarkEnd w:id="689"/>
      <w:r>
        <w:t xml:space="preserve"> – Retrieve Product Quote by Quote ID Sequence Diagram</w:t>
      </w:r>
      <w:bookmarkEnd w:id="690"/>
      <w:bookmarkEnd w:id="691"/>
      <w:bookmarkEnd w:id="692"/>
    </w:p>
    <w:p w14:paraId="20D1E637" w14:textId="77777777" w:rsidR="002265A9" w:rsidRDefault="002265A9" w:rsidP="002265A9">
      <w:pPr>
        <w:pStyle w:val="Heading2"/>
      </w:pPr>
      <w:bookmarkStart w:id="693" w:name="_Toc57894068"/>
      <w:bookmarkStart w:id="694" w:name="_Toc57894590"/>
      <w:bookmarkStart w:id="695" w:name="_Toc58502442"/>
      <w:bookmarkStart w:id="696" w:name="_Toc58925804"/>
      <w:r>
        <w:t>MEF W80 Requirements</w:t>
      </w:r>
      <w:bookmarkEnd w:id="693"/>
      <w:bookmarkEnd w:id="694"/>
      <w:bookmarkEnd w:id="695"/>
      <w:bookmarkEnd w:id="696"/>
    </w:p>
    <w:p w14:paraId="2F79871A" w14:textId="1D34AD65" w:rsidR="002265A9" w:rsidRPr="002265A9" w:rsidRDefault="002265A9" w:rsidP="002265A9">
      <w:pPr>
        <w:pStyle w:val="Body"/>
      </w:pPr>
      <w:r>
        <w:t xml:space="preserve">The requirements from MEF W80 that address </w:t>
      </w:r>
      <w:r w:rsidR="00B23DA2">
        <w:t xml:space="preserve">Retrieve Product Quote and </w:t>
      </w:r>
      <w:r w:rsidR="005A1E37">
        <w:t>Retrieve</w:t>
      </w:r>
      <w:r w:rsidR="00B23DA2">
        <w:t xml:space="preserve"> Product Qu</w:t>
      </w:r>
      <w:r w:rsidR="005A1E37">
        <w:t>ote by ID</w:t>
      </w:r>
      <w:r>
        <w:t xml:space="preserve"> are shown in the following sections.</w:t>
      </w:r>
    </w:p>
    <w:p w14:paraId="6440AFFC" w14:textId="7061956C" w:rsidR="002265A9" w:rsidRPr="00876A2C" w:rsidRDefault="005A1E37" w:rsidP="002265A9">
      <w:pPr>
        <w:pStyle w:val="Heading3"/>
      </w:pPr>
      <w:bookmarkStart w:id="697" w:name="_Toc57894069"/>
      <w:bookmarkStart w:id="698" w:name="_Toc57894591"/>
      <w:bookmarkStart w:id="699" w:name="_Toc58502443"/>
      <w:bookmarkStart w:id="700" w:name="_Toc58925805"/>
      <w:r>
        <w:t>Retrieve Product Quote</w:t>
      </w:r>
      <w:bookmarkEnd w:id="697"/>
      <w:bookmarkEnd w:id="698"/>
      <w:bookmarkEnd w:id="699"/>
      <w:bookmarkEnd w:id="700"/>
    </w:p>
    <w:p w14:paraId="20AC3196" w14:textId="57B8F0B0" w:rsidR="002265A9" w:rsidRDefault="002265A9" w:rsidP="002265A9">
      <w:pPr>
        <w:pStyle w:val="Body"/>
      </w:pPr>
      <w:r>
        <w:t xml:space="preserve">The requirements from MEF 80 </w:t>
      </w:r>
      <w:r>
        <w:fldChar w:fldCharType="begin"/>
      </w:r>
      <w:r>
        <w:instrText xml:space="preserve"> REF _Ref55388776 \r \h </w:instrText>
      </w:r>
      <w:r>
        <w:fldChar w:fldCharType="separate"/>
      </w:r>
      <w:r w:rsidR="00245068">
        <w:t>[8]</w:t>
      </w:r>
      <w:r>
        <w:fldChar w:fldCharType="end"/>
      </w:r>
      <w:r>
        <w:t xml:space="preserve"> for the </w:t>
      </w:r>
      <w:r w:rsidR="005A1E37">
        <w:t>Retrieve Product Quote</w:t>
      </w:r>
      <w:r>
        <w:t xml:space="preserve"> use case </w:t>
      </w:r>
      <w:r w:rsidR="005A1E37">
        <w:t>are</w:t>
      </w:r>
      <w:r>
        <w:t xml:space="preserve"> shown in </w:t>
      </w:r>
      <w:r w:rsidR="005A1E37">
        <w:fldChar w:fldCharType="begin"/>
      </w:r>
      <w:r w:rsidR="005A1E37">
        <w:instrText xml:space="preserve"> REF _Ref56776760 \h </w:instrText>
      </w:r>
      <w:r w:rsidR="005A1E37">
        <w:fldChar w:fldCharType="separate"/>
      </w:r>
      <w:r w:rsidR="00245068">
        <w:t xml:space="preserve">Table </w:t>
      </w:r>
      <w:r w:rsidR="00245068">
        <w:rPr>
          <w:noProof/>
        </w:rPr>
        <w:t>34</w:t>
      </w:r>
      <w:r w:rsidR="005A1E37">
        <w:fldChar w:fldCharType="end"/>
      </w:r>
      <w:r w:rsidR="005A1E37">
        <w:t>.</w:t>
      </w:r>
    </w:p>
    <w:p w14:paraId="08F71592" w14:textId="77777777" w:rsidR="002265A9" w:rsidRPr="00584D7E" w:rsidRDefault="002265A9" w:rsidP="002265A9">
      <w:pPr>
        <w:pStyle w:val="Body"/>
      </w:pPr>
    </w:p>
    <w:tbl>
      <w:tblPr>
        <w:tblStyle w:val="TableGrid"/>
        <w:tblW w:w="0" w:type="auto"/>
        <w:tblLook w:val="04A0" w:firstRow="1" w:lastRow="0" w:firstColumn="1" w:lastColumn="0" w:noHBand="0" w:noVBand="1"/>
      </w:tblPr>
      <w:tblGrid>
        <w:gridCol w:w="1686"/>
        <w:gridCol w:w="919"/>
        <w:gridCol w:w="1080"/>
        <w:gridCol w:w="1440"/>
        <w:gridCol w:w="2382"/>
        <w:gridCol w:w="1843"/>
      </w:tblGrid>
      <w:tr w:rsidR="002265A9" w14:paraId="18621774" w14:textId="77777777" w:rsidTr="0018583D">
        <w:trPr>
          <w:tblHeader/>
        </w:trPr>
        <w:tc>
          <w:tcPr>
            <w:tcW w:w="1686" w:type="dxa"/>
          </w:tcPr>
          <w:p w14:paraId="0A033FDC" w14:textId="77777777" w:rsidR="002265A9" w:rsidRDefault="002265A9" w:rsidP="00A07094">
            <w:pPr>
              <w:pStyle w:val="Tableheading"/>
              <w:jc w:val="center"/>
            </w:pPr>
            <w:r>
              <w:t>Requirement</w:t>
            </w:r>
          </w:p>
        </w:tc>
        <w:tc>
          <w:tcPr>
            <w:tcW w:w="919" w:type="dxa"/>
          </w:tcPr>
          <w:p w14:paraId="39B588C7" w14:textId="77777777" w:rsidR="002265A9" w:rsidRDefault="002265A9" w:rsidP="00A07094">
            <w:pPr>
              <w:pStyle w:val="Tableheading"/>
              <w:jc w:val="center"/>
            </w:pPr>
            <w:r>
              <w:t>Entity</w:t>
            </w:r>
          </w:p>
        </w:tc>
        <w:tc>
          <w:tcPr>
            <w:tcW w:w="1080" w:type="dxa"/>
          </w:tcPr>
          <w:p w14:paraId="044D1A6E" w14:textId="4B16545D" w:rsidR="002265A9" w:rsidRDefault="00A218EC" w:rsidP="00A07094">
            <w:pPr>
              <w:pStyle w:val="Tableheading"/>
              <w:jc w:val="center"/>
            </w:pPr>
            <w:r>
              <w:t>Tested</w:t>
            </w:r>
          </w:p>
        </w:tc>
        <w:tc>
          <w:tcPr>
            <w:tcW w:w="1440" w:type="dxa"/>
          </w:tcPr>
          <w:p w14:paraId="1CFBA32A" w14:textId="5151663A" w:rsidR="002265A9" w:rsidRDefault="00A218EC" w:rsidP="00A07094">
            <w:pPr>
              <w:pStyle w:val="Tableheading"/>
              <w:jc w:val="center"/>
            </w:pPr>
            <w:r>
              <w:t xml:space="preserve">Test Case </w:t>
            </w:r>
          </w:p>
        </w:tc>
        <w:tc>
          <w:tcPr>
            <w:tcW w:w="2382" w:type="dxa"/>
          </w:tcPr>
          <w:p w14:paraId="7CAF3462" w14:textId="77777777" w:rsidR="002265A9" w:rsidRDefault="002265A9" w:rsidP="00A07094">
            <w:pPr>
              <w:pStyle w:val="Tableheading"/>
              <w:jc w:val="center"/>
            </w:pPr>
            <w:r>
              <w:t>API</w:t>
            </w:r>
            <w:r w:rsidR="00A218EC">
              <w:t xml:space="preserve"> Version</w:t>
            </w:r>
          </w:p>
        </w:tc>
        <w:tc>
          <w:tcPr>
            <w:tcW w:w="1843" w:type="dxa"/>
          </w:tcPr>
          <w:p w14:paraId="6879814B" w14:textId="77777777" w:rsidR="002265A9" w:rsidRDefault="002265A9" w:rsidP="00A07094">
            <w:pPr>
              <w:pStyle w:val="Tableheading"/>
              <w:jc w:val="center"/>
            </w:pPr>
            <w:r>
              <w:t>Comment</w:t>
            </w:r>
          </w:p>
        </w:tc>
      </w:tr>
      <w:tr w:rsidR="002265A9" w14:paraId="0A32D0EB" w14:textId="77777777" w:rsidTr="0018583D">
        <w:tc>
          <w:tcPr>
            <w:tcW w:w="1686" w:type="dxa"/>
          </w:tcPr>
          <w:p w14:paraId="062A84A0" w14:textId="7914A0A2" w:rsidR="002265A9" w:rsidRDefault="005A1E37" w:rsidP="00A07094">
            <w:pPr>
              <w:pStyle w:val="Tablecell"/>
            </w:pPr>
            <w:r>
              <w:t>O11</w:t>
            </w:r>
          </w:p>
        </w:tc>
        <w:tc>
          <w:tcPr>
            <w:tcW w:w="919" w:type="dxa"/>
          </w:tcPr>
          <w:p w14:paraId="282EAC8B" w14:textId="05F6047D" w:rsidR="002265A9" w:rsidRDefault="005A1E37" w:rsidP="00A07094">
            <w:pPr>
              <w:pStyle w:val="Tablecell"/>
              <w:jc w:val="center"/>
            </w:pPr>
            <w:r>
              <w:t>B</w:t>
            </w:r>
          </w:p>
        </w:tc>
        <w:tc>
          <w:tcPr>
            <w:tcW w:w="1080" w:type="dxa"/>
          </w:tcPr>
          <w:p w14:paraId="219E0FBD" w14:textId="702BFAEC" w:rsidR="002265A9" w:rsidRDefault="005A1E37" w:rsidP="00A07094">
            <w:pPr>
              <w:pStyle w:val="Tablecell"/>
              <w:jc w:val="center"/>
            </w:pPr>
            <w:r>
              <w:t>Y</w:t>
            </w:r>
          </w:p>
        </w:tc>
        <w:tc>
          <w:tcPr>
            <w:tcW w:w="1440" w:type="dxa"/>
          </w:tcPr>
          <w:p w14:paraId="47CE84D3" w14:textId="77777777" w:rsidR="002265A9" w:rsidRDefault="002265A9" w:rsidP="00A07094">
            <w:pPr>
              <w:pStyle w:val="Tablecell"/>
              <w:jc w:val="center"/>
            </w:pPr>
          </w:p>
        </w:tc>
        <w:tc>
          <w:tcPr>
            <w:tcW w:w="2382" w:type="dxa"/>
          </w:tcPr>
          <w:p w14:paraId="58CA7136" w14:textId="77777777" w:rsidR="002265A9" w:rsidRDefault="002265A9" w:rsidP="00A07094">
            <w:pPr>
              <w:pStyle w:val="Tablecell"/>
              <w:jc w:val="center"/>
            </w:pPr>
          </w:p>
        </w:tc>
        <w:tc>
          <w:tcPr>
            <w:tcW w:w="1843" w:type="dxa"/>
          </w:tcPr>
          <w:p w14:paraId="6966074C" w14:textId="77777777" w:rsidR="002265A9" w:rsidRDefault="002265A9" w:rsidP="00A07094">
            <w:pPr>
              <w:pStyle w:val="Tablecell"/>
            </w:pPr>
          </w:p>
        </w:tc>
      </w:tr>
      <w:tr w:rsidR="002265A9" w14:paraId="2261704D" w14:textId="77777777" w:rsidTr="0018583D">
        <w:tc>
          <w:tcPr>
            <w:tcW w:w="1686" w:type="dxa"/>
          </w:tcPr>
          <w:p w14:paraId="5A8586D6" w14:textId="7D9EEF70" w:rsidR="002265A9" w:rsidRDefault="005A1E37" w:rsidP="00A07094">
            <w:pPr>
              <w:pStyle w:val="Tablecell"/>
            </w:pPr>
            <w:r>
              <w:t>O12</w:t>
            </w:r>
          </w:p>
        </w:tc>
        <w:tc>
          <w:tcPr>
            <w:tcW w:w="919" w:type="dxa"/>
          </w:tcPr>
          <w:p w14:paraId="4F9293D0" w14:textId="24A5CC5E" w:rsidR="002265A9" w:rsidRDefault="005A1E37" w:rsidP="00A07094">
            <w:pPr>
              <w:pStyle w:val="Tablecell"/>
              <w:jc w:val="center"/>
            </w:pPr>
            <w:r>
              <w:t>B</w:t>
            </w:r>
          </w:p>
        </w:tc>
        <w:tc>
          <w:tcPr>
            <w:tcW w:w="1080" w:type="dxa"/>
          </w:tcPr>
          <w:p w14:paraId="453D64C2" w14:textId="1BC094D7" w:rsidR="002265A9" w:rsidRDefault="005A1E37" w:rsidP="00A07094">
            <w:pPr>
              <w:pStyle w:val="Tablecell"/>
              <w:jc w:val="center"/>
            </w:pPr>
            <w:r>
              <w:t>Y</w:t>
            </w:r>
          </w:p>
        </w:tc>
        <w:tc>
          <w:tcPr>
            <w:tcW w:w="1440" w:type="dxa"/>
          </w:tcPr>
          <w:p w14:paraId="5F4F4A48" w14:textId="77777777" w:rsidR="002265A9" w:rsidRDefault="002265A9" w:rsidP="00A07094">
            <w:pPr>
              <w:pStyle w:val="Tablecell"/>
              <w:jc w:val="center"/>
            </w:pPr>
          </w:p>
        </w:tc>
        <w:tc>
          <w:tcPr>
            <w:tcW w:w="2382" w:type="dxa"/>
          </w:tcPr>
          <w:p w14:paraId="7FE183E5" w14:textId="77777777" w:rsidR="002265A9" w:rsidRDefault="002265A9" w:rsidP="00A07094">
            <w:pPr>
              <w:pStyle w:val="Tablecell"/>
              <w:jc w:val="center"/>
            </w:pPr>
          </w:p>
        </w:tc>
        <w:tc>
          <w:tcPr>
            <w:tcW w:w="1843" w:type="dxa"/>
          </w:tcPr>
          <w:p w14:paraId="098DDCEF" w14:textId="77777777" w:rsidR="002265A9" w:rsidRDefault="002265A9" w:rsidP="00A07094">
            <w:pPr>
              <w:pStyle w:val="Tablecell"/>
            </w:pPr>
          </w:p>
        </w:tc>
      </w:tr>
      <w:tr w:rsidR="002265A9" w14:paraId="391626B9" w14:textId="77777777" w:rsidTr="0018583D">
        <w:tc>
          <w:tcPr>
            <w:tcW w:w="1686" w:type="dxa"/>
          </w:tcPr>
          <w:p w14:paraId="0F1E0BA6" w14:textId="60642EAD" w:rsidR="002265A9" w:rsidRDefault="005A1E37" w:rsidP="00A07094">
            <w:pPr>
              <w:pStyle w:val="Tablecell"/>
            </w:pPr>
            <w:r>
              <w:t>O13</w:t>
            </w:r>
          </w:p>
        </w:tc>
        <w:tc>
          <w:tcPr>
            <w:tcW w:w="919" w:type="dxa"/>
          </w:tcPr>
          <w:p w14:paraId="0EB19256" w14:textId="37C11E1A" w:rsidR="002265A9" w:rsidRDefault="005A1E37" w:rsidP="00A07094">
            <w:pPr>
              <w:pStyle w:val="Tablecell"/>
              <w:jc w:val="center"/>
            </w:pPr>
            <w:r>
              <w:t>B</w:t>
            </w:r>
          </w:p>
        </w:tc>
        <w:tc>
          <w:tcPr>
            <w:tcW w:w="1080" w:type="dxa"/>
          </w:tcPr>
          <w:p w14:paraId="4D47951B" w14:textId="017CF217" w:rsidR="002265A9" w:rsidRDefault="005A1E37" w:rsidP="00A07094">
            <w:pPr>
              <w:pStyle w:val="Tablecell"/>
              <w:jc w:val="center"/>
            </w:pPr>
            <w:r>
              <w:t>Y</w:t>
            </w:r>
          </w:p>
        </w:tc>
        <w:tc>
          <w:tcPr>
            <w:tcW w:w="1440" w:type="dxa"/>
          </w:tcPr>
          <w:p w14:paraId="4E2FF890" w14:textId="77777777" w:rsidR="002265A9" w:rsidRDefault="002265A9" w:rsidP="00A07094">
            <w:pPr>
              <w:pStyle w:val="Tablecell"/>
              <w:jc w:val="center"/>
            </w:pPr>
          </w:p>
        </w:tc>
        <w:tc>
          <w:tcPr>
            <w:tcW w:w="2382" w:type="dxa"/>
          </w:tcPr>
          <w:p w14:paraId="215F784B" w14:textId="77777777" w:rsidR="002265A9" w:rsidRDefault="002265A9" w:rsidP="00A07094">
            <w:pPr>
              <w:pStyle w:val="Tablecell"/>
              <w:jc w:val="center"/>
            </w:pPr>
          </w:p>
        </w:tc>
        <w:tc>
          <w:tcPr>
            <w:tcW w:w="1843" w:type="dxa"/>
          </w:tcPr>
          <w:p w14:paraId="66968FC3" w14:textId="77777777" w:rsidR="002265A9" w:rsidRDefault="002265A9" w:rsidP="00A07094">
            <w:pPr>
              <w:pStyle w:val="Tablecell"/>
            </w:pPr>
          </w:p>
        </w:tc>
      </w:tr>
      <w:tr w:rsidR="002265A9" w14:paraId="578039C4" w14:textId="77777777" w:rsidTr="0018583D">
        <w:tc>
          <w:tcPr>
            <w:tcW w:w="1686" w:type="dxa"/>
          </w:tcPr>
          <w:p w14:paraId="21D85CDA" w14:textId="2E57524D" w:rsidR="002265A9" w:rsidRDefault="005A1E37" w:rsidP="00A07094">
            <w:pPr>
              <w:pStyle w:val="Tablecell"/>
            </w:pPr>
            <w:r>
              <w:t>R79</w:t>
            </w:r>
          </w:p>
        </w:tc>
        <w:tc>
          <w:tcPr>
            <w:tcW w:w="919" w:type="dxa"/>
          </w:tcPr>
          <w:p w14:paraId="046EE247" w14:textId="1C09FE1A" w:rsidR="002265A9" w:rsidRDefault="005A1E37" w:rsidP="00A07094">
            <w:pPr>
              <w:pStyle w:val="Tablecell"/>
              <w:jc w:val="center"/>
            </w:pPr>
            <w:r>
              <w:t>S</w:t>
            </w:r>
          </w:p>
        </w:tc>
        <w:tc>
          <w:tcPr>
            <w:tcW w:w="1080" w:type="dxa"/>
          </w:tcPr>
          <w:p w14:paraId="2CEB716C" w14:textId="4665F4A6" w:rsidR="002265A9" w:rsidRDefault="005A1E37" w:rsidP="00A07094">
            <w:pPr>
              <w:pStyle w:val="Tablecell"/>
              <w:jc w:val="center"/>
            </w:pPr>
            <w:r>
              <w:t>Y</w:t>
            </w:r>
          </w:p>
        </w:tc>
        <w:tc>
          <w:tcPr>
            <w:tcW w:w="1440" w:type="dxa"/>
          </w:tcPr>
          <w:p w14:paraId="5F6AF57A" w14:textId="77777777" w:rsidR="002265A9" w:rsidRDefault="002265A9" w:rsidP="00A07094">
            <w:pPr>
              <w:pStyle w:val="Tablecell"/>
              <w:jc w:val="center"/>
            </w:pPr>
          </w:p>
        </w:tc>
        <w:tc>
          <w:tcPr>
            <w:tcW w:w="2382" w:type="dxa"/>
          </w:tcPr>
          <w:p w14:paraId="255840D5" w14:textId="77777777" w:rsidR="002265A9" w:rsidRDefault="002265A9" w:rsidP="00A07094">
            <w:pPr>
              <w:pStyle w:val="Tablecell"/>
              <w:jc w:val="center"/>
            </w:pPr>
          </w:p>
        </w:tc>
        <w:tc>
          <w:tcPr>
            <w:tcW w:w="1843" w:type="dxa"/>
          </w:tcPr>
          <w:p w14:paraId="45BBFA5A" w14:textId="77777777" w:rsidR="002265A9" w:rsidRDefault="002265A9" w:rsidP="00A07094">
            <w:pPr>
              <w:pStyle w:val="Tablecell"/>
            </w:pPr>
          </w:p>
        </w:tc>
      </w:tr>
    </w:tbl>
    <w:p w14:paraId="094E09A2" w14:textId="2EFF31BB" w:rsidR="002265A9" w:rsidRDefault="002265A9" w:rsidP="002265A9">
      <w:pPr>
        <w:pStyle w:val="Caption"/>
        <w:keepNext/>
      </w:pPr>
      <w:bookmarkStart w:id="701" w:name="_Ref56776760"/>
      <w:bookmarkStart w:id="702" w:name="_Toc57893687"/>
      <w:bookmarkStart w:id="703" w:name="_Toc58502514"/>
      <w:bookmarkStart w:id="704" w:name="_Toc58925887"/>
      <w:r>
        <w:t xml:space="preserve">Table </w:t>
      </w:r>
      <w:r w:rsidR="00572FC7">
        <w:fldChar w:fldCharType="begin"/>
      </w:r>
      <w:r w:rsidR="00572FC7">
        <w:instrText xml:space="preserve"> SEQ Table \* ARABIC </w:instrText>
      </w:r>
      <w:r w:rsidR="00572FC7">
        <w:fldChar w:fldCharType="separate"/>
      </w:r>
      <w:r w:rsidR="00245068">
        <w:rPr>
          <w:noProof/>
        </w:rPr>
        <w:t>34</w:t>
      </w:r>
      <w:r w:rsidR="00572FC7">
        <w:rPr>
          <w:noProof/>
        </w:rPr>
        <w:fldChar w:fldCharType="end"/>
      </w:r>
      <w:bookmarkEnd w:id="701"/>
      <w:r>
        <w:t xml:space="preserve"> – MEF 80 Requirements for </w:t>
      </w:r>
      <w:r w:rsidR="005A1E37">
        <w:t>Retrieve Product Quote</w:t>
      </w:r>
      <w:bookmarkEnd w:id="702"/>
      <w:bookmarkEnd w:id="703"/>
      <w:bookmarkEnd w:id="704"/>
    </w:p>
    <w:p w14:paraId="11D44134" w14:textId="242FB99F" w:rsidR="002265A9" w:rsidRPr="00876A2C" w:rsidRDefault="002265A9" w:rsidP="002265A9">
      <w:pPr>
        <w:pStyle w:val="Heading3"/>
      </w:pPr>
      <w:bookmarkStart w:id="705" w:name="_Toc57894070"/>
      <w:bookmarkStart w:id="706" w:name="_Toc57894592"/>
      <w:bookmarkStart w:id="707" w:name="_Toc58502444"/>
      <w:bookmarkStart w:id="708" w:name="_Toc58925806"/>
      <w:r>
        <w:t xml:space="preserve">MEF W80 </w:t>
      </w:r>
      <w:r w:rsidR="005A1E37">
        <w:t>Retrieve Product Quote by Quote ID</w:t>
      </w:r>
      <w:r>
        <w:t xml:space="preserve"> Requirements</w:t>
      </w:r>
      <w:bookmarkEnd w:id="705"/>
      <w:bookmarkEnd w:id="706"/>
      <w:bookmarkEnd w:id="707"/>
      <w:bookmarkEnd w:id="708"/>
    </w:p>
    <w:p w14:paraId="16D627F5" w14:textId="79B4B643" w:rsidR="002265A9" w:rsidRDefault="002265A9" w:rsidP="002265A9">
      <w:pPr>
        <w:pStyle w:val="Body"/>
      </w:pPr>
      <w:r>
        <w:t xml:space="preserve">The requirements from MEF 80 </w:t>
      </w:r>
      <w:r>
        <w:fldChar w:fldCharType="begin"/>
      </w:r>
      <w:r>
        <w:instrText xml:space="preserve"> REF _Ref55388776 \r \h </w:instrText>
      </w:r>
      <w:r>
        <w:fldChar w:fldCharType="separate"/>
      </w:r>
      <w:r w:rsidR="00245068">
        <w:t>[8]</w:t>
      </w:r>
      <w:r>
        <w:fldChar w:fldCharType="end"/>
      </w:r>
      <w:r>
        <w:t xml:space="preserve"> for the </w:t>
      </w:r>
      <w:r w:rsidR="005A1E37">
        <w:t>Retrieve Product Quote by Quote ID</w:t>
      </w:r>
      <w:r>
        <w:t xml:space="preserve"> use case are shown in</w:t>
      </w:r>
      <w:r w:rsidR="005A1E37">
        <w:t xml:space="preserve"> </w:t>
      </w:r>
      <w:r w:rsidR="005A1E37">
        <w:fldChar w:fldCharType="begin"/>
      </w:r>
      <w:r w:rsidR="005A1E37">
        <w:instrText xml:space="preserve"> REF _Ref56776979 \h </w:instrText>
      </w:r>
      <w:r w:rsidR="005A1E37">
        <w:fldChar w:fldCharType="separate"/>
      </w:r>
      <w:r w:rsidR="00245068">
        <w:t xml:space="preserve">Table </w:t>
      </w:r>
      <w:r w:rsidR="00245068">
        <w:rPr>
          <w:noProof/>
        </w:rPr>
        <w:t>35</w:t>
      </w:r>
      <w:r w:rsidR="005A1E37">
        <w:fldChar w:fldCharType="end"/>
      </w:r>
      <w:r>
        <w:t>.</w:t>
      </w:r>
    </w:p>
    <w:p w14:paraId="30C7A118" w14:textId="77777777" w:rsidR="002265A9" w:rsidRPr="00584D7E" w:rsidRDefault="002265A9" w:rsidP="002265A9">
      <w:pPr>
        <w:pStyle w:val="Body"/>
      </w:pPr>
    </w:p>
    <w:tbl>
      <w:tblPr>
        <w:tblStyle w:val="TableGrid"/>
        <w:tblW w:w="0" w:type="auto"/>
        <w:tblLook w:val="04A0" w:firstRow="1" w:lastRow="0" w:firstColumn="1" w:lastColumn="0" w:noHBand="0" w:noVBand="1"/>
      </w:tblPr>
      <w:tblGrid>
        <w:gridCol w:w="1684"/>
        <w:gridCol w:w="921"/>
        <w:gridCol w:w="1080"/>
        <w:gridCol w:w="1440"/>
        <w:gridCol w:w="2369"/>
        <w:gridCol w:w="1856"/>
      </w:tblGrid>
      <w:tr w:rsidR="002265A9" w14:paraId="546E1893" w14:textId="77777777" w:rsidTr="0018583D">
        <w:trPr>
          <w:tblHeader/>
        </w:trPr>
        <w:tc>
          <w:tcPr>
            <w:tcW w:w="1684" w:type="dxa"/>
          </w:tcPr>
          <w:p w14:paraId="757BED4F" w14:textId="77777777" w:rsidR="002265A9" w:rsidRDefault="002265A9" w:rsidP="00A07094">
            <w:pPr>
              <w:pStyle w:val="Tableheading"/>
              <w:jc w:val="center"/>
            </w:pPr>
            <w:r>
              <w:t>Requirement</w:t>
            </w:r>
          </w:p>
        </w:tc>
        <w:tc>
          <w:tcPr>
            <w:tcW w:w="921" w:type="dxa"/>
          </w:tcPr>
          <w:p w14:paraId="2E4BD681" w14:textId="77777777" w:rsidR="002265A9" w:rsidRDefault="002265A9" w:rsidP="00A07094">
            <w:pPr>
              <w:pStyle w:val="Tableheading"/>
              <w:jc w:val="center"/>
            </w:pPr>
            <w:r>
              <w:t>Entity</w:t>
            </w:r>
          </w:p>
        </w:tc>
        <w:tc>
          <w:tcPr>
            <w:tcW w:w="1080" w:type="dxa"/>
          </w:tcPr>
          <w:p w14:paraId="2E70CE6F" w14:textId="32AF5E09" w:rsidR="002265A9" w:rsidRDefault="00A218EC" w:rsidP="00A07094">
            <w:pPr>
              <w:pStyle w:val="Tableheading"/>
              <w:jc w:val="center"/>
            </w:pPr>
            <w:r>
              <w:t>Tested</w:t>
            </w:r>
          </w:p>
        </w:tc>
        <w:tc>
          <w:tcPr>
            <w:tcW w:w="1440" w:type="dxa"/>
          </w:tcPr>
          <w:p w14:paraId="38AC3B50" w14:textId="458E5E8E" w:rsidR="002265A9" w:rsidRDefault="00A218EC" w:rsidP="00A07094">
            <w:pPr>
              <w:pStyle w:val="Tableheading"/>
              <w:jc w:val="center"/>
            </w:pPr>
            <w:r>
              <w:t xml:space="preserve">Test Case </w:t>
            </w:r>
          </w:p>
        </w:tc>
        <w:tc>
          <w:tcPr>
            <w:tcW w:w="2369" w:type="dxa"/>
          </w:tcPr>
          <w:p w14:paraId="426C2E60" w14:textId="77777777" w:rsidR="002265A9" w:rsidRDefault="002265A9" w:rsidP="00A07094">
            <w:pPr>
              <w:pStyle w:val="Tableheading"/>
              <w:jc w:val="center"/>
            </w:pPr>
            <w:r>
              <w:t>API</w:t>
            </w:r>
            <w:r w:rsidR="00A218EC">
              <w:t xml:space="preserve"> Version</w:t>
            </w:r>
          </w:p>
        </w:tc>
        <w:tc>
          <w:tcPr>
            <w:tcW w:w="1856" w:type="dxa"/>
          </w:tcPr>
          <w:p w14:paraId="4B3BE933" w14:textId="77777777" w:rsidR="002265A9" w:rsidRDefault="002265A9" w:rsidP="00A07094">
            <w:pPr>
              <w:pStyle w:val="Tableheading"/>
              <w:jc w:val="center"/>
            </w:pPr>
            <w:r>
              <w:t>Comment</w:t>
            </w:r>
          </w:p>
        </w:tc>
      </w:tr>
      <w:tr w:rsidR="002265A9" w14:paraId="4811D131" w14:textId="77777777" w:rsidTr="0018583D">
        <w:tc>
          <w:tcPr>
            <w:tcW w:w="1684" w:type="dxa"/>
          </w:tcPr>
          <w:p w14:paraId="1EB1B172" w14:textId="055534FE" w:rsidR="002265A9" w:rsidRDefault="00B53A17" w:rsidP="00A07094">
            <w:pPr>
              <w:pStyle w:val="Tablecell"/>
            </w:pPr>
            <w:r>
              <w:t>R81</w:t>
            </w:r>
          </w:p>
        </w:tc>
        <w:tc>
          <w:tcPr>
            <w:tcW w:w="921" w:type="dxa"/>
          </w:tcPr>
          <w:p w14:paraId="21F1276D" w14:textId="1DC7BD67" w:rsidR="002265A9" w:rsidRDefault="00B53A17" w:rsidP="00A07094">
            <w:pPr>
              <w:pStyle w:val="Tablecell"/>
              <w:jc w:val="center"/>
            </w:pPr>
            <w:r>
              <w:t>B</w:t>
            </w:r>
          </w:p>
        </w:tc>
        <w:tc>
          <w:tcPr>
            <w:tcW w:w="1080" w:type="dxa"/>
          </w:tcPr>
          <w:p w14:paraId="3B823F3D" w14:textId="5DBAF8BD" w:rsidR="002265A9" w:rsidRDefault="00B53A17" w:rsidP="00A07094">
            <w:pPr>
              <w:pStyle w:val="Tablecell"/>
              <w:jc w:val="center"/>
            </w:pPr>
            <w:r>
              <w:t>Y</w:t>
            </w:r>
          </w:p>
        </w:tc>
        <w:tc>
          <w:tcPr>
            <w:tcW w:w="1440" w:type="dxa"/>
          </w:tcPr>
          <w:p w14:paraId="0EC0DB4F" w14:textId="77777777" w:rsidR="002265A9" w:rsidRDefault="002265A9" w:rsidP="00A07094">
            <w:pPr>
              <w:pStyle w:val="Tablecell"/>
              <w:jc w:val="center"/>
            </w:pPr>
          </w:p>
        </w:tc>
        <w:tc>
          <w:tcPr>
            <w:tcW w:w="2369" w:type="dxa"/>
          </w:tcPr>
          <w:p w14:paraId="17AA1881" w14:textId="77777777" w:rsidR="002265A9" w:rsidRDefault="002265A9" w:rsidP="00A07094">
            <w:pPr>
              <w:pStyle w:val="Tablecell"/>
              <w:jc w:val="center"/>
            </w:pPr>
          </w:p>
        </w:tc>
        <w:tc>
          <w:tcPr>
            <w:tcW w:w="1856" w:type="dxa"/>
          </w:tcPr>
          <w:p w14:paraId="737AC62E" w14:textId="1E48C616" w:rsidR="002265A9" w:rsidRDefault="002265A9" w:rsidP="00A07094">
            <w:pPr>
              <w:pStyle w:val="Tablecell"/>
            </w:pPr>
          </w:p>
        </w:tc>
      </w:tr>
      <w:tr w:rsidR="002265A9" w14:paraId="0155D61D" w14:textId="77777777" w:rsidTr="0018583D">
        <w:tc>
          <w:tcPr>
            <w:tcW w:w="1684" w:type="dxa"/>
          </w:tcPr>
          <w:p w14:paraId="6E930FA7" w14:textId="75CE9B5A" w:rsidR="002265A9" w:rsidRDefault="00B53A17" w:rsidP="00A07094">
            <w:pPr>
              <w:pStyle w:val="Tablecell"/>
            </w:pPr>
            <w:r>
              <w:t>R82</w:t>
            </w:r>
          </w:p>
        </w:tc>
        <w:tc>
          <w:tcPr>
            <w:tcW w:w="921" w:type="dxa"/>
          </w:tcPr>
          <w:p w14:paraId="1ACC651E" w14:textId="0AF16BDA" w:rsidR="002265A9" w:rsidRDefault="00B53A17" w:rsidP="00A07094">
            <w:pPr>
              <w:pStyle w:val="Tablecell"/>
              <w:jc w:val="center"/>
            </w:pPr>
            <w:r>
              <w:t>S</w:t>
            </w:r>
          </w:p>
        </w:tc>
        <w:tc>
          <w:tcPr>
            <w:tcW w:w="1080" w:type="dxa"/>
          </w:tcPr>
          <w:p w14:paraId="2E4FF5A8" w14:textId="000BC27F" w:rsidR="002265A9" w:rsidRDefault="00B53A17" w:rsidP="00A07094">
            <w:pPr>
              <w:pStyle w:val="Tablecell"/>
              <w:jc w:val="center"/>
            </w:pPr>
            <w:r>
              <w:t>N</w:t>
            </w:r>
          </w:p>
        </w:tc>
        <w:tc>
          <w:tcPr>
            <w:tcW w:w="1440" w:type="dxa"/>
          </w:tcPr>
          <w:p w14:paraId="4C900BFE" w14:textId="77777777" w:rsidR="002265A9" w:rsidRDefault="002265A9" w:rsidP="00A07094">
            <w:pPr>
              <w:pStyle w:val="Tablecell"/>
              <w:jc w:val="center"/>
            </w:pPr>
          </w:p>
        </w:tc>
        <w:tc>
          <w:tcPr>
            <w:tcW w:w="2369" w:type="dxa"/>
          </w:tcPr>
          <w:p w14:paraId="4D28E092" w14:textId="77777777" w:rsidR="002265A9" w:rsidRDefault="002265A9" w:rsidP="00A07094">
            <w:pPr>
              <w:pStyle w:val="Tablecell"/>
              <w:jc w:val="center"/>
            </w:pPr>
          </w:p>
        </w:tc>
        <w:tc>
          <w:tcPr>
            <w:tcW w:w="1856" w:type="dxa"/>
          </w:tcPr>
          <w:p w14:paraId="343C1DF4" w14:textId="7992E7CC" w:rsidR="002265A9" w:rsidRDefault="00B53A17" w:rsidP="00A07094">
            <w:pPr>
              <w:pStyle w:val="Tablecell"/>
            </w:pPr>
            <w:r>
              <w:t>Negative Case</w:t>
            </w:r>
          </w:p>
        </w:tc>
      </w:tr>
      <w:tr w:rsidR="00B53A17" w14:paraId="72C0093E" w14:textId="77777777" w:rsidTr="0018583D">
        <w:tc>
          <w:tcPr>
            <w:tcW w:w="1684" w:type="dxa"/>
          </w:tcPr>
          <w:p w14:paraId="5503BA0D" w14:textId="0C05C919" w:rsidR="00B53A17" w:rsidRDefault="00B53A17" w:rsidP="00B53A17">
            <w:pPr>
              <w:pStyle w:val="Tablecell"/>
            </w:pPr>
            <w:r>
              <w:t>R83</w:t>
            </w:r>
          </w:p>
        </w:tc>
        <w:tc>
          <w:tcPr>
            <w:tcW w:w="921" w:type="dxa"/>
          </w:tcPr>
          <w:p w14:paraId="0B056250" w14:textId="3B6C2A53" w:rsidR="00B53A17" w:rsidRDefault="00B53A17" w:rsidP="00B53A17">
            <w:pPr>
              <w:pStyle w:val="Tablecell"/>
              <w:jc w:val="center"/>
            </w:pPr>
            <w:r w:rsidRPr="004B75C2">
              <w:t>S</w:t>
            </w:r>
          </w:p>
        </w:tc>
        <w:tc>
          <w:tcPr>
            <w:tcW w:w="1080" w:type="dxa"/>
          </w:tcPr>
          <w:p w14:paraId="689950FB" w14:textId="1CFE4AAB" w:rsidR="00B53A17" w:rsidRDefault="00B53A17" w:rsidP="00B53A17">
            <w:pPr>
              <w:pStyle w:val="Tablecell"/>
              <w:jc w:val="center"/>
            </w:pPr>
            <w:r>
              <w:t>N</w:t>
            </w:r>
          </w:p>
        </w:tc>
        <w:tc>
          <w:tcPr>
            <w:tcW w:w="1440" w:type="dxa"/>
          </w:tcPr>
          <w:p w14:paraId="5CC496AE" w14:textId="77777777" w:rsidR="00B53A17" w:rsidRDefault="00B53A17" w:rsidP="00B53A17">
            <w:pPr>
              <w:pStyle w:val="Tablecell"/>
              <w:jc w:val="center"/>
            </w:pPr>
          </w:p>
        </w:tc>
        <w:tc>
          <w:tcPr>
            <w:tcW w:w="2369" w:type="dxa"/>
          </w:tcPr>
          <w:p w14:paraId="7CD587D2" w14:textId="77777777" w:rsidR="00B53A17" w:rsidRDefault="00B53A17" w:rsidP="00B53A17">
            <w:pPr>
              <w:pStyle w:val="Tablecell"/>
              <w:jc w:val="center"/>
            </w:pPr>
          </w:p>
        </w:tc>
        <w:tc>
          <w:tcPr>
            <w:tcW w:w="1856" w:type="dxa"/>
          </w:tcPr>
          <w:p w14:paraId="26C871BC" w14:textId="673843C0" w:rsidR="00B53A17" w:rsidRDefault="00B53A17" w:rsidP="00B53A17">
            <w:pPr>
              <w:pStyle w:val="Tablecell"/>
            </w:pPr>
            <w:r>
              <w:t>Negative Case</w:t>
            </w:r>
          </w:p>
        </w:tc>
      </w:tr>
      <w:tr w:rsidR="00B53A17" w14:paraId="66027D90" w14:textId="77777777" w:rsidTr="0018583D">
        <w:tc>
          <w:tcPr>
            <w:tcW w:w="1684" w:type="dxa"/>
          </w:tcPr>
          <w:p w14:paraId="2606FD2E" w14:textId="26B21786" w:rsidR="00B53A17" w:rsidRDefault="00B53A17" w:rsidP="00B53A17">
            <w:pPr>
              <w:pStyle w:val="Tablecell"/>
            </w:pPr>
            <w:r>
              <w:t>R84</w:t>
            </w:r>
          </w:p>
        </w:tc>
        <w:tc>
          <w:tcPr>
            <w:tcW w:w="921" w:type="dxa"/>
          </w:tcPr>
          <w:p w14:paraId="752B9FAE" w14:textId="3FA09296" w:rsidR="00B53A17" w:rsidRDefault="00B53A17" w:rsidP="00B53A17">
            <w:pPr>
              <w:pStyle w:val="Tablecell"/>
              <w:jc w:val="center"/>
            </w:pPr>
            <w:r w:rsidRPr="004B75C2">
              <w:t>S</w:t>
            </w:r>
          </w:p>
        </w:tc>
        <w:tc>
          <w:tcPr>
            <w:tcW w:w="1080" w:type="dxa"/>
          </w:tcPr>
          <w:p w14:paraId="2599CB7A" w14:textId="214E0100" w:rsidR="00B53A17" w:rsidRDefault="00B53A17" w:rsidP="00B53A17">
            <w:pPr>
              <w:pStyle w:val="Tablecell"/>
              <w:jc w:val="center"/>
            </w:pPr>
            <w:r>
              <w:t>Y</w:t>
            </w:r>
          </w:p>
        </w:tc>
        <w:tc>
          <w:tcPr>
            <w:tcW w:w="1440" w:type="dxa"/>
          </w:tcPr>
          <w:p w14:paraId="181FC524" w14:textId="77777777" w:rsidR="00B53A17" w:rsidRDefault="00B53A17" w:rsidP="00B53A17">
            <w:pPr>
              <w:pStyle w:val="Tablecell"/>
              <w:jc w:val="center"/>
            </w:pPr>
          </w:p>
        </w:tc>
        <w:tc>
          <w:tcPr>
            <w:tcW w:w="2369" w:type="dxa"/>
          </w:tcPr>
          <w:p w14:paraId="15DAA3F0" w14:textId="77777777" w:rsidR="00B53A17" w:rsidRDefault="00B53A17" w:rsidP="00B53A17">
            <w:pPr>
              <w:pStyle w:val="Tablecell"/>
              <w:jc w:val="center"/>
            </w:pPr>
          </w:p>
        </w:tc>
        <w:tc>
          <w:tcPr>
            <w:tcW w:w="1856" w:type="dxa"/>
          </w:tcPr>
          <w:p w14:paraId="7FCFE7F4" w14:textId="072AB786" w:rsidR="00B53A17" w:rsidRDefault="00B53A17" w:rsidP="00B53A17">
            <w:pPr>
              <w:pStyle w:val="Tablecell"/>
            </w:pPr>
            <w:r>
              <w:t>Quote Level = FIRM, FIRB_SUBJECT_TO_FEASIBILITY_CHECK</w:t>
            </w:r>
          </w:p>
        </w:tc>
      </w:tr>
      <w:tr w:rsidR="00B53A17" w14:paraId="672F6191" w14:textId="77777777" w:rsidTr="0018583D">
        <w:tc>
          <w:tcPr>
            <w:tcW w:w="1684" w:type="dxa"/>
          </w:tcPr>
          <w:p w14:paraId="4519543C" w14:textId="3168B530" w:rsidR="00B53A17" w:rsidRDefault="00B53A17" w:rsidP="00B53A17">
            <w:pPr>
              <w:pStyle w:val="Tablecell"/>
            </w:pPr>
            <w:r>
              <w:lastRenderedPageBreak/>
              <w:t>R85</w:t>
            </w:r>
          </w:p>
        </w:tc>
        <w:tc>
          <w:tcPr>
            <w:tcW w:w="921" w:type="dxa"/>
          </w:tcPr>
          <w:p w14:paraId="77C164C6" w14:textId="0E245591" w:rsidR="00B53A17" w:rsidRDefault="00B53A17" w:rsidP="00B53A17">
            <w:pPr>
              <w:pStyle w:val="Tablecell"/>
              <w:jc w:val="center"/>
            </w:pPr>
            <w:r w:rsidRPr="004B75C2">
              <w:t>S</w:t>
            </w:r>
          </w:p>
        </w:tc>
        <w:tc>
          <w:tcPr>
            <w:tcW w:w="1080" w:type="dxa"/>
          </w:tcPr>
          <w:p w14:paraId="5143FE1C" w14:textId="6F7FFF06" w:rsidR="00B53A17" w:rsidRDefault="00B53A17" w:rsidP="00B53A17">
            <w:pPr>
              <w:pStyle w:val="Tablecell"/>
              <w:jc w:val="center"/>
            </w:pPr>
            <w:r>
              <w:t>Y</w:t>
            </w:r>
          </w:p>
        </w:tc>
        <w:tc>
          <w:tcPr>
            <w:tcW w:w="1440" w:type="dxa"/>
          </w:tcPr>
          <w:p w14:paraId="38784D84" w14:textId="77777777" w:rsidR="00B53A17" w:rsidRDefault="00B53A17" w:rsidP="00B53A17">
            <w:pPr>
              <w:pStyle w:val="Tablecell"/>
              <w:jc w:val="center"/>
            </w:pPr>
          </w:p>
        </w:tc>
        <w:tc>
          <w:tcPr>
            <w:tcW w:w="2369" w:type="dxa"/>
          </w:tcPr>
          <w:p w14:paraId="7A429685" w14:textId="77777777" w:rsidR="00B53A17" w:rsidRDefault="00B53A17" w:rsidP="00B53A17">
            <w:pPr>
              <w:pStyle w:val="Tablecell"/>
              <w:jc w:val="center"/>
            </w:pPr>
          </w:p>
        </w:tc>
        <w:tc>
          <w:tcPr>
            <w:tcW w:w="1856" w:type="dxa"/>
          </w:tcPr>
          <w:p w14:paraId="679556CA" w14:textId="594442CD" w:rsidR="00B53A17" w:rsidRDefault="00B53A17" w:rsidP="00B53A17">
            <w:pPr>
              <w:pStyle w:val="Tablecell"/>
            </w:pPr>
            <w:r>
              <w:t>Quote Level = BUDGETARY</w:t>
            </w:r>
          </w:p>
        </w:tc>
      </w:tr>
      <w:tr w:rsidR="00B53A17" w14:paraId="5C414EA7" w14:textId="77777777" w:rsidTr="0018583D">
        <w:tc>
          <w:tcPr>
            <w:tcW w:w="1684" w:type="dxa"/>
          </w:tcPr>
          <w:p w14:paraId="3528D7C9" w14:textId="05A643A2" w:rsidR="00B53A17" w:rsidRDefault="00B53A17" w:rsidP="00B53A17">
            <w:pPr>
              <w:pStyle w:val="Tablecell"/>
            </w:pPr>
            <w:r>
              <w:t>R86</w:t>
            </w:r>
          </w:p>
        </w:tc>
        <w:tc>
          <w:tcPr>
            <w:tcW w:w="921" w:type="dxa"/>
          </w:tcPr>
          <w:p w14:paraId="7AEAFE93" w14:textId="22F363AF" w:rsidR="00B53A17" w:rsidRDefault="00B53A17" w:rsidP="00B53A17">
            <w:pPr>
              <w:pStyle w:val="Tablecell"/>
              <w:jc w:val="center"/>
            </w:pPr>
            <w:r w:rsidRPr="004B75C2">
              <w:t>S</w:t>
            </w:r>
          </w:p>
        </w:tc>
        <w:tc>
          <w:tcPr>
            <w:tcW w:w="1080" w:type="dxa"/>
          </w:tcPr>
          <w:p w14:paraId="24355553" w14:textId="69C964BE" w:rsidR="00B53A17" w:rsidRDefault="00B53A17" w:rsidP="00B53A17">
            <w:pPr>
              <w:pStyle w:val="Tablecell"/>
              <w:jc w:val="center"/>
            </w:pPr>
            <w:r>
              <w:t>Y</w:t>
            </w:r>
          </w:p>
        </w:tc>
        <w:tc>
          <w:tcPr>
            <w:tcW w:w="1440" w:type="dxa"/>
          </w:tcPr>
          <w:p w14:paraId="2D1717D0" w14:textId="77777777" w:rsidR="00B53A17" w:rsidRDefault="00B53A17" w:rsidP="00B53A17">
            <w:pPr>
              <w:pStyle w:val="Tablecell"/>
              <w:jc w:val="center"/>
            </w:pPr>
          </w:p>
        </w:tc>
        <w:tc>
          <w:tcPr>
            <w:tcW w:w="2369" w:type="dxa"/>
          </w:tcPr>
          <w:p w14:paraId="69F9450D" w14:textId="77777777" w:rsidR="00B53A17" w:rsidRDefault="00B53A17" w:rsidP="00B53A17">
            <w:pPr>
              <w:pStyle w:val="Tablecell"/>
              <w:jc w:val="center"/>
            </w:pPr>
          </w:p>
        </w:tc>
        <w:tc>
          <w:tcPr>
            <w:tcW w:w="1856" w:type="dxa"/>
          </w:tcPr>
          <w:p w14:paraId="1ADAF04C" w14:textId="77777777" w:rsidR="00B53A17" w:rsidRDefault="00B53A17" w:rsidP="00B53A17">
            <w:pPr>
              <w:pStyle w:val="Tablecell"/>
            </w:pPr>
          </w:p>
        </w:tc>
      </w:tr>
      <w:tr w:rsidR="00B53A17" w14:paraId="22287627" w14:textId="77777777" w:rsidTr="0018583D">
        <w:tc>
          <w:tcPr>
            <w:tcW w:w="1684" w:type="dxa"/>
          </w:tcPr>
          <w:p w14:paraId="6C16C8D3" w14:textId="235DF2DD" w:rsidR="00B53A17" w:rsidRDefault="00B53A17" w:rsidP="00B53A17">
            <w:pPr>
              <w:pStyle w:val="Tablecell"/>
            </w:pPr>
            <w:r>
              <w:t>R87</w:t>
            </w:r>
          </w:p>
        </w:tc>
        <w:tc>
          <w:tcPr>
            <w:tcW w:w="921" w:type="dxa"/>
          </w:tcPr>
          <w:p w14:paraId="41233C5D" w14:textId="6E43F967" w:rsidR="00B53A17" w:rsidRDefault="00B53A17" w:rsidP="00B53A17">
            <w:pPr>
              <w:pStyle w:val="Tablecell"/>
              <w:jc w:val="center"/>
            </w:pPr>
            <w:r w:rsidRPr="004B75C2">
              <w:t>S</w:t>
            </w:r>
          </w:p>
        </w:tc>
        <w:tc>
          <w:tcPr>
            <w:tcW w:w="1080" w:type="dxa"/>
          </w:tcPr>
          <w:p w14:paraId="7FCFA368" w14:textId="0FF2D794" w:rsidR="00B53A17" w:rsidRDefault="00B53A17" w:rsidP="00B53A17">
            <w:pPr>
              <w:pStyle w:val="Tablecell"/>
              <w:jc w:val="center"/>
            </w:pPr>
            <w:r>
              <w:t>Y</w:t>
            </w:r>
          </w:p>
        </w:tc>
        <w:tc>
          <w:tcPr>
            <w:tcW w:w="1440" w:type="dxa"/>
          </w:tcPr>
          <w:p w14:paraId="5BBCD500" w14:textId="77777777" w:rsidR="00B53A17" w:rsidRDefault="00B53A17" w:rsidP="00B53A17">
            <w:pPr>
              <w:pStyle w:val="Tablecell"/>
              <w:jc w:val="center"/>
            </w:pPr>
          </w:p>
        </w:tc>
        <w:tc>
          <w:tcPr>
            <w:tcW w:w="2369" w:type="dxa"/>
          </w:tcPr>
          <w:p w14:paraId="76444387" w14:textId="77777777" w:rsidR="00B53A17" w:rsidRDefault="00B53A17" w:rsidP="00B53A17">
            <w:pPr>
              <w:pStyle w:val="Tablecell"/>
              <w:jc w:val="center"/>
            </w:pPr>
          </w:p>
        </w:tc>
        <w:tc>
          <w:tcPr>
            <w:tcW w:w="1856" w:type="dxa"/>
          </w:tcPr>
          <w:p w14:paraId="33DF8CC7" w14:textId="77777777" w:rsidR="00B53A17" w:rsidRDefault="00B53A17" w:rsidP="00B53A17">
            <w:pPr>
              <w:pStyle w:val="Tablecell"/>
            </w:pPr>
          </w:p>
        </w:tc>
      </w:tr>
      <w:tr w:rsidR="00B53A17" w14:paraId="1E6082DE" w14:textId="77777777" w:rsidTr="0018583D">
        <w:tc>
          <w:tcPr>
            <w:tcW w:w="1684" w:type="dxa"/>
          </w:tcPr>
          <w:p w14:paraId="3C9D5436" w14:textId="2C9994CA" w:rsidR="00B53A17" w:rsidRDefault="00B53A17" w:rsidP="00B53A17">
            <w:pPr>
              <w:pStyle w:val="Tablecell"/>
            </w:pPr>
            <w:r>
              <w:t>R88</w:t>
            </w:r>
          </w:p>
        </w:tc>
        <w:tc>
          <w:tcPr>
            <w:tcW w:w="921" w:type="dxa"/>
          </w:tcPr>
          <w:p w14:paraId="7AB4681E" w14:textId="40C3D389" w:rsidR="00B53A17" w:rsidRDefault="00B53A17" w:rsidP="00B53A17">
            <w:pPr>
              <w:pStyle w:val="Tablecell"/>
              <w:jc w:val="center"/>
            </w:pPr>
            <w:r w:rsidRPr="004B75C2">
              <w:t>S</w:t>
            </w:r>
          </w:p>
        </w:tc>
        <w:tc>
          <w:tcPr>
            <w:tcW w:w="1080" w:type="dxa"/>
          </w:tcPr>
          <w:p w14:paraId="760B3231" w14:textId="3148D265" w:rsidR="00B53A17" w:rsidRDefault="00B53A17" w:rsidP="00B53A17">
            <w:pPr>
              <w:pStyle w:val="Tablecell"/>
              <w:jc w:val="center"/>
            </w:pPr>
            <w:r>
              <w:t>Y</w:t>
            </w:r>
          </w:p>
        </w:tc>
        <w:tc>
          <w:tcPr>
            <w:tcW w:w="1440" w:type="dxa"/>
          </w:tcPr>
          <w:p w14:paraId="26918633" w14:textId="77777777" w:rsidR="00B53A17" w:rsidRDefault="00B53A17" w:rsidP="00B53A17">
            <w:pPr>
              <w:pStyle w:val="Tablecell"/>
              <w:jc w:val="center"/>
            </w:pPr>
          </w:p>
        </w:tc>
        <w:tc>
          <w:tcPr>
            <w:tcW w:w="2369" w:type="dxa"/>
          </w:tcPr>
          <w:p w14:paraId="37D62ADE" w14:textId="77777777" w:rsidR="00B53A17" w:rsidRDefault="00B53A17" w:rsidP="00B53A17">
            <w:pPr>
              <w:pStyle w:val="Tablecell"/>
              <w:jc w:val="center"/>
            </w:pPr>
          </w:p>
        </w:tc>
        <w:tc>
          <w:tcPr>
            <w:tcW w:w="1856" w:type="dxa"/>
          </w:tcPr>
          <w:p w14:paraId="2E376669" w14:textId="77777777" w:rsidR="00B53A17" w:rsidRDefault="00B53A17" w:rsidP="00B53A17">
            <w:pPr>
              <w:pStyle w:val="Tablecell"/>
            </w:pPr>
          </w:p>
        </w:tc>
      </w:tr>
      <w:tr w:rsidR="00B53A17" w14:paraId="6D1A2A31" w14:textId="77777777" w:rsidTr="0018583D">
        <w:tc>
          <w:tcPr>
            <w:tcW w:w="1684" w:type="dxa"/>
          </w:tcPr>
          <w:p w14:paraId="77AC3386" w14:textId="54F1A322" w:rsidR="00B53A17" w:rsidRDefault="00B53A17" w:rsidP="00B53A17">
            <w:pPr>
              <w:pStyle w:val="Tablecell"/>
            </w:pPr>
            <w:r>
              <w:t>R89</w:t>
            </w:r>
          </w:p>
        </w:tc>
        <w:tc>
          <w:tcPr>
            <w:tcW w:w="921" w:type="dxa"/>
          </w:tcPr>
          <w:p w14:paraId="2441960A" w14:textId="339716FF" w:rsidR="00B53A17" w:rsidRDefault="00B53A17" w:rsidP="00B53A17">
            <w:pPr>
              <w:pStyle w:val="Tablecell"/>
              <w:jc w:val="center"/>
            </w:pPr>
            <w:r w:rsidRPr="004B75C2">
              <w:t>S</w:t>
            </w:r>
          </w:p>
        </w:tc>
        <w:tc>
          <w:tcPr>
            <w:tcW w:w="1080" w:type="dxa"/>
          </w:tcPr>
          <w:p w14:paraId="0325C8F1" w14:textId="1D4B42B2" w:rsidR="00B53A17" w:rsidRDefault="00AA736E" w:rsidP="00B53A17">
            <w:pPr>
              <w:pStyle w:val="Tablecell"/>
              <w:jc w:val="center"/>
            </w:pPr>
            <w:r>
              <w:t>Y</w:t>
            </w:r>
          </w:p>
        </w:tc>
        <w:tc>
          <w:tcPr>
            <w:tcW w:w="1440" w:type="dxa"/>
          </w:tcPr>
          <w:p w14:paraId="5B9A67B7" w14:textId="77777777" w:rsidR="00B53A17" w:rsidRDefault="00B53A17" w:rsidP="00B53A17">
            <w:pPr>
              <w:pStyle w:val="Tablecell"/>
              <w:jc w:val="center"/>
            </w:pPr>
          </w:p>
        </w:tc>
        <w:tc>
          <w:tcPr>
            <w:tcW w:w="2369" w:type="dxa"/>
          </w:tcPr>
          <w:p w14:paraId="4D89D117" w14:textId="77777777" w:rsidR="00B53A17" w:rsidRDefault="00B53A17" w:rsidP="00B53A17">
            <w:pPr>
              <w:pStyle w:val="Tablecell"/>
              <w:jc w:val="center"/>
            </w:pPr>
          </w:p>
        </w:tc>
        <w:tc>
          <w:tcPr>
            <w:tcW w:w="1856" w:type="dxa"/>
          </w:tcPr>
          <w:p w14:paraId="3B2748A1" w14:textId="77777777" w:rsidR="00B53A17" w:rsidRDefault="00B53A17" w:rsidP="00B53A17">
            <w:pPr>
              <w:pStyle w:val="Tablecell"/>
            </w:pPr>
          </w:p>
        </w:tc>
      </w:tr>
      <w:tr w:rsidR="00B53A17" w14:paraId="50CAD895" w14:textId="77777777" w:rsidTr="0018583D">
        <w:tc>
          <w:tcPr>
            <w:tcW w:w="1684" w:type="dxa"/>
          </w:tcPr>
          <w:p w14:paraId="4DA98561" w14:textId="3F8BD22F" w:rsidR="00B53A17" w:rsidRDefault="00B53A17" w:rsidP="00B53A17">
            <w:pPr>
              <w:pStyle w:val="Tablecell"/>
            </w:pPr>
            <w:r>
              <w:t>R90</w:t>
            </w:r>
          </w:p>
        </w:tc>
        <w:tc>
          <w:tcPr>
            <w:tcW w:w="921" w:type="dxa"/>
          </w:tcPr>
          <w:p w14:paraId="7B6EC05D" w14:textId="465A0183" w:rsidR="00B53A17" w:rsidRDefault="00B53A17" w:rsidP="00B53A17">
            <w:pPr>
              <w:pStyle w:val="Tablecell"/>
              <w:jc w:val="center"/>
            </w:pPr>
            <w:r w:rsidRPr="004B75C2">
              <w:t>S</w:t>
            </w:r>
          </w:p>
        </w:tc>
        <w:tc>
          <w:tcPr>
            <w:tcW w:w="1080" w:type="dxa"/>
          </w:tcPr>
          <w:p w14:paraId="62D69FBA" w14:textId="2F38B5DD" w:rsidR="00B53A17" w:rsidRDefault="00AA736E" w:rsidP="00B53A17">
            <w:pPr>
              <w:pStyle w:val="Tablecell"/>
              <w:jc w:val="center"/>
            </w:pPr>
            <w:r>
              <w:t>Y</w:t>
            </w:r>
          </w:p>
        </w:tc>
        <w:tc>
          <w:tcPr>
            <w:tcW w:w="1440" w:type="dxa"/>
          </w:tcPr>
          <w:p w14:paraId="5EBA8ACB" w14:textId="77777777" w:rsidR="00B53A17" w:rsidRDefault="00B53A17" w:rsidP="00B53A17">
            <w:pPr>
              <w:pStyle w:val="Tablecell"/>
              <w:jc w:val="center"/>
            </w:pPr>
          </w:p>
        </w:tc>
        <w:tc>
          <w:tcPr>
            <w:tcW w:w="2369" w:type="dxa"/>
          </w:tcPr>
          <w:p w14:paraId="356B80FD" w14:textId="77777777" w:rsidR="00B53A17" w:rsidRDefault="00B53A17" w:rsidP="00B53A17">
            <w:pPr>
              <w:pStyle w:val="Tablecell"/>
              <w:jc w:val="center"/>
            </w:pPr>
          </w:p>
        </w:tc>
        <w:tc>
          <w:tcPr>
            <w:tcW w:w="1856" w:type="dxa"/>
          </w:tcPr>
          <w:p w14:paraId="78402B52" w14:textId="77777777" w:rsidR="00B53A17" w:rsidRDefault="00B53A17" w:rsidP="00B53A17">
            <w:pPr>
              <w:pStyle w:val="Tablecell"/>
            </w:pPr>
          </w:p>
        </w:tc>
      </w:tr>
      <w:tr w:rsidR="00B53A17" w14:paraId="74B2FE42" w14:textId="77777777" w:rsidTr="0018583D">
        <w:tc>
          <w:tcPr>
            <w:tcW w:w="1684" w:type="dxa"/>
          </w:tcPr>
          <w:p w14:paraId="089BF4E3" w14:textId="733A4E09" w:rsidR="00B53A17" w:rsidRDefault="00B53A17" w:rsidP="00B53A17">
            <w:pPr>
              <w:pStyle w:val="Tablecell"/>
            </w:pPr>
            <w:r>
              <w:t>R91</w:t>
            </w:r>
          </w:p>
        </w:tc>
        <w:tc>
          <w:tcPr>
            <w:tcW w:w="921" w:type="dxa"/>
          </w:tcPr>
          <w:p w14:paraId="620E4B01" w14:textId="05F8E65F" w:rsidR="00B53A17" w:rsidRDefault="00B53A17" w:rsidP="00B53A17">
            <w:pPr>
              <w:pStyle w:val="Tablecell"/>
              <w:jc w:val="center"/>
            </w:pPr>
            <w:r w:rsidRPr="004B75C2">
              <w:t>S</w:t>
            </w:r>
          </w:p>
        </w:tc>
        <w:tc>
          <w:tcPr>
            <w:tcW w:w="1080" w:type="dxa"/>
          </w:tcPr>
          <w:p w14:paraId="59605B73" w14:textId="19F35642" w:rsidR="00B53A17" w:rsidRDefault="00AA736E" w:rsidP="00B53A17">
            <w:pPr>
              <w:pStyle w:val="Tablecell"/>
              <w:jc w:val="center"/>
            </w:pPr>
            <w:r>
              <w:t>Y</w:t>
            </w:r>
          </w:p>
        </w:tc>
        <w:tc>
          <w:tcPr>
            <w:tcW w:w="1440" w:type="dxa"/>
          </w:tcPr>
          <w:p w14:paraId="60A12ECE" w14:textId="77777777" w:rsidR="00B53A17" w:rsidRDefault="00B53A17" w:rsidP="00B53A17">
            <w:pPr>
              <w:pStyle w:val="Tablecell"/>
              <w:jc w:val="center"/>
            </w:pPr>
          </w:p>
        </w:tc>
        <w:tc>
          <w:tcPr>
            <w:tcW w:w="2369" w:type="dxa"/>
          </w:tcPr>
          <w:p w14:paraId="228D817C" w14:textId="77777777" w:rsidR="00B53A17" w:rsidRDefault="00B53A17" w:rsidP="00B53A17">
            <w:pPr>
              <w:pStyle w:val="Tablecell"/>
              <w:jc w:val="center"/>
            </w:pPr>
          </w:p>
        </w:tc>
        <w:tc>
          <w:tcPr>
            <w:tcW w:w="1856" w:type="dxa"/>
          </w:tcPr>
          <w:p w14:paraId="29AD340F" w14:textId="77777777" w:rsidR="00B53A17" w:rsidRDefault="00B53A17" w:rsidP="00B53A17">
            <w:pPr>
              <w:pStyle w:val="Tablecell"/>
            </w:pPr>
          </w:p>
        </w:tc>
      </w:tr>
    </w:tbl>
    <w:p w14:paraId="4C2F8875" w14:textId="43DD41CD" w:rsidR="002265A9" w:rsidRDefault="002265A9" w:rsidP="002265A9">
      <w:pPr>
        <w:pStyle w:val="Caption"/>
        <w:keepNext/>
      </w:pPr>
      <w:bookmarkStart w:id="709" w:name="_Ref56776979"/>
      <w:bookmarkStart w:id="710" w:name="_Toc57893688"/>
      <w:bookmarkStart w:id="711" w:name="_Toc58502515"/>
      <w:bookmarkStart w:id="712" w:name="_Toc58925888"/>
      <w:r>
        <w:t xml:space="preserve">Table </w:t>
      </w:r>
      <w:r w:rsidR="00572FC7">
        <w:fldChar w:fldCharType="begin"/>
      </w:r>
      <w:r w:rsidR="00572FC7">
        <w:instrText xml:space="preserve"> SEQ Table \* ARABIC </w:instrText>
      </w:r>
      <w:r w:rsidR="00572FC7">
        <w:fldChar w:fldCharType="separate"/>
      </w:r>
      <w:r w:rsidR="00245068">
        <w:rPr>
          <w:noProof/>
        </w:rPr>
        <w:t>35</w:t>
      </w:r>
      <w:r w:rsidR="00572FC7">
        <w:rPr>
          <w:noProof/>
        </w:rPr>
        <w:fldChar w:fldCharType="end"/>
      </w:r>
      <w:bookmarkEnd w:id="709"/>
      <w:r>
        <w:t xml:space="preserve"> – MEF 80 Requirements for </w:t>
      </w:r>
      <w:r w:rsidR="005A1E37">
        <w:t xml:space="preserve">Retrieve Product Quote by </w:t>
      </w:r>
      <w:r w:rsidR="00B53A17">
        <w:t>Q</w:t>
      </w:r>
      <w:r w:rsidR="005A1E37">
        <w:t>uote ID</w:t>
      </w:r>
      <w:bookmarkEnd w:id="710"/>
      <w:bookmarkEnd w:id="711"/>
      <w:bookmarkEnd w:id="712"/>
    </w:p>
    <w:p w14:paraId="037A96F4" w14:textId="77777777" w:rsidR="00154763" w:rsidRPr="00B86526" w:rsidRDefault="00154763" w:rsidP="00154763">
      <w:pPr>
        <w:pStyle w:val="Heading2"/>
        <w:rPr>
          <w:szCs w:val="24"/>
        </w:rPr>
      </w:pPr>
      <w:bookmarkStart w:id="713" w:name="_Toc57894071"/>
      <w:bookmarkStart w:id="714" w:name="_Toc57894593"/>
      <w:bookmarkStart w:id="715" w:name="_Toc58502445"/>
      <w:bookmarkStart w:id="716" w:name="_Toc58925807"/>
      <w:r>
        <w:t>Retrieve Product Quote Test Cases</w:t>
      </w:r>
      <w:bookmarkEnd w:id="713"/>
      <w:bookmarkEnd w:id="714"/>
      <w:bookmarkEnd w:id="715"/>
      <w:bookmarkEnd w:id="716"/>
    </w:p>
    <w:p w14:paraId="43BF51A8" w14:textId="1C10F9FE" w:rsidR="00154763" w:rsidRPr="00B86526" w:rsidRDefault="00154763" w:rsidP="00154763">
      <w:pPr>
        <w:pStyle w:val="Heading3"/>
        <w:rPr>
          <w:szCs w:val="24"/>
        </w:rPr>
      </w:pPr>
      <w:bookmarkStart w:id="717" w:name="_Toc57894072"/>
      <w:bookmarkStart w:id="718" w:name="_Toc57894594"/>
      <w:bookmarkStart w:id="719" w:name="_Toc58502446"/>
      <w:bookmarkStart w:id="720" w:name="_Toc58925808"/>
      <w:r>
        <w:t>Retrieve Product Quote List Test Case</w:t>
      </w:r>
      <w:bookmarkEnd w:id="717"/>
      <w:bookmarkEnd w:id="718"/>
      <w:bookmarkEnd w:id="719"/>
      <w:bookmarkEnd w:id="720"/>
    </w:p>
    <w:p w14:paraId="2FED3DC1" w14:textId="0EED57A5" w:rsidR="00154763" w:rsidRPr="00B86526" w:rsidRDefault="00154763" w:rsidP="00154763">
      <w:pPr>
        <w:pStyle w:val="Heading3"/>
        <w:rPr>
          <w:szCs w:val="24"/>
        </w:rPr>
      </w:pPr>
      <w:bookmarkStart w:id="721" w:name="_Toc57894073"/>
      <w:bookmarkStart w:id="722" w:name="_Toc57894595"/>
      <w:bookmarkStart w:id="723" w:name="_Toc58502447"/>
      <w:bookmarkStart w:id="724" w:name="_Toc58925809"/>
      <w:r>
        <w:t>Retrieve Product Quote by Quote ID Test Case</w:t>
      </w:r>
      <w:bookmarkEnd w:id="721"/>
      <w:bookmarkEnd w:id="722"/>
      <w:bookmarkEnd w:id="723"/>
      <w:bookmarkEnd w:id="724"/>
    </w:p>
    <w:p w14:paraId="5692D0F0" w14:textId="0CD0E37C" w:rsidR="002265A9" w:rsidRDefault="002265A9" w:rsidP="00F437A7">
      <w:pPr>
        <w:pStyle w:val="Heading3"/>
        <w:rPr>
          <w:szCs w:val="24"/>
        </w:rPr>
      </w:pPr>
      <w:r>
        <w:br w:type="page"/>
      </w:r>
    </w:p>
    <w:p w14:paraId="252DBBB2" w14:textId="362EDD1A" w:rsidR="00A07094" w:rsidRDefault="00A07094" w:rsidP="00A07094">
      <w:pPr>
        <w:pStyle w:val="Heading1"/>
      </w:pPr>
      <w:bookmarkStart w:id="725" w:name="_Toc57894076"/>
      <w:bookmarkStart w:id="726" w:name="_Toc57894598"/>
      <w:bookmarkStart w:id="727" w:name="_Toc58502450"/>
      <w:bookmarkStart w:id="728" w:name="_Toc58925810"/>
      <w:r>
        <w:lastRenderedPageBreak/>
        <w:t>Product Quote Notification</w:t>
      </w:r>
      <w:bookmarkEnd w:id="725"/>
      <w:bookmarkEnd w:id="726"/>
      <w:bookmarkEnd w:id="727"/>
      <w:bookmarkEnd w:id="728"/>
    </w:p>
    <w:p w14:paraId="668662EB" w14:textId="5320BFAB" w:rsidR="00A07094" w:rsidRDefault="00A07094" w:rsidP="00A07094">
      <w:pPr>
        <w:pStyle w:val="Body"/>
      </w:pPr>
      <w:bookmarkStart w:id="729" w:name="_Hlk58835923"/>
      <w:r>
        <w:t xml:space="preserve">The </w:t>
      </w:r>
      <w:r w:rsidR="00B76AB5">
        <w:t>Product Quote Notification</w:t>
      </w:r>
      <w:r>
        <w:t xml:space="preserve"> test requirements and test cases are defined in this section.</w:t>
      </w:r>
    </w:p>
    <w:p w14:paraId="2D8219BF" w14:textId="7130532C" w:rsidR="00B76AB5" w:rsidRDefault="00B76AB5" w:rsidP="00A07094">
      <w:pPr>
        <w:pStyle w:val="Heading2"/>
      </w:pPr>
      <w:bookmarkStart w:id="730" w:name="_Toc57894077"/>
      <w:bookmarkStart w:id="731" w:name="_Toc57894599"/>
      <w:bookmarkStart w:id="732" w:name="_Toc58502451"/>
      <w:bookmarkStart w:id="733" w:name="_Toc58925811"/>
      <w:r>
        <w:t>Product Quote Notification Sequence Diagrams</w:t>
      </w:r>
      <w:bookmarkEnd w:id="730"/>
      <w:bookmarkEnd w:id="731"/>
      <w:bookmarkEnd w:id="732"/>
      <w:bookmarkEnd w:id="733"/>
    </w:p>
    <w:p w14:paraId="65F3A256" w14:textId="7780BB7F" w:rsidR="00B76AB5" w:rsidRPr="00B76AB5" w:rsidRDefault="00B76AB5" w:rsidP="00B76AB5">
      <w:pPr>
        <w:pStyle w:val="Body"/>
      </w:pPr>
      <w:r>
        <w:t>The Product Quote Notification sequence diagrams are shown in the following sections.</w:t>
      </w:r>
    </w:p>
    <w:p w14:paraId="4C8DC79C" w14:textId="59CEDBBA" w:rsidR="00A07094" w:rsidRDefault="00B76AB5" w:rsidP="00B76AB5">
      <w:pPr>
        <w:pStyle w:val="Heading3"/>
      </w:pPr>
      <w:bookmarkStart w:id="734" w:name="_Toc57894078"/>
      <w:bookmarkStart w:id="735" w:name="_Toc57894600"/>
      <w:bookmarkStart w:id="736" w:name="_Toc58502452"/>
      <w:bookmarkStart w:id="737" w:name="_Toc58925812"/>
      <w:bookmarkEnd w:id="729"/>
      <w:r>
        <w:t>Register for Product Notification</w:t>
      </w:r>
      <w:r w:rsidR="00A07094">
        <w:t xml:space="preserve"> Sequence Diagram</w:t>
      </w:r>
      <w:bookmarkEnd w:id="734"/>
      <w:bookmarkEnd w:id="735"/>
      <w:bookmarkEnd w:id="736"/>
      <w:bookmarkEnd w:id="737"/>
    </w:p>
    <w:p w14:paraId="6FD05884" w14:textId="22D1D1B1" w:rsidR="00054DE4" w:rsidRDefault="00054DE4" w:rsidP="00054DE4">
      <w:pPr>
        <w:pStyle w:val="Body"/>
      </w:pPr>
      <w:r>
        <w:t xml:space="preserve">The Register for Quote Notifications sequence diagram is shown in </w:t>
      </w:r>
      <w:r>
        <w:fldChar w:fldCharType="begin"/>
      </w:r>
      <w:r>
        <w:instrText xml:space="preserve"> REF _Ref56779257 \h </w:instrText>
      </w:r>
      <w:r>
        <w:fldChar w:fldCharType="separate"/>
      </w:r>
      <w:r w:rsidR="00245068">
        <w:t xml:space="preserve">Figure </w:t>
      </w:r>
      <w:r w:rsidR="00245068">
        <w:rPr>
          <w:noProof/>
        </w:rPr>
        <w:t>19</w:t>
      </w:r>
      <w:r>
        <w:fldChar w:fldCharType="end"/>
      </w:r>
      <w:r>
        <w:t>.</w:t>
      </w:r>
    </w:p>
    <w:p w14:paraId="1D22E732" w14:textId="5F237982" w:rsidR="00054DE4" w:rsidRDefault="006A194D" w:rsidP="00F437A7">
      <w:pPr>
        <w:pStyle w:val="Body"/>
        <w:jc w:val="center"/>
      </w:pPr>
      <w:r>
        <w:rPr>
          <w:noProof/>
        </w:rPr>
        <w:drawing>
          <wp:inline distT="0" distB="0" distL="0" distR="0" wp14:anchorId="6EF95B4C" wp14:editId="2E306413">
            <wp:extent cx="4667250" cy="2076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1">
                      <a:extLst>
                        <a:ext uri="{28A0092B-C50C-407E-A947-70E740481C1C}">
                          <a14:useLocalDpi xmlns:a14="http://schemas.microsoft.com/office/drawing/2010/main" val="0"/>
                        </a:ext>
                      </a:extLst>
                    </a:blip>
                    <a:stretch>
                      <a:fillRect/>
                    </a:stretch>
                  </pic:blipFill>
                  <pic:spPr>
                    <a:xfrm>
                      <a:off x="0" y="0"/>
                      <a:ext cx="4667250" cy="2076450"/>
                    </a:xfrm>
                    <a:prstGeom prst="rect">
                      <a:avLst/>
                    </a:prstGeom>
                  </pic:spPr>
                </pic:pic>
              </a:graphicData>
            </a:graphic>
          </wp:inline>
        </w:drawing>
      </w:r>
    </w:p>
    <w:p w14:paraId="02472343" w14:textId="36A8DE1B" w:rsidR="00054DE4" w:rsidRPr="00054DE4" w:rsidRDefault="00054DE4" w:rsidP="00054DE4">
      <w:pPr>
        <w:pStyle w:val="Caption"/>
      </w:pPr>
      <w:bookmarkStart w:id="738" w:name="_Ref56779257"/>
      <w:bookmarkStart w:id="739" w:name="_Toc57893667"/>
      <w:bookmarkStart w:id="740" w:name="_Toc58502481"/>
      <w:bookmarkStart w:id="741" w:name="_Toc58925850"/>
      <w:r>
        <w:t xml:space="preserve">Figure </w:t>
      </w:r>
      <w:r w:rsidR="00572FC7">
        <w:fldChar w:fldCharType="begin"/>
      </w:r>
      <w:r w:rsidR="00572FC7">
        <w:instrText xml:space="preserve"> SEQ Figure \* ARABIC </w:instrText>
      </w:r>
      <w:r w:rsidR="00572FC7">
        <w:fldChar w:fldCharType="separate"/>
      </w:r>
      <w:r w:rsidR="00245068">
        <w:rPr>
          <w:noProof/>
        </w:rPr>
        <w:t>19</w:t>
      </w:r>
      <w:r w:rsidR="00572FC7">
        <w:rPr>
          <w:noProof/>
        </w:rPr>
        <w:fldChar w:fldCharType="end"/>
      </w:r>
      <w:bookmarkEnd w:id="738"/>
      <w:r>
        <w:t xml:space="preserve"> – Register for Quote Notifications Sequence Diagram</w:t>
      </w:r>
      <w:bookmarkEnd w:id="739"/>
      <w:bookmarkEnd w:id="740"/>
      <w:bookmarkEnd w:id="741"/>
    </w:p>
    <w:p w14:paraId="7AEAC1E9" w14:textId="19594B13" w:rsidR="00B76AB5" w:rsidRDefault="00B76AB5" w:rsidP="00B76AB5">
      <w:pPr>
        <w:pStyle w:val="Heading3"/>
      </w:pPr>
      <w:bookmarkStart w:id="742" w:name="_Toc57894079"/>
      <w:bookmarkStart w:id="743" w:name="_Toc57894601"/>
      <w:bookmarkStart w:id="744" w:name="_Toc58502453"/>
      <w:bookmarkStart w:id="745" w:name="_Toc58925813"/>
      <w:r>
        <w:t>Send Product</w:t>
      </w:r>
      <w:r w:rsidR="00054DE4">
        <w:t xml:space="preserve"> Quote</w:t>
      </w:r>
      <w:r>
        <w:t xml:space="preserve"> Notification Sequence Diagram</w:t>
      </w:r>
      <w:bookmarkEnd w:id="742"/>
      <w:bookmarkEnd w:id="743"/>
      <w:bookmarkEnd w:id="744"/>
      <w:bookmarkEnd w:id="745"/>
    </w:p>
    <w:p w14:paraId="2765F819" w14:textId="44B32A51" w:rsidR="00054DE4" w:rsidRDefault="00054DE4" w:rsidP="00054DE4">
      <w:pPr>
        <w:pStyle w:val="Body"/>
      </w:pPr>
      <w:r>
        <w:t xml:space="preserve">The Send Product Quote Notification sequence diagram is shown in </w:t>
      </w:r>
      <w:r>
        <w:fldChar w:fldCharType="begin"/>
      </w:r>
      <w:r>
        <w:instrText xml:space="preserve"> REF _Ref56779454 \h </w:instrText>
      </w:r>
      <w:r>
        <w:fldChar w:fldCharType="separate"/>
      </w:r>
      <w:r w:rsidR="00245068">
        <w:t xml:space="preserve">Figure </w:t>
      </w:r>
      <w:r w:rsidR="00245068">
        <w:rPr>
          <w:noProof/>
        </w:rPr>
        <w:t>20</w:t>
      </w:r>
      <w:r>
        <w:fldChar w:fldCharType="end"/>
      </w:r>
      <w:r>
        <w:t>.</w:t>
      </w:r>
    </w:p>
    <w:p w14:paraId="207B7796" w14:textId="70CB3D90" w:rsidR="00054DE4" w:rsidRDefault="006A194D" w:rsidP="00F437A7">
      <w:pPr>
        <w:pStyle w:val="Body"/>
        <w:jc w:val="center"/>
      </w:pPr>
      <w:r>
        <w:rPr>
          <w:noProof/>
        </w:rPr>
        <w:drawing>
          <wp:inline distT="0" distB="0" distL="0" distR="0" wp14:anchorId="4005A7DC" wp14:editId="534502DA">
            <wp:extent cx="4514850" cy="1790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2">
                      <a:extLst>
                        <a:ext uri="{28A0092B-C50C-407E-A947-70E740481C1C}">
                          <a14:useLocalDpi xmlns:a14="http://schemas.microsoft.com/office/drawing/2010/main" val="0"/>
                        </a:ext>
                      </a:extLst>
                    </a:blip>
                    <a:stretch>
                      <a:fillRect/>
                    </a:stretch>
                  </pic:blipFill>
                  <pic:spPr>
                    <a:xfrm>
                      <a:off x="0" y="0"/>
                      <a:ext cx="4514850" cy="1790700"/>
                    </a:xfrm>
                    <a:prstGeom prst="rect">
                      <a:avLst/>
                    </a:prstGeom>
                  </pic:spPr>
                </pic:pic>
              </a:graphicData>
            </a:graphic>
          </wp:inline>
        </w:drawing>
      </w:r>
    </w:p>
    <w:p w14:paraId="4B620BAD" w14:textId="0C000EA7" w:rsidR="00054DE4" w:rsidRPr="00054DE4" w:rsidRDefault="00054DE4" w:rsidP="00054DE4">
      <w:pPr>
        <w:pStyle w:val="Caption"/>
      </w:pPr>
      <w:bookmarkStart w:id="746" w:name="_Ref56779454"/>
      <w:bookmarkStart w:id="747" w:name="_Toc57893668"/>
      <w:bookmarkStart w:id="748" w:name="_Toc58502482"/>
      <w:bookmarkStart w:id="749" w:name="_Toc58925851"/>
      <w:r>
        <w:t xml:space="preserve">Figure </w:t>
      </w:r>
      <w:r w:rsidR="00572FC7">
        <w:fldChar w:fldCharType="begin"/>
      </w:r>
      <w:r w:rsidR="00572FC7">
        <w:instrText xml:space="preserve"> SEQ Figure \* ARABIC </w:instrText>
      </w:r>
      <w:r w:rsidR="00572FC7">
        <w:fldChar w:fldCharType="separate"/>
      </w:r>
      <w:r w:rsidR="00245068">
        <w:rPr>
          <w:noProof/>
        </w:rPr>
        <w:t>20</w:t>
      </w:r>
      <w:r w:rsidR="00572FC7">
        <w:rPr>
          <w:noProof/>
        </w:rPr>
        <w:fldChar w:fldCharType="end"/>
      </w:r>
      <w:bookmarkEnd w:id="746"/>
      <w:r>
        <w:t xml:space="preserve"> – Send Product Quote Notification Sequence Diagram</w:t>
      </w:r>
      <w:bookmarkEnd w:id="747"/>
      <w:bookmarkEnd w:id="748"/>
      <w:bookmarkEnd w:id="749"/>
    </w:p>
    <w:p w14:paraId="762F7746" w14:textId="77777777" w:rsidR="00A07094" w:rsidRDefault="00A07094" w:rsidP="00A07094">
      <w:pPr>
        <w:pStyle w:val="Heading2"/>
      </w:pPr>
      <w:bookmarkStart w:id="750" w:name="_Toc57894080"/>
      <w:bookmarkStart w:id="751" w:name="_Toc57894602"/>
      <w:bookmarkStart w:id="752" w:name="_Toc58502454"/>
      <w:bookmarkStart w:id="753" w:name="_Toc58925814"/>
      <w:r>
        <w:t>MEF W80 Requirements</w:t>
      </w:r>
      <w:bookmarkEnd w:id="750"/>
      <w:bookmarkEnd w:id="751"/>
      <w:bookmarkEnd w:id="752"/>
      <w:bookmarkEnd w:id="753"/>
    </w:p>
    <w:p w14:paraId="15FF9CD6" w14:textId="16CA6F0D" w:rsidR="00A07094" w:rsidRPr="002265A9" w:rsidRDefault="00A07094" w:rsidP="00A07094">
      <w:pPr>
        <w:pStyle w:val="Body"/>
      </w:pPr>
      <w:r>
        <w:t xml:space="preserve">The requirements from MEF W80 that address </w:t>
      </w:r>
      <w:r w:rsidR="00B76AB5">
        <w:t>registering for and sending notifications</w:t>
      </w:r>
      <w:r>
        <w:t xml:space="preserve"> are shown in the following sections.</w:t>
      </w:r>
    </w:p>
    <w:p w14:paraId="0A308082" w14:textId="4BBBD694" w:rsidR="00A07094" w:rsidRPr="00876A2C" w:rsidRDefault="00B76AB5" w:rsidP="00A07094">
      <w:pPr>
        <w:pStyle w:val="Heading3"/>
      </w:pPr>
      <w:bookmarkStart w:id="754" w:name="_Toc57894081"/>
      <w:bookmarkStart w:id="755" w:name="_Toc57894603"/>
      <w:bookmarkStart w:id="756" w:name="_Toc58502455"/>
      <w:bookmarkStart w:id="757" w:name="_Toc58925815"/>
      <w:r>
        <w:lastRenderedPageBreak/>
        <w:t>Register for Product Quote Notifications</w:t>
      </w:r>
      <w:r w:rsidR="00A07094">
        <w:t xml:space="preserve"> Requirements</w:t>
      </w:r>
      <w:bookmarkEnd w:id="754"/>
      <w:bookmarkEnd w:id="755"/>
      <w:bookmarkEnd w:id="756"/>
      <w:bookmarkEnd w:id="757"/>
    </w:p>
    <w:p w14:paraId="01BEA8A3" w14:textId="1691651D" w:rsidR="00A07094" w:rsidRDefault="00A07094" w:rsidP="00A07094">
      <w:pPr>
        <w:pStyle w:val="Body"/>
      </w:pPr>
      <w:bookmarkStart w:id="758" w:name="_Hlk58837601"/>
      <w:r>
        <w:t xml:space="preserve">The requirements from MEF 80 </w:t>
      </w:r>
      <w:r>
        <w:fldChar w:fldCharType="begin"/>
      </w:r>
      <w:r>
        <w:instrText xml:space="preserve"> REF _Ref55388776 \r \h </w:instrText>
      </w:r>
      <w:r>
        <w:fldChar w:fldCharType="separate"/>
      </w:r>
      <w:r w:rsidR="00245068">
        <w:t>[8]</w:t>
      </w:r>
      <w:r>
        <w:fldChar w:fldCharType="end"/>
      </w:r>
      <w:r>
        <w:t xml:space="preserve"> for the </w:t>
      </w:r>
      <w:r w:rsidR="00B76AB5">
        <w:t>Register for Product Quote Notifications</w:t>
      </w:r>
      <w:r>
        <w:t xml:space="preserve"> use case are shown in</w:t>
      </w:r>
      <w:r w:rsidR="00B76AB5">
        <w:t xml:space="preserve"> </w:t>
      </w:r>
      <w:r w:rsidR="005E51F5">
        <w:fldChar w:fldCharType="begin"/>
      </w:r>
      <w:r w:rsidR="005E51F5">
        <w:instrText xml:space="preserve"> REF _Ref56777651 \h </w:instrText>
      </w:r>
      <w:r w:rsidR="005E51F5">
        <w:fldChar w:fldCharType="separate"/>
      </w:r>
      <w:r w:rsidR="00245068">
        <w:t xml:space="preserve">Table </w:t>
      </w:r>
      <w:r w:rsidR="00245068">
        <w:rPr>
          <w:noProof/>
        </w:rPr>
        <w:t>36</w:t>
      </w:r>
      <w:r w:rsidR="005E51F5">
        <w:fldChar w:fldCharType="end"/>
      </w:r>
      <w:r>
        <w:t>.</w:t>
      </w:r>
    </w:p>
    <w:bookmarkEnd w:id="758"/>
    <w:p w14:paraId="0A582B8B" w14:textId="77777777" w:rsidR="00A07094" w:rsidRPr="00584D7E" w:rsidRDefault="00A07094" w:rsidP="00A07094">
      <w:pPr>
        <w:pStyle w:val="Body"/>
      </w:pPr>
    </w:p>
    <w:tbl>
      <w:tblPr>
        <w:tblStyle w:val="TableGrid"/>
        <w:tblW w:w="0" w:type="auto"/>
        <w:tblLook w:val="04A0" w:firstRow="1" w:lastRow="0" w:firstColumn="1" w:lastColumn="0" w:noHBand="0" w:noVBand="1"/>
      </w:tblPr>
      <w:tblGrid>
        <w:gridCol w:w="1686"/>
        <w:gridCol w:w="919"/>
        <w:gridCol w:w="1080"/>
        <w:gridCol w:w="1530"/>
        <w:gridCol w:w="2292"/>
        <w:gridCol w:w="1843"/>
      </w:tblGrid>
      <w:tr w:rsidR="00A07094" w14:paraId="51E89FE4" w14:textId="77777777" w:rsidTr="0018583D">
        <w:trPr>
          <w:tblHeader/>
        </w:trPr>
        <w:tc>
          <w:tcPr>
            <w:tcW w:w="1686" w:type="dxa"/>
          </w:tcPr>
          <w:p w14:paraId="738B1B0F" w14:textId="77777777" w:rsidR="00A07094" w:rsidRDefault="00A07094" w:rsidP="00A07094">
            <w:pPr>
              <w:pStyle w:val="Tableheading"/>
              <w:jc w:val="center"/>
            </w:pPr>
            <w:r>
              <w:t>Requirement</w:t>
            </w:r>
          </w:p>
        </w:tc>
        <w:tc>
          <w:tcPr>
            <w:tcW w:w="919" w:type="dxa"/>
          </w:tcPr>
          <w:p w14:paraId="3A99FBB0" w14:textId="77777777" w:rsidR="00A07094" w:rsidRDefault="00A07094" w:rsidP="00A07094">
            <w:pPr>
              <w:pStyle w:val="Tableheading"/>
              <w:jc w:val="center"/>
            </w:pPr>
            <w:r>
              <w:t>Entity</w:t>
            </w:r>
          </w:p>
        </w:tc>
        <w:tc>
          <w:tcPr>
            <w:tcW w:w="1080" w:type="dxa"/>
          </w:tcPr>
          <w:p w14:paraId="40595333" w14:textId="5300655B" w:rsidR="00A07094" w:rsidRDefault="00A218EC" w:rsidP="00A07094">
            <w:pPr>
              <w:pStyle w:val="Tableheading"/>
              <w:jc w:val="center"/>
            </w:pPr>
            <w:r>
              <w:t>Tested</w:t>
            </w:r>
          </w:p>
        </w:tc>
        <w:tc>
          <w:tcPr>
            <w:tcW w:w="1530" w:type="dxa"/>
          </w:tcPr>
          <w:p w14:paraId="3DD99136" w14:textId="793A5F2A" w:rsidR="00A07094" w:rsidRDefault="00A218EC" w:rsidP="00A07094">
            <w:pPr>
              <w:pStyle w:val="Tableheading"/>
              <w:jc w:val="center"/>
            </w:pPr>
            <w:r>
              <w:t xml:space="preserve">Test Case </w:t>
            </w:r>
          </w:p>
        </w:tc>
        <w:tc>
          <w:tcPr>
            <w:tcW w:w="2292" w:type="dxa"/>
          </w:tcPr>
          <w:p w14:paraId="5EA49B9B" w14:textId="77777777" w:rsidR="00A07094" w:rsidRDefault="00A07094" w:rsidP="00A07094">
            <w:pPr>
              <w:pStyle w:val="Tableheading"/>
              <w:jc w:val="center"/>
            </w:pPr>
            <w:r>
              <w:t>API</w:t>
            </w:r>
            <w:r w:rsidR="00A218EC">
              <w:t xml:space="preserve"> Version</w:t>
            </w:r>
          </w:p>
        </w:tc>
        <w:tc>
          <w:tcPr>
            <w:tcW w:w="1843" w:type="dxa"/>
          </w:tcPr>
          <w:p w14:paraId="6BF28516" w14:textId="77777777" w:rsidR="00A07094" w:rsidRDefault="00A07094" w:rsidP="00A07094">
            <w:pPr>
              <w:pStyle w:val="Tableheading"/>
              <w:jc w:val="center"/>
            </w:pPr>
            <w:r>
              <w:t>Comment</w:t>
            </w:r>
          </w:p>
        </w:tc>
      </w:tr>
      <w:tr w:rsidR="00A07094" w14:paraId="7ED371C3" w14:textId="77777777" w:rsidTr="0018583D">
        <w:tc>
          <w:tcPr>
            <w:tcW w:w="1686" w:type="dxa"/>
          </w:tcPr>
          <w:p w14:paraId="644AD441" w14:textId="0989D693" w:rsidR="00A07094" w:rsidRDefault="00AA5611" w:rsidP="00A07094">
            <w:pPr>
              <w:pStyle w:val="Tablecell"/>
            </w:pPr>
            <w:r>
              <w:t>R92</w:t>
            </w:r>
          </w:p>
        </w:tc>
        <w:tc>
          <w:tcPr>
            <w:tcW w:w="919" w:type="dxa"/>
          </w:tcPr>
          <w:p w14:paraId="25BDA711" w14:textId="53922138" w:rsidR="00A07094" w:rsidRDefault="00AA5611" w:rsidP="00A07094">
            <w:pPr>
              <w:pStyle w:val="Tablecell"/>
              <w:jc w:val="center"/>
            </w:pPr>
            <w:r>
              <w:t>B</w:t>
            </w:r>
          </w:p>
        </w:tc>
        <w:tc>
          <w:tcPr>
            <w:tcW w:w="1080" w:type="dxa"/>
          </w:tcPr>
          <w:p w14:paraId="77BF0EC4" w14:textId="26DB3D94" w:rsidR="00A07094" w:rsidRDefault="00AA5611" w:rsidP="00A07094">
            <w:pPr>
              <w:pStyle w:val="Tablecell"/>
              <w:jc w:val="center"/>
            </w:pPr>
            <w:r>
              <w:t>Y</w:t>
            </w:r>
          </w:p>
        </w:tc>
        <w:tc>
          <w:tcPr>
            <w:tcW w:w="1530" w:type="dxa"/>
          </w:tcPr>
          <w:p w14:paraId="77A65C00" w14:textId="77777777" w:rsidR="00A07094" w:rsidRDefault="00A07094" w:rsidP="00A07094">
            <w:pPr>
              <w:pStyle w:val="Tablecell"/>
              <w:jc w:val="center"/>
            </w:pPr>
          </w:p>
        </w:tc>
        <w:tc>
          <w:tcPr>
            <w:tcW w:w="2292" w:type="dxa"/>
          </w:tcPr>
          <w:p w14:paraId="4424744B" w14:textId="77777777" w:rsidR="00A07094" w:rsidRDefault="00A07094" w:rsidP="00A07094">
            <w:pPr>
              <w:pStyle w:val="Tablecell"/>
              <w:jc w:val="center"/>
            </w:pPr>
          </w:p>
        </w:tc>
        <w:tc>
          <w:tcPr>
            <w:tcW w:w="1843" w:type="dxa"/>
          </w:tcPr>
          <w:p w14:paraId="458E4AAC" w14:textId="77777777" w:rsidR="00A07094" w:rsidRDefault="00A07094" w:rsidP="00A07094">
            <w:pPr>
              <w:pStyle w:val="Tablecell"/>
            </w:pPr>
          </w:p>
        </w:tc>
      </w:tr>
      <w:tr w:rsidR="00A07094" w14:paraId="76DF761D" w14:textId="77777777" w:rsidTr="0018583D">
        <w:tc>
          <w:tcPr>
            <w:tcW w:w="1686" w:type="dxa"/>
          </w:tcPr>
          <w:p w14:paraId="10C03869" w14:textId="5DF15DA0" w:rsidR="00A07094" w:rsidRDefault="00AA5611" w:rsidP="00A07094">
            <w:pPr>
              <w:pStyle w:val="Tablecell"/>
            </w:pPr>
            <w:r>
              <w:t>R93</w:t>
            </w:r>
          </w:p>
        </w:tc>
        <w:tc>
          <w:tcPr>
            <w:tcW w:w="919" w:type="dxa"/>
          </w:tcPr>
          <w:p w14:paraId="3940BD48" w14:textId="5A2AA517" w:rsidR="00A07094" w:rsidRDefault="00AA5611" w:rsidP="00A07094">
            <w:pPr>
              <w:pStyle w:val="Tablecell"/>
              <w:jc w:val="center"/>
            </w:pPr>
            <w:r>
              <w:t>B</w:t>
            </w:r>
          </w:p>
        </w:tc>
        <w:tc>
          <w:tcPr>
            <w:tcW w:w="1080" w:type="dxa"/>
          </w:tcPr>
          <w:p w14:paraId="03AA4249" w14:textId="43D62597" w:rsidR="00A07094" w:rsidRDefault="00AA5611" w:rsidP="00A07094">
            <w:pPr>
              <w:pStyle w:val="Tablecell"/>
              <w:jc w:val="center"/>
            </w:pPr>
            <w:r>
              <w:t>Y</w:t>
            </w:r>
          </w:p>
        </w:tc>
        <w:tc>
          <w:tcPr>
            <w:tcW w:w="1530" w:type="dxa"/>
          </w:tcPr>
          <w:p w14:paraId="35BD96CE" w14:textId="77777777" w:rsidR="00A07094" w:rsidRDefault="00A07094" w:rsidP="00A07094">
            <w:pPr>
              <w:pStyle w:val="Tablecell"/>
              <w:jc w:val="center"/>
            </w:pPr>
          </w:p>
        </w:tc>
        <w:tc>
          <w:tcPr>
            <w:tcW w:w="2292" w:type="dxa"/>
          </w:tcPr>
          <w:p w14:paraId="454F1DB9" w14:textId="77777777" w:rsidR="00A07094" w:rsidRDefault="00A07094" w:rsidP="00A07094">
            <w:pPr>
              <w:pStyle w:val="Tablecell"/>
              <w:jc w:val="center"/>
            </w:pPr>
          </w:p>
        </w:tc>
        <w:tc>
          <w:tcPr>
            <w:tcW w:w="1843" w:type="dxa"/>
          </w:tcPr>
          <w:p w14:paraId="07342797" w14:textId="77777777" w:rsidR="00A07094" w:rsidRDefault="00A07094" w:rsidP="00A07094">
            <w:pPr>
              <w:pStyle w:val="Tablecell"/>
            </w:pPr>
          </w:p>
        </w:tc>
      </w:tr>
      <w:tr w:rsidR="00A07094" w14:paraId="188FDF1D" w14:textId="77777777" w:rsidTr="0018583D">
        <w:tc>
          <w:tcPr>
            <w:tcW w:w="1686" w:type="dxa"/>
          </w:tcPr>
          <w:p w14:paraId="75C32174" w14:textId="0CD61975" w:rsidR="00A07094" w:rsidRDefault="00AA5611" w:rsidP="00A07094">
            <w:pPr>
              <w:pStyle w:val="Tablecell"/>
            </w:pPr>
            <w:r>
              <w:t>R94</w:t>
            </w:r>
          </w:p>
        </w:tc>
        <w:tc>
          <w:tcPr>
            <w:tcW w:w="919" w:type="dxa"/>
          </w:tcPr>
          <w:p w14:paraId="59E76722" w14:textId="73EA6A43" w:rsidR="00A07094" w:rsidRDefault="00AA5611" w:rsidP="00A07094">
            <w:pPr>
              <w:pStyle w:val="Tablecell"/>
              <w:jc w:val="center"/>
            </w:pPr>
            <w:r>
              <w:t>B</w:t>
            </w:r>
          </w:p>
        </w:tc>
        <w:tc>
          <w:tcPr>
            <w:tcW w:w="1080" w:type="dxa"/>
          </w:tcPr>
          <w:p w14:paraId="1D6C7745" w14:textId="096CEEFF" w:rsidR="00A07094" w:rsidRDefault="00AA5611" w:rsidP="00A07094">
            <w:pPr>
              <w:pStyle w:val="Tablecell"/>
              <w:jc w:val="center"/>
            </w:pPr>
            <w:r>
              <w:t>Y</w:t>
            </w:r>
          </w:p>
        </w:tc>
        <w:tc>
          <w:tcPr>
            <w:tcW w:w="1530" w:type="dxa"/>
          </w:tcPr>
          <w:p w14:paraId="65284577" w14:textId="77777777" w:rsidR="00A07094" w:rsidRDefault="00A07094" w:rsidP="00A07094">
            <w:pPr>
              <w:pStyle w:val="Tablecell"/>
              <w:jc w:val="center"/>
            </w:pPr>
          </w:p>
        </w:tc>
        <w:tc>
          <w:tcPr>
            <w:tcW w:w="2292" w:type="dxa"/>
          </w:tcPr>
          <w:p w14:paraId="54FDD74C" w14:textId="77777777" w:rsidR="00A07094" w:rsidRDefault="00A07094" w:rsidP="00A07094">
            <w:pPr>
              <w:pStyle w:val="Tablecell"/>
              <w:jc w:val="center"/>
            </w:pPr>
          </w:p>
        </w:tc>
        <w:tc>
          <w:tcPr>
            <w:tcW w:w="1843" w:type="dxa"/>
          </w:tcPr>
          <w:p w14:paraId="29395C1F" w14:textId="77777777" w:rsidR="00A07094" w:rsidRDefault="00A07094" w:rsidP="00A07094">
            <w:pPr>
              <w:pStyle w:val="Tablecell"/>
            </w:pPr>
          </w:p>
        </w:tc>
      </w:tr>
      <w:tr w:rsidR="00A07094" w14:paraId="147F68EC" w14:textId="77777777" w:rsidTr="0018583D">
        <w:tc>
          <w:tcPr>
            <w:tcW w:w="1686" w:type="dxa"/>
          </w:tcPr>
          <w:p w14:paraId="626F2ACF" w14:textId="3A54077B" w:rsidR="00A07094" w:rsidRDefault="00AA5611" w:rsidP="00A07094">
            <w:pPr>
              <w:pStyle w:val="Tablecell"/>
            </w:pPr>
            <w:r>
              <w:t>R95</w:t>
            </w:r>
          </w:p>
        </w:tc>
        <w:tc>
          <w:tcPr>
            <w:tcW w:w="919" w:type="dxa"/>
          </w:tcPr>
          <w:p w14:paraId="5DCA27C8" w14:textId="0198B5D3" w:rsidR="00A07094" w:rsidRDefault="00AA5611" w:rsidP="00A07094">
            <w:pPr>
              <w:pStyle w:val="Tablecell"/>
              <w:jc w:val="center"/>
            </w:pPr>
            <w:r>
              <w:t>S</w:t>
            </w:r>
          </w:p>
        </w:tc>
        <w:tc>
          <w:tcPr>
            <w:tcW w:w="1080" w:type="dxa"/>
          </w:tcPr>
          <w:p w14:paraId="2F6502AB" w14:textId="331957A6" w:rsidR="00A07094" w:rsidRDefault="00AA5611" w:rsidP="00A07094">
            <w:pPr>
              <w:pStyle w:val="Tablecell"/>
              <w:jc w:val="center"/>
            </w:pPr>
            <w:r>
              <w:t>Y</w:t>
            </w:r>
          </w:p>
        </w:tc>
        <w:tc>
          <w:tcPr>
            <w:tcW w:w="1530" w:type="dxa"/>
          </w:tcPr>
          <w:p w14:paraId="512419E2" w14:textId="77777777" w:rsidR="00A07094" w:rsidRDefault="00A07094" w:rsidP="00A07094">
            <w:pPr>
              <w:pStyle w:val="Tablecell"/>
              <w:jc w:val="center"/>
            </w:pPr>
          </w:p>
        </w:tc>
        <w:tc>
          <w:tcPr>
            <w:tcW w:w="2292" w:type="dxa"/>
          </w:tcPr>
          <w:p w14:paraId="7101E30B" w14:textId="77777777" w:rsidR="00A07094" w:rsidRDefault="00A07094" w:rsidP="00A07094">
            <w:pPr>
              <w:pStyle w:val="Tablecell"/>
              <w:jc w:val="center"/>
            </w:pPr>
          </w:p>
        </w:tc>
        <w:tc>
          <w:tcPr>
            <w:tcW w:w="1843" w:type="dxa"/>
          </w:tcPr>
          <w:p w14:paraId="70700512" w14:textId="77777777" w:rsidR="00A07094" w:rsidRDefault="00A07094" w:rsidP="00A07094">
            <w:pPr>
              <w:pStyle w:val="Tablecell"/>
            </w:pPr>
          </w:p>
        </w:tc>
      </w:tr>
    </w:tbl>
    <w:p w14:paraId="3107E5B6" w14:textId="64242593" w:rsidR="00A07094" w:rsidRDefault="00A07094" w:rsidP="00A07094">
      <w:pPr>
        <w:pStyle w:val="Caption"/>
        <w:keepNext/>
      </w:pPr>
      <w:bookmarkStart w:id="759" w:name="_Ref56777651"/>
      <w:bookmarkStart w:id="760" w:name="_Toc57893689"/>
      <w:bookmarkStart w:id="761" w:name="_Toc58502516"/>
      <w:bookmarkStart w:id="762" w:name="_Toc58925889"/>
      <w:r>
        <w:t xml:space="preserve">Table </w:t>
      </w:r>
      <w:r w:rsidR="00572FC7">
        <w:fldChar w:fldCharType="begin"/>
      </w:r>
      <w:r w:rsidR="00572FC7">
        <w:instrText xml:space="preserve"> SEQ Table \* ARABIC </w:instrText>
      </w:r>
      <w:r w:rsidR="00572FC7">
        <w:fldChar w:fldCharType="separate"/>
      </w:r>
      <w:r w:rsidR="00245068">
        <w:rPr>
          <w:noProof/>
        </w:rPr>
        <w:t>36</w:t>
      </w:r>
      <w:r w:rsidR="00572FC7">
        <w:rPr>
          <w:noProof/>
        </w:rPr>
        <w:fldChar w:fldCharType="end"/>
      </w:r>
      <w:bookmarkEnd w:id="759"/>
      <w:r>
        <w:t xml:space="preserve"> – MEF 80 Requirements for </w:t>
      </w:r>
      <w:r w:rsidR="00B76AB5">
        <w:t>Register for Product Notifications</w:t>
      </w:r>
      <w:bookmarkEnd w:id="760"/>
      <w:bookmarkEnd w:id="761"/>
      <w:bookmarkEnd w:id="762"/>
    </w:p>
    <w:p w14:paraId="17045275" w14:textId="56733BB1" w:rsidR="00A07094" w:rsidRPr="00876A2C" w:rsidRDefault="00A07094" w:rsidP="00A07094">
      <w:pPr>
        <w:pStyle w:val="Heading3"/>
      </w:pPr>
      <w:bookmarkStart w:id="763" w:name="_Toc57894082"/>
      <w:bookmarkStart w:id="764" w:name="_Toc57894604"/>
      <w:bookmarkStart w:id="765" w:name="_Toc58502456"/>
      <w:bookmarkStart w:id="766" w:name="_Toc58925816"/>
      <w:r>
        <w:t xml:space="preserve">MEF W80 </w:t>
      </w:r>
      <w:r w:rsidR="00B76AB5">
        <w:t xml:space="preserve">Send Product </w:t>
      </w:r>
      <w:r w:rsidR="005E51F5">
        <w:t xml:space="preserve">Quote </w:t>
      </w:r>
      <w:r w:rsidR="00B76AB5">
        <w:t>Notifications</w:t>
      </w:r>
      <w:r>
        <w:t xml:space="preserve"> Requirements</w:t>
      </w:r>
      <w:bookmarkEnd w:id="763"/>
      <w:bookmarkEnd w:id="764"/>
      <w:bookmarkEnd w:id="765"/>
      <w:bookmarkEnd w:id="766"/>
    </w:p>
    <w:p w14:paraId="1BDC1617" w14:textId="4C99B9ED" w:rsidR="00A07094" w:rsidRDefault="00A07094" w:rsidP="00A07094">
      <w:pPr>
        <w:pStyle w:val="Body"/>
      </w:pPr>
      <w:r>
        <w:t xml:space="preserve">The requirements from MEF 80 </w:t>
      </w:r>
      <w:r>
        <w:fldChar w:fldCharType="begin"/>
      </w:r>
      <w:r>
        <w:instrText xml:space="preserve"> REF _Ref55388776 \r \h </w:instrText>
      </w:r>
      <w:r>
        <w:fldChar w:fldCharType="separate"/>
      </w:r>
      <w:r w:rsidR="00245068">
        <w:t>[8]</w:t>
      </w:r>
      <w:r>
        <w:fldChar w:fldCharType="end"/>
      </w:r>
      <w:r>
        <w:t xml:space="preserve"> for the </w:t>
      </w:r>
      <w:r w:rsidR="005E51F5">
        <w:t>Send Notifications</w:t>
      </w:r>
      <w:r>
        <w:t xml:space="preserve"> use case are shown in</w:t>
      </w:r>
      <w:r w:rsidR="005E51F5">
        <w:t xml:space="preserve"> </w:t>
      </w:r>
      <w:r w:rsidR="00AA5611">
        <w:fldChar w:fldCharType="begin"/>
      </w:r>
      <w:r w:rsidR="00AA5611">
        <w:instrText xml:space="preserve"> REF _Ref56777965 \h </w:instrText>
      </w:r>
      <w:r w:rsidR="00AA5611">
        <w:fldChar w:fldCharType="separate"/>
      </w:r>
      <w:r w:rsidR="00245068">
        <w:t xml:space="preserve">Table </w:t>
      </w:r>
      <w:r w:rsidR="00245068">
        <w:rPr>
          <w:noProof/>
        </w:rPr>
        <w:t>37</w:t>
      </w:r>
      <w:r w:rsidR="00AA5611">
        <w:fldChar w:fldCharType="end"/>
      </w:r>
      <w:r>
        <w:t>.</w:t>
      </w:r>
    </w:p>
    <w:p w14:paraId="6548440C" w14:textId="77777777" w:rsidR="00A07094" w:rsidRPr="00584D7E" w:rsidRDefault="00A07094" w:rsidP="00A07094">
      <w:pPr>
        <w:pStyle w:val="Body"/>
      </w:pPr>
    </w:p>
    <w:tbl>
      <w:tblPr>
        <w:tblStyle w:val="TableGrid"/>
        <w:tblW w:w="0" w:type="auto"/>
        <w:tblLook w:val="04A0" w:firstRow="1" w:lastRow="0" w:firstColumn="1" w:lastColumn="0" w:noHBand="0" w:noVBand="1"/>
      </w:tblPr>
      <w:tblGrid>
        <w:gridCol w:w="1686"/>
        <w:gridCol w:w="919"/>
        <w:gridCol w:w="1080"/>
        <w:gridCol w:w="1530"/>
        <w:gridCol w:w="2292"/>
        <w:gridCol w:w="1843"/>
      </w:tblGrid>
      <w:tr w:rsidR="00A07094" w14:paraId="07BE4DD1" w14:textId="77777777" w:rsidTr="0018583D">
        <w:trPr>
          <w:tblHeader/>
        </w:trPr>
        <w:tc>
          <w:tcPr>
            <w:tcW w:w="1686" w:type="dxa"/>
          </w:tcPr>
          <w:p w14:paraId="20677C71" w14:textId="77777777" w:rsidR="00A07094" w:rsidRDefault="00A07094" w:rsidP="00AA5611">
            <w:pPr>
              <w:pStyle w:val="Tableheading"/>
              <w:jc w:val="center"/>
            </w:pPr>
            <w:r>
              <w:t>Requirement</w:t>
            </w:r>
          </w:p>
        </w:tc>
        <w:tc>
          <w:tcPr>
            <w:tcW w:w="919" w:type="dxa"/>
          </w:tcPr>
          <w:p w14:paraId="3D1DCD19" w14:textId="77777777" w:rsidR="00A07094" w:rsidRDefault="00A07094" w:rsidP="00AA5611">
            <w:pPr>
              <w:pStyle w:val="Tableheading"/>
              <w:jc w:val="center"/>
            </w:pPr>
            <w:r>
              <w:t>Entity</w:t>
            </w:r>
          </w:p>
        </w:tc>
        <w:tc>
          <w:tcPr>
            <w:tcW w:w="1080" w:type="dxa"/>
          </w:tcPr>
          <w:p w14:paraId="3B520DF3" w14:textId="513D39A9" w:rsidR="00A07094" w:rsidRDefault="00A218EC" w:rsidP="00AA5611">
            <w:pPr>
              <w:pStyle w:val="Tableheading"/>
              <w:jc w:val="center"/>
            </w:pPr>
            <w:r>
              <w:t>Tested</w:t>
            </w:r>
          </w:p>
        </w:tc>
        <w:tc>
          <w:tcPr>
            <w:tcW w:w="1530" w:type="dxa"/>
          </w:tcPr>
          <w:p w14:paraId="55EE0342" w14:textId="2A46E849" w:rsidR="00A07094" w:rsidRDefault="00A218EC" w:rsidP="00AA5611">
            <w:pPr>
              <w:pStyle w:val="Tableheading"/>
              <w:jc w:val="center"/>
            </w:pPr>
            <w:r>
              <w:t xml:space="preserve">Test Case </w:t>
            </w:r>
          </w:p>
        </w:tc>
        <w:tc>
          <w:tcPr>
            <w:tcW w:w="2292" w:type="dxa"/>
          </w:tcPr>
          <w:p w14:paraId="26FFEEF8" w14:textId="77777777" w:rsidR="00A07094" w:rsidRDefault="00A07094" w:rsidP="00AA5611">
            <w:pPr>
              <w:pStyle w:val="Tableheading"/>
              <w:jc w:val="center"/>
            </w:pPr>
            <w:r>
              <w:t>API</w:t>
            </w:r>
            <w:r w:rsidR="00A218EC">
              <w:t xml:space="preserve"> Version</w:t>
            </w:r>
          </w:p>
        </w:tc>
        <w:tc>
          <w:tcPr>
            <w:tcW w:w="1843" w:type="dxa"/>
          </w:tcPr>
          <w:p w14:paraId="437F5A77" w14:textId="77777777" w:rsidR="00A07094" w:rsidRDefault="00A07094" w:rsidP="00AA5611">
            <w:pPr>
              <w:pStyle w:val="Tableheading"/>
              <w:jc w:val="center"/>
            </w:pPr>
            <w:r>
              <w:t>Comment</w:t>
            </w:r>
          </w:p>
        </w:tc>
      </w:tr>
      <w:tr w:rsidR="00A07094" w14:paraId="4CC618A5" w14:textId="77777777" w:rsidTr="0018583D">
        <w:tc>
          <w:tcPr>
            <w:tcW w:w="1686" w:type="dxa"/>
          </w:tcPr>
          <w:p w14:paraId="2ABC0273" w14:textId="13340355" w:rsidR="00A07094" w:rsidRDefault="00AA5611" w:rsidP="00AA5611">
            <w:pPr>
              <w:pStyle w:val="Tablecell"/>
            </w:pPr>
            <w:r>
              <w:t>O14</w:t>
            </w:r>
          </w:p>
        </w:tc>
        <w:tc>
          <w:tcPr>
            <w:tcW w:w="919" w:type="dxa"/>
          </w:tcPr>
          <w:p w14:paraId="09B6C01C" w14:textId="2DD646BA" w:rsidR="00A07094" w:rsidRDefault="00AA5611" w:rsidP="00AA5611">
            <w:pPr>
              <w:pStyle w:val="Tablecell"/>
              <w:jc w:val="center"/>
            </w:pPr>
            <w:r>
              <w:t>S</w:t>
            </w:r>
          </w:p>
        </w:tc>
        <w:tc>
          <w:tcPr>
            <w:tcW w:w="1080" w:type="dxa"/>
          </w:tcPr>
          <w:p w14:paraId="42F4ACD7" w14:textId="195496E4" w:rsidR="00A07094" w:rsidRDefault="00AA5611" w:rsidP="00AA5611">
            <w:pPr>
              <w:pStyle w:val="Tablecell"/>
              <w:jc w:val="center"/>
            </w:pPr>
            <w:r>
              <w:t>Y</w:t>
            </w:r>
          </w:p>
        </w:tc>
        <w:tc>
          <w:tcPr>
            <w:tcW w:w="1530" w:type="dxa"/>
          </w:tcPr>
          <w:p w14:paraId="3F979690" w14:textId="77777777" w:rsidR="00A07094" w:rsidRDefault="00A07094" w:rsidP="00AA5611">
            <w:pPr>
              <w:pStyle w:val="Tablecell"/>
              <w:jc w:val="center"/>
            </w:pPr>
          </w:p>
        </w:tc>
        <w:tc>
          <w:tcPr>
            <w:tcW w:w="2292" w:type="dxa"/>
          </w:tcPr>
          <w:p w14:paraId="3577DFB7" w14:textId="77777777" w:rsidR="00A07094" w:rsidRDefault="00A07094" w:rsidP="00AA5611">
            <w:pPr>
              <w:pStyle w:val="Tablecell"/>
              <w:jc w:val="center"/>
            </w:pPr>
          </w:p>
        </w:tc>
        <w:tc>
          <w:tcPr>
            <w:tcW w:w="1843" w:type="dxa"/>
          </w:tcPr>
          <w:p w14:paraId="52CE3B4F" w14:textId="232F36CC" w:rsidR="00A07094" w:rsidRDefault="00AA5611" w:rsidP="00AA5611">
            <w:pPr>
              <w:pStyle w:val="Tablecell"/>
            </w:pPr>
            <w:r>
              <w:t>May support notifications</w:t>
            </w:r>
          </w:p>
        </w:tc>
      </w:tr>
      <w:tr w:rsidR="00AA5611" w14:paraId="2F4A34CD" w14:textId="77777777" w:rsidTr="0018583D">
        <w:tc>
          <w:tcPr>
            <w:tcW w:w="1686" w:type="dxa"/>
          </w:tcPr>
          <w:p w14:paraId="66AC4EB3" w14:textId="3F202F05" w:rsidR="00AA5611" w:rsidRDefault="00AA5611" w:rsidP="00AA5611">
            <w:pPr>
              <w:pStyle w:val="Tablecell"/>
            </w:pPr>
            <w:r>
              <w:t>CR4&lt;O14</w:t>
            </w:r>
          </w:p>
        </w:tc>
        <w:tc>
          <w:tcPr>
            <w:tcW w:w="919" w:type="dxa"/>
          </w:tcPr>
          <w:p w14:paraId="7B542448" w14:textId="596AB3CE" w:rsidR="00AA5611" w:rsidRDefault="00AA5611" w:rsidP="00AA5611">
            <w:pPr>
              <w:pStyle w:val="Tablecell"/>
              <w:jc w:val="center"/>
            </w:pPr>
            <w:r>
              <w:t>S</w:t>
            </w:r>
          </w:p>
        </w:tc>
        <w:tc>
          <w:tcPr>
            <w:tcW w:w="1080" w:type="dxa"/>
          </w:tcPr>
          <w:p w14:paraId="6600D6A4" w14:textId="6D80BD46" w:rsidR="00AA5611" w:rsidRDefault="00AA5611" w:rsidP="00AA5611">
            <w:pPr>
              <w:pStyle w:val="Tablecell"/>
              <w:jc w:val="center"/>
            </w:pPr>
            <w:r>
              <w:t>Y</w:t>
            </w:r>
          </w:p>
        </w:tc>
        <w:tc>
          <w:tcPr>
            <w:tcW w:w="1530" w:type="dxa"/>
          </w:tcPr>
          <w:p w14:paraId="49372E6A" w14:textId="77777777" w:rsidR="00AA5611" w:rsidRDefault="00AA5611" w:rsidP="00AA5611">
            <w:pPr>
              <w:pStyle w:val="Tablecell"/>
              <w:jc w:val="center"/>
            </w:pPr>
          </w:p>
        </w:tc>
        <w:tc>
          <w:tcPr>
            <w:tcW w:w="2292" w:type="dxa"/>
          </w:tcPr>
          <w:p w14:paraId="64FC745E" w14:textId="77777777" w:rsidR="00AA5611" w:rsidRDefault="00AA5611" w:rsidP="00AA5611">
            <w:pPr>
              <w:pStyle w:val="Tablecell"/>
              <w:jc w:val="center"/>
            </w:pPr>
          </w:p>
        </w:tc>
        <w:tc>
          <w:tcPr>
            <w:tcW w:w="1843" w:type="dxa"/>
          </w:tcPr>
          <w:p w14:paraId="44092E83" w14:textId="2E9BA9E5" w:rsidR="00AA5611" w:rsidRDefault="00AA5611" w:rsidP="00AA5611">
            <w:pPr>
              <w:pStyle w:val="Tablecell"/>
            </w:pPr>
            <w:r>
              <w:t>If notifications are supported</w:t>
            </w:r>
          </w:p>
        </w:tc>
      </w:tr>
      <w:tr w:rsidR="00AA5611" w14:paraId="5EFC8EFD" w14:textId="77777777" w:rsidTr="0018583D">
        <w:tc>
          <w:tcPr>
            <w:tcW w:w="1686" w:type="dxa"/>
          </w:tcPr>
          <w:p w14:paraId="6FD748C1" w14:textId="37D445E0" w:rsidR="00AA5611" w:rsidRDefault="00AA5611" w:rsidP="00AA5611">
            <w:pPr>
              <w:pStyle w:val="Tablecell"/>
            </w:pPr>
            <w:r>
              <w:t>CR5&lt;O14</w:t>
            </w:r>
          </w:p>
        </w:tc>
        <w:tc>
          <w:tcPr>
            <w:tcW w:w="919" w:type="dxa"/>
          </w:tcPr>
          <w:p w14:paraId="310F0781" w14:textId="7EEA25A8" w:rsidR="00AA5611" w:rsidRDefault="00AA5611" w:rsidP="00AA5611">
            <w:pPr>
              <w:pStyle w:val="Tablecell"/>
              <w:jc w:val="center"/>
            </w:pPr>
            <w:r>
              <w:t>S</w:t>
            </w:r>
          </w:p>
        </w:tc>
        <w:tc>
          <w:tcPr>
            <w:tcW w:w="1080" w:type="dxa"/>
          </w:tcPr>
          <w:p w14:paraId="289FAF37" w14:textId="77B3885A" w:rsidR="00AA5611" w:rsidRDefault="00AA5611" w:rsidP="00AA5611">
            <w:pPr>
              <w:pStyle w:val="Tablecell"/>
              <w:jc w:val="center"/>
            </w:pPr>
            <w:r>
              <w:t>Y</w:t>
            </w:r>
          </w:p>
        </w:tc>
        <w:tc>
          <w:tcPr>
            <w:tcW w:w="1530" w:type="dxa"/>
          </w:tcPr>
          <w:p w14:paraId="1111922C" w14:textId="77777777" w:rsidR="00AA5611" w:rsidRDefault="00AA5611" w:rsidP="00AA5611">
            <w:pPr>
              <w:pStyle w:val="Tablecell"/>
              <w:jc w:val="center"/>
            </w:pPr>
          </w:p>
        </w:tc>
        <w:tc>
          <w:tcPr>
            <w:tcW w:w="2292" w:type="dxa"/>
          </w:tcPr>
          <w:p w14:paraId="6A215682" w14:textId="77777777" w:rsidR="00AA5611" w:rsidRDefault="00AA5611" w:rsidP="00AA5611">
            <w:pPr>
              <w:pStyle w:val="Tablecell"/>
              <w:jc w:val="center"/>
            </w:pPr>
          </w:p>
        </w:tc>
        <w:tc>
          <w:tcPr>
            <w:tcW w:w="1843" w:type="dxa"/>
          </w:tcPr>
          <w:p w14:paraId="1C009FBB" w14:textId="2FDEC5D4" w:rsidR="00AA5611" w:rsidRDefault="00AA5611" w:rsidP="00AA5611">
            <w:pPr>
              <w:pStyle w:val="Tablecell"/>
            </w:pPr>
            <w:r w:rsidRPr="00DE565B">
              <w:t>If notifications are supported</w:t>
            </w:r>
          </w:p>
        </w:tc>
      </w:tr>
      <w:tr w:rsidR="00AA5611" w14:paraId="1596B545" w14:textId="77777777" w:rsidTr="0018583D">
        <w:tc>
          <w:tcPr>
            <w:tcW w:w="1686" w:type="dxa"/>
          </w:tcPr>
          <w:p w14:paraId="7D14D035" w14:textId="55EC2A9C" w:rsidR="00AA5611" w:rsidRDefault="00AA5611" w:rsidP="00AA5611">
            <w:pPr>
              <w:pStyle w:val="Tablecell"/>
            </w:pPr>
            <w:r>
              <w:t>CR6&lt;O14</w:t>
            </w:r>
          </w:p>
        </w:tc>
        <w:tc>
          <w:tcPr>
            <w:tcW w:w="919" w:type="dxa"/>
          </w:tcPr>
          <w:p w14:paraId="22846E94" w14:textId="3D82DB4F" w:rsidR="00AA5611" w:rsidRDefault="00AA5611" w:rsidP="00AA5611">
            <w:pPr>
              <w:pStyle w:val="Tablecell"/>
              <w:jc w:val="center"/>
            </w:pPr>
            <w:r>
              <w:t>S</w:t>
            </w:r>
          </w:p>
        </w:tc>
        <w:tc>
          <w:tcPr>
            <w:tcW w:w="1080" w:type="dxa"/>
          </w:tcPr>
          <w:p w14:paraId="4D92D7D7" w14:textId="60242DDB" w:rsidR="00AA5611" w:rsidRDefault="00AA5611" w:rsidP="00AA5611">
            <w:pPr>
              <w:pStyle w:val="Tablecell"/>
              <w:jc w:val="center"/>
            </w:pPr>
            <w:r>
              <w:t>Y</w:t>
            </w:r>
          </w:p>
        </w:tc>
        <w:tc>
          <w:tcPr>
            <w:tcW w:w="1530" w:type="dxa"/>
          </w:tcPr>
          <w:p w14:paraId="156F362A" w14:textId="77777777" w:rsidR="00AA5611" w:rsidRDefault="00AA5611" w:rsidP="00AA5611">
            <w:pPr>
              <w:pStyle w:val="Tablecell"/>
              <w:jc w:val="center"/>
            </w:pPr>
          </w:p>
        </w:tc>
        <w:tc>
          <w:tcPr>
            <w:tcW w:w="2292" w:type="dxa"/>
          </w:tcPr>
          <w:p w14:paraId="667DA1AD" w14:textId="77777777" w:rsidR="00AA5611" w:rsidRDefault="00AA5611" w:rsidP="00AA5611">
            <w:pPr>
              <w:pStyle w:val="Tablecell"/>
              <w:jc w:val="center"/>
            </w:pPr>
          </w:p>
        </w:tc>
        <w:tc>
          <w:tcPr>
            <w:tcW w:w="1843" w:type="dxa"/>
          </w:tcPr>
          <w:p w14:paraId="7CB0616E" w14:textId="10582E3F" w:rsidR="00AA5611" w:rsidRDefault="00AA5611" w:rsidP="00AA5611">
            <w:pPr>
              <w:pStyle w:val="Tablecell"/>
            </w:pPr>
            <w:r w:rsidRPr="00DE565B">
              <w:t>If notifications are supported</w:t>
            </w:r>
          </w:p>
        </w:tc>
      </w:tr>
      <w:tr w:rsidR="00AA5611" w14:paraId="06ECA409" w14:textId="77777777" w:rsidTr="0018583D">
        <w:tc>
          <w:tcPr>
            <w:tcW w:w="1686" w:type="dxa"/>
          </w:tcPr>
          <w:p w14:paraId="4A38AA21" w14:textId="0412FFFE" w:rsidR="00AA5611" w:rsidRDefault="00AA5611" w:rsidP="00AA5611">
            <w:pPr>
              <w:pStyle w:val="Tablecell"/>
            </w:pPr>
            <w:r>
              <w:t>CR7&lt;O14</w:t>
            </w:r>
          </w:p>
        </w:tc>
        <w:tc>
          <w:tcPr>
            <w:tcW w:w="919" w:type="dxa"/>
          </w:tcPr>
          <w:p w14:paraId="7AE38954" w14:textId="67000153" w:rsidR="00AA5611" w:rsidRDefault="00AA5611" w:rsidP="00AA5611">
            <w:pPr>
              <w:pStyle w:val="Tablecell"/>
              <w:jc w:val="center"/>
            </w:pPr>
            <w:r>
              <w:t>S</w:t>
            </w:r>
          </w:p>
        </w:tc>
        <w:tc>
          <w:tcPr>
            <w:tcW w:w="1080" w:type="dxa"/>
          </w:tcPr>
          <w:p w14:paraId="06185773" w14:textId="063FB408" w:rsidR="00AA5611" w:rsidRDefault="00AA5611" w:rsidP="00AA5611">
            <w:pPr>
              <w:pStyle w:val="Tablecell"/>
              <w:jc w:val="center"/>
            </w:pPr>
            <w:r>
              <w:t>Y</w:t>
            </w:r>
          </w:p>
        </w:tc>
        <w:tc>
          <w:tcPr>
            <w:tcW w:w="1530" w:type="dxa"/>
          </w:tcPr>
          <w:p w14:paraId="6EDF9B09" w14:textId="77777777" w:rsidR="00AA5611" w:rsidRDefault="00AA5611" w:rsidP="00AA5611">
            <w:pPr>
              <w:pStyle w:val="Tablecell"/>
              <w:jc w:val="center"/>
            </w:pPr>
          </w:p>
        </w:tc>
        <w:tc>
          <w:tcPr>
            <w:tcW w:w="2292" w:type="dxa"/>
          </w:tcPr>
          <w:p w14:paraId="134B9452" w14:textId="77777777" w:rsidR="00AA5611" w:rsidRDefault="00AA5611" w:rsidP="00AA5611">
            <w:pPr>
              <w:pStyle w:val="Tablecell"/>
              <w:jc w:val="center"/>
            </w:pPr>
          </w:p>
        </w:tc>
        <w:tc>
          <w:tcPr>
            <w:tcW w:w="1843" w:type="dxa"/>
          </w:tcPr>
          <w:p w14:paraId="5585BE91" w14:textId="21F2E903" w:rsidR="00AA5611" w:rsidRDefault="00AA5611" w:rsidP="00AA5611">
            <w:pPr>
              <w:pStyle w:val="Tablecell"/>
            </w:pPr>
            <w:r w:rsidRPr="00DE565B">
              <w:t>If notifications are supported</w:t>
            </w:r>
          </w:p>
        </w:tc>
      </w:tr>
      <w:tr w:rsidR="00AA5611" w14:paraId="270B72D7" w14:textId="77777777" w:rsidTr="0018583D">
        <w:tc>
          <w:tcPr>
            <w:tcW w:w="1686" w:type="dxa"/>
          </w:tcPr>
          <w:p w14:paraId="4CD874D0" w14:textId="46128CE1" w:rsidR="00AA5611" w:rsidRDefault="00AA5611" w:rsidP="00AA5611">
            <w:pPr>
              <w:pStyle w:val="Tablecell"/>
              <w:keepNext/>
            </w:pPr>
            <w:r>
              <w:t>CR8&lt;O14</w:t>
            </w:r>
          </w:p>
        </w:tc>
        <w:tc>
          <w:tcPr>
            <w:tcW w:w="919" w:type="dxa"/>
          </w:tcPr>
          <w:p w14:paraId="27062F53" w14:textId="54EA5971" w:rsidR="00AA5611" w:rsidRDefault="00AA5611" w:rsidP="00AA5611">
            <w:pPr>
              <w:pStyle w:val="Tablecell"/>
              <w:keepNext/>
              <w:jc w:val="center"/>
            </w:pPr>
            <w:r>
              <w:t>S</w:t>
            </w:r>
          </w:p>
        </w:tc>
        <w:tc>
          <w:tcPr>
            <w:tcW w:w="1080" w:type="dxa"/>
          </w:tcPr>
          <w:p w14:paraId="33523BE0" w14:textId="3D762948" w:rsidR="00AA5611" w:rsidRDefault="00AA5611" w:rsidP="00AA5611">
            <w:pPr>
              <w:pStyle w:val="Tablecell"/>
              <w:keepNext/>
              <w:jc w:val="center"/>
            </w:pPr>
            <w:r>
              <w:t>Y</w:t>
            </w:r>
          </w:p>
        </w:tc>
        <w:tc>
          <w:tcPr>
            <w:tcW w:w="1530" w:type="dxa"/>
          </w:tcPr>
          <w:p w14:paraId="74CFC71B" w14:textId="77777777" w:rsidR="00AA5611" w:rsidRDefault="00AA5611" w:rsidP="00AA5611">
            <w:pPr>
              <w:pStyle w:val="Tablecell"/>
              <w:keepNext/>
              <w:jc w:val="center"/>
            </w:pPr>
          </w:p>
        </w:tc>
        <w:tc>
          <w:tcPr>
            <w:tcW w:w="2292" w:type="dxa"/>
          </w:tcPr>
          <w:p w14:paraId="621642A1" w14:textId="77777777" w:rsidR="00AA5611" w:rsidRDefault="00AA5611" w:rsidP="00AA5611">
            <w:pPr>
              <w:pStyle w:val="Tablecell"/>
              <w:keepNext/>
              <w:jc w:val="center"/>
            </w:pPr>
          </w:p>
        </w:tc>
        <w:tc>
          <w:tcPr>
            <w:tcW w:w="1843" w:type="dxa"/>
          </w:tcPr>
          <w:p w14:paraId="0B070304" w14:textId="7EE1EA2C" w:rsidR="00AA5611" w:rsidRDefault="00AA5611" w:rsidP="00AA5611">
            <w:pPr>
              <w:pStyle w:val="Tablecell"/>
              <w:keepNext/>
            </w:pPr>
            <w:r w:rsidRPr="00DE565B">
              <w:t>If notifications are supported</w:t>
            </w:r>
          </w:p>
        </w:tc>
      </w:tr>
    </w:tbl>
    <w:p w14:paraId="7D417965" w14:textId="25D0CFC1" w:rsidR="00A07094" w:rsidRDefault="00A07094" w:rsidP="00AA5611">
      <w:pPr>
        <w:pStyle w:val="Caption"/>
        <w:keepNext/>
      </w:pPr>
      <w:bookmarkStart w:id="767" w:name="_Ref56777965"/>
      <w:bookmarkStart w:id="768" w:name="_Toc57893690"/>
      <w:bookmarkStart w:id="769" w:name="_Toc58502517"/>
      <w:bookmarkStart w:id="770" w:name="_Toc58925890"/>
      <w:r>
        <w:t xml:space="preserve">Table </w:t>
      </w:r>
      <w:r w:rsidR="00572FC7">
        <w:fldChar w:fldCharType="begin"/>
      </w:r>
      <w:r w:rsidR="00572FC7">
        <w:instrText xml:space="preserve"> SEQ Table \* ARABIC </w:instrText>
      </w:r>
      <w:r w:rsidR="00572FC7">
        <w:fldChar w:fldCharType="separate"/>
      </w:r>
      <w:r w:rsidR="00245068">
        <w:rPr>
          <w:noProof/>
        </w:rPr>
        <w:t>37</w:t>
      </w:r>
      <w:r w:rsidR="00572FC7">
        <w:rPr>
          <w:noProof/>
        </w:rPr>
        <w:fldChar w:fldCharType="end"/>
      </w:r>
      <w:bookmarkEnd w:id="767"/>
      <w:r>
        <w:t xml:space="preserve"> – MEF 80 Requirements for </w:t>
      </w:r>
      <w:r w:rsidR="005E51F5">
        <w:t>Send Notifications</w:t>
      </w:r>
      <w:bookmarkEnd w:id="768"/>
      <w:bookmarkEnd w:id="769"/>
      <w:bookmarkEnd w:id="770"/>
    </w:p>
    <w:p w14:paraId="22FD1FF1" w14:textId="0EE0D6B1" w:rsidR="00D21A54" w:rsidRPr="00BB0416" w:rsidRDefault="00D21A54" w:rsidP="00D21A54">
      <w:pPr>
        <w:pStyle w:val="Heading2"/>
        <w:rPr>
          <w:szCs w:val="24"/>
        </w:rPr>
      </w:pPr>
      <w:bookmarkStart w:id="771" w:name="_Toc57894083"/>
      <w:bookmarkStart w:id="772" w:name="_Toc57894605"/>
      <w:bookmarkStart w:id="773" w:name="_Toc58502457"/>
      <w:bookmarkStart w:id="774" w:name="_Toc58925817"/>
      <w:r>
        <w:t>Product Quote Notification Test Cases</w:t>
      </w:r>
      <w:bookmarkEnd w:id="771"/>
      <w:bookmarkEnd w:id="772"/>
      <w:bookmarkEnd w:id="773"/>
      <w:bookmarkEnd w:id="774"/>
    </w:p>
    <w:p w14:paraId="63BF34B2" w14:textId="4C5F050B" w:rsidR="00D21A54" w:rsidRPr="00BB0416" w:rsidRDefault="00D21A54" w:rsidP="00D21A54">
      <w:pPr>
        <w:pStyle w:val="Heading3"/>
        <w:rPr>
          <w:szCs w:val="24"/>
        </w:rPr>
      </w:pPr>
      <w:bookmarkStart w:id="775" w:name="_Toc57894084"/>
      <w:bookmarkStart w:id="776" w:name="_Toc57894606"/>
      <w:bookmarkStart w:id="777" w:name="_Toc58502458"/>
      <w:bookmarkStart w:id="778" w:name="_Toc58925818"/>
      <w:r>
        <w:t>Register for Product Quote Notifications Test Case</w:t>
      </w:r>
      <w:bookmarkEnd w:id="775"/>
      <w:bookmarkEnd w:id="776"/>
      <w:bookmarkEnd w:id="777"/>
      <w:bookmarkEnd w:id="778"/>
    </w:p>
    <w:p w14:paraId="12375219" w14:textId="48749705" w:rsidR="005E7303" w:rsidRDefault="00D21A54" w:rsidP="00F437A7">
      <w:pPr>
        <w:pStyle w:val="Heading3"/>
        <w:rPr>
          <w:szCs w:val="24"/>
        </w:rPr>
      </w:pPr>
      <w:bookmarkStart w:id="779" w:name="_Toc57894086"/>
      <w:bookmarkStart w:id="780" w:name="_Toc57894608"/>
      <w:bookmarkStart w:id="781" w:name="_Toc58502460"/>
      <w:bookmarkStart w:id="782" w:name="_Toc58925819"/>
      <w:r>
        <w:t>Send Notification Test Case</w:t>
      </w:r>
      <w:bookmarkEnd w:id="779"/>
      <w:bookmarkEnd w:id="780"/>
      <w:bookmarkEnd w:id="781"/>
      <w:bookmarkEnd w:id="782"/>
      <w:r w:rsidR="005E7303">
        <w:br w:type="page"/>
      </w:r>
    </w:p>
    <w:p w14:paraId="5774DFE1" w14:textId="657DCD7D" w:rsidR="00BC6D68" w:rsidRDefault="00BC6D68" w:rsidP="005E7303">
      <w:pPr>
        <w:pStyle w:val="Heading1"/>
      </w:pPr>
      <w:bookmarkStart w:id="783" w:name="_Toc57894087"/>
      <w:bookmarkStart w:id="784" w:name="_Toc57894609"/>
      <w:bookmarkStart w:id="785" w:name="_Toc58502461"/>
      <w:bookmarkStart w:id="786" w:name="_Toc58925820"/>
      <w:r>
        <w:lastRenderedPageBreak/>
        <w:t>Product Inventory</w:t>
      </w:r>
      <w:bookmarkEnd w:id="786"/>
    </w:p>
    <w:p w14:paraId="15C25E13" w14:textId="787D6847" w:rsidR="00BC6D68" w:rsidRDefault="00BC6D68" w:rsidP="00BC6D68">
      <w:pPr>
        <w:pStyle w:val="Body"/>
      </w:pPr>
      <w:r>
        <w:t>The Product Inventory test requirements and test cases are defined in this section.</w:t>
      </w:r>
    </w:p>
    <w:p w14:paraId="5C9FC5B5" w14:textId="6DCB5B84" w:rsidR="00BC6D68" w:rsidRDefault="00BC6D68" w:rsidP="00BC6D68">
      <w:pPr>
        <w:pStyle w:val="Heading2"/>
      </w:pPr>
      <w:bookmarkStart w:id="787" w:name="_Toc58925821"/>
      <w:r>
        <w:t>Product Inventory Sequence Diagrams</w:t>
      </w:r>
      <w:bookmarkEnd w:id="787"/>
    </w:p>
    <w:p w14:paraId="7870A38A" w14:textId="747C0E1C" w:rsidR="00BC6D68" w:rsidRDefault="00BC6D68" w:rsidP="00BC6D68">
      <w:pPr>
        <w:pStyle w:val="Body"/>
      </w:pPr>
      <w:r>
        <w:t>The Product Inventory sequence diagrams are shown in the following sections.</w:t>
      </w:r>
    </w:p>
    <w:p w14:paraId="56364FDE" w14:textId="6267890E" w:rsidR="00BC6D68" w:rsidRDefault="00BC6D68" w:rsidP="00BC6D68">
      <w:pPr>
        <w:pStyle w:val="Heading3"/>
      </w:pPr>
      <w:bookmarkStart w:id="788" w:name="_Toc58925822"/>
      <w:r>
        <w:t>Product Inventory Retrieve Product List Sequence Diagram</w:t>
      </w:r>
      <w:bookmarkEnd w:id="788"/>
    </w:p>
    <w:p w14:paraId="0DCEE8A7" w14:textId="68B44276" w:rsidR="005E6F20" w:rsidRDefault="005E6F20" w:rsidP="005E6F20">
      <w:pPr>
        <w:pStyle w:val="Body"/>
      </w:pPr>
      <w:r>
        <w:t xml:space="preserve">The Product Inventory Retrieve Product List sequence diagram is shown in </w:t>
      </w:r>
      <w:r>
        <w:fldChar w:fldCharType="begin"/>
      </w:r>
      <w:r>
        <w:instrText xml:space="preserve"> REF _Ref58837816 \h </w:instrText>
      </w:r>
      <w:r>
        <w:fldChar w:fldCharType="separate"/>
      </w:r>
      <w:r w:rsidR="00245068">
        <w:t xml:space="preserve">Figure </w:t>
      </w:r>
      <w:r w:rsidR="00245068">
        <w:rPr>
          <w:noProof/>
        </w:rPr>
        <w:t>21</w:t>
      </w:r>
      <w:r>
        <w:fldChar w:fldCharType="end"/>
      </w:r>
      <w:r>
        <w:t>.</w:t>
      </w:r>
    </w:p>
    <w:p w14:paraId="4C705374" w14:textId="5D1C2A62" w:rsidR="00BC6D68" w:rsidRPr="00BC6D68" w:rsidRDefault="005E6F20" w:rsidP="00BC6D68">
      <w:pPr>
        <w:pStyle w:val="Body"/>
      </w:pPr>
      <w:r>
        <w:rPr>
          <w:noProof/>
        </w:rPr>
        <w:drawing>
          <wp:inline distT="0" distB="0" distL="0" distR="0" wp14:anchorId="1C92DCAD" wp14:editId="37285BD2">
            <wp:extent cx="5943600" cy="26657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5943600" cy="2665730"/>
                    </a:xfrm>
                    <a:prstGeom prst="rect">
                      <a:avLst/>
                    </a:prstGeom>
                  </pic:spPr>
                </pic:pic>
              </a:graphicData>
            </a:graphic>
          </wp:inline>
        </w:drawing>
      </w:r>
    </w:p>
    <w:p w14:paraId="23EC5F54" w14:textId="375BAF6A" w:rsidR="00E701C0" w:rsidRDefault="00E701C0" w:rsidP="00E701C0">
      <w:pPr>
        <w:pStyle w:val="Caption"/>
      </w:pPr>
      <w:bookmarkStart w:id="789" w:name="_Ref58837816"/>
      <w:bookmarkStart w:id="790" w:name="_Toc58925852"/>
      <w:r>
        <w:t xml:space="preserve">Figure </w:t>
      </w:r>
      <w:r>
        <w:fldChar w:fldCharType="begin"/>
      </w:r>
      <w:r>
        <w:instrText xml:space="preserve"> SEQ Figure \* ARABIC </w:instrText>
      </w:r>
      <w:r>
        <w:fldChar w:fldCharType="separate"/>
      </w:r>
      <w:r w:rsidR="00245068">
        <w:rPr>
          <w:noProof/>
        </w:rPr>
        <w:t>21</w:t>
      </w:r>
      <w:r>
        <w:fldChar w:fldCharType="end"/>
      </w:r>
      <w:bookmarkEnd w:id="789"/>
      <w:r>
        <w:t xml:space="preserve"> – Product Inventory Retrieve Product List Sequence Diagram</w:t>
      </w:r>
      <w:bookmarkEnd w:id="790"/>
    </w:p>
    <w:p w14:paraId="69EBA21E" w14:textId="77777777" w:rsidR="00E701C0" w:rsidRPr="00E701C0" w:rsidRDefault="00E701C0" w:rsidP="00E701C0">
      <w:pPr>
        <w:pStyle w:val="Heading3"/>
        <w:rPr>
          <w:szCs w:val="24"/>
        </w:rPr>
      </w:pPr>
      <w:bookmarkStart w:id="791" w:name="_Toc58925823"/>
      <w:r>
        <w:t>Product Inventory Retrieve Product by ID Sequence Diagram</w:t>
      </w:r>
      <w:bookmarkEnd w:id="791"/>
    </w:p>
    <w:p w14:paraId="5176AE34" w14:textId="32878D34" w:rsidR="005E6F20" w:rsidRDefault="005E6F20" w:rsidP="005E6F20">
      <w:pPr>
        <w:pStyle w:val="Body"/>
      </w:pPr>
      <w:r>
        <w:t xml:space="preserve">The Product Inventory Retrieve Product by ID sequence diagram is shown in </w:t>
      </w:r>
      <w:r>
        <w:fldChar w:fldCharType="begin"/>
      </w:r>
      <w:r>
        <w:instrText xml:space="preserve"> REF _Ref58837874 \h </w:instrText>
      </w:r>
      <w:r>
        <w:fldChar w:fldCharType="separate"/>
      </w:r>
      <w:r w:rsidR="00245068">
        <w:t xml:space="preserve">Figure </w:t>
      </w:r>
      <w:r w:rsidR="00245068">
        <w:rPr>
          <w:noProof/>
        </w:rPr>
        <w:t>22</w:t>
      </w:r>
      <w:r>
        <w:fldChar w:fldCharType="end"/>
      </w:r>
      <w:r>
        <w:t>.</w:t>
      </w:r>
    </w:p>
    <w:p w14:paraId="132DB64F" w14:textId="46112B24" w:rsidR="00E701C0" w:rsidRPr="00E701C0" w:rsidRDefault="005E6F20" w:rsidP="00E701C0">
      <w:pPr>
        <w:pStyle w:val="Body"/>
      </w:pPr>
      <w:r>
        <w:rPr>
          <w:noProof/>
        </w:rPr>
        <w:lastRenderedPageBreak/>
        <w:drawing>
          <wp:inline distT="0" distB="0" distL="0" distR="0" wp14:anchorId="1BB0E497" wp14:editId="203A0B63">
            <wp:extent cx="5238750" cy="5495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4">
                      <a:extLst>
                        <a:ext uri="{28A0092B-C50C-407E-A947-70E740481C1C}">
                          <a14:useLocalDpi xmlns:a14="http://schemas.microsoft.com/office/drawing/2010/main" val="0"/>
                        </a:ext>
                      </a:extLst>
                    </a:blip>
                    <a:stretch>
                      <a:fillRect/>
                    </a:stretch>
                  </pic:blipFill>
                  <pic:spPr>
                    <a:xfrm>
                      <a:off x="0" y="0"/>
                      <a:ext cx="5238750" cy="5495925"/>
                    </a:xfrm>
                    <a:prstGeom prst="rect">
                      <a:avLst/>
                    </a:prstGeom>
                  </pic:spPr>
                </pic:pic>
              </a:graphicData>
            </a:graphic>
          </wp:inline>
        </w:drawing>
      </w:r>
    </w:p>
    <w:p w14:paraId="6FA7D143" w14:textId="58DF6C49" w:rsidR="00301FAB" w:rsidRDefault="00E701C0" w:rsidP="00E701C0">
      <w:pPr>
        <w:pStyle w:val="Caption"/>
      </w:pPr>
      <w:bookmarkStart w:id="792" w:name="_Ref58837874"/>
      <w:bookmarkStart w:id="793" w:name="_Toc58925853"/>
      <w:r>
        <w:t xml:space="preserve">Figure </w:t>
      </w:r>
      <w:r>
        <w:fldChar w:fldCharType="begin"/>
      </w:r>
      <w:r>
        <w:instrText xml:space="preserve"> SEQ Figure \* ARABIC </w:instrText>
      </w:r>
      <w:r>
        <w:fldChar w:fldCharType="separate"/>
      </w:r>
      <w:r w:rsidR="00245068">
        <w:rPr>
          <w:noProof/>
        </w:rPr>
        <w:t>22</w:t>
      </w:r>
      <w:r>
        <w:fldChar w:fldCharType="end"/>
      </w:r>
      <w:bookmarkEnd w:id="792"/>
      <w:r>
        <w:t xml:space="preserve"> – Product Inventory Retrieve Product by ID Sequence Diagram</w:t>
      </w:r>
      <w:bookmarkEnd w:id="793"/>
    </w:p>
    <w:p w14:paraId="05B457E1" w14:textId="0666D106" w:rsidR="00301FAB" w:rsidRPr="00301FAB" w:rsidRDefault="00301FAB" w:rsidP="00301FAB">
      <w:pPr>
        <w:pStyle w:val="Heading2"/>
        <w:rPr>
          <w:szCs w:val="24"/>
        </w:rPr>
      </w:pPr>
      <w:bookmarkStart w:id="794" w:name="_Toc58925824"/>
      <w:r>
        <w:t>MEF 81</w:t>
      </w:r>
      <w:r w:rsidR="006E5A61">
        <w:t xml:space="preserve"> and 81.0.1</w:t>
      </w:r>
      <w:r>
        <w:t xml:space="preserve"> Requirements</w:t>
      </w:r>
      <w:bookmarkEnd w:id="794"/>
    </w:p>
    <w:p w14:paraId="7A3BEC00" w14:textId="4F414D0A" w:rsidR="00301FAB" w:rsidRDefault="00301FAB" w:rsidP="00301FAB">
      <w:pPr>
        <w:pStyle w:val="Heading3"/>
      </w:pPr>
      <w:bookmarkStart w:id="795" w:name="_Toc58925825"/>
      <w:r>
        <w:t>Product Inventory Retrieve List Requirements</w:t>
      </w:r>
      <w:bookmarkEnd w:id="795"/>
    </w:p>
    <w:p w14:paraId="173563B5" w14:textId="4BAEADB0" w:rsidR="005E6F20" w:rsidRPr="005E6F20" w:rsidRDefault="005E6F20" w:rsidP="005E6F20">
      <w:pPr>
        <w:pStyle w:val="Body"/>
      </w:pPr>
      <w:r w:rsidRPr="005E6F20">
        <w:t xml:space="preserve">The requirements from </w:t>
      </w:r>
      <w:r>
        <w:t xml:space="preserve">MEF 81 </w:t>
      </w:r>
      <w:r>
        <w:fldChar w:fldCharType="begin"/>
      </w:r>
      <w:r>
        <w:instrText xml:space="preserve"> REF _Ref58835354 \r \h </w:instrText>
      </w:r>
      <w:r>
        <w:fldChar w:fldCharType="separate"/>
      </w:r>
      <w:r w:rsidR="00245068">
        <w:t>[9]</w:t>
      </w:r>
      <w:r>
        <w:fldChar w:fldCharType="end"/>
      </w:r>
      <w:r w:rsidRPr="005E6F20">
        <w:t xml:space="preserve"> for the </w:t>
      </w:r>
      <w:r>
        <w:t xml:space="preserve">Product Inventory Retrieve List </w:t>
      </w:r>
      <w:r w:rsidRPr="005E6F20">
        <w:t>use case are shown in</w:t>
      </w:r>
      <w:r>
        <w:t xml:space="preserve"> </w:t>
      </w:r>
      <w:r>
        <w:fldChar w:fldCharType="begin"/>
      </w:r>
      <w:r>
        <w:instrText xml:space="preserve"> REF _Ref58837677 \h </w:instrText>
      </w:r>
      <w:r>
        <w:fldChar w:fldCharType="separate"/>
      </w:r>
      <w:r w:rsidR="00245068">
        <w:t xml:space="preserve">Table </w:t>
      </w:r>
      <w:r w:rsidR="00245068">
        <w:rPr>
          <w:noProof/>
        </w:rPr>
        <w:t>38</w:t>
      </w:r>
      <w:r>
        <w:fldChar w:fldCharType="end"/>
      </w:r>
      <w:r w:rsidRPr="005E6F20">
        <w:t>.</w:t>
      </w:r>
    </w:p>
    <w:p w14:paraId="487A2444" w14:textId="77777777" w:rsidR="005E6F20" w:rsidRPr="005E6F20" w:rsidRDefault="005E6F20" w:rsidP="005E6F20">
      <w:pPr>
        <w:pStyle w:val="Body"/>
      </w:pPr>
    </w:p>
    <w:tbl>
      <w:tblPr>
        <w:tblStyle w:val="TableGrid"/>
        <w:tblW w:w="0" w:type="auto"/>
        <w:tblLook w:val="04A0" w:firstRow="1" w:lastRow="0" w:firstColumn="1" w:lastColumn="0" w:noHBand="0" w:noVBand="1"/>
      </w:tblPr>
      <w:tblGrid>
        <w:gridCol w:w="1686"/>
        <w:gridCol w:w="919"/>
        <w:gridCol w:w="1080"/>
        <w:gridCol w:w="1530"/>
        <w:gridCol w:w="2292"/>
        <w:gridCol w:w="1843"/>
        <w:tblGridChange w:id="796">
          <w:tblGrid>
            <w:gridCol w:w="1686"/>
            <w:gridCol w:w="919"/>
            <w:gridCol w:w="1080"/>
            <w:gridCol w:w="1530"/>
            <w:gridCol w:w="2292"/>
            <w:gridCol w:w="1843"/>
          </w:tblGrid>
        </w:tblGridChange>
      </w:tblGrid>
      <w:tr w:rsidR="005E6F20" w14:paraId="23BFC651" w14:textId="77777777" w:rsidTr="0018583D">
        <w:trPr>
          <w:tblHeader/>
        </w:trPr>
        <w:tc>
          <w:tcPr>
            <w:tcW w:w="1686" w:type="dxa"/>
          </w:tcPr>
          <w:p w14:paraId="6E92D107" w14:textId="77777777" w:rsidR="005E6F20" w:rsidRDefault="005E6F20" w:rsidP="00314486">
            <w:pPr>
              <w:pStyle w:val="Tableheading"/>
            </w:pPr>
            <w:r>
              <w:t>Requirement</w:t>
            </w:r>
          </w:p>
        </w:tc>
        <w:tc>
          <w:tcPr>
            <w:tcW w:w="919" w:type="dxa"/>
          </w:tcPr>
          <w:p w14:paraId="1169F674" w14:textId="77777777" w:rsidR="005E6F20" w:rsidRDefault="005E6F20" w:rsidP="00314486">
            <w:pPr>
              <w:pStyle w:val="Tableheading"/>
              <w:jc w:val="center"/>
            </w:pPr>
            <w:r>
              <w:t>Entity</w:t>
            </w:r>
          </w:p>
        </w:tc>
        <w:tc>
          <w:tcPr>
            <w:tcW w:w="1080" w:type="dxa"/>
          </w:tcPr>
          <w:p w14:paraId="29206BD3" w14:textId="77777777" w:rsidR="005E6F20" w:rsidRDefault="005E6F20" w:rsidP="00314486">
            <w:pPr>
              <w:pStyle w:val="Tableheading"/>
              <w:jc w:val="center"/>
            </w:pPr>
            <w:r>
              <w:t>Tested</w:t>
            </w:r>
          </w:p>
        </w:tc>
        <w:tc>
          <w:tcPr>
            <w:tcW w:w="1530" w:type="dxa"/>
          </w:tcPr>
          <w:p w14:paraId="5BD55385" w14:textId="416C8014" w:rsidR="005E6F20" w:rsidRDefault="005E6F20" w:rsidP="00314486">
            <w:pPr>
              <w:pStyle w:val="Tableheading"/>
              <w:jc w:val="center"/>
            </w:pPr>
            <w:r>
              <w:t xml:space="preserve">Test Case </w:t>
            </w:r>
          </w:p>
        </w:tc>
        <w:tc>
          <w:tcPr>
            <w:tcW w:w="2292" w:type="dxa"/>
          </w:tcPr>
          <w:p w14:paraId="21F1F54D" w14:textId="77777777" w:rsidR="005E6F20" w:rsidRDefault="005E6F20" w:rsidP="00314486">
            <w:pPr>
              <w:pStyle w:val="Tableheading"/>
              <w:jc w:val="center"/>
            </w:pPr>
            <w:r>
              <w:t>API Version</w:t>
            </w:r>
          </w:p>
        </w:tc>
        <w:tc>
          <w:tcPr>
            <w:tcW w:w="1843" w:type="dxa"/>
          </w:tcPr>
          <w:p w14:paraId="5A5C5899" w14:textId="77777777" w:rsidR="005E6F20" w:rsidRDefault="005E6F20" w:rsidP="00314486">
            <w:pPr>
              <w:pStyle w:val="Tableheading"/>
              <w:jc w:val="center"/>
            </w:pPr>
            <w:r>
              <w:t>Comment</w:t>
            </w:r>
          </w:p>
        </w:tc>
      </w:tr>
      <w:tr w:rsidR="005E6F20" w14:paraId="705F5A30" w14:textId="77777777" w:rsidTr="0018583D">
        <w:tc>
          <w:tcPr>
            <w:tcW w:w="1686" w:type="dxa"/>
          </w:tcPr>
          <w:p w14:paraId="0F27D803" w14:textId="77777777" w:rsidR="005E6F20" w:rsidRDefault="005E6F20" w:rsidP="00314486">
            <w:pPr>
              <w:pStyle w:val="Tablecell"/>
            </w:pPr>
            <w:r>
              <w:t>R1</w:t>
            </w:r>
          </w:p>
        </w:tc>
        <w:tc>
          <w:tcPr>
            <w:tcW w:w="919" w:type="dxa"/>
          </w:tcPr>
          <w:p w14:paraId="0696A29E" w14:textId="77777777" w:rsidR="005E6F20" w:rsidRDefault="005E6F20" w:rsidP="00314486">
            <w:pPr>
              <w:pStyle w:val="Tablecell"/>
              <w:jc w:val="center"/>
            </w:pPr>
            <w:r>
              <w:t>SB</w:t>
            </w:r>
          </w:p>
        </w:tc>
        <w:tc>
          <w:tcPr>
            <w:tcW w:w="1080" w:type="dxa"/>
          </w:tcPr>
          <w:p w14:paraId="5BE92B5D" w14:textId="77777777" w:rsidR="005E6F20" w:rsidRDefault="005E6F20" w:rsidP="00314486">
            <w:pPr>
              <w:pStyle w:val="Tablecell"/>
              <w:jc w:val="center"/>
            </w:pPr>
            <w:r>
              <w:t>Y</w:t>
            </w:r>
          </w:p>
        </w:tc>
        <w:tc>
          <w:tcPr>
            <w:tcW w:w="1530" w:type="dxa"/>
          </w:tcPr>
          <w:p w14:paraId="1B316FD2" w14:textId="77777777" w:rsidR="005E6F20" w:rsidRDefault="005E6F20" w:rsidP="00314486">
            <w:pPr>
              <w:pStyle w:val="Tablecell"/>
              <w:jc w:val="center"/>
            </w:pPr>
          </w:p>
        </w:tc>
        <w:tc>
          <w:tcPr>
            <w:tcW w:w="2292" w:type="dxa"/>
          </w:tcPr>
          <w:p w14:paraId="529B8761" w14:textId="77777777" w:rsidR="005E6F20" w:rsidRDefault="005E6F20" w:rsidP="00314486">
            <w:pPr>
              <w:pStyle w:val="Tablecell"/>
              <w:jc w:val="center"/>
            </w:pPr>
          </w:p>
        </w:tc>
        <w:tc>
          <w:tcPr>
            <w:tcW w:w="1843" w:type="dxa"/>
          </w:tcPr>
          <w:p w14:paraId="33A58801" w14:textId="77777777" w:rsidR="005E6F20" w:rsidRDefault="005E6F20" w:rsidP="00314486">
            <w:pPr>
              <w:pStyle w:val="Tablecell"/>
            </w:pPr>
          </w:p>
        </w:tc>
      </w:tr>
      <w:tr w:rsidR="005E6F20" w14:paraId="532521D9" w14:textId="77777777" w:rsidTr="0018583D">
        <w:tc>
          <w:tcPr>
            <w:tcW w:w="1686" w:type="dxa"/>
          </w:tcPr>
          <w:p w14:paraId="1513DCC0" w14:textId="77777777" w:rsidR="005E6F20" w:rsidRDefault="005E6F20" w:rsidP="00314486">
            <w:pPr>
              <w:pStyle w:val="Tablecell"/>
            </w:pPr>
            <w:r>
              <w:t>R2</w:t>
            </w:r>
          </w:p>
        </w:tc>
        <w:tc>
          <w:tcPr>
            <w:tcW w:w="919" w:type="dxa"/>
          </w:tcPr>
          <w:p w14:paraId="36086839" w14:textId="77777777" w:rsidR="005E6F20" w:rsidRDefault="005E6F20" w:rsidP="00314486">
            <w:pPr>
              <w:pStyle w:val="Tablecell"/>
              <w:jc w:val="center"/>
            </w:pPr>
            <w:r>
              <w:t>S</w:t>
            </w:r>
          </w:p>
        </w:tc>
        <w:tc>
          <w:tcPr>
            <w:tcW w:w="1080" w:type="dxa"/>
          </w:tcPr>
          <w:p w14:paraId="7B932E91" w14:textId="77777777" w:rsidR="005E6F20" w:rsidRDefault="005E6F20" w:rsidP="00314486">
            <w:pPr>
              <w:pStyle w:val="Tablecell"/>
              <w:jc w:val="center"/>
            </w:pPr>
            <w:r>
              <w:t>Y</w:t>
            </w:r>
          </w:p>
        </w:tc>
        <w:tc>
          <w:tcPr>
            <w:tcW w:w="1530" w:type="dxa"/>
          </w:tcPr>
          <w:p w14:paraId="586E650A" w14:textId="77777777" w:rsidR="005E6F20" w:rsidRDefault="005E6F20" w:rsidP="00314486">
            <w:pPr>
              <w:pStyle w:val="Tablecell"/>
              <w:jc w:val="center"/>
            </w:pPr>
          </w:p>
        </w:tc>
        <w:tc>
          <w:tcPr>
            <w:tcW w:w="2292" w:type="dxa"/>
          </w:tcPr>
          <w:p w14:paraId="1E270DEC" w14:textId="77777777" w:rsidR="005E6F20" w:rsidRDefault="005E6F20" w:rsidP="00314486">
            <w:pPr>
              <w:pStyle w:val="Tablecell"/>
              <w:jc w:val="center"/>
            </w:pPr>
          </w:p>
        </w:tc>
        <w:tc>
          <w:tcPr>
            <w:tcW w:w="1843" w:type="dxa"/>
          </w:tcPr>
          <w:p w14:paraId="5B4DCFAE" w14:textId="77777777" w:rsidR="005E6F20" w:rsidRDefault="005E6F20" w:rsidP="00314486">
            <w:pPr>
              <w:pStyle w:val="Tablecell"/>
            </w:pPr>
          </w:p>
        </w:tc>
      </w:tr>
      <w:tr w:rsidR="005E6F20" w14:paraId="45D807B4" w14:textId="77777777" w:rsidTr="0018583D">
        <w:tc>
          <w:tcPr>
            <w:tcW w:w="1686" w:type="dxa"/>
          </w:tcPr>
          <w:p w14:paraId="5290614A" w14:textId="77777777" w:rsidR="005E6F20" w:rsidRDefault="005E6F20" w:rsidP="00314486">
            <w:pPr>
              <w:pStyle w:val="Tablecell"/>
            </w:pPr>
            <w:r>
              <w:t>R3</w:t>
            </w:r>
          </w:p>
        </w:tc>
        <w:tc>
          <w:tcPr>
            <w:tcW w:w="919" w:type="dxa"/>
          </w:tcPr>
          <w:p w14:paraId="07F13D76" w14:textId="77777777" w:rsidR="005E6F20" w:rsidRDefault="005E6F20" w:rsidP="00314486">
            <w:pPr>
              <w:pStyle w:val="Tablecell"/>
              <w:jc w:val="center"/>
            </w:pPr>
            <w:r>
              <w:t>B</w:t>
            </w:r>
          </w:p>
        </w:tc>
        <w:tc>
          <w:tcPr>
            <w:tcW w:w="1080" w:type="dxa"/>
          </w:tcPr>
          <w:p w14:paraId="4CCF88B8" w14:textId="77777777" w:rsidR="005E6F20" w:rsidRDefault="005E6F20" w:rsidP="00314486">
            <w:pPr>
              <w:pStyle w:val="Tablecell"/>
              <w:jc w:val="center"/>
            </w:pPr>
            <w:r>
              <w:t>Y</w:t>
            </w:r>
          </w:p>
        </w:tc>
        <w:tc>
          <w:tcPr>
            <w:tcW w:w="1530" w:type="dxa"/>
          </w:tcPr>
          <w:p w14:paraId="50BCE52B" w14:textId="77777777" w:rsidR="005E6F20" w:rsidRDefault="005E6F20" w:rsidP="00314486">
            <w:pPr>
              <w:pStyle w:val="Tablecell"/>
              <w:jc w:val="center"/>
            </w:pPr>
          </w:p>
        </w:tc>
        <w:tc>
          <w:tcPr>
            <w:tcW w:w="2292" w:type="dxa"/>
          </w:tcPr>
          <w:p w14:paraId="79B072CB" w14:textId="77777777" w:rsidR="005E6F20" w:rsidRDefault="005E6F20" w:rsidP="00314486">
            <w:pPr>
              <w:pStyle w:val="Tablecell"/>
              <w:jc w:val="center"/>
            </w:pPr>
          </w:p>
        </w:tc>
        <w:tc>
          <w:tcPr>
            <w:tcW w:w="1843" w:type="dxa"/>
          </w:tcPr>
          <w:p w14:paraId="0130BD3A" w14:textId="77777777" w:rsidR="005E6F20" w:rsidRDefault="005E6F20" w:rsidP="00314486">
            <w:pPr>
              <w:pStyle w:val="Tablecell"/>
            </w:pPr>
          </w:p>
        </w:tc>
      </w:tr>
      <w:tr w:rsidR="005E6F20" w14:paraId="5C7B1AC6" w14:textId="77777777" w:rsidTr="0018583D">
        <w:tc>
          <w:tcPr>
            <w:tcW w:w="1686" w:type="dxa"/>
          </w:tcPr>
          <w:p w14:paraId="0BAC4FA0" w14:textId="77777777" w:rsidR="005E6F20" w:rsidRDefault="005E6F20" w:rsidP="00314486">
            <w:pPr>
              <w:pStyle w:val="Tablecell"/>
            </w:pPr>
            <w:r>
              <w:t>R4</w:t>
            </w:r>
          </w:p>
        </w:tc>
        <w:tc>
          <w:tcPr>
            <w:tcW w:w="919" w:type="dxa"/>
          </w:tcPr>
          <w:p w14:paraId="6C7753C9" w14:textId="77777777" w:rsidR="005E6F20" w:rsidRDefault="005E6F20" w:rsidP="00314486">
            <w:pPr>
              <w:pStyle w:val="Tablecell"/>
              <w:jc w:val="center"/>
            </w:pPr>
            <w:r>
              <w:t>S</w:t>
            </w:r>
          </w:p>
        </w:tc>
        <w:tc>
          <w:tcPr>
            <w:tcW w:w="1080" w:type="dxa"/>
          </w:tcPr>
          <w:p w14:paraId="38D63BBC" w14:textId="77777777" w:rsidR="005E6F20" w:rsidRDefault="005E6F20" w:rsidP="00314486">
            <w:pPr>
              <w:pStyle w:val="Tablecell"/>
              <w:jc w:val="center"/>
            </w:pPr>
            <w:r>
              <w:t>Y</w:t>
            </w:r>
          </w:p>
        </w:tc>
        <w:tc>
          <w:tcPr>
            <w:tcW w:w="1530" w:type="dxa"/>
          </w:tcPr>
          <w:p w14:paraId="0DBE5C90" w14:textId="77777777" w:rsidR="005E6F20" w:rsidRDefault="005E6F20" w:rsidP="00314486">
            <w:pPr>
              <w:pStyle w:val="Tablecell"/>
              <w:jc w:val="center"/>
            </w:pPr>
          </w:p>
        </w:tc>
        <w:tc>
          <w:tcPr>
            <w:tcW w:w="2292" w:type="dxa"/>
          </w:tcPr>
          <w:p w14:paraId="5AF1BBCE" w14:textId="77777777" w:rsidR="005E6F20" w:rsidRDefault="005E6F20" w:rsidP="00314486">
            <w:pPr>
              <w:pStyle w:val="Tablecell"/>
              <w:jc w:val="center"/>
            </w:pPr>
          </w:p>
        </w:tc>
        <w:tc>
          <w:tcPr>
            <w:tcW w:w="1843" w:type="dxa"/>
          </w:tcPr>
          <w:p w14:paraId="06BEB038" w14:textId="77777777" w:rsidR="005E6F20" w:rsidRDefault="005E6F20" w:rsidP="00314486">
            <w:pPr>
              <w:pStyle w:val="Tablecell"/>
            </w:pPr>
          </w:p>
        </w:tc>
      </w:tr>
      <w:tr w:rsidR="005E6F20" w14:paraId="2E3133EB" w14:textId="77777777" w:rsidTr="00314486">
        <w:tc>
          <w:tcPr>
            <w:tcW w:w="1686" w:type="dxa"/>
          </w:tcPr>
          <w:p w14:paraId="79BF143D" w14:textId="67D24464" w:rsidR="005E6F20" w:rsidRDefault="005E6F20" w:rsidP="00314486">
            <w:pPr>
              <w:pStyle w:val="Tablecell"/>
            </w:pPr>
            <w:r>
              <w:lastRenderedPageBreak/>
              <w:t>R7</w:t>
            </w:r>
          </w:p>
        </w:tc>
        <w:tc>
          <w:tcPr>
            <w:tcW w:w="919" w:type="dxa"/>
          </w:tcPr>
          <w:p w14:paraId="32786118" w14:textId="6F335337" w:rsidR="005E6F20" w:rsidRDefault="005E6F20" w:rsidP="00314486">
            <w:pPr>
              <w:pStyle w:val="Tablecell"/>
              <w:jc w:val="center"/>
            </w:pPr>
            <w:r>
              <w:t>B</w:t>
            </w:r>
          </w:p>
        </w:tc>
        <w:tc>
          <w:tcPr>
            <w:tcW w:w="1080" w:type="dxa"/>
          </w:tcPr>
          <w:p w14:paraId="4F31B627" w14:textId="44C023B4" w:rsidR="005E6F20" w:rsidRDefault="005E6F20" w:rsidP="00314486">
            <w:pPr>
              <w:pStyle w:val="Tablecell"/>
              <w:jc w:val="center"/>
            </w:pPr>
            <w:r>
              <w:t>Y</w:t>
            </w:r>
          </w:p>
        </w:tc>
        <w:tc>
          <w:tcPr>
            <w:tcW w:w="1530" w:type="dxa"/>
          </w:tcPr>
          <w:p w14:paraId="4125C73E" w14:textId="77777777" w:rsidR="005E6F20" w:rsidRDefault="005E6F20" w:rsidP="00314486">
            <w:pPr>
              <w:pStyle w:val="Tablecell"/>
              <w:jc w:val="center"/>
            </w:pPr>
          </w:p>
        </w:tc>
        <w:tc>
          <w:tcPr>
            <w:tcW w:w="2292" w:type="dxa"/>
          </w:tcPr>
          <w:p w14:paraId="61595D87" w14:textId="77777777" w:rsidR="005E6F20" w:rsidRDefault="005E6F20" w:rsidP="00314486">
            <w:pPr>
              <w:pStyle w:val="Tablecell"/>
              <w:jc w:val="center"/>
            </w:pPr>
          </w:p>
        </w:tc>
        <w:tc>
          <w:tcPr>
            <w:tcW w:w="1843" w:type="dxa"/>
          </w:tcPr>
          <w:p w14:paraId="3C65F33D" w14:textId="77777777" w:rsidR="005E6F20" w:rsidRDefault="005E6F20" w:rsidP="00314486">
            <w:pPr>
              <w:pStyle w:val="Tablecell"/>
            </w:pPr>
          </w:p>
        </w:tc>
      </w:tr>
      <w:tr w:rsidR="005E6F20" w14:paraId="7E4FD3EF" w14:textId="77777777" w:rsidTr="00314486">
        <w:tc>
          <w:tcPr>
            <w:tcW w:w="1686" w:type="dxa"/>
          </w:tcPr>
          <w:p w14:paraId="30A18029" w14:textId="70F2A64C" w:rsidR="005E6F20" w:rsidRDefault="005E6F20" w:rsidP="00314486">
            <w:pPr>
              <w:pStyle w:val="Tablecell"/>
            </w:pPr>
            <w:r>
              <w:t>O1</w:t>
            </w:r>
          </w:p>
        </w:tc>
        <w:tc>
          <w:tcPr>
            <w:tcW w:w="919" w:type="dxa"/>
          </w:tcPr>
          <w:p w14:paraId="3EBE6ACE" w14:textId="38A7B6AA" w:rsidR="005E6F20" w:rsidRDefault="005E6F20" w:rsidP="00314486">
            <w:pPr>
              <w:pStyle w:val="Tablecell"/>
              <w:jc w:val="center"/>
            </w:pPr>
            <w:r>
              <w:t>B</w:t>
            </w:r>
          </w:p>
        </w:tc>
        <w:tc>
          <w:tcPr>
            <w:tcW w:w="1080" w:type="dxa"/>
          </w:tcPr>
          <w:p w14:paraId="2A14265F" w14:textId="3BA9EE77" w:rsidR="005E6F20" w:rsidRDefault="005E6F20" w:rsidP="00314486">
            <w:pPr>
              <w:pStyle w:val="Tablecell"/>
              <w:jc w:val="center"/>
            </w:pPr>
            <w:r>
              <w:t>N</w:t>
            </w:r>
          </w:p>
        </w:tc>
        <w:tc>
          <w:tcPr>
            <w:tcW w:w="1530" w:type="dxa"/>
          </w:tcPr>
          <w:p w14:paraId="6210D391" w14:textId="77777777" w:rsidR="005E6F20" w:rsidRDefault="005E6F20" w:rsidP="00314486">
            <w:pPr>
              <w:pStyle w:val="Tablecell"/>
              <w:jc w:val="center"/>
            </w:pPr>
          </w:p>
        </w:tc>
        <w:tc>
          <w:tcPr>
            <w:tcW w:w="2292" w:type="dxa"/>
          </w:tcPr>
          <w:p w14:paraId="3A913F56" w14:textId="77777777" w:rsidR="005E6F20" w:rsidRDefault="005E6F20" w:rsidP="00314486">
            <w:pPr>
              <w:pStyle w:val="Tablecell"/>
              <w:jc w:val="center"/>
            </w:pPr>
          </w:p>
        </w:tc>
        <w:tc>
          <w:tcPr>
            <w:tcW w:w="1843" w:type="dxa"/>
          </w:tcPr>
          <w:p w14:paraId="7137A207" w14:textId="77777777" w:rsidR="005E6F20" w:rsidRDefault="005E6F20" w:rsidP="00314486">
            <w:pPr>
              <w:pStyle w:val="Tablecell"/>
            </w:pPr>
          </w:p>
        </w:tc>
      </w:tr>
      <w:tr w:rsidR="005E6F20" w14:paraId="053AC349" w14:textId="77777777" w:rsidTr="00314486">
        <w:tc>
          <w:tcPr>
            <w:tcW w:w="1686" w:type="dxa"/>
          </w:tcPr>
          <w:p w14:paraId="57827F85" w14:textId="49226DAB" w:rsidR="005E6F20" w:rsidRDefault="005E6F20" w:rsidP="00314486">
            <w:pPr>
              <w:pStyle w:val="Tablecell"/>
            </w:pPr>
            <w:r>
              <w:t>R8</w:t>
            </w:r>
          </w:p>
        </w:tc>
        <w:tc>
          <w:tcPr>
            <w:tcW w:w="919" w:type="dxa"/>
          </w:tcPr>
          <w:p w14:paraId="4462E95B" w14:textId="00263164" w:rsidR="005E6F20" w:rsidRDefault="005E6F20" w:rsidP="00314486">
            <w:pPr>
              <w:pStyle w:val="Tablecell"/>
              <w:jc w:val="center"/>
            </w:pPr>
            <w:r>
              <w:t>S</w:t>
            </w:r>
          </w:p>
        </w:tc>
        <w:tc>
          <w:tcPr>
            <w:tcW w:w="1080" w:type="dxa"/>
          </w:tcPr>
          <w:p w14:paraId="219F324F" w14:textId="36F90368" w:rsidR="005E6F20" w:rsidRDefault="005E6F20" w:rsidP="00314486">
            <w:pPr>
              <w:pStyle w:val="Tablecell"/>
              <w:jc w:val="center"/>
            </w:pPr>
            <w:r>
              <w:t>Y</w:t>
            </w:r>
          </w:p>
        </w:tc>
        <w:tc>
          <w:tcPr>
            <w:tcW w:w="1530" w:type="dxa"/>
          </w:tcPr>
          <w:p w14:paraId="7359C9E7" w14:textId="77777777" w:rsidR="005E6F20" w:rsidRDefault="005E6F20" w:rsidP="00314486">
            <w:pPr>
              <w:pStyle w:val="Tablecell"/>
              <w:jc w:val="center"/>
            </w:pPr>
          </w:p>
        </w:tc>
        <w:tc>
          <w:tcPr>
            <w:tcW w:w="2292" w:type="dxa"/>
          </w:tcPr>
          <w:p w14:paraId="56A38E84" w14:textId="77777777" w:rsidR="005E6F20" w:rsidRDefault="005E6F20" w:rsidP="00314486">
            <w:pPr>
              <w:pStyle w:val="Tablecell"/>
              <w:jc w:val="center"/>
            </w:pPr>
          </w:p>
        </w:tc>
        <w:tc>
          <w:tcPr>
            <w:tcW w:w="1843" w:type="dxa"/>
          </w:tcPr>
          <w:p w14:paraId="5B9F317F" w14:textId="77777777" w:rsidR="005E6F20" w:rsidRDefault="005E6F20" w:rsidP="00314486">
            <w:pPr>
              <w:pStyle w:val="Tablecell"/>
            </w:pPr>
          </w:p>
        </w:tc>
      </w:tr>
      <w:tr w:rsidR="005E6F20" w14:paraId="63A40C47" w14:textId="77777777" w:rsidTr="00314486">
        <w:tc>
          <w:tcPr>
            <w:tcW w:w="1686" w:type="dxa"/>
          </w:tcPr>
          <w:p w14:paraId="3A627B72" w14:textId="070C7547" w:rsidR="005E6F20" w:rsidRDefault="005E6F20" w:rsidP="00314486">
            <w:pPr>
              <w:pStyle w:val="Tablecell"/>
            </w:pPr>
            <w:r>
              <w:t>O2</w:t>
            </w:r>
          </w:p>
        </w:tc>
        <w:tc>
          <w:tcPr>
            <w:tcW w:w="919" w:type="dxa"/>
          </w:tcPr>
          <w:p w14:paraId="6F269988" w14:textId="4391FA5E" w:rsidR="005E6F20" w:rsidRDefault="005E6F20" w:rsidP="00314486">
            <w:pPr>
              <w:pStyle w:val="Tablecell"/>
              <w:jc w:val="center"/>
            </w:pPr>
            <w:r>
              <w:t>S</w:t>
            </w:r>
          </w:p>
        </w:tc>
        <w:tc>
          <w:tcPr>
            <w:tcW w:w="1080" w:type="dxa"/>
          </w:tcPr>
          <w:p w14:paraId="36DCDD6F" w14:textId="3571790E" w:rsidR="005E6F20" w:rsidRDefault="005E6F20" w:rsidP="00314486">
            <w:pPr>
              <w:pStyle w:val="Tablecell"/>
              <w:jc w:val="center"/>
            </w:pPr>
            <w:r>
              <w:t>N</w:t>
            </w:r>
          </w:p>
        </w:tc>
        <w:tc>
          <w:tcPr>
            <w:tcW w:w="1530" w:type="dxa"/>
          </w:tcPr>
          <w:p w14:paraId="5227BBDF" w14:textId="77777777" w:rsidR="005E6F20" w:rsidRDefault="005E6F20" w:rsidP="00314486">
            <w:pPr>
              <w:pStyle w:val="Tablecell"/>
              <w:jc w:val="center"/>
            </w:pPr>
          </w:p>
        </w:tc>
        <w:tc>
          <w:tcPr>
            <w:tcW w:w="2292" w:type="dxa"/>
          </w:tcPr>
          <w:p w14:paraId="595F3DF7" w14:textId="77777777" w:rsidR="005E6F20" w:rsidRDefault="005E6F20" w:rsidP="00314486">
            <w:pPr>
              <w:pStyle w:val="Tablecell"/>
              <w:jc w:val="center"/>
            </w:pPr>
          </w:p>
        </w:tc>
        <w:tc>
          <w:tcPr>
            <w:tcW w:w="1843" w:type="dxa"/>
          </w:tcPr>
          <w:p w14:paraId="35D91269" w14:textId="77777777" w:rsidR="005E6F20" w:rsidRDefault="005E6F20" w:rsidP="00314486">
            <w:pPr>
              <w:pStyle w:val="Tablecell"/>
            </w:pPr>
          </w:p>
        </w:tc>
      </w:tr>
      <w:tr w:rsidR="005E6F20" w14:paraId="692AEA73" w14:textId="77777777" w:rsidTr="00314486">
        <w:tc>
          <w:tcPr>
            <w:tcW w:w="1686" w:type="dxa"/>
          </w:tcPr>
          <w:p w14:paraId="2777DA3C" w14:textId="2B776FD5" w:rsidR="005E6F20" w:rsidRDefault="005E6F20" w:rsidP="00314486">
            <w:pPr>
              <w:pStyle w:val="Tablecell"/>
            </w:pPr>
            <w:r>
              <w:t>O3</w:t>
            </w:r>
          </w:p>
        </w:tc>
        <w:tc>
          <w:tcPr>
            <w:tcW w:w="919" w:type="dxa"/>
          </w:tcPr>
          <w:p w14:paraId="3BFBEC7D" w14:textId="224CF9C1" w:rsidR="005E6F20" w:rsidRDefault="005E6F20" w:rsidP="00314486">
            <w:pPr>
              <w:pStyle w:val="Tablecell"/>
              <w:jc w:val="center"/>
            </w:pPr>
            <w:r>
              <w:t>S</w:t>
            </w:r>
          </w:p>
        </w:tc>
        <w:tc>
          <w:tcPr>
            <w:tcW w:w="1080" w:type="dxa"/>
          </w:tcPr>
          <w:p w14:paraId="4AAC5632" w14:textId="5D9C6C44" w:rsidR="005E6F20" w:rsidRDefault="005E6F20" w:rsidP="00314486">
            <w:pPr>
              <w:pStyle w:val="Tablecell"/>
              <w:jc w:val="center"/>
            </w:pPr>
            <w:r>
              <w:t>N</w:t>
            </w:r>
          </w:p>
        </w:tc>
        <w:tc>
          <w:tcPr>
            <w:tcW w:w="1530" w:type="dxa"/>
          </w:tcPr>
          <w:p w14:paraId="50738D63" w14:textId="77777777" w:rsidR="005E6F20" w:rsidRDefault="005E6F20" w:rsidP="00314486">
            <w:pPr>
              <w:pStyle w:val="Tablecell"/>
              <w:jc w:val="center"/>
            </w:pPr>
          </w:p>
        </w:tc>
        <w:tc>
          <w:tcPr>
            <w:tcW w:w="2292" w:type="dxa"/>
          </w:tcPr>
          <w:p w14:paraId="7C03E4E7" w14:textId="77777777" w:rsidR="005E6F20" w:rsidRDefault="005E6F20" w:rsidP="00314486">
            <w:pPr>
              <w:pStyle w:val="Tablecell"/>
              <w:jc w:val="center"/>
            </w:pPr>
          </w:p>
        </w:tc>
        <w:tc>
          <w:tcPr>
            <w:tcW w:w="1843" w:type="dxa"/>
          </w:tcPr>
          <w:p w14:paraId="3C717F3C" w14:textId="77777777" w:rsidR="005E6F20" w:rsidRDefault="005E6F20" w:rsidP="00314486">
            <w:pPr>
              <w:pStyle w:val="Tablecell"/>
            </w:pPr>
          </w:p>
        </w:tc>
      </w:tr>
      <w:tr w:rsidR="005E6F20" w14:paraId="55152276" w14:textId="77777777" w:rsidTr="00314486">
        <w:tc>
          <w:tcPr>
            <w:tcW w:w="1686" w:type="dxa"/>
          </w:tcPr>
          <w:p w14:paraId="2E712CD3" w14:textId="152C94FC" w:rsidR="005E6F20" w:rsidRDefault="005E6F20" w:rsidP="005E6F20">
            <w:pPr>
              <w:pStyle w:val="Tablecell"/>
            </w:pPr>
            <w:r>
              <w:t>R12</w:t>
            </w:r>
          </w:p>
        </w:tc>
        <w:tc>
          <w:tcPr>
            <w:tcW w:w="919" w:type="dxa"/>
          </w:tcPr>
          <w:p w14:paraId="46D15579" w14:textId="1AA914B5" w:rsidR="005E6F20" w:rsidRDefault="005E6F20" w:rsidP="005E6F20">
            <w:pPr>
              <w:pStyle w:val="Tablecell"/>
              <w:jc w:val="center"/>
            </w:pPr>
            <w:r>
              <w:t>B</w:t>
            </w:r>
          </w:p>
        </w:tc>
        <w:tc>
          <w:tcPr>
            <w:tcW w:w="1080" w:type="dxa"/>
          </w:tcPr>
          <w:p w14:paraId="67C8CCFC" w14:textId="07F2A215" w:rsidR="005E6F20" w:rsidRDefault="005E6F20" w:rsidP="005E6F20">
            <w:pPr>
              <w:pStyle w:val="Tablecell"/>
              <w:jc w:val="center"/>
            </w:pPr>
            <w:r w:rsidRPr="00316E85">
              <w:t>N</w:t>
            </w:r>
          </w:p>
        </w:tc>
        <w:tc>
          <w:tcPr>
            <w:tcW w:w="1530" w:type="dxa"/>
          </w:tcPr>
          <w:p w14:paraId="1D6CCB12" w14:textId="77777777" w:rsidR="005E6F20" w:rsidRDefault="005E6F20" w:rsidP="005E6F20">
            <w:pPr>
              <w:pStyle w:val="Tablecell"/>
              <w:jc w:val="center"/>
            </w:pPr>
          </w:p>
        </w:tc>
        <w:tc>
          <w:tcPr>
            <w:tcW w:w="2292" w:type="dxa"/>
          </w:tcPr>
          <w:p w14:paraId="71B73E1D" w14:textId="77777777" w:rsidR="005E6F20" w:rsidRDefault="005E6F20" w:rsidP="005E6F20">
            <w:pPr>
              <w:pStyle w:val="Tablecell"/>
              <w:jc w:val="center"/>
            </w:pPr>
          </w:p>
        </w:tc>
        <w:tc>
          <w:tcPr>
            <w:tcW w:w="1843" w:type="dxa"/>
          </w:tcPr>
          <w:p w14:paraId="1DD6D0CE" w14:textId="62DE4575" w:rsidR="005E6F20" w:rsidRDefault="005E6F20" w:rsidP="005E6F20">
            <w:pPr>
              <w:pStyle w:val="Tablecell"/>
            </w:pPr>
            <w:r>
              <w:t>Buyer ID Requirement</w:t>
            </w:r>
          </w:p>
        </w:tc>
      </w:tr>
      <w:tr w:rsidR="005E6F20" w14:paraId="686207D0" w14:textId="77777777" w:rsidTr="00314486">
        <w:tc>
          <w:tcPr>
            <w:tcW w:w="1686" w:type="dxa"/>
          </w:tcPr>
          <w:p w14:paraId="26D7E87A" w14:textId="308B1339" w:rsidR="005E6F20" w:rsidRDefault="005E6F20" w:rsidP="005E6F20">
            <w:pPr>
              <w:pStyle w:val="Tablecell"/>
            </w:pPr>
            <w:r>
              <w:t>R13</w:t>
            </w:r>
          </w:p>
        </w:tc>
        <w:tc>
          <w:tcPr>
            <w:tcW w:w="919" w:type="dxa"/>
          </w:tcPr>
          <w:p w14:paraId="43FE6178" w14:textId="6F3D4F87" w:rsidR="005E6F20" w:rsidRDefault="005E6F20" w:rsidP="005E6F20">
            <w:pPr>
              <w:pStyle w:val="Tablecell"/>
              <w:jc w:val="center"/>
            </w:pPr>
            <w:r>
              <w:t>B</w:t>
            </w:r>
          </w:p>
        </w:tc>
        <w:tc>
          <w:tcPr>
            <w:tcW w:w="1080" w:type="dxa"/>
          </w:tcPr>
          <w:p w14:paraId="10EE0792" w14:textId="0240C5B1" w:rsidR="005E6F20" w:rsidRDefault="005E6F20" w:rsidP="005E6F20">
            <w:pPr>
              <w:pStyle w:val="Tablecell"/>
              <w:jc w:val="center"/>
            </w:pPr>
            <w:r w:rsidRPr="00316E85">
              <w:t>N</w:t>
            </w:r>
          </w:p>
        </w:tc>
        <w:tc>
          <w:tcPr>
            <w:tcW w:w="1530" w:type="dxa"/>
          </w:tcPr>
          <w:p w14:paraId="16A530C0" w14:textId="77777777" w:rsidR="005E6F20" w:rsidRDefault="005E6F20" w:rsidP="005E6F20">
            <w:pPr>
              <w:pStyle w:val="Tablecell"/>
              <w:jc w:val="center"/>
            </w:pPr>
          </w:p>
        </w:tc>
        <w:tc>
          <w:tcPr>
            <w:tcW w:w="2292" w:type="dxa"/>
          </w:tcPr>
          <w:p w14:paraId="5A4BFEE1" w14:textId="77777777" w:rsidR="005E6F20" w:rsidRDefault="005E6F20" w:rsidP="005E6F20">
            <w:pPr>
              <w:pStyle w:val="Tablecell"/>
              <w:jc w:val="center"/>
            </w:pPr>
          </w:p>
        </w:tc>
        <w:tc>
          <w:tcPr>
            <w:tcW w:w="1843" w:type="dxa"/>
          </w:tcPr>
          <w:p w14:paraId="307DE25E" w14:textId="012066B4" w:rsidR="005E6F20" w:rsidRDefault="005E6F20" w:rsidP="005E6F20">
            <w:pPr>
              <w:pStyle w:val="Tablecell"/>
            </w:pPr>
            <w:r>
              <w:t>Buyer ID Requirement</w:t>
            </w:r>
          </w:p>
        </w:tc>
      </w:tr>
      <w:tr w:rsidR="005E6F20" w14:paraId="2DC989C7" w14:textId="77777777" w:rsidTr="00314486">
        <w:tc>
          <w:tcPr>
            <w:tcW w:w="1686" w:type="dxa"/>
          </w:tcPr>
          <w:p w14:paraId="13D2A456" w14:textId="1140F049" w:rsidR="005E6F20" w:rsidRDefault="005E6F20" w:rsidP="005E6F20">
            <w:pPr>
              <w:pStyle w:val="Tablecell"/>
            </w:pPr>
            <w:r>
              <w:t>R14</w:t>
            </w:r>
          </w:p>
        </w:tc>
        <w:tc>
          <w:tcPr>
            <w:tcW w:w="919" w:type="dxa"/>
          </w:tcPr>
          <w:p w14:paraId="12F72EB1" w14:textId="788782AB" w:rsidR="005E6F20" w:rsidRDefault="005E6F20" w:rsidP="005E6F20">
            <w:pPr>
              <w:pStyle w:val="Tablecell"/>
              <w:jc w:val="center"/>
            </w:pPr>
            <w:r>
              <w:t>S</w:t>
            </w:r>
          </w:p>
        </w:tc>
        <w:tc>
          <w:tcPr>
            <w:tcW w:w="1080" w:type="dxa"/>
          </w:tcPr>
          <w:p w14:paraId="2FC6FFAA" w14:textId="09ECC469" w:rsidR="005E6F20" w:rsidRDefault="005E6F20" w:rsidP="005E6F20">
            <w:pPr>
              <w:pStyle w:val="Tablecell"/>
              <w:jc w:val="center"/>
            </w:pPr>
            <w:r w:rsidRPr="00316E85">
              <w:t>N</w:t>
            </w:r>
          </w:p>
        </w:tc>
        <w:tc>
          <w:tcPr>
            <w:tcW w:w="1530" w:type="dxa"/>
          </w:tcPr>
          <w:p w14:paraId="004ADB8D" w14:textId="77777777" w:rsidR="005E6F20" w:rsidRDefault="005E6F20" w:rsidP="005E6F20">
            <w:pPr>
              <w:pStyle w:val="Tablecell"/>
              <w:jc w:val="center"/>
            </w:pPr>
          </w:p>
        </w:tc>
        <w:tc>
          <w:tcPr>
            <w:tcW w:w="2292" w:type="dxa"/>
          </w:tcPr>
          <w:p w14:paraId="52D56BF1" w14:textId="77777777" w:rsidR="005E6F20" w:rsidRDefault="005E6F20" w:rsidP="005E6F20">
            <w:pPr>
              <w:pStyle w:val="Tablecell"/>
              <w:jc w:val="center"/>
            </w:pPr>
          </w:p>
        </w:tc>
        <w:tc>
          <w:tcPr>
            <w:tcW w:w="1843" w:type="dxa"/>
          </w:tcPr>
          <w:p w14:paraId="609ACD79" w14:textId="6B7E8AD4" w:rsidR="005E6F20" w:rsidRDefault="005E6F20" w:rsidP="005E6F20">
            <w:pPr>
              <w:pStyle w:val="Tablecell"/>
            </w:pPr>
            <w:r>
              <w:t>Seller</w:t>
            </w:r>
            <w:r w:rsidRPr="00845447">
              <w:t xml:space="preserve"> ID Requirement</w:t>
            </w:r>
          </w:p>
        </w:tc>
      </w:tr>
      <w:tr w:rsidR="005E6F20" w14:paraId="71AC9859" w14:textId="77777777" w:rsidTr="00314486">
        <w:tc>
          <w:tcPr>
            <w:tcW w:w="1686" w:type="dxa"/>
          </w:tcPr>
          <w:p w14:paraId="27B76392" w14:textId="7AF0049B" w:rsidR="005E6F20" w:rsidRDefault="005E6F20" w:rsidP="005E6F20">
            <w:pPr>
              <w:pStyle w:val="Tablecell"/>
            </w:pPr>
            <w:r>
              <w:t>R15</w:t>
            </w:r>
          </w:p>
        </w:tc>
        <w:tc>
          <w:tcPr>
            <w:tcW w:w="919" w:type="dxa"/>
          </w:tcPr>
          <w:p w14:paraId="4173AE6E" w14:textId="4C43C7A4" w:rsidR="005E6F20" w:rsidRDefault="005E6F20" w:rsidP="005E6F20">
            <w:pPr>
              <w:pStyle w:val="Tablecell"/>
              <w:jc w:val="center"/>
            </w:pPr>
            <w:r>
              <w:t>S</w:t>
            </w:r>
          </w:p>
        </w:tc>
        <w:tc>
          <w:tcPr>
            <w:tcW w:w="1080" w:type="dxa"/>
          </w:tcPr>
          <w:p w14:paraId="0DF79C5D" w14:textId="5B37B0F5" w:rsidR="005E6F20" w:rsidRDefault="005E6F20" w:rsidP="005E6F20">
            <w:pPr>
              <w:pStyle w:val="Tablecell"/>
              <w:jc w:val="center"/>
            </w:pPr>
            <w:r w:rsidRPr="00316E85">
              <w:t>N</w:t>
            </w:r>
          </w:p>
        </w:tc>
        <w:tc>
          <w:tcPr>
            <w:tcW w:w="1530" w:type="dxa"/>
          </w:tcPr>
          <w:p w14:paraId="6F364C90" w14:textId="77777777" w:rsidR="005E6F20" w:rsidRDefault="005E6F20" w:rsidP="005E6F20">
            <w:pPr>
              <w:pStyle w:val="Tablecell"/>
              <w:jc w:val="center"/>
            </w:pPr>
          </w:p>
        </w:tc>
        <w:tc>
          <w:tcPr>
            <w:tcW w:w="2292" w:type="dxa"/>
          </w:tcPr>
          <w:p w14:paraId="112413AC" w14:textId="77777777" w:rsidR="005E6F20" w:rsidRDefault="005E6F20" w:rsidP="005E6F20">
            <w:pPr>
              <w:pStyle w:val="Tablecell"/>
              <w:jc w:val="center"/>
            </w:pPr>
          </w:p>
        </w:tc>
        <w:tc>
          <w:tcPr>
            <w:tcW w:w="1843" w:type="dxa"/>
          </w:tcPr>
          <w:p w14:paraId="30135B91" w14:textId="31F08D8D" w:rsidR="005E6F20" w:rsidRDefault="005E6F20" w:rsidP="005E6F20">
            <w:pPr>
              <w:pStyle w:val="Tablecell"/>
            </w:pPr>
            <w:r>
              <w:t>Seller</w:t>
            </w:r>
            <w:r w:rsidRPr="00845447">
              <w:t xml:space="preserve"> ID Requirement</w:t>
            </w:r>
          </w:p>
        </w:tc>
      </w:tr>
      <w:tr w:rsidR="005E6F20" w14:paraId="4E854495" w14:textId="77777777" w:rsidTr="00314486">
        <w:tc>
          <w:tcPr>
            <w:tcW w:w="1686" w:type="dxa"/>
          </w:tcPr>
          <w:p w14:paraId="5565E33A" w14:textId="54D3C622" w:rsidR="005E6F20" w:rsidRDefault="005E6F20" w:rsidP="005E6F20">
            <w:pPr>
              <w:pStyle w:val="Tablecell"/>
            </w:pPr>
            <w:r>
              <w:t>R16</w:t>
            </w:r>
          </w:p>
        </w:tc>
        <w:tc>
          <w:tcPr>
            <w:tcW w:w="919" w:type="dxa"/>
          </w:tcPr>
          <w:p w14:paraId="40CAFADE" w14:textId="2900B95A" w:rsidR="005E6F20" w:rsidRDefault="005E6F20" w:rsidP="005E6F20">
            <w:pPr>
              <w:pStyle w:val="Tablecell"/>
              <w:jc w:val="center"/>
            </w:pPr>
            <w:r>
              <w:t>S</w:t>
            </w:r>
          </w:p>
        </w:tc>
        <w:tc>
          <w:tcPr>
            <w:tcW w:w="1080" w:type="dxa"/>
          </w:tcPr>
          <w:p w14:paraId="4606E579" w14:textId="0B676419" w:rsidR="005E6F20" w:rsidRPr="00316E85" w:rsidRDefault="005E6F20" w:rsidP="005E6F20">
            <w:pPr>
              <w:pStyle w:val="Tablecell"/>
              <w:jc w:val="center"/>
            </w:pPr>
            <w:r>
              <w:t>Y</w:t>
            </w:r>
          </w:p>
        </w:tc>
        <w:tc>
          <w:tcPr>
            <w:tcW w:w="1530" w:type="dxa"/>
          </w:tcPr>
          <w:p w14:paraId="119E3019" w14:textId="77777777" w:rsidR="005E6F20" w:rsidRDefault="005E6F20" w:rsidP="005E6F20">
            <w:pPr>
              <w:pStyle w:val="Tablecell"/>
              <w:jc w:val="center"/>
            </w:pPr>
          </w:p>
        </w:tc>
        <w:tc>
          <w:tcPr>
            <w:tcW w:w="2292" w:type="dxa"/>
          </w:tcPr>
          <w:p w14:paraId="7CA7DA16" w14:textId="77777777" w:rsidR="005E6F20" w:rsidRDefault="005E6F20" w:rsidP="005E6F20">
            <w:pPr>
              <w:pStyle w:val="Tablecell"/>
              <w:jc w:val="center"/>
            </w:pPr>
          </w:p>
        </w:tc>
        <w:tc>
          <w:tcPr>
            <w:tcW w:w="1843" w:type="dxa"/>
          </w:tcPr>
          <w:p w14:paraId="4E66883C" w14:textId="77777777" w:rsidR="005E6F20" w:rsidRDefault="005E6F20" w:rsidP="005E6F20">
            <w:pPr>
              <w:pStyle w:val="Tablecell"/>
            </w:pPr>
          </w:p>
        </w:tc>
      </w:tr>
      <w:tr w:rsidR="005E6F20" w14:paraId="796E0B6A" w14:textId="77777777" w:rsidTr="00314486">
        <w:tc>
          <w:tcPr>
            <w:tcW w:w="1686" w:type="dxa"/>
          </w:tcPr>
          <w:p w14:paraId="0ADD0CC0" w14:textId="7B0C7295" w:rsidR="005E6F20" w:rsidRDefault="005E6F20" w:rsidP="005E6F20">
            <w:pPr>
              <w:pStyle w:val="Tablecell"/>
            </w:pPr>
            <w:r>
              <w:t>R17</w:t>
            </w:r>
          </w:p>
        </w:tc>
        <w:tc>
          <w:tcPr>
            <w:tcW w:w="919" w:type="dxa"/>
          </w:tcPr>
          <w:p w14:paraId="5D3EC8A3" w14:textId="109E7152" w:rsidR="005E6F20" w:rsidRDefault="005E6F20" w:rsidP="005E6F20">
            <w:pPr>
              <w:pStyle w:val="Tablecell"/>
              <w:jc w:val="center"/>
            </w:pPr>
            <w:r>
              <w:t>S</w:t>
            </w:r>
          </w:p>
        </w:tc>
        <w:tc>
          <w:tcPr>
            <w:tcW w:w="1080" w:type="dxa"/>
          </w:tcPr>
          <w:p w14:paraId="4CA3F978" w14:textId="3BF0175B" w:rsidR="005E6F20" w:rsidRDefault="005E6F20" w:rsidP="005E6F20">
            <w:pPr>
              <w:pStyle w:val="Tablecell"/>
              <w:jc w:val="center"/>
            </w:pPr>
            <w:r>
              <w:t>Y</w:t>
            </w:r>
          </w:p>
        </w:tc>
        <w:tc>
          <w:tcPr>
            <w:tcW w:w="1530" w:type="dxa"/>
          </w:tcPr>
          <w:p w14:paraId="49A64BC8" w14:textId="77777777" w:rsidR="005E6F20" w:rsidRDefault="005E6F20" w:rsidP="005E6F20">
            <w:pPr>
              <w:pStyle w:val="Tablecell"/>
              <w:jc w:val="center"/>
            </w:pPr>
          </w:p>
        </w:tc>
        <w:tc>
          <w:tcPr>
            <w:tcW w:w="2292" w:type="dxa"/>
          </w:tcPr>
          <w:p w14:paraId="0BB613AC" w14:textId="77777777" w:rsidR="005E6F20" w:rsidRDefault="005E6F20" w:rsidP="005E6F20">
            <w:pPr>
              <w:pStyle w:val="Tablecell"/>
              <w:jc w:val="center"/>
            </w:pPr>
          </w:p>
        </w:tc>
        <w:tc>
          <w:tcPr>
            <w:tcW w:w="1843" w:type="dxa"/>
          </w:tcPr>
          <w:p w14:paraId="631D630E" w14:textId="77777777" w:rsidR="005E6F20" w:rsidRDefault="005E6F20" w:rsidP="005E6F20">
            <w:pPr>
              <w:pStyle w:val="Tablecell"/>
            </w:pPr>
          </w:p>
        </w:tc>
      </w:tr>
    </w:tbl>
    <w:p w14:paraId="63CFEABB" w14:textId="558E604B" w:rsidR="00301FAB" w:rsidRDefault="00301FAB" w:rsidP="00301FAB">
      <w:pPr>
        <w:pStyle w:val="Caption"/>
      </w:pPr>
      <w:bookmarkStart w:id="797" w:name="_Ref58837677"/>
      <w:bookmarkStart w:id="798" w:name="_Toc58925891"/>
      <w:r>
        <w:t xml:space="preserve">Table </w:t>
      </w:r>
      <w:r>
        <w:fldChar w:fldCharType="begin"/>
      </w:r>
      <w:r>
        <w:instrText xml:space="preserve"> SEQ Table \* ARABIC </w:instrText>
      </w:r>
      <w:r>
        <w:fldChar w:fldCharType="separate"/>
      </w:r>
      <w:r w:rsidR="00245068">
        <w:rPr>
          <w:noProof/>
        </w:rPr>
        <w:t>38</w:t>
      </w:r>
      <w:r>
        <w:fldChar w:fldCharType="end"/>
      </w:r>
      <w:bookmarkEnd w:id="797"/>
      <w:r>
        <w:t xml:space="preserve"> – Product Inventory Retrieve List Requirements</w:t>
      </w:r>
      <w:bookmarkEnd w:id="798"/>
    </w:p>
    <w:p w14:paraId="111399FC" w14:textId="4096C444" w:rsidR="006E5A61" w:rsidRPr="006E5A61" w:rsidRDefault="006E5A61" w:rsidP="006E5A61">
      <w:pPr>
        <w:pStyle w:val="Body"/>
      </w:pPr>
      <w:r>
        <w:t xml:space="preserve">Note MEF 81.0.1 </w:t>
      </w:r>
      <w:r>
        <w:fldChar w:fldCharType="begin"/>
      </w:r>
      <w:r>
        <w:instrText xml:space="preserve"> REF _Ref58835373 \r \h </w:instrText>
      </w:r>
      <w:r>
        <w:fldChar w:fldCharType="separate"/>
      </w:r>
      <w:r w:rsidR="00245068">
        <w:t>[10]</w:t>
      </w:r>
      <w:r>
        <w:fldChar w:fldCharType="end"/>
      </w:r>
      <w:r>
        <w:t xml:space="preserve"> does not contain any requirements.</w:t>
      </w:r>
    </w:p>
    <w:p w14:paraId="06BA9A8E" w14:textId="53BE5178" w:rsidR="00301FAB" w:rsidRDefault="00301FAB" w:rsidP="00301FAB">
      <w:pPr>
        <w:pStyle w:val="Heading3"/>
        <w:rPr>
          <w:szCs w:val="24"/>
        </w:rPr>
      </w:pPr>
      <w:bookmarkStart w:id="799" w:name="_Toc58925826"/>
      <w:r>
        <w:rPr>
          <w:szCs w:val="24"/>
        </w:rPr>
        <w:t>Product Inventory Retrieve Product ID Requirements</w:t>
      </w:r>
      <w:bookmarkEnd w:id="799"/>
    </w:p>
    <w:p w14:paraId="4748485A" w14:textId="1C5CA917" w:rsidR="005E6F20" w:rsidRDefault="005E6F20" w:rsidP="005E6F20">
      <w:pPr>
        <w:pStyle w:val="Body"/>
      </w:pPr>
      <w:r w:rsidRPr="005E6F20">
        <w:t xml:space="preserve">The requirements from </w:t>
      </w:r>
      <w:r>
        <w:t xml:space="preserve">MEF 81 </w:t>
      </w:r>
      <w:r>
        <w:fldChar w:fldCharType="begin"/>
      </w:r>
      <w:r>
        <w:instrText xml:space="preserve"> REF _Ref58835354 \r \h </w:instrText>
      </w:r>
      <w:r>
        <w:fldChar w:fldCharType="separate"/>
      </w:r>
      <w:r w:rsidR="00245068">
        <w:t>[9]</w:t>
      </w:r>
      <w:r>
        <w:fldChar w:fldCharType="end"/>
      </w:r>
      <w:r>
        <w:t xml:space="preserve"> </w:t>
      </w:r>
      <w:r w:rsidRPr="005E6F20">
        <w:t xml:space="preserve">for the Product Inventory Retrieve </w:t>
      </w:r>
      <w:r>
        <w:t>by Product ID</w:t>
      </w:r>
      <w:r w:rsidRPr="005E6F20">
        <w:t xml:space="preserve"> use case are shown in </w:t>
      </w:r>
      <w:r>
        <w:fldChar w:fldCharType="begin"/>
      </w:r>
      <w:r>
        <w:instrText xml:space="preserve"> REF _Ref58837703 \h </w:instrText>
      </w:r>
      <w:r>
        <w:fldChar w:fldCharType="separate"/>
      </w:r>
      <w:r w:rsidR="00245068">
        <w:t xml:space="preserve">Table </w:t>
      </w:r>
      <w:r w:rsidR="00245068">
        <w:rPr>
          <w:noProof/>
        </w:rPr>
        <w:t>39</w:t>
      </w:r>
      <w:r>
        <w:fldChar w:fldCharType="end"/>
      </w:r>
      <w:r w:rsidRPr="005E6F20">
        <w:t>.</w:t>
      </w:r>
    </w:p>
    <w:p w14:paraId="570323EF" w14:textId="77777777" w:rsidR="005E6F20" w:rsidRPr="005E6F20" w:rsidRDefault="005E6F20" w:rsidP="005E6F20">
      <w:pPr>
        <w:pStyle w:val="Body"/>
      </w:pPr>
    </w:p>
    <w:tbl>
      <w:tblPr>
        <w:tblStyle w:val="TableGrid"/>
        <w:tblW w:w="0" w:type="auto"/>
        <w:tblLook w:val="04A0" w:firstRow="1" w:lastRow="0" w:firstColumn="1" w:lastColumn="0" w:noHBand="0" w:noVBand="1"/>
      </w:tblPr>
      <w:tblGrid>
        <w:gridCol w:w="1686"/>
        <w:gridCol w:w="919"/>
        <w:gridCol w:w="1080"/>
        <w:gridCol w:w="1530"/>
        <w:gridCol w:w="2292"/>
        <w:gridCol w:w="1843"/>
        <w:tblGridChange w:id="800">
          <w:tblGrid>
            <w:gridCol w:w="1686"/>
            <w:gridCol w:w="919"/>
            <w:gridCol w:w="1080"/>
            <w:gridCol w:w="1530"/>
            <w:gridCol w:w="2292"/>
            <w:gridCol w:w="1843"/>
          </w:tblGrid>
        </w:tblGridChange>
      </w:tblGrid>
      <w:tr w:rsidR="005E6F20" w14:paraId="1D5F5EA9" w14:textId="77777777" w:rsidTr="0018583D">
        <w:trPr>
          <w:tblHeader/>
        </w:trPr>
        <w:tc>
          <w:tcPr>
            <w:tcW w:w="1686" w:type="dxa"/>
          </w:tcPr>
          <w:p w14:paraId="2E0451C9" w14:textId="77777777" w:rsidR="005E6F20" w:rsidRDefault="005E6F20" w:rsidP="00314486">
            <w:pPr>
              <w:pStyle w:val="Tableheading"/>
            </w:pPr>
            <w:r>
              <w:t>Requirement</w:t>
            </w:r>
          </w:p>
        </w:tc>
        <w:tc>
          <w:tcPr>
            <w:tcW w:w="919" w:type="dxa"/>
          </w:tcPr>
          <w:p w14:paraId="76C2676E" w14:textId="77777777" w:rsidR="005E6F20" w:rsidRDefault="005E6F20" w:rsidP="00314486">
            <w:pPr>
              <w:pStyle w:val="Tableheading"/>
              <w:jc w:val="center"/>
            </w:pPr>
            <w:r>
              <w:t>Entity</w:t>
            </w:r>
          </w:p>
        </w:tc>
        <w:tc>
          <w:tcPr>
            <w:tcW w:w="1080" w:type="dxa"/>
          </w:tcPr>
          <w:p w14:paraId="1B06D7E1" w14:textId="77777777" w:rsidR="005E6F20" w:rsidRDefault="005E6F20" w:rsidP="00314486">
            <w:pPr>
              <w:pStyle w:val="Tableheading"/>
              <w:jc w:val="center"/>
            </w:pPr>
            <w:r>
              <w:t>Tested</w:t>
            </w:r>
          </w:p>
        </w:tc>
        <w:tc>
          <w:tcPr>
            <w:tcW w:w="1530" w:type="dxa"/>
          </w:tcPr>
          <w:p w14:paraId="7094A262" w14:textId="7A7A53C8" w:rsidR="005E6F20" w:rsidRDefault="005E6F20" w:rsidP="00314486">
            <w:pPr>
              <w:pStyle w:val="Tableheading"/>
              <w:jc w:val="center"/>
            </w:pPr>
            <w:r>
              <w:t xml:space="preserve">Test Case </w:t>
            </w:r>
          </w:p>
        </w:tc>
        <w:tc>
          <w:tcPr>
            <w:tcW w:w="2292" w:type="dxa"/>
          </w:tcPr>
          <w:p w14:paraId="11268D07" w14:textId="77777777" w:rsidR="005E6F20" w:rsidRDefault="005E6F20" w:rsidP="00314486">
            <w:pPr>
              <w:pStyle w:val="Tableheading"/>
              <w:jc w:val="center"/>
            </w:pPr>
            <w:r>
              <w:t>API Version</w:t>
            </w:r>
          </w:p>
        </w:tc>
        <w:tc>
          <w:tcPr>
            <w:tcW w:w="1843" w:type="dxa"/>
          </w:tcPr>
          <w:p w14:paraId="0EFD101A" w14:textId="77777777" w:rsidR="005E6F20" w:rsidRDefault="005E6F20" w:rsidP="00314486">
            <w:pPr>
              <w:pStyle w:val="Tableheading"/>
              <w:jc w:val="center"/>
            </w:pPr>
            <w:r>
              <w:t>Comment</w:t>
            </w:r>
          </w:p>
        </w:tc>
      </w:tr>
      <w:tr w:rsidR="005E6F20" w14:paraId="4AC1124D" w14:textId="77777777" w:rsidTr="0018583D">
        <w:tc>
          <w:tcPr>
            <w:tcW w:w="1686" w:type="dxa"/>
          </w:tcPr>
          <w:p w14:paraId="6EBF291F" w14:textId="77777777" w:rsidR="005E6F20" w:rsidRDefault="005E6F20" w:rsidP="00314486">
            <w:pPr>
              <w:pStyle w:val="Tablecell"/>
            </w:pPr>
            <w:r>
              <w:t>R1</w:t>
            </w:r>
          </w:p>
        </w:tc>
        <w:tc>
          <w:tcPr>
            <w:tcW w:w="919" w:type="dxa"/>
          </w:tcPr>
          <w:p w14:paraId="36997F27" w14:textId="77777777" w:rsidR="005E6F20" w:rsidRDefault="005E6F20" w:rsidP="00314486">
            <w:pPr>
              <w:pStyle w:val="Tablecell"/>
              <w:jc w:val="center"/>
            </w:pPr>
            <w:r>
              <w:t>SB</w:t>
            </w:r>
          </w:p>
        </w:tc>
        <w:tc>
          <w:tcPr>
            <w:tcW w:w="1080" w:type="dxa"/>
          </w:tcPr>
          <w:p w14:paraId="39AFBC6E" w14:textId="77777777" w:rsidR="005E6F20" w:rsidRDefault="005E6F20" w:rsidP="00314486">
            <w:pPr>
              <w:pStyle w:val="Tablecell"/>
              <w:jc w:val="center"/>
            </w:pPr>
            <w:r>
              <w:t>Y</w:t>
            </w:r>
          </w:p>
        </w:tc>
        <w:tc>
          <w:tcPr>
            <w:tcW w:w="1530" w:type="dxa"/>
          </w:tcPr>
          <w:p w14:paraId="25DCA9D2" w14:textId="77777777" w:rsidR="005E6F20" w:rsidRDefault="005E6F20" w:rsidP="00314486">
            <w:pPr>
              <w:pStyle w:val="Tablecell"/>
              <w:jc w:val="center"/>
            </w:pPr>
          </w:p>
        </w:tc>
        <w:tc>
          <w:tcPr>
            <w:tcW w:w="2292" w:type="dxa"/>
          </w:tcPr>
          <w:p w14:paraId="1D6B994F" w14:textId="77777777" w:rsidR="005E6F20" w:rsidRDefault="005E6F20" w:rsidP="00314486">
            <w:pPr>
              <w:pStyle w:val="Tablecell"/>
              <w:jc w:val="center"/>
            </w:pPr>
          </w:p>
        </w:tc>
        <w:tc>
          <w:tcPr>
            <w:tcW w:w="1843" w:type="dxa"/>
          </w:tcPr>
          <w:p w14:paraId="43E53222" w14:textId="77777777" w:rsidR="005E6F20" w:rsidRDefault="005E6F20" w:rsidP="00314486">
            <w:pPr>
              <w:pStyle w:val="Tablecell"/>
            </w:pPr>
          </w:p>
        </w:tc>
      </w:tr>
      <w:tr w:rsidR="005E6F20" w14:paraId="578649F2" w14:textId="77777777" w:rsidTr="0018583D">
        <w:tc>
          <w:tcPr>
            <w:tcW w:w="1686" w:type="dxa"/>
          </w:tcPr>
          <w:p w14:paraId="6BE7E68B" w14:textId="77777777" w:rsidR="005E6F20" w:rsidRDefault="005E6F20" w:rsidP="00314486">
            <w:pPr>
              <w:pStyle w:val="Tablecell"/>
            </w:pPr>
            <w:r>
              <w:t>R2</w:t>
            </w:r>
          </w:p>
        </w:tc>
        <w:tc>
          <w:tcPr>
            <w:tcW w:w="919" w:type="dxa"/>
          </w:tcPr>
          <w:p w14:paraId="3A8442C8" w14:textId="77777777" w:rsidR="005E6F20" w:rsidRDefault="005E6F20" w:rsidP="00314486">
            <w:pPr>
              <w:pStyle w:val="Tablecell"/>
              <w:jc w:val="center"/>
            </w:pPr>
            <w:r>
              <w:t>S</w:t>
            </w:r>
          </w:p>
        </w:tc>
        <w:tc>
          <w:tcPr>
            <w:tcW w:w="1080" w:type="dxa"/>
          </w:tcPr>
          <w:p w14:paraId="7F02B5DD" w14:textId="77777777" w:rsidR="005E6F20" w:rsidRDefault="005E6F20" w:rsidP="00314486">
            <w:pPr>
              <w:pStyle w:val="Tablecell"/>
              <w:jc w:val="center"/>
            </w:pPr>
            <w:r>
              <w:t>Y</w:t>
            </w:r>
          </w:p>
        </w:tc>
        <w:tc>
          <w:tcPr>
            <w:tcW w:w="1530" w:type="dxa"/>
          </w:tcPr>
          <w:p w14:paraId="2607DCDE" w14:textId="77777777" w:rsidR="005E6F20" w:rsidRDefault="005E6F20" w:rsidP="00314486">
            <w:pPr>
              <w:pStyle w:val="Tablecell"/>
              <w:jc w:val="center"/>
            </w:pPr>
          </w:p>
        </w:tc>
        <w:tc>
          <w:tcPr>
            <w:tcW w:w="2292" w:type="dxa"/>
          </w:tcPr>
          <w:p w14:paraId="16B0F49C" w14:textId="77777777" w:rsidR="005E6F20" w:rsidRDefault="005E6F20" w:rsidP="00314486">
            <w:pPr>
              <w:pStyle w:val="Tablecell"/>
              <w:jc w:val="center"/>
            </w:pPr>
          </w:p>
        </w:tc>
        <w:tc>
          <w:tcPr>
            <w:tcW w:w="1843" w:type="dxa"/>
          </w:tcPr>
          <w:p w14:paraId="1DA4D4D9" w14:textId="77777777" w:rsidR="005E6F20" w:rsidRDefault="005E6F20" w:rsidP="00314486">
            <w:pPr>
              <w:pStyle w:val="Tablecell"/>
            </w:pPr>
          </w:p>
        </w:tc>
      </w:tr>
      <w:tr w:rsidR="005E6F20" w14:paraId="203470F8" w14:textId="77777777" w:rsidTr="0018583D">
        <w:tc>
          <w:tcPr>
            <w:tcW w:w="1686" w:type="dxa"/>
          </w:tcPr>
          <w:p w14:paraId="55CF9CD5" w14:textId="5944CDA9" w:rsidR="005E6F20" w:rsidRDefault="005E6F20" w:rsidP="00314486">
            <w:pPr>
              <w:pStyle w:val="Tablecell"/>
            </w:pPr>
            <w:r>
              <w:t>R5</w:t>
            </w:r>
          </w:p>
        </w:tc>
        <w:tc>
          <w:tcPr>
            <w:tcW w:w="919" w:type="dxa"/>
          </w:tcPr>
          <w:p w14:paraId="18C08201" w14:textId="77777777" w:rsidR="005E6F20" w:rsidRDefault="005E6F20" w:rsidP="00314486">
            <w:pPr>
              <w:pStyle w:val="Tablecell"/>
              <w:jc w:val="center"/>
            </w:pPr>
            <w:r>
              <w:t>B</w:t>
            </w:r>
          </w:p>
        </w:tc>
        <w:tc>
          <w:tcPr>
            <w:tcW w:w="1080" w:type="dxa"/>
          </w:tcPr>
          <w:p w14:paraId="2C48260C" w14:textId="77777777" w:rsidR="005E6F20" w:rsidRDefault="005E6F20" w:rsidP="00314486">
            <w:pPr>
              <w:pStyle w:val="Tablecell"/>
              <w:jc w:val="center"/>
            </w:pPr>
            <w:r>
              <w:t>Y</w:t>
            </w:r>
          </w:p>
        </w:tc>
        <w:tc>
          <w:tcPr>
            <w:tcW w:w="1530" w:type="dxa"/>
          </w:tcPr>
          <w:p w14:paraId="66E87159" w14:textId="77777777" w:rsidR="005E6F20" w:rsidRDefault="005E6F20" w:rsidP="00314486">
            <w:pPr>
              <w:pStyle w:val="Tablecell"/>
              <w:jc w:val="center"/>
            </w:pPr>
          </w:p>
        </w:tc>
        <w:tc>
          <w:tcPr>
            <w:tcW w:w="2292" w:type="dxa"/>
          </w:tcPr>
          <w:p w14:paraId="7E515F1C" w14:textId="77777777" w:rsidR="005E6F20" w:rsidRDefault="005E6F20" w:rsidP="00314486">
            <w:pPr>
              <w:pStyle w:val="Tablecell"/>
              <w:jc w:val="center"/>
            </w:pPr>
          </w:p>
        </w:tc>
        <w:tc>
          <w:tcPr>
            <w:tcW w:w="1843" w:type="dxa"/>
          </w:tcPr>
          <w:p w14:paraId="12BAB813" w14:textId="77777777" w:rsidR="005E6F20" w:rsidRDefault="005E6F20" w:rsidP="00314486">
            <w:pPr>
              <w:pStyle w:val="Tablecell"/>
            </w:pPr>
          </w:p>
        </w:tc>
      </w:tr>
      <w:tr w:rsidR="005E6F20" w14:paraId="24FFD372" w14:textId="77777777" w:rsidTr="0018583D">
        <w:tc>
          <w:tcPr>
            <w:tcW w:w="1686" w:type="dxa"/>
          </w:tcPr>
          <w:p w14:paraId="16DE9930" w14:textId="6E5ED8B2" w:rsidR="005E6F20" w:rsidRDefault="005E6F20" w:rsidP="00314486">
            <w:pPr>
              <w:pStyle w:val="Tablecell"/>
            </w:pPr>
            <w:r>
              <w:t>R6</w:t>
            </w:r>
          </w:p>
        </w:tc>
        <w:tc>
          <w:tcPr>
            <w:tcW w:w="919" w:type="dxa"/>
          </w:tcPr>
          <w:p w14:paraId="74A777AA" w14:textId="77777777" w:rsidR="005E6F20" w:rsidRDefault="005E6F20" w:rsidP="00314486">
            <w:pPr>
              <w:pStyle w:val="Tablecell"/>
              <w:jc w:val="center"/>
            </w:pPr>
            <w:r>
              <w:t>S</w:t>
            </w:r>
          </w:p>
        </w:tc>
        <w:tc>
          <w:tcPr>
            <w:tcW w:w="1080" w:type="dxa"/>
          </w:tcPr>
          <w:p w14:paraId="57A69B8F" w14:textId="77777777" w:rsidR="005E6F20" w:rsidRDefault="005E6F20" w:rsidP="00314486">
            <w:pPr>
              <w:pStyle w:val="Tablecell"/>
              <w:jc w:val="center"/>
            </w:pPr>
            <w:r>
              <w:t>Y</w:t>
            </w:r>
          </w:p>
        </w:tc>
        <w:tc>
          <w:tcPr>
            <w:tcW w:w="1530" w:type="dxa"/>
          </w:tcPr>
          <w:p w14:paraId="2DAA9EE2" w14:textId="77777777" w:rsidR="005E6F20" w:rsidRDefault="005E6F20" w:rsidP="00314486">
            <w:pPr>
              <w:pStyle w:val="Tablecell"/>
              <w:jc w:val="center"/>
            </w:pPr>
          </w:p>
        </w:tc>
        <w:tc>
          <w:tcPr>
            <w:tcW w:w="2292" w:type="dxa"/>
          </w:tcPr>
          <w:p w14:paraId="059E0717" w14:textId="77777777" w:rsidR="005E6F20" w:rsidRDefault="005E6F20" w:rsidP="00314486">
            <w:pPr>
              <w:pStyle w:val="Tablecell"/>
              <w:jc w:val="center"/>
            </w:pPr>
          </w:p>
        </w:tc>
        <w:tc>
          <w:tcPr>
            <w:tcW w:w="1843" w:type="dxa"/>
          </w:tcPr>
          <w:p w14:paraId="1A82BFAB" w14:textId="77777777" w:rsidR="005E6F20" w:rsidRDefault="005E6F20" w:rsidP="00314486">
            <w:pPr>
              <w:pStyle w:val="Tablecell"/>
            </w:pPr>
          </w:p>
        </w:tc>
      </w:tr>
      <w:tr w:rsidR="005E6F20" w14:paraId="7C566E59" w14:textId="77777777" w:rsidTr="00314486">
        <w:tc>
          <w:tcPr>
            <w:tcW w:w="1686" w:type="dxa"/>
          </w:tcPr>
          <w:p w14:paraId="055F8B78" w14:textId="7A6FA0C1" w:rsidR="005E6F20" w:rsidRDefault="005E6F20" w:rsidP="00314486">
            <w:pPr>
              <w:pStyle w:val="Tablecell"/>
            </w:pPr>
            <w:r>
              <w:t>R9</w:t>
            </w:r>
          </w:p>
        </w:tc>
        <w:tc>
          <w:tcPr>
            <w:tcW w:w="919" w:type="dxa"/>
          </w:tcPr>
          <w:p w14:paraId="3D761FE9" w14:textId="27F12EBC" w:rsidR="005E6F20" w:rsidRDefault="005E6F20" w:rsidP="00314486">
            <w:pPr>
              <w:pStyle w:val="Tablecell"/>
              <w:jc w:val="center"/>
            </w:pPr>
            <w:r>
              <w:t>B</w:t>
            </w:r>
          </w:p>
        </w:tc>
        <w:tc>
          <w:tcPr>
            <w:tcW w:w="1080" w:type="dxa"/>
          </w:tcPr>
          <w:p w14:paraId="77B2F2A7" w14:textId="5BFDB32D" w:rsidR="005E6F20" w:rsidRDefault="005E6F20" w:rsidP="00314486">
            <w:pPr>
              <w:pStyle w:val="Tablecell"/>
              <w:jc w:val="center"/>
            </w:pPr>
            <w:r>
              <w:t>Y</w:t>
            </w:r>
          </w:p>
        </w:tc>
        <w:tc>
          <w:tcPr>
            <w:tcW w:w="1530" w:type="dxa"/>
          </w:tcPr>
          <w:p w14:paraId="2713D5AC" w14:textId="77777777" w:rsidR="005E6F20" w:rsidRDefault="005E6F20" w:rsidP="00314486">
            <w:pPr>
              <w:pStyle w:val="Tablecell"/>
              <w:jc w:val="center"/>
            </w:pPr>
          </w:p>
        </w:tc>
        <w:tc>
          <w:tcPr>
            <w:tcW w:w="2292" w:type="dxa"/>
          </w:tcPr>
          <w:p w14:paraId="3EF8FBA1" w14:textId="77777777" w:rsidR="005E6F20" w:rsidRDefault="005E6F20" w:rsidP="00314486">
            <w:pPr>
              <w:pStyle w:val="Tablecell"/>
              <w:jc w:val="center"/>
            </w:pPr>
          </w:p>
        </w:tc>
        <w:tc>
          <w:tcPr>
            <w:tcW w:w="1843" w:type="dxa"/>
          </w:tcPr>
          <w:p w14:paraId="70DA28A6" w14:textId="77777777" w:rsidR="005E6F20" w:rsidRDefault="005E6F20" w:rsidP="00314486">
            <w:pPr>
              <w:pStyle w:val="Tablecell"/>
            </w:pPr>
          </w:p>
        </w:tc>
      </w:tr>
      <w:tr w:rsidR="005E6F20" w14:paraId="5ACEFB06" w14:textId="77777777" w:rsidTr="00314486">
        <w:tc>
          <w:tcPr>
            <w:tcW w:w="1686" w:type="dxa"/>
          </w:tcPr>
          <w:p w14:paraId="1AD44AE3" w14:textId="308EEBCE" w:rsidR="005E6F20" w:rsidRDefault="005E6F20" w:rsidP="00314486">
            <w:pPr>
              <w:pStyle w:val="Tablecell"/>
            </w:pPr>
            <w:r>
              <w:t>R10</w:t>
            </w:r>
          </w:p>
        </w:tc>
        <w:tc>
          <w:tcPr>
            <w:tcW w:w="919" w:type="dxa"/>
          </w:tcPr>
          <w:p w14:paraId="5D49B85C" w14:textId="3B059F7B" w:rsidR="005E6F20" w:rsidRDefault="005E6F20" w:rsidP="00314486">
            <w:pPr>
              <w:pStyle w:val="Tablecell"/>
              <w:jc w:val="center"/>
            </w:pPr>
            <w:r>
              <w:t>S</w:t>
            </w:r>
          </w:p>
        </w:tc>
        <w:tc>
          <w:tcPr>
            <w:tcW w:w="1080" w:type="dxa"/>
          </w:tcPr>
          <w:p w14:paraId="70328FB7" w14:textId="277F97DA" w:rsidR="005E6F20" w:rsidRDefault="005E6F20" w:rsidP="00314486">
            <w:pPr>
              <w:pStyle w:val="Tablecell"/>
              <w:jc w:val="center"/>
            </w:pPr>
            <w:r>
              <w:t>Y</w:t>
            </w:r>
          </w:p>
        </w:tc>
        <w:tc>
          <w:tcPr>
            <w:tcW w:w="1530" w:type="dxa"/>
          </w:tcPr>
          <w:p w14:paraId="5EC047B4" w14:textId="77777777" w:rsidR="005E6F20" w:rsidRDefault="005E6F20" w:rsidP="00314486">
            <w:pPr>
              <w:pStyle w:val="Tablecell"/>
              <w:jc w:val="center"/>
            </w:pPr>
          </w:p>
        </w:tc>
        <w:tc>
          <w:tcPr>
            <w:tcW w:w="2292" w:type="dxa"/>
          </w:tcPr>
          <w:p w14:paraId="118BB7B5" w14:textId="77777777" w:rsidR="005E6F20" w:rsidRDefault="005E6F20" w:rsidP="00314486">
            <w:pPr>
              <w:pStyle w:val="Tablecell"/>
              <w:jc w:val="center"/>
            </w:pPr>
          </w:p>
        </w:tc>
        <w:tc>
          <w:tcPr>
            <w:tcW w:w="1843" w:type="dxa"/>
          </w:tcPr>
          <w:p w14:paraId="38136323" w14:textId="77777777" w:rsidR="005E6F20" w:rsidRDefault="005E6F20" w:rsidP="00314486">
            <w:pPr>
              <w:pStyle w:val="Tablecell"/>
            </w:pPr>
          </w:p>
        </w:tc>
      </w:tr>
      <w:tr w:rsidR="005E6F20" w14:paraId="60F24820" w14:textId="77777777" w:rsidTr="00314486">
        <w:tc>
          <w:tcPr>
            <w:tcW w:w="1686" w:type="dxa"/>
          </w:tcPr>
          <w:p w14:paraId="5180EFB1" w14:textId="263C5900" w:rsidR="005E6F20" w:rsidRDefault="005E6F20" w:rsidP="00314486">
            <w:pPr>
              <w:pStyle w:val="Tablecell"/>
            </w:pPr>
            <w:r>
              <w:t>R11</w:t>
            </w:r>
          </w:p>
        </w:tc>
        <w:tc>
          <w:tcPr>
            <w:tcW w:w="919" w:type="dxa"/>
          </w:tcPr>
          <w:p w14:paraId="5A784353" w14:textId="00C47157" w:rsidR="005E6F20" w:rsidRDefault="005E6F20" w:rsidP="00314486">
            <w:pPr>
              <w:pStyle w:val="Tablecell"/>
              <w:jc w:val="center"/>
            </w:pPr>
            <w:r>
              <w:t>S</w:t>
            </w:r>
          </w:p>
        </w:tc>
        <w:tc>
          <w:tcPr>
            <w:tcW w:w="1080" w:type="dxa"/>
          </w:tcPr>
          <w:p w14:paraId="52BBA1D1" w14:textId="244E5162" w:rsidR="005E6F20" w:rsidRDefault="005E6F20" w:rsidP="00314486">
            <w:pPr>
              <w:pStyle w:val="Tablecell"/>
              <w:jc w:val="center"/>
            </w:pPr>
            <w:r>
              <w:t>Y</w:t>
            </w:r>
          </w:p>
        </w:tc>
        <w:tc>
          <w:tcPr>
            <w:tcW w:w="1530" w:type="dxa"/>
          </w:tcPr>
          <w:p w14:paraId="033BA087" w14:textId="77777777" w:rsidR="005E6F20" w:rsidRDefault="005E6F20" w:rsidP="00314486">
            <w:pPr>
              <w:pStyle w:val="Tablecell"/>
              <w:jc w:val="center"/>
            </w:pPr>
          </w:p>
        </w:tc>
        <w:tc>
          <w:tcPr>
            <w:tcW w:w="2292" w:type="dxa"/>
          </w:tcPr>
          <w:p w14:paraId="218A071A" w14:textId="77777777" w:rsidR="005E6F20" w:rsidRDefault="005E6F20" w:rsidP="00314486">
            <w:pPr>
              <w:pStyle w:val="Tablecell"/>
              <w:jc w:val="center"/>
            </w:pPr>
          </w:p>
        </w:tc>
        <w:tc>
          <w:tcPr>
            <w:tcW w:w="1843" w:type="dxa"/>
          </w:tcPr>
          <w:p w14:paraId="473F42CB" w14:textId="77777777" w:rsidR="005E6F20" w:rsidRDefault="005E6F20" w:rsidP="00314486">
            <w:pPr>
              <w:pStyle w:val="Tablecell"/>
            </w:pPr>
          </w:p>
        </w:tc>
      </w:tr>
      <w:tr w:rsidR="005E6F20" w14:paraId="4D69AFF2" w14:textId="77777777" w:rsidTr="00314486">
        <w:tc>
          <w:tcPr>
            <w:tcW w:w="1686" w:type="dxa"/>
          </w:tcPr>
          <w:p w14:paraId="49C5E06C" w14:textId="49852657" w:rsidR="005E6F20" w:rsidRDefault="005E6F20" w:rsidP="005E6F20">
            <w:pPr>
              <w:pStyle w:val="Tablecell"/>
            </w:pPr>
            <w:r>
              <w:t>R12</w:t>
            </w:r>
          </w:p>
        </w:tc>
        <w:tc>
          <w:tcPr>
            <w:tcW w:w="919" w:type="dxa"/>
          </w:tcPr>
          <w:p w14:paraId="473F5F2F" w14:textId="141CB0FF" w:rsidR="005E6F20" w:rsidRDefault="005E6F20" w:rsidP="005E6F20">
            <w:pPr>
              <w:pStyle w:val="Tablecell"/>
              <w:jc w:val="center"/>
            </w:pPr>
            <w:r>
              <w:t>B</w:t>
            </w:r>
          </w:p>
        </w:tc>
        <w:tc>
          <w:tcPr>
            <w:tcW w:w="1080" w:type="dxa"/>
          </w:tcPr>
          <w:p w14:paraId="653360A5" w14:textId="2BBEF4DD" w:rsidR="005E6F20" w:rsidRDefault="005E6F20" w:rsidP="005E6F20">
            <w:pPr>
              <w:pStyle w:val="Tablecell"/>
              <w:jc w:val="center"/>
            </w:pPr>
            <w:r w:rsidRPr="00316E85">
              <w:t>N</w:t>
            </w:r>
          </w:p>
        </w:tc>
        <w:tc>
          <w:tcPr>
            <w:tcW w:w="1530" w:type="dxa"/>
          </w:tcPr>
          <w:p w14:paraId="7F0F7A39" w14:textId="77777777" w:rsidR="005E6F20" w:rsidRDefault="005E6F20" w:rsidP="005E6F20">
            <w:pPr>
              <w:pStyle w:val="Tablecell"/>
              <w:jc w:val="center"/>
            </w:pPr>
          </w:p>
        </w:tc>
        <w:tc>
          <w:tcPr>
            <w:tcW w:w="2292" w:type="dxa"/>
          </w:tcPr>
          <w:p w14:paraId="0FD0C636" w14:textId="77777777" w:rsidR="005E6F20" w:rsidRDefault="005E6F20" w:rsidP="005E6F20">
            <w:pPr>
              <w:pStyle w:val="Tablecell"/>
              <w:jc w:val="center"/>
            </w:pPr>
          </w:p>
        </w:tc>
        <w:tc>
          <w:tcPr>
            <w:tcW w:w="1843" w:type="dxa"/>
          </w:tcPr>
          <w:p w14:paraId="5750AF80" w14:textId="6604092B" w:rsidR="005E6F20" w:rsidRDefault="005E6F20" w:rsidP="005E6F20">
            <w:pPr>
              <w:pStyle w:val="Tablecell"/>
            </w:pPr>
            <w:r>
              <w:t>Buyer ID Requirement</w:t>
            </w:r>
          </w:p>
        </w:tc>
      </w:tr>
      <w:tr w:rsidR="005E6F20" w14:paraId="0A52FEB2" w14:textId="77777777" w:rsidTr="00314486">
        <w:tc>
          <w:tcPr>
            <w:tcW w:w="1686" w:type="dxa"/>
          </w:tcPr>
          <w:p w14:paraId="6A8FA6B6" w14:textId="57C48E09" w:rsidR="005E6F20" w:rsidRDefault="005E6F20" w:rsidP="005E6F20">
            <w:pPr>
              <w:pStyle w:val="Tablecell"/>
            </w:pPr>
            <w:r>
              <w:t>R13</w:t>
            </w:r>
          </w:p>
        </w:tc>
        <w:tc>
          <w:tcPr>
            <w:tcW w:w="919" w:type="dxa"/>
          </w:tcPr>
          <w:p w14:paraId="23FB7F1E" w14:textId="2A89E19D" w:rsidR="005E6F20" w:rsidRDefault="005E6F20" w:rsidP="005E6F20">
            <w:pPr>
              <w:pStyle w:val="Tablecell"/>
              <w:jc w:val="center"/>
            </w:pPr>
            <w:r>
              <w:t>B</w:t>
            </w:r>
          </w:p>
        </w:tc>
        <w:tc>
          <w:tcPr>
            <w:tcW w:w="1080" w:type="dxa"/>
          </w:tcPr>
          <w:p w14:paraId="02486410" w14:textId="06A0FE8F" w:rsidR="005E6F20" w:rsidRDefault="005E6F20" w:rsidP="005E6F20">
            <w:pPr>
              <w:pStyle w:val="Tablecell"/>
              <w:jc w:val="center"/>
            </w:pPr>
            <w:r w:rsidRPr="00316E85">
              <w:t>N</w:t>
            </w:r>
          </w:p>
        </w:tc>
        <w:tc>
          <w:tcPr>
            <w:tcW w:w="1530" w:type="dxa"/>
          </w:tcPr>
          <w:p w14:paraId="2E337C33" w14:textId="77777777" w:rsidR="005E6F20" w:rsidRDefault="005E6F20" w:rsidP="005E6F20">
            <w:pPr>
              <w:pStyle w:val="Tablecell"/>
              <w:jc w:val="center"/>
            </w:pPr>
          </w:p>
        </w:tc>
        <w:tc>
          <w:tcPr>
            <w:tcW w:w="2292" w:type="dxa"/>
          </w:tcPr>
          <w:p w14:paraId="083087D3" w14:textId="77777777" w:rsidR="005E6F20" w:rsidRDefault="005E6F20" w:rsidP="005E6F20">
            <w:pPr>
              <w:pStyle w:val="Tablecell"/>
              <w:jc w:val="center"/>
            </w:pPr>
          </w:p>
        </w:tc>
        <w:tc>
          <w:tcPr>
            <w:tcW w:w="1843" w:type="dxa"/>
          </w:tcPr>
          <w:p w14:paraId="48D76538" w14:textId="43E0ADFB" w:rsidR="005E6F20" w:rsidRDefault="005E6F20" w:rsidP="005E6F20">
            <w:pPr>
              <w:pStyle w:val="Tablecell"/>
            </w:pPr>
            <w:r>
              <w:t>Buyer ID Requirement</w:t>
            </w:r>
          </w:p>
        </w:tc>
      </w:tr>
      <w:tr w:rsidR="005E6F20" w14:paraId="1ABA2059" w14:textId="77777777" w:rsidTr="00314486">
        <w:tc>
          <w:tcPr>
            <w:tcW w:w="1686" w:type="dxa"/>
          </w:tcPr>
          <w:p w14:paraId="2D01B4FA" w14:textId="6952621A" w:rsidR="005E6F20" w:rsidRDefault="005E6F20" w:rsidP="005E6F20">
            <w:pPr>
              <w:pStyle w:val="Tablecell"/>
            </w:pPr>
            <w:r>
              <w:t>R14</w:t>
            </w:r>
          </w:p>
        </w:tc>
        <w:tc>
          <w:tcPr>
            <w:tcW w:w="919" w:type="dxa"/>
          </w:tcPr>
          <w:p w14:paraId="3588AB25" w14:textId="188A7B74" w:rsidR="005E6F20" w:rsidRDefault="005E6F20" w:rsidP="005E6F20">
            <w:pPr>
              <w:pStyle w:val="Tablecell"/>
              <w:jc w:val="center"/>
            </w:pPr>
            <w:r>
              <w:t>S</w:t>
            </w:r>
          </w:p>
        </w:tc>
        <w:tc>
          <w:tcPr>
            <w:tcW w:w="1080" w:type="dxa"/>
          </w:tcPr>
          <w:p w14:paraId="571A797D" w14:textId="13AEDC39" w:rsidR="005E6F20" w:rsidRDefault="005E6F20" w:rsidP="005E6F20">
            <w:pPr>
              <w:pStyle w:val="Tablecell"/>
              <w:jc w:val="center"/>
            </w:pPr>
            <w:r w:rsidRPr="00316E85">
              <w:t>N</w:t>
            </w:r>
          </w:p>
        </w:tc>
        <w:tc>
          <w:tcPr>
            <w:tcW w:w="1530" w:type="dxa"/>
          </w:tcPr>
          <w:p w14:paraId="2DB3A274" w14:textId="77777777" w:rsidR="005E6F20" w:rsidRDefault="005E6F20" w:rsidP="005E6F20">
            <w:pPr>
              <w:pStyle w:val="Tablecell"/>
              <w:jc w:val="center"/>
            </w:pPr>
          </w:p>
        </w:tc>
        <w:tc>
          <w:tcPr>
            <w:tcW w:w="2292" w:type="dxa"/>
          </w:tcPr>
          <w:p w14:paraId="5F6C0126" w14:textId="77777777" w:rsidR="005E6F20" w:rsidRDefault="005E6F20" w:rsidP="005E6F20">
            <w:pPr>
              <w:pStyle w:val="Tablecell"/>
              <w:jc w:val="center"/>
            </w:pPr>
          </w:p>
        </w:tc>
        <w:tc>
          <w:tcPr>
            <w:tcW w:w="1843" w:type="dxa"/>
          </w:tcPr>
          <w:p w14:paraId="4D74F3CF" w14:textId="1D7F5D96" w:rsidR="005E6F20" w:rsidRDefault="005E6F20" w:rsidP="005E6F20">
            <w:pPr>
              <w:pStyle w:val="Tablecell"/>
            </w:pPr>
            <w:r>
              <w:t>Seller</w:t>
            </w:r>
            <w:r w:rsidRPr="00845447">
              <w:t xml:space="preserve"> ID Requirement</w:t>
            </w:r>
          </w:p>
        </w:tc>
      </w:tr>
      <w:tr w:rsidR="005E6F20" w14:paraId="59EBE370" w14:textId="77777777" w:rsidTr="00314486">
        <w:tc>
          <w:tcPr>
            <w:tcW w:w="1686" w:type="dxa"/>
          </w:tcPr>
          <w:p w14:paraId="7177A921" w14:textId="36432A55" w:rsidR="005E6F20" w:rsidRDefault="005E6F20" w:rsidP="005E6F20">
            <w:pPr>
              <w:pStyle w:val="Tablecell"/>
            </w:pPr>
            <w:r>
              <w:t>R15</w:t>
            </w:r>
          </w:p>
        </w:tc>
        <w:tc>
          <w:tcPr>
            <w:tcW w:w="919" w:type="dxa"/>
          </w:tcPr>
          <w:p w14:paraId="16A05D0A" w14:textId="49BBDE7D" w:rsidR="005E6F20" w:rsidRDefault="005E6F20" w:rsidP="005E6F20">
            <w:pPr>
              <w:pStyle w:val="Tablecell"/>
              <w:jc w:val="center"/>
            </w:pPr>
            <w:r>
              <w:t>S</w:t>
            </w:r>
          </w:p>
        </w:tc>
        <w:tc>
          <w:tcPr>
            <w:tcW w:w="1080" w:type="dxa"/>
          </w:tcPr>
          <w:p w14:paraId="211DFA76" w14:textId="4753328F" w:rsidR="005E6F20" w:rsidRDefault="005E6F20" w:rsidP="005E6F20">
            <w:pPr>
              <w:pStyle w:val="Tablecell"/>
              <w:jc w:val="center"/>
            </w:pPr>
            <w:r w:rsidRPr="00316E85">
              <w:t>N</w:t>
            </w:r>
          </w:p>
        </w:tc>
        <w:tc>
          <w:tcPr>
            <w:tcW w:w="1530" w:type="dxa"/>
          </w:tcPr>
          <w:p w14:paraId="161E52B1" w14:textId="77777777" w:rsidR="005E6F20" w:rsidRDefault="005E6F20" w:rsidP="005E6F20">
            <w:pPr>
              <w:pStyle w:val="Tablecell"/>
              <w:jc w:val="center"/>
            </w:pPr>
          </w:p>
        </w:tc>
        <w:tc>
          <w:tcPr>
            <w:tcW w:w="2292" w:type="dxa"/>
          </w:tcPr>
          <w:p w14:paraId="24571144" w14:textId="77777777" w:rsidR="005E6F20" w:rsidRDefault="005E6F20" w:rsidP="005E6F20">
            <w:pPr>
              <w:pStyle w:val="Tablecell"/>
              <w:jc w:val="center"/>
            </w:pPr>
          </w:p>
        </w:tc>
        <w:tc>
          <w:tcPr>
            <w:tcW w:w="1843" w:type="dxa"/>
          </w:tcPr>
          <w:p w14:paraId="3B3E23B0" w14:textId="3A361072" w:rsidR="005E6F20" w:rsidRDefault="005E6F20" w:rsidP="005E6F20">
            <w:pPr>
              <w:pStyle w:val="Tablecell"/>
            </w:pPr>
            <w:r>
              <w:t>Seller</w:t>
            </w:r>
            <w:r w:rsidRPr="00845447">
              <w:t xml:space="preserve"> ID Requirement</w:t>
            </w:r>
          </w:p>
        </w:tc>
      </w:tr>
      <w:tr w:rsidR="005E6F20" w14:paraId="21CAC936" w14:textId="77777777" w:rsidTr="00314486">
        <w:tc>
          <w:tcPr>
            <w:tcW w:w="1686" w:type="dxa"/>
          </w:tcPr>
          <w:p w14:paraId="49812AFC" w14:textId="27E7A3F0" w:rsidR="005E6F20" w:rsidRDefault="005E6F20" w:rsidP="005E6F20">
            <w:pPr>
              <w:pStyle w:val="Tablecell"/>
            </w:pPr>
            <w:r>
              <w:t xml:space="preserve">R16 </w:t>
            </w:r>
          </w:p>
        </w:tc>
        <w:tc>
          <w:tcPr>
            <w:tcW w:w="919" w:type="dxa"/>
          </w:tcPr>
          <w:p w14:paraId="7B5AE394" w14:textId="68680E0F" w:rsidR="005E6F20" w:rsidRDefault="005E6F20" w:rsidP="005E6F20">
            <w:pPr>
              <w:pStyle w:val="Tablecell"/>
              <w:jc w:val="center"/>
            </w:pPr>
            <w:r>
              <w:t>S</w:t>
            </w:r>
          </w:p>
        </w:tc>
        <w:tc>
          <w:tcPr>
            <w:tcW w:w="1080" w:type="dxa"/>
          </w:tcPr>
          <w:p w14:paraId="68D9A364" w14:textId="66086F89" w:rsidR="005E6F20" w:rsidRDefault="005E6F20" w:rsidP="005E6F20">
            <w:pPr>
              <w:pStyle w:val="Tablecell"/>
              <w:jc w:val="center"/>
            </w:pPr>
            <w:r>
              <w:t>Y</w:t>
            </w:r>
          </w:p>
        </w:tc>
        <w:tc>
          <w:tcPr>
            <w:tcW w:w="1530" w:type="dxa"/>
          </w:tcPr>
          <w:p w14:paraId="005E32A3" w14:textId="77777777" w:rsidR="005E6F20" w:rsidRDefault="005E6F20" w:rsidP="005E6F20">
            <w:pPr>
              <w:pStyle w:val="Tablecell"/>
              <w:jc w:val="center"/>
            </w:pPr>
          </w:p>
        </w:tc>
        <w:tc>
          <w:tcPr>
            <w:tcW w:w="2292" w:type="dxa"/>
          </w:tcPr>
          <w:p w14:paraId="38C93BA1" w14:textId="77777777" w:rsidR="005E6F20" w:rsidRDefault="005E6F20" w:rsidP="005E6F20">
            <w:pPr>
              <w:pStyle w:val="Tablecell"/>
              <w:jc w:val="center"/>
            </w:pPr>
          </w:p>
        </w:tc>
        <w:tc>
          <w:tcPr>
            <w:tcW w:w="1843" w:type="dxa"/>
          </w:tcPr>
          <w:p w14:paraId="1B0173F9" w14:textId="77777777" w:rsidR="005E6F20" w:rsidRDefault="005E6F20" w:rsidP="005E6F20">
            <w:pPr>
              <w:pStyle w:val="Tablecell"/>
            </w:pPr>
          </w:p>
        </w:tc>
      </w:tr>
      <w:tr w:rsidR="005E6F20" w14:paraId="418E9964" w14:textId="77777777" w:rsidTr="00314486">
        <w:tc>
          <w:tcPr>
            <w:tcW w:w="1686" w:type="dxa"/>
          </w:tcPr>
          <w:p w14:paraId="7B95E778" w14:textId="077862C8" w:rsidR="005E6F20" w:rsidRDefault="005E6F20" w:rsidP="005E6F20">
            <w:pPr>
              <w:pStyle w:val="Tablecell"/>
            </w:pPr>
            <w:r>
              <w:t>R17</w:t>
            </w:r>
          </w:p>
        </w:tc>
        <w:tc>
          <w:tcPr>
            <w:tcW w:w="919" w:type="dxa"/>
          </w:tcPr>
          <w:p w14:paraId="40DDD20B" w14:textId="2980C8F7" w:rsidR="005E6F20" w:rsidRDefault="005E6F20" w:rsidP="005E6F20">
            <w:pPr>
              <w:pStyle w:val="Tablecell"/>
              <w:jc w:val="center"/>
            </w:pPr>
            <w:r>
              <w:t>S</w:t>
            </w:r>
          </w:p>
        </w:tc>
        <w:tc>
          <w:tcPr>
            <w:tcW w:w="1080" w:type="dxa"/>
          </w:tcPr>
          <w:p w14:paraId="18CFB5C2" w14:textId="452C1FB4" w:rsidR="005E6F20" w:rsidRDefault="005E6F20" w:rsidP="005E6F20">
            <w:pPr>
              <w:pStyle w:val="Tablecell"/>
              <w:jc w:val="center"/>
            </w:pPr>
            <w:r>
              <w:t>Y</w:t>
            </w:r>
          </w:p>
        </w:tc>
        <w:tc>
          <w:tcPr>
            <w:tcW w:w="1530" w:type="dxa"/>
          </w:tcPr>
          <w:p w14:paraId="737C8B12" w14:textId="77777777" w:rsidR="005E6F20" w:rsidRDefault="005E6F20" w:rsidP="005E6F20">
            <w:pPr>
              <w:pStyle w:val="Tablecell"/>
              <w:jc w:val="center"/>
            </w:pPr>
          </w:p>
        </w:tc>
        <w:tc>
          <w:tcPr>
            <w:tcW w:w="2292" w:type="dxa"/>
          </w:tcPr>
          <w:p w14:paraId="0BF02934" w14:textId="77777777" w:rsidR="005E6F20" w:rsidRDefault="005E6F20" w:rsidP="005E6F20">
            <w:pPr>
              <w:pStyle w:val="Tablecell"/>
              <w:jc w:val="center"/>
            </w:pPr>
          </w:p>
        </w:tc>
        <w:tc>
          <w:tcPr>
            <w:tcW w:w="1843" w:type="dxa"/>
          </w:tcPr>
          <w:p w14:paraId="17696684" w14:textId="77777777" w:rsidR="005E6F20" w:rsidRDefault="005E6F20" w:rsidP="005E6F20">
            <w:pPr>
              <w:pStyle w:val="Tablecell"/>
            </w:pPr>
          </w:p>
        </w:tc>
      </w:tr>
    </w:tbl>
    <w:p w14:paraId="44419349" w14:textId="12331A2C" w:rsidR="00301FAB" w:rsidRDefault="00301FAB" w:rsidP="00301FAB">
      <w:pPr>
        <w:pStyle w:val="Caption"/>
      </w:pPr>
      <w:bookmarkStart w:id="801" w:name="_Ref58837703"/>
      <w:bookmarkStart w:id="802" w:name="_Toc58925892"/>
      <w:r>
        <w:t xml:space="preserve">Table </w:t>
      </w:r>
      <w:r>
        <w:fldChar w:fldCharType="begin"/>
      </w:r>
      <w:r>
        <w:instrText xml:space="preserve"> SEQ Table \* ARABIC </w:instrText>
      </w:r>
      <w:r>
        <w:fldChar w:fldCharType="separate"/>
      </w:r>
      <w:r w:rsidR="00245068">
        <w:rPr>
          <w:noProof/>
        </w:rPr>
        <w:t>39</w:t>
      </w:r>
      <w:r>
        <w:fldChar w:fldCharType="end"/>
      </w:r>
      <w:bookmarkEnd w:id="801"/>
      <w:r>
        <w:t xml:space="preserve"> – Product Inventory Retrieve Product ID Requirements</w:t>
      </w:r>
      <w:bookmarkEnd w:id="802"/>
    </w:p>
    <w:p w14:paraId="202F18D7" w14:textId="1E550DC8" w:rsidR="006E5A61" w:rsidRPr="006E5A61" w:rsidRDefault="006E5A61" w:rsidP="006E5A61">
      <w:pPr>
        <w:pStyle w:val="Body"/>
      </w:pPr>
      <w:r>
        <w:lastRenderedPageBreak/>
        <w:t xml:space="preserve">Note:  MEF 81.0.1 </w:t>
      </w:r>
      <w:r>
        <w:fldChar w:fldCharType="begin"/>
      </w:r>
      <w:r>
        <w:instrText xml:space="preserve"> REF _Ref58835373 \r \h </w:instrText>
      </w:r>
      <w:r>
        <w:fldChar w:fldCharType="separate"/>
      </w:r>
      <w:r w:rsidR="00245068">
        <w:t>[10]</w:t>
      </w:r>
      <w:r>
        <w:fldChar w:fldCharType="end"/>
      </w:r>
      <w:r>
        <w:t xml:space="preserve"> does not contain any requirements.</w:t>
      </w:r>
    </w:p>
    <w:p w14:paraId="39A8883F" w14:textId="77777777" w:rsidR="00301FAB" w:rsidRPr="00301FAB" w:rsidRDefault="00301FAB" w:rsidP="00301FAB">
      <w:pPr>
        <w:pStyle w:val="Heading2"/>
        <w:rPr>
          <w:szCs w:val="24"/>
        </w:rPr>
      </w:pPr>
      <w:bookmarkStart w:id="803" w:name="_Toc58925827"/>
      <w:r>
        <w:t>Product Inventory Test Cases</w:t>
      </w:r>
      <w:bookmarkEnd w:id="803"/>
    </w:p>
    <w:p w14:paraId="6EC96406" w14:textId="77777777" w:rsidR="00301FAB" w:rsidRPr="00301FAB" w:rsidRDefault="00301FAB" w:rsidP="00301FAB">
      <w:pPr>
        <w:pStyle w:val="Heading3"/>
        <w:rPr>
          <w:szCs w:val="24"/>
        </w:rPr>
      </w:pPr>
      <w:bookmarkStart w:id="804" w:name="_Toc58925828"/>
      <w:r>
        <w:t>Product Inventory Retrieve List Test Cases</w:t>
      </w:r>
      <w:bookmarkEnd w:id="804"/>
    </w:p>
    <w:p w14:paraId="2641173E" w14:textId="741C3757" w:rsidR="00E701C0" w:rsidRDefault="00301FAB" w:rsidP="00301FAB">
      <w:pPr>
        <w:pStyle w:val="Heading3"/>
        <w:rPr>
          <w:szCs w:val="24"/>
        </w:rPr>
      </w:pPr>
      <w:bookmarkStart w:id="805" w:name="_Toc58925829"/>
      <w:r>
        <w:t>Product Inventory Retrieve Product ID Test Cases</w:t>
      </w:r>
      <w:bookmarkEnd w:id="805"/>
      <w:r w:rsidR="00E701C0">
        <w:br w:type="page"/>
      </w:r>
    </w:p>
    <w:p w14:paraId="5E3093FE" w14:textId="38BD766C" w:rsidR="005E7303" w:rsidRDefault="005E7303" w:rsidP="005E7303">
      <w:pPr>
        <w:pStyle w:val="Heading1"/>
      </w:pPr>
      <w:bookmarkStart w:id="806" w:name="_Toc58925830"/>
      <w:r>
        <w:lastRenderedPageBreak/>
        <w:t xml:space="preserve">Product Order Creation, </w:t>
      </w:r>
      <w:r w:rsidR="00ED2407">
        <w:t>Retrieval, and Notification</w:t>
      </w:r>
      <w:bookmarkEnd w:id="783"/>
      <w:bookmarkEnd w:id="784"/>
      <w:bookmarkEnd w:id="785"/>
      <w:bookmarkEnd w:id="806"/>
    </w:p>
    <w:p w14:paraId="24E58972" w14:textId="4920D1C7" w:rsidR="00ED2407" w:rsidRDefault="00ED6500" w:rsidP="00ED6500">
      <w:pPr>
        <w:pStyle w:val="EditorNote"/>
      </w:pPr>
      <w:r>
        <w:t>This section to be provided in a later release of the document.</w:t>
      </w:r>
      <w:r w:rsidR="00ED2407">
        <w:br w:type="page"/>
      </w:r>
    </w:p>
    <w:p w14:paraId="04C617FD" w14:textId="77777777" w:rsidR="007444AC" w:rsidRDefault="007444AC" w:rsidP="00A4316E">
      <w:pPr>
        <w:pStyle w:val="Heading1"/>
      </w:pPr>
      <w:bookmarkStart w:id="807" w:name="_Toc461351945"/>
      <w:bookmarkStart w:id="808" w:name="_Toc506967010"/>
      <w:bookmarkStart w:id="809" w:name="_Toc25479306"/>
      <w:bookmarkStart w:id="810" w:name="_Toc25479133"/>
      <w:bookmarkStart w:id="811" w:name="_Toc34449843"/>
      <w:bookmarkStart w:id="812" w:name="_Toc32139982"/>
      <w:bookmarkStart w:id="813" w:name="_Toc43725235"/>
      <w:bookmarkStart w:id="814" w:name="_Toc89064929"/>
      <w:bookmarkStart w:id="815" w:name="_Toc244560871"/>
      <w:bookmarkStart w:id="816" w:name="_Toc377065245"/>
      <w:bookmarkStart w:id="817" w:name="_Toc57894088"/>
      <w:bookmarkStart w:id="818" w:name="_Toc57894610"/>
      <w:bookmarkStart w:id="819" w:name="_Toc58502462"/>
      <w:bookmarkStart w:id="820" w:name="_Toc58925831"/>
      <w:r w:rsidRPr="00DC487A">
        <w:lastRenderedPageBreak/>
        <w:t>References</w:t>
      </w:r>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p>
    <w:p w14:paraId="2595138E" w14:textId="51377641" w:rsidR="000A1944" w:rsidRDefault="00221AA1" w:rsidP="004E7461">
      <w:pPr>
        <w:pStyle w:val="referencelist"/>
      </w:pPr>
      <w:bookmarkStart w:id="821" w:name="_Ref352426440"/>
      <w:bookmarkStart w:id="822" w:name="_Ref456086352"/>
      <w:bookmarkStart w:id="823" w:name="_Ref478980058"/>
      <w:bookmarkStart w:id="824" w:name="_Ref327362644"/>
      <w:r>
        <w:t>IETF</w:t>
      </w:r>
      <w:r w:rsidR="000A1944">
        <w:t xml:space="preserve"> RFC 2119</w:t>
      </w:r>
      <w:r w:rsidR="00046395">
        <w:t>,</w:t>
      </w:r>
      <w:r w:rsidR="000A1944" w:rsidRPr="00483191">
        <w:t xml:space="preserve"> </w:t>
      </w:r>
      <w:r w:rsidR="000A1944" w:rsidRPr="00382322">
        <w:rPr>
          <w:i/>
        </w:rPr>
        <w:t>Key words for use in RFCs to Indicate Requirement Levels</w:t>
      </w:r>
      <w:r w:rsidR="000A1944" w:rsidRPr="00483191">
        <w:t>, March 1997</w:t>
      </w:r>
      <w:bookmarkEnd w:id="821"/>
      <w:bookmarkEnd w:id="822"/>
      <w:bookmarkEnd w:id="823"/>
    </w:p>
    <w:p w14:paraId="631BF671" w14:textId="4CB95F18" w:rsidR="0065559C" w:rsidRDefault="00221AA1" w:rsidP="0065559C">
      <w:pPr>
        <w:pStyle w:val="referencelist"/>
      </w:pPr>
      <w:bookmarkStart w:id="825" w:name="_Ref497148961"/>
      <w:r>
        <w:t>IETF</w:t>
      </w:r>
      <w:r w:rsidR="0065559C">
        <w:t xml:space="preserve"> RFC 8174, </w:t>
      </w:r>
      <w:r w:rsidR="0065559C" w:rsidRPr="00F65C84">
        <w:rPr>
          <w:i/>
        </w:rPr>
        <w:t>Ambiguity of Uppercase vs Lowercase in RFC 2119 Key Words</w:t>
      </w:r>
      <w:r w:rsidR="0065559C">
        <w:t>, May 2017</w:t>
      </w:r>
      <w:bookmarkEnd w:id="825"/>
    </w:p>
    <w:p w14:paraId="7E81FDCC" w14:textId="28E27AC9" w:rsidR="00A75019" w:rsidRDefault="00A75019" w:rsidP="0065559C">
      <w:pPr>
        <w:pStyle w:val="referencelist"/>
      </w:pPr>
      <w:bookmarkStart w:id="826" w:name="_Ref55388909"/>
      <w:r>
        <w:t xml:space="preserve">MEF </w:t>
      </w:r>
      <w:r w:rsidR="006C4D2F">
        <w:t>55</w:t>
      </w:r>
      <w:r>
        <w:t>,</w:t>
      </w:r>
      <w:r w:rsidR="00EB77A3">
        <w:t xml:space="preserve"> </w:t>
      </w:r>
      <w:r w:rsidR="006C4D2F">
        <w:rPr>
          <w:i/>
          <w:iCs/>
        </w:rPr>
        <w:t>Lifecycle Service Orchestration (LSO): Reference Architecture and Framework</w:t>
      </w:r>
      <w:r w:rsidR="00EB77A3">
        <w:t xml:space="preserve">, </w:t>
      </w:r>
      <w:r w:rsidR="006C4D2F">
        <w:t>March 2016</w:t>
      </w:r>
      <w:r>
        <w:t xml:space="preserve"> </w:t>
      </w:r>
      <w:bookmarkEnd w:id="826"/>
    </w:p>
    <w:p w14:paraId="5C98670E" w14:textId="77777777" w:rsidR="00ED2407" w:rsidRDefault="00ED2407" w:rsidP="00ED2407">
      <w:pPr>
        <w:pStyle w:val="referencelist"/>
      </w:pPr>
      <w:bookmarkStart w:id="827" w:name="_Ref55388784"/>
      <w:r>
        <w:t>MEF 57.2 Draft Standard</w:t>
      </w:r>
      <w:bookmarkEnd w:id="827"/>
      <w:r w:rsidR="00EB77A3">
        <w:t xml:space="preserve"> R2, </w:t>
      </w:r>
      <w:r w:rsidR="00EB77A3" w:rsidRPr="00EB77A3">
        <w:rPr>
          <w:i/>
          <w:iCs/>
        </w:rPr>
        <w:t>Product Order Management Requirements and Use Cases</w:t>
      </w:r>
      <w:r w:rsidR="00EB77A3">
        <w:t>, November 2020</w:t>
      </w:r>
    </w:p>
    <w:p w14:paraId="593AF004" w14:textId="138D4012" w:rsidR="00D83FAB" w:rsidRDefault="00D83FAB" w:rsidP="0065559C">
      <w:pPr>
        <w:pStyle w:val="referencelist"/>
      </w:pPr>
      <w:bookmarkStart w:id="828" w:name="_Ref55388733"/>
      <w:r>
        <w:t>MEF 79,</w:t>
      </w:r>
      <w:r w:rsidR="00EB77A3">
        <w:t xml:space="preserve"> </w:t>
      </w:r>
      <w:r w:rsidR="00EB77A3" w:rsidRPr="00EB77A3">
        <w:rPr>
          <w:i/>
          <w:iCs/>
        </w:rPr>
        <w:t>Address, Service Site, and Product Offering Qualification Management Requirements and Use Cases</w:t>
      </w:r>
      <w:r w:rsidR="00EB77A3">
        <w:t xml:space="preserve">, November 2019 </w:t>
      </w:r>
      <w:bookmarkEnd w:id="828"/>
    </w:p>
    <w:p w14:paraId="0A9F1B5E" w14:textId="2CDFBE38" w:rsidR="00D83FAB" w:rsidRDefault="00D83FAB" w:rsidP="0065559C">
      <w:pPr>
        <w:pStyle w:val="referencelist"/>
      </w:pPr>
      <w:bookmarkStart w:id="829" w:name="_Ref55388766"/>
      <w:r>
        <w:t>MEF 79.0.1</w:t>
      </w:r>
      <w:r w:rsidR="00EB77A3">
        <w:t xml:space="preserve">, </w:t>
      </w:r>
      <w:r w:rsidR="006C4D2F" w:rsidRPr="00CE78AA">
        <w:rPr>
          <w:i/>
          <w:iCs/>
        </w:rPr>
        <w:t>Amendment to MEF 79:  Address, Service Site, and Product Offering Qualification Management Requirements and Use Cases</w:t>
      </w:r>
      <w:r w:rsidR="006C4D2F">
        <w:t>, July 2020</w:t>
      </w:r>
      <w:bookmarkEnd w:id="829"/>
    </w:p>
    <w:p w14:paraId="329DBE8E" w14:textId="565C59C8" w:rsidR="00D83FAB" w:rsidRDefault="00D83FAB" w:rsidP="0065559C">
      <w:pPr>
        <w:pStyle w:val="referencelist"/>
      </w:pPr>
      <w:bookmarkStart w:id="830" w:name="_Ref55388746"/>
      <w:r>
        <w:t>MEF 79.0.2 Draft Standard</w:t>
      </w:r>
      <w:bookmarkEnd w:id="830"/>
      <w:r w:rsidR="00CE78AA">
        <w:t xml:space="preserve"> R1, </w:t>
      </w:r>
      <w:r w:rsidR="00CE78AA" w:rsidRPr="00CE78AA">
        <w:rPr>
          <w:i/>
          <w:iCs/>
        </w:rPr>
        <w:t>Amendment to MEF 79: Address Validation</w:t>
      </w:r>
      <w:r w:rsidR="00CE78AA">
        <w:t>, November 2020</w:t>
      </w:r>
    </w:p>
    <w:p w14:paraId="2FED29E5" w14:textId="5F3EED57" w:rsidR="00D83FAB" w:rsidRDefault="00D83FAB" w:rsidP="0065559C">
      <w:pPr>
        <w:pStyle w:val="referencelist"/>
      </w:pPr>
      <w:bookmarkStart w:id="831" w:name="_Ref55388776"/>
      <w:r>
        <w:t>MEF 80 Draft Standard</w:t>
      </w:r>
      <w:r w:rsidR="00CE78AA">
        <w:t xml:space="preserve"> R5, </w:t>
      </w:r>
      <w:r w:rsidR="00CE78AA" w:rsidRPr="00CE78AA">
        <w:rPr>
          <w:i/>
          <w:iCs/>
        </w:rPr>
        <w:t>Quote Management Requirements and Use Cases</w:t>
      </w:r>
      <w:r w:rsidR="00CE78AA">
        <w:t>, November 2020</w:t>
      </w:r>
      <w:bookmarkEnd w:id="831"/>
    </w:p>
    <w:p w14:paraId="0C241AF2" w14:textId="7CE6320D" w:rsidR="00BC6D68" w:rsidRDefault="00BC6D68" w:rsidP="0065559C">
      <w:pPr>
        <w:pStyle w:val="referencelist"/>
      </w:pPr>
      <w:bookmarkStart w:id="832" w:name="_Ref58835354"/>
      <w:r>
        <w:t xml:space="preserve">MEF 81, </w:t>
      </w:r>
      <w:r w:rsidRPr="00BC6D68">
        <w:rPr>
          <w:i/>
          <w:iCs/>
        </w:rPr>
        <w:t>Product Inventory Management Requirements and Use Cases</w:t>
      </w:r>
      <w:r>
        <w:t>, November 2019</w:t>
      </w:r>
      <w:bookmarkEnd w:id="832"/>
    </w:p>
    <w:p w14:paraId="261B229F" w14:textId="6F325E3C" w:rsidR="00BC6D68" w:rsidRDefault="00BC6D68" w:rsidP="0065559C">
      <w:pPr>
        <w:pStyle w:val="referencelist"/>
      </w:pPr>
      <w:bookmarkStart w:id="833" w:name="_Ref58835373"/>
      <w:r>
        <w:t xml:space="preserve">MEF 81.0.1, </w:t>
      </w:r>
      <w:r w:rsidRPr="00BC6D68">
        <w:rPr>
          <w:i/>
          <w:iCs/>
        </w:rPr>
        <w:t>Amendment to MEF 81: Product Inventory Management</w:t>
      </w:r>
      <w:r>
        <w:t>, February 2020</w:t>
      </w:r>
      <w:bookmarkEnd w:id="833"/>
    </w:p>
    <w:bookmarkEnd w:id="824"/>
    <w:p w14:paraId="42CA2E4F" w14:textId="3361BF5D" w:rsidR="00E20BCE" w:rsidRDefault="00E20BCE" w:rsidP="00E20BCE">
      <w:pPr>
        <w:pStyle w:val="Body"/>
      </w:pPr>
    </w:p>
    <w:sectPr w:rsidR="00E20BCE" w:rsidSect="00F73ED3">
      <w:headerReference w:type="even" r:id="rId35"/>
      <w:footerReference w:type="default" r:id="rId36"/>
      <w:footerReference w:type="first" r:id="rId37"/>
      <w:pgSz w:w="12240" w:h="15840" w:code="1"/>
      <w:pgMar w:top="1296" w:right="1440" w:bottom="1296" w:left="1440" w:header="864" w:footer="259" w:gutter="0"/>
      <w:lnNumType w:countBy="1" w:restart="continuous"/>
      <w:pgNumType w:start="1"/>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424BEC" w14:textId="77777777" w:rsidR="00572FC7" w:rsidRDefault="00572FC7">
      <w:r>
        <w:separator/>
      </w:r>
    </w:p>
  </w:endnote>
  <w:endnote w:type="continuationSeparator" w:id="0">
    <w:p w14:paraId="4BE9E8DB" w14:textId="77777777" w:rsidR="00572FC7" w:rsidRDefault="00572FC7">
      <w:r>
        <w:continuationSeparator/>
      </w:r>
    </w:p>
  </w:endnote>
  <w:endnote w:type="continuationNotice" w:id="1">
    <w:p w14:paraId="25F8B6BC" w14:textId="77777777" w:rsidR="00572FC7" w:rsidRDefault="00572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altName w:val="Times New Roman PSMT"/>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nsation">
    <w:altName w:val="Calibri"/>
    <w:charset w:val="00"/>
    <w:family w:val="auto"/>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altName w:val="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auto"/>
      </w:tblBorders>
      <w:tblLook w:val="01E0" w:firstRow="1" w:lastRow="1" w:firstColumn="1" w:lastColumn="1" w:noHBand="0" w:noVBand="0"/>
    </w:tblPr>
    <w:tblGrid>
      <w:gridCol w:w="1418"/>
      <w:gridCol w:w="6971"/>
      <w:gridCol w:w="971"/>
    </w:tblGrid>
    <w:tr w:rsidR="005D7A91" w14:paraId="021D76FC" w14:textId="77777777" w:rsidTr="0042642A">
      <w:tc>
        <w:tcPr>
          <w:tcW w:w="1418" w:type="dxa"/>
          <w:shd w:val="clear" w:color="auto" w:fill="auto"/>
        </w:tcPr>
        <w:p w14:paraId="2197391B" w14:textId="07EAD1A4" w:rsidR="005D7A91" w:rsidRPr="00E568C6" w:rsidRDefault="005D7A91" w:rsidP="00E568C6">
          <w:pPr>
            <w:pStyle w:val="Footer"/>
            <w:pBdr>
              <w:top w:val="none" w:sz="0" w:space="0" w:color="auto"/>
            </w:pBdr>
            <w:rPr>
              <w:b w:val="0"/>
              <w:bCs/>
            </w:rPr>
          </w:pPr>
          <w:r>
            <w:rPr>
              <w:b w:val="0"/>
              <w:bCs/>
              <w:noProof/>
            </w:rPr>
            <mc:AlternateContent>
              <mc:Choice Requires="wps">
                <w:drawing>
                  <wp:anchor distT="0" distB="0" distL="114300" distR="114300" simplePos="0" relativeHeight="251659264" behindDoc="0" locked="0" layoutInCell="0" allowOverlap="1" wp14:anchorId="054DFAF2" wp14:editId="58DE8BFA">
                    <wp:simplePos x="0" y="0"/>
                    <wp:positionH relativeFrom="page">
                      <wp:posOffset>0</wp:posOffset>
                    </wp:positionH>
                    <wp:positionV relativeFrom="page">
                      <wp:posOffset>9594215</wp:posOffset>
                    </wp:positionV>
                    <wp:extent cx="7772400" cy="273050"/>
                    <wp:effectExtent l="0" t="0" r="0" b="12700"/>
                    <wp:wrapNone/>
                    <wp:docPr id="2" name="MSIPCM8ee44db4a301c2563ddfc309" descr="{&quot;HashCode&quot;:-907218572,&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1B8F585" w14:textId="3DCD0EAB" w:rsidR="005D7A91" w:rsidRPr="002860EF" w:rsidRDefault="005D7A91" w:rsidP="002860EF">
                                <w:pPr>
                                  <w:jc w:val="center"/>
                                  <w:rPr>
                                    <w:rFonts w:ascii="Calibri" w:hAnsi="Calibri" w:cs="Calibri"/>
                                    <w:color w:val="737373"/>
                                    <w:sz w:val="14"/>
                                  </w:rPr>
                                </w:pPr>
                                <w:r w:rsidRPr="002860EF">
                                  <w:rPr>
                                    <w:rFonts w:ascii="Calibri" w:hAnsi="Calibri" w:cs="Calibri"/>
                                    <w:color w:val="737373"/>
                                    <w:sz w:val="14"/>
                                  </w:rPr>
                                  <w:t>Sensitivity: Confidential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054DFAF2" id="_x0000_t202" coordsize="21600,21600" o:spt="202" path="m,l,21600r21600,l21600,xe">
                    <v:stroke joinstyle="miter"/>
                    <v:path gradientshapeok="t" o:connecttype="rect"/>
                  </v:shapetype>
                  <v:shape id="MSIPCM8ee44db4a301c2563ddfc309" o:spid="_x0000_s1026" type="#_x0000_t202" alt="{&quot;HashCode&quot;:-907218572,&quot;Height&quot;:792.0,&quot;Width&quot;:612.0,&quot;Placement&quot;:&quot;Footer&quot;,&quot;Index&quot;:&quot;Primary&quot;,&quot;Section&quot;:1,&quot;Top&quot;:0.0,&quot;Left&quot;:0.0}" style="position:absolute;margin-left:0;margin-top:755.4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" o:allowincell="f" filled="f" stroked="f" strokeweight=".5pt">
                    <v:textbox inset=",0,,0">
                      <w:txbxContent>
                        <w:p w14:paraId="61B8F585" w14:textId="3DCD0EAB" w:rsidR="005D7A91" w:rsidRPr="002860EF" w:rsidRDefault="005D7A91" w:rsidP="002860EF">
                          <w:pPr>
                            <w:jc w:val="center"/>
                            <w:rPr>
                              <w:rFonts w:ascii="Calibri" w:hAnsi="Calibri" w:cs="Calibri"/>
                              <w:color w:val="737373"/>
                              <w:sz w:val="14"/>
                            </w:rPr>
                          </w:pPr>
                          <w:r w:rsidRPr="002860EF">
                            <w:rPr>
                              <w:rFonts w:ascii="Calibri" w:hAnsi="Calibri" w:cs="Calibri"/>
                              <w:color w:val="737373"/>
                              <w:sz w:val="14"/>
                            </w:rPr>
                            <w:t>Sensitivity: Confidential</w:t>
                          </w:r>
                        </w:p>
                      </w:txbxContent>
                    </v:textbox>
                    <w10:wrap anchorx="page" anchory="page"/>
                  </v:shape>
                </w:pict>
              </mc:Fallback>
            </mc:AlternateContent>
          </w:r>
          <w:r w:rsidRPr="00E568C6">
            <w:rPr>
              <w:b w:val="0"/>
              <w:bCs/>
            </w:rPr>
            <w:fldChar w:fldCharType="begin"/>
          </w:r>
          <w:r w:rsidRPr="00E568C6">
            <w:rPr>
              <w:b w:val="0"/>
              <w:bCs/>
            </w:rPr>
            <w:instrText xml:space="preserve"> REF Doc_Number \h  \* MERGEFORMAT </w:instrText>
          </w:r>
          <w:r w:rsidRPr="00E568C6">
            <w:rPr>
              <w:b w:val="0"/>
              <w:bCs/>
            </w:rPr>
          </w:r>
          <w:r w:rsidRPr="00E568C6">
            <w:rPr>
              <w:b w:val="0"/>
              <w:bCs/>
            </w:rPr>
            <w:fldChar w:fldCharType="separate"/>
          </w:r>
          <w:r w:rsidRPr="0075294C">
            <w:rPr>
              <w:b w:val="0"/>
              <w:bCs/>
              <w:noProof/>
            </w:rPr>
            <w:t>MEF W92.1 draft 0.1</w:t>
          </w:r>
          <w:r w:rsidRPr="00E568C6">
            <w:rPr>
              <w:b w:val="0"/>
              <w:bCs/>
            </w:rPr>
            <w:fldChar w:fldCharType="end"/>
          </w:r>
        </w:p>
      </w:tc>
      <w:tc>
        <w:tcPr>
          <w:tcW w:w="6971" w:type="dxa"/>
          <w:shd w:val="clear" w:color="auto" w:fill="auto"/>
        </w:tcPr>
        <w:p w14:paraId="4176879E" w14:textId="6C66F052" w:rsidR="005D7A91" w:rsidRPr="00E568C6" w:rsidRDefault="005D7A91" w:rsidP="00FA1854">
          <w:pPr>
            <w:pStyle w:val="Footer"/>
            <w:pBdr>
              <w:top w:val="none" w:sz="0" w:space="0" w:color="auto"/>
            </w:pBdr>
            <w:spacing w:after="0"/>
            <w:jc w:val="both"/>
            <w:rPr>
              <w:b w:val="0"/>
              <w:bCs/>
              <w:sz w:val="16"/>
              <w:szCs w:val="16"/>
            </w:rPr>
          </w:pPr>
          <w:r w:rsidRPr="00E568C6">
            <w:rPr>
              <w:b w:val="0"/>
              <w:bCs/>
              <w:sz w:val="16"/>
              <w:szCs w:val="16"/>
            </w:rPr>
            <w:t xml:space="preserve">© </w:t>
          </w:r>
          <w:r>
            <w:rPr>
              <w:b w:val="0"/>
              <w:bCs/>
              <w:sz w:val="16"/>
              <w:szCs w:val="16"/>
            </w:rPr>
            <w:t xml:space="preserve">MEF Forum 2020. </w:t>
          </w:r>
          <w:r w:rsidRPr="00E568C6">
            <w:rPr>
              <w:b w:val="0"/>
              <w:bCs/>
              <w:sz w:val="16"/>
              <w:szCs w:val="16"/>
            </w:rPr>
            <w:t xml:space="preserve">Any reproduction of this document, or any portion thereof, shall contain the following statement: "Reproduced with permission of </w:t>
          </w:r>
          <w:r>
            <w:rPr>
              <w:b w:val="0"/>
              <w:bCs/>
              <w:sz w:val="16"/>
              <w:szCs w:val="16"/>
            </w:rPr>
            <w:t>MEF</w:t>
          </w:r>
          <w:r w:rsidRPr="00E568C6">
            <w:rPr>
              <w:b w:val="0"/>
              <w:bCs/>
              <w:sz w:val="16"/>
              <w:szCs w:val="16"/>
            </w:rPr>
            <w:t xml:space="preserve"> Forum."  No user of this document is authorized to modify any of the information contained herein.</w:t>
          </w:r>
        </w:p>
      </w:tc>
      <w:tc>
        <w:tcPr>
          <w:tcW w:w="971" w:type="dxa"/>
          <w:shd w:val="clear" w:color="auto" w:fill="auto"/>
        </w:tcPr>
        <w:p w14:paraId="7B3D84D2" w14:textId="77777777" w:rsidR="005D7A91" w:rsidRPr="00E568C6" w:rsidRDefault="005D7A91" w:rsidP="00E568C6">
          <w:pPr>
            <w:pStyle w:val="Footer"/>
            <w:pBdr>
              <w:top w:val="none" w:sz="0" w:space="0" w:color="auto"/>
            </w:pBdr>
            <w:jc w:val="right"/>
            <w:rPr>
              <w:b w:val="0"/>
              <w:bCs/>
            </w:rPr>
          </w:pPr>
        </w:p>
      </w:tc>
    </w:tr>
  </w:tbl>
  <w:p w14:paraId="3F6A5D6A" w14:textId="77777777" w:rsidR="005D7A91" w:rsidRPr="009B2B54" w:rsidRDefault="005D7A91" w:rsidP="002268B6">
    <w:pPr>
      <w:pStyle w:val="Footer"/>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auto"/>
      </w:tblBorders>
      <w:tblLook w:val="01E0" w:firstRow="1" w:lastRow="1" w:firstColumn="1" w:lastColumn="1" w:noHBand="0" w:noVBand="0"/>
    </w:tblPr>
    <w:tblGrid>
      <w:gridCol w:w="1418"/>
      <w:gridCol w:w="6962"/>
      <w:gridCol w:w="980"/>
    </w:tblGrid>
    <w:tr w:rsidR="005D7A91" w14:paraId="71F69EA7" w14:textId="77777777" w:rsidTr="0042642A">
      <w:tc>
        <w:tcPr>
          <w:tcW w:w="1418" w:type="dxa"/>
          <w:shd w:val="clear" w:color="auto" w:fill="auto"/>
        </w:tcPr>
        <w:p w14:paraId="06E85870" w14:textId="736F0722" w:rsidR="005D7A91" w:rsidRPr="00E568C6" w:rsidRDefault="005D7A91" w:rsidP="00E568C6">
          <w:pPr>
            <w:pStyle w:val="Footer"/>
            <w:pBdr>
              <w:top w:val="none" w:sz="0" w:space="0" w:color="auto"/>
            </w:pBdr>
            <w:rPr>
              <w:b w:val="0"/>
              <w:bCs/>
            </w:rPr>
          </w:pPr>
          <w:r>
            <w:rPr>
              <w:b w:val="0"/>
              <w:bCs/>
              <w:noProof/>
            </w:rPr>
            <mc:AlternateContent>
              <mc:Choice Requires="wps">
                <w:drawing>
                  <wp:anchor distT="0" distB="0" distL="114300" distR="114300" simplePos="0" relativeHeight="251660288" behindDoc="0" locked="0" layoutInCell="0" allowOverlap="1" wp14:anchorId="44567239" wp14:editId="28594C78">
                    <wp:simplePos x="0" y="0"/>
                    <wp:positionH relativeFrom="page">
                      <wp:posOffset>0</wp:posOffset>
                    </wp:positionH>
                    <wp:positionV relativeFrom="page">
                      <wp:posOffset>9594215</wp:posOffset>
                    </wp:positionV>
                    <wp:extent cx="7772400" cy="273050"/>
                    <wp:effectExtent l="0" t="0" r="0" b="12700"/>
                    <wp:wrapNone/>
                    <wp:docPr id="5" name="MSIPCM17d34715afafb999fecd2b67" descr="{&quot;HashCode&quot;:-907218572,&quot;Height&quot;:792.0,&quot;Width&quot;:612.0,&quot;Placement&quot;:&quot;Footer&quot;,&quot;Index&quot;:&quot;Primary&quot;,&quot;Section&quot;:2,&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4C4355C" w14:textId="4E549F5D" w:rsidR="005D7A91" w:rsidRPr="00ED56C9" w:rsidRDefault="005D7A91" w:rsidP="00ED56C9">
                                <w:pPr>
                                  <w:jc w:val="center"/>
                                  <w:rPr>
                                    <w:rFonts w:ascii="Calibri" w:hAnsi="Calibri" w:cs="Calibri"/>
                                    <w:color w:val="737373"/>
                                    <w:sz w:val="14"/>
                                  </w:rPr>
                                </w:pPr>
                                <w:r w:rsidRPr="00ED56C9">
                                  <w:rPr>
                                    <w:rFonts w:ascii="Calibri" w:hAnsi="Calibri" w:cs="Calibri"/>
                                    <w:color w:val="737373"/>
                                    <w:sz w:val="14"/>
                                  </w:rPr>
                                  <w:t>Sensitivity: Confidential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44567239" id="_x0000_t202" coordsize="21600,21600" o:spt="202" path="m,l,21600r21600,l21600,xe">
                    <v:stroke joinstyle="miter"/>
                    <v:path gradientshapeok="t" o:connecttype="rect"/>
                  </v:shapetype>
                  <v:shape id="MSIPCM17d34715afafb999fecd2b67" o:spid="_x0000_s1027" type="#_x0000_t202" alt="{&quot;HashCode&quot;:-907218572,&quot;Height&quot;:792.0,&quot;Width&quot;:612.0,&quot;Placement&quot;:&quot;Footer&quot;,&quot;Index&quot;:&quot;Primary&quot;,&quot;Section&quot;:2,&quot;Top&quot;:0.0,&quot;Left&quot;:0.0}" style="position:absolute;margin-left:0;margin-top:755.45pt;width:612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" o:allowincell="f" filled="f" stroked="f" strokeweight=".5pt">
                    <v:textbox inset=",0,,0">
                      <w:txbxContent>
                        <w:p w14:paraId="44C4355C" w14:textId="4E549F5D" w:rsidR="005D7A91" w:rsidRPr="00ED56C9" w:rsidRDefault="005D7A91" w:rsidP="00ED56C9">
                          <w:pPr>
                            <w:jc w:val="center"/>
                            <w:rPr>
                              <w:rFonts w:ascii="Calibri" w:hAnsi="Calibri" w:cs="Calibri"/>
                              <w:color w:val="737373"/>
                              <w:sz w:val="14"/>
                            </w:rPr>
                          </w:pPr>
                          <w:r w:rsidRPr="00ED56C9">
                            <w:rPr>
                              <w:rFonts w:ascii="Calibri" w:hAnsi="Calibri" w:cs="Calibri"/>
                              <w:color w:val="737373"/>
                              <w:sz w:val="14"/>
                            </w:rPr>
                            <w:t>Sensitivity: Confidential</w:t>
                          </w:r>
                        </w:p>
                      </w:txbxContent>
                    </v:textbox>
                    <w10:wrap anchorx="page" anchory="page"/>
                  </v:shape>
                </w:pict>
              </mc:Fallback>
            </mc:AlternateContent>
          </w:r>
          <w:r w:rsidRPr="00E568C6">
            <w:rPr>
              <w:b w:val="0"/>
              <w:bCs/>
            </w:rPr>
            <w:fldChar w:fldCharType="begin"/>
          </w:r>
          <w:r w:rsidRPr="00E568C6">
            <w:rPr>
              <w:b w:val="0"/>
              <w:bCs/>
            </w:rPr>
            <w:instrText xml:space="preserve"> REF Doc_Number \h  \* MERGEFORMAT </w:instrText>
          </w:r>
          <w:r w:rsidRPr="00E568C6">
            <w:rPr>
              <w:b w:val="0"/>
              <w:bCs/>
            </w:rPr>
          </w:r>
          <w:r w:rsidRPr="00E568C6">
            <w:rPr>
              <w:b w:val="0"/>
              <w:bCs/>
            </w:rPr>
            <w:fldChar w:fldCharType="separate"/>
          </w:r>
          <w:r w:rsidRPr="0075294C">
            <w:rPr>
              <w:b w:val="0"/>
              <w:bCs/>
              <w:noProof/>
            </w:rPr>
            <w:t>MEF W92.1 draft 0.1</w:t>
          </w:r>
          <w:r w:rsidRPr="00E568C6">
            <w:rPr>
              <w:b w:val="0"/>
              <w:bCs/>
            </w:rPr>
            <w:fldChar w:fldCharType="end"/>
          </w:r>
        </w:p>
      </w:tc>
      <w:tc>
        <w:tcPr>
          <w:tcW w:w="6962" w:type="dxa"/>
          <w:shd w:val="clear" w:color="auto" w:fill="auto"/>
        </w:tcPr>
        <w:p w14:paraId="1A956747" w14:textId="70A56806" w:rsidR="005D7A91" w:rsidRPr="00E568C6" w:rsidRDefault="005D7A91" w:rsidP="00FA1854">
          <w:pPr>
            <w:pStyle w:val="Footer"/>
            <w:pBdr>
              <w:top w:val="none" w:sz="0" w:space="0" w:color="auto"/>
            </w:pBdr>
            <w:spacing w:after="0"/>
            <w:jc w:val="both"/>
            <w:rPr>
              <w:b w:val="0"/>
              <w:bCs/>
              <w:sz w:val="16"/>
              <w:szCs w:val="16"/>
            </w:rPr>
          </w:pPr>
          <w:r w:rsidRPr="00E568C6">
            <w:rPr>
              <w:b w:val="0"/>
              <w:bCs/>
              <w:sz w:val="16"/>
              <w:szCs w:val="16"/>
            </w:rPr>
            <w:t xml:space="preserve">© </w:t>
          </w:r>
          <w:r>
            <w:rPr>
              <w:b w:val="0"/>
              <w:bCs/>
              <w:sz w:val="16"/>
              <w:szCs w:val="16"/>
            </w:rPr>
            <w:t xml:space="preserve">MEF </w:t>
          </w:r>
          <w:r w:rsidRPr="00E568C6">
            <w:rPr>
              <w:b w:val="0"/>
              <w:bCs/>
              <w:sz w:val="16"/>
              <w:szCs w:val="16"/>
            </w:rPr>
            <w:t xml:space="preserve">Forum </w:t>
          </w:r>
          <w:r>
            <w:rPr>
              <w:b w:val="0"/>
              <w:bCs/>
              <w:sz w:val="16"/>
              <w:szCs w:val="16"/>
            </w:rPr>
            <w:t xml:space="preserve">2020. </w:t>
          </w:r>
          <w:r w:rsidRPr="00E568C6">
            <w:rPr>
              <w:b w:val="0"/>
              <w:bCs/>
              <w:sz w:val="16"/>
              <w:szCs w:val="16"/>
            </w:rPr>
            <w:t xml:space="preserve">Any reproduction of this document, or any portion thereof, shall contain the following statement: "Reproduced with permission of </w:t>
          </w:r>
          <w:r>
            <w:rPr>
              <w:b w:val="0"/>
              <w:bCs/>
              <w:sz w:val="16"/>
              <w:szCs w:val="16"/>
            </w:rPr>
            <w:t>MEF</w:t>
          </w:r>
          <w:r w:rsidRPr="00E568C6">
            <w:rPr>
              <w:b w:val="0"/>
              <w:bCs/>
              <w:sz w:val="16"/>
              <w:szCs w:val="16"/>
            </w:rPr>
            <w:t xml:space="preserve"> Forum."  No user of this document is authorized to modify any of the information contained herein.</w:t>
          </w:r>
        </w:p>
      </w:tc>
      <w:tc>
        <w:tcPr>
          <w:tcW w:w="980" w:type="dxa"/>
          <w:shd w:val="clear" w:color="auto" w:fill="auto"/>
        </w:tcPr>
        <w:p w14:paraId="70A7D72C" w14:textId="163DFBDA" w:rsidR="005D7A91" w:rsidRPr="00E568C6" w:rsidRDefault="005D7A91" w:rsidP="00E568C6">
          <w:pPr>
            <w:pStyle w:val="Footer"/>
            <w:pBdr>
              <w:top w:val="none" w:sz="0" w:space="0" w:color="auto"/>
            </w:pBdr>
            <w:jc w:val="right"/>
            <w:rPr>
              <w:b w:val="0"/>
              <w:bCs/>
            </w:rPr>
          </w:pPr>
          <w:r w:rsidRPr="00E568C6">
            <w:rPr>
              <w:b w:val="0"/>
              <w:bCs/>
            </w:rPr>
            <w:t xml:space="preserve">Page </w:t>
          </w:r>
          <w:r w:rsidRPr="00E568C6">
            <w:rPr>
              <w:rStyle w:val="PageNumber"/>
              <w:b w:val="0"/>
              <w:bCs/>
            </w:rPr>
            <w:fldChar w:fldCharType="begin"/>
          </w:r>
          <w:r w:rsidRPr="00E568C6">
            <w:rPr>
              <w:rStyle w:val="PageNumber"/>
              <w:b w:val="0"/>
              <w:bCs/>
            </w:rPr>
            <w:instrText xml:space="preserve"> PAGE </w:instrText>
          </w:r>
          <w:r w:rsidRPr="00E568C6">
            <w:rPr>
              <w:rStyle w:val="PageNumber"/>
              <w:b w:val="0"/>
              <w:bCs/>
            </w:rPr>
            <w:fldChar w:fldCharType="separate"/>
          </w:r>
          <w:r>
            <w:rPr>
              <w:rStyle w:val="PageNumber"/>
              <w:b w:val="0"/>
              <w:bCs/>
              <w:noProof/>
            </w:rPr>
            <w:t>v</w:t>
          </w:r>
          <w:r w:rsidRPr="00E568C6">
            <w:rPr>
              <w:rStyle w:val="PageNumber"/>
              <w:b w:val="0"/>
              <w:bCs/>
            </w:rPr>
            <w:fldChar w:fldCharType="end"/>
          </w:r>
        </w:p>
      </w:tc>
    </w:tr>
  </w:tbl>
  <w:p w14:paraId="1D316D9F" w14:textId="77777777" w:rsidR="005D7A91" w:rsidRPr="009B2B54" w:rsidRDefault="005D7A91" w:rsidP="00182028">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auto"/>
      </w:tblBorders>
      <w:tblLook w:val="01E0" w:firstRow="1" w:lastRow="1" w:firstColumn="1" w:lastColumn="1" w:noHBand="0" w:noVBand="0"/>
    </w:tblPr>
    <w:tblGrid>
      <w:gridCol w:w="1418"/>
      <w:gridCol w:w="6962"/>
      <w:gridCol w:w="980"/>
    </w:tblGrid>
    <w:tr w:rsidR="005D7A91" w14:paraId="0FC86E16" w14:textId="77777777" w:rsidTr="0042642A">
      <w:tc>
        <w:tcPr>
          <w:tcW w:w="1418" w:type="dxa"/>
          <w:shd w:val="clear" w:color="auto" w:fill="auto"/>
        </w:tcPr>
        <w:p w14:paraId="1170A3A7" w14:textId="7363BAA0" w:rsidR="005D7A91" w:rsidRPr="00E568C6" w:rsidRDefault="005D7A91" w:rsidP="00E568C6">
          <w:pPr>
            <w:pStyle w:val="Footer"/>
            <w:pBdr>
              <w:top w:val="none" w:sz="0" w:space="0" w:color="auto"/>
            </w:pBdr>
            <w:rPr>
              <w:b w:val="0"/>
              <w:bCs/>
            </w:rPr>
          </w:pPr>
          <w:r>
            <w:rPr>
              <w:b w:val="0"/>
              <w:bCs/>
              <w:noProof/>
            </w:rPr>
            <mc:AlternateContent>
              <mc:Choice Requires="wps">
                <w:drawing>
                  <wp:anchor distT="0" distB="0" distL="114300" distR="114300" simplePos="0" relativeHeight="251661312" behindDoc="0" locked="0" layoutInCell="0" allowOverlap="1" wp14:anchorId="2E42E061" wp14:editId="65710050">
                    <wp:simplePos x="0" y="0"/>
                    <wp:positionH relativeFrom="page">
                      <wp:posOffset>0</wp:posOffset>
                    </wp:positionH>
                    <wp:positionV relativeFrom="page">
                      <wp:posOffset>9594215</wp:posOffset>
                    </wp:positionV>
                    <wp:extent cx="7772400" cy="273050"/>
                    <wp:effectExtent l="0" t="0" r="0" b="12700"/>
                    <wp:wrapNone/>
                    <wp:docPr id="14" name="MSIPCM55554b03a06703c271ab5782" descr="{&quot;HashCode&quot;:-907218572,&quot;Height&quot;:792.0,&quot;Width&quot;:612.0,&quot;Placement&quot;:&quot;Footer&quot;,&quot;Index&quot;:&quot;Primary&quot;,&quot;Section&quot;:3,&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04A8051" w14:textId="15BF15B5" w:rsidR="005D7A91" w:rsidRPr="00ED56C9" w:rsidRDefault="005D7A91" w:rsidP="00ED56C9">
                                <w:pPr>
                                  <w:jc w:val="center"/>
                                  <w:rPr>
                                    <w:rFonts w:ascii="Calibri" w:hAnsi="Calibri" w:cs="Calibri"/>
                                    <w:color w:val="737373"/>
                                    <w:sz w:val="14"/>
                                  </w:rPr>
                                </w:pPr>
                                <w:r w:rsidRPr="00ED56C9">
                                  <w:rPr>
                                    <w:rFonts w:ascii="Calibri" w:hAnsi="Calibri" w:cs="Calibri"/>
                                    <w:color w:val="737373"/>
                                    <w:sz w:val="14"/>
                                  </w:rPr>
                                  <w:t>Sensitivity: Confidential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E42E061" id="_x0000_t202" coordsize="21600,21600" o:spt="202" path="m,l,21600r21600,l21600,xe">
                    <v:stroke joinstyle="miter"/>
                    <v:path gradientshapeok="t" o:connecttype="rect"/>
                  </v:shapetype>
                  <v:shape id="MSIPCM55554b03a06703c271ab5782" o:spid="_x0000_s1028" type="#_x0000_t202" alt="{&quot;HashCode&quot;:-907218572,&quot;Height&quot;:792.0,&quot;Width&quot;:612.0,&quot;Placement&quot;:&quot;Footer&quot;,&quot;Index&quot;:&quot;Primary&quot;,&quot;Section&quot;:3,&quot;Top&quot;:0.0,&quot;Left&quot;:0.0}" style="position:absolute;margin-left:0;margin-top:755.45pt;width:612pt;height:21.5pt;z-index:25166131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" o:allowincell="f" filled="f" stroked="f" strokeweight=".5pt">
                    <v:textbox inset=",0,,0">
                      <w:txbxContent>
                        <w:p w14:paraId="304A8051" w14:textId="15BF15B5" w:rsidR="005D7A91" w:rsidRPr="00ED56C9" w:rsidRDefault="005D7A91" w:rsidP="00ED56C9">
                          <w:pPr>
                            <w:jc w:val="center"/>
                            <w:rPr>
                              <w:rFonts w:ascii="Calibri" w:hAnsi="Calibri" w:cs="Calibri"/>
                              <w:color w:val="737373"/>
                              <w:sz w:val="14"/>
                            </w:rPr>
                          </w:pPr>
                          <w:r w:rsidRPr="00ED56C9">
                            <w:rPr>
                              <w:rFonts w:ascii="Calibri" w:hAnsi="Calibri" w:cs="Calibri"/>
                              <w:color w:val="737373"/>
                              <w:sz w:val="14"/>
                            </w:rPr>
                            <w:t>Sensitivity: Confidential</w:t>
                          </w:r>
                        </w:p>
                      </w:txbxContent>
                    </v:textbox>
                    <w10:wrap anchorx="page" anchory="page"/>
                  </v:shape>
                </w:pict>
              </mc:Fallback>
            </mc:AlternateContent>
          </w:r>
          <w:r w:rsidRPr="00E568C6">
            <w:rPr>
              <w:b w:val="0"/>
              <w:bCs/>
            </w:rPr>
            <w:fldChar w:fldCharType="begin"/>
          </w:r>
          <w:r w:rsidRPr="00E568C6">
            <w:rPr>
              <w:b w:val="0"/>
              <w:bCs/>
            </w:rPr>
            <w:instrText xml:space="preserve"> REF Doc_Number \h  \* MERGEFORMAT </w:instrText>
          </w:r>
          <w:r w:rsidRPr="00E568C6">
            <w:rPr>
              <w:b w:val="0"/>
              <w:bCs/>
            </w:rPr>
          </w:r>
          <w:r w:rsidRPr="00E568C6">
            <w:rPr>
              <w:b w:val="0"/>
              <w:bCs/>
            </w:rPr>
            <w:fldChar w:fldCharType="separate"/>
          </w:r>
          <w:r w:rsidRPr="0075294C">
            <w:rPr>
              <w:b w:val="0"/>
              <w:bCs/>
              <w:noProof/>
            </w:rPr>
            <w:t>MEF W92.1 draft 0.1</w:t>
          </w:r>
          <w:r w:rsidRPr="00E568C6">
            <w:rPr>
              <w:b w:val="0"/>
              <w:bCs/>
            </w:rPr>
            <w:fldChar w:fldCharType="end"/>
          </w:r>
        </w:p>
      </w:tc>
      <w:tc>
        <w:tcPr>
          <w:tcW w:w="6962" w:type="dxa"/>
          <w:shd w:val="clear" w:color="auto" w:fill="auto"/>
        </w:tcPr>
        <w:p w14:paraId="2942F7E4" w14:textId="38A3359F" w:rsidR="005D7A91" w:rsidRPr="00E568C6" w:rsidRDefault="005D7A91" w:rsidP="00FA1854">
          <w:pPr>
            <w:pStyle w:val="Footer"/>
            <w:pBdr>
              <w:top w:val="none" w:sz="0" w:space="0" w:color="auto"/>
            </w:pBdr>
            <w:spacing w:after="0"/>
            <w:jc w:val="both"/>
            <w:rPr>
              <w:b w:val="0"/>
              <w:bCs/>
              <w:sz w:val="16"/>
              <w:szCs w:val="16"/>
            </w:rPr>
          </w:pPr>
          <w:r w:rsidRPr="00E568C6">
            <w:rPr>
              <w:b w:val="0"/>
              <w:bCs/>
              <w:sz w:val="16"/>
              <w:szCs w:val="16"/>
            </w:rPr>
            <w:t xml:space="preserve">© </w:t>
          </w:r>
          <w:r>
            <w:rPr>
              <w:b w:val="0"/>
              <w:bCs/>
              <w:sz w:val="16"/>
              <w:szCs w:val="16"/>
            </w:rPr>
            <w:t>MEF</w:t>
          </w:r>
          <w:r w:rsidRPr="00E568C6">
            <w:rPr>
              <w:b w:val="0"/>
              <w:bCs/>
              <w:sz w:val="16"/>
              <w:szCs w:val="16"/>
            </w:rPr>
            <w:t xml:space="preserve"> Forum </w:t>
          </w:r>
          <w:r>
            <w:rPr>
              <w:b w:val="0"/>
              <w:bCs/>
              <w:sz w:val="16"/>
              <w:szCs w:val="16"/>
            </w:rPr>
            <w:t xml:space="preserve">2020. </w:t>
          </w:r>
          <w:r w:rsidRPr="00E568C6">
            <w:rPr>
              <w:b w:val="0"/>
              <w:bCs/>
              <w:sz w:val="16"/>
              <w:szCs w:val="16"/>
            </w:rPr>
            <w:t xml:space="preserve">Any reproduction of this document, or any portion thereof, shall contain the following statement: "Reproduced with permission of </w:t>
          </w:r>
          <w:r>
            <w:rPr>
              <w:b w:val="0"/>
              <w:bCs/>
              <w:sz w:val="16"/>
              <w:szCs w:val="16"/>
            </w:rPr>
            <w:t>MEF</w:t>
          </w:r>
          <w:r w:rsidRPr="00E568C6">
            <w:rPr>
              <w:b w:val="0"/>
              <w:bCs/>
              <w:sz w:val="16"/>
              <w:szCs w:val="16"/>
            </w:rPr>
            <w:t xml:space="preserve"> Forum."  No user of this document is authorized to modify any of the information contained herein.</w:t>
          </w:r>
        </w:p>
      </w:tc>
      <w:tc>
        <w:tcPr>
          <w:tcW w:w="980" w:type="dxa"/>
          <w:shd w:val="clear" w:color="auto" w:fill="auto"/>
        </w:tcPr>
        <w:p w14:paraId="092C9E7A" w14:textId="131B68AA" w:rsidR="005D7A91" w:rsidRPr="00E568C6" w:rsidRDefault="005D7A91" w:rsidP="00E568C6">
          <w:pPr>
            <w:pStyle w:val="Footer"/>
            <w:pBdr>
              <w:top w:val="none" w:sz="0" w:space="0" w:color="auto"/>
            </w:pBdr>
            <w:jc w:val="right"/>
            <w:rPr>
              <w:b w:val="0"/>
              <w:bCs/>
            </w:rPr>
          </w:pPr>
          <w:r w:rsidRPr="00E568C6">
            <w:rPr>
              <w:b w:val="0"/>
              <w:bCs/>
            </w:rPr>
            <w:t xml:space="preserve">Page </w:t>
          </w:r>
          <w:r w:rsidRPr="00E568C6">
            <w:rPr>
              <w:rStyle w:val="PageNumber"/>
              <w:b w:val="0"/>
              <w:bCs/>
            </w:rPr>
            <w:fldChar w:fldCharType="begin"/>
          </w:r>
          <w:r w:rsidRPr="00E568C6">
            <w:rPr>
              <w:rStyle w:val="PageNumber"/>
              <w:b w:val="0"/>
              <w:bCs/>
            </w:rPr>
            <w:instrText xml:space="preserve"> PAGE </w:instrText>
          </w:r>
          <w:r w:rsidRPr="00E568C6">
            <w:rPr>
              <w:rStyle w:val="PageNumber"/>
              <w:b w:val="0"/>
              <w:bCs/>
            </w:rPr>
            <w:fldChar w:fldCharType="separate"/>
          </w:r>
          <w:r>
            <w:rPr>
              <w:rStyle w:val="PageNumber"/>
              <w:b w:val="0"/>
              <w:bCs/>
              <w:noProof/>
            </w:rPr>
            <w:t>13</w:t>
          </w:r>
          <w:r w:rsidRPr="00E568C6">
            <w:rPr>
              <w:rStyle w:val="PageNumber"/>
              <w:b w:val="0"/>
              <w:bCs/>
            </w:rPr>
            <w:fldChar w:fldCharType="end"/>
          </w:r>
        </w:p>
      </w:tc>
    </w:tr>
  </w:tbl>
  <w:p w14:paraId="42ACC81D" w14:textId="77777777" w:rsidR="005D7A91" w:rsidRDefault="005D7A91" w:rsidP="0042642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F32C3" w14:textId="77777777" w:rsidR="005D7A91" w:rsidRDefault="005D7A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BCC31D" w14:textId="77777777" w:rsidR="00572FC7" w:rsidRDefault="00572FC7">
      <w:r>
        <w:separator/>
      </w:r>
    </w:p>
  </w:footnote>
  <w:footnote w:type="continuationSeparator" w:id="0">
    <w:p w14:paraId="079F48D0" w14:textId="77777777" w:rsidR="00572FC7" w:rsidRDefault="00572FC7">
      <w:r>
        <w:continuationSeparator/>
      </w:r>
    </w:p>
  </w:footnote>
  <w:footnote w:type="continuationNotice" w:id="1">
    <w:p w14:paraId="4761728C" w14:textId="77777777" w:rsidR="00572FC7" w:rsidRDefault="00572F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48172A" w14:textId="57A4CDE4" w:rsidR="005D7A91" w:rsidRDefault="005D7A91">
    <w:pPr>
      <w:pStyle w:val="Footer"/>
      <w:pBdr>
        <w:top w:val="none" w:sz="0" w:space="0" w:color="auto"/>
      </w:pBdr>
    </w:pPr>
    <w:r>
      <w:tab/>
    </w:r>
    <w:r>
      <w:fldChar w:fldCharType="begin"/>
    </w:r>
    <w:r>
      <w:instrText xml:space="preserve"> REF Contribution_Number \h </w:instrText>
    </w:r>
    <w:r>
      <w:fldChar w:fldCharType="separate"/>
    </w:r>
    <w:r w:rsidRPr="00F84F56">
      <w:rPr>
        <w:noProof/>
      </w:rPr>
      <w:t>Contribution Number</w:t>
    </w:r>
    <w:r>
      <w:fldChar w:fldCharType="end"/>
    </w:r>
    <w:r>
      <w:rPr>
        <w:i/>
        <w:iC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5F2757" w14:textId="7CA74FF8" w:rsidR="005D7A91" w:rsidRPr="00C07E33" w:rsidRDefault="005D7A91" w:rsidP="00C07E33">
    <w:pPr>
      <w:pStyle w:val="Header"/>
    </w:pPr>
    <w:r>
      <w:drawing>
        <wp:inline distT="0" distB="0" distL="0" distR="0" wp14:anchorId="11DF586C" wp14:editId="404FECC5">
          <wp:extent cx="371475" cy="22319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F_Official_Logo_Gradient_Yellow_Blue_RGB_Oct-22-2017-small.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79147" cy="227804"/>
                  </a:xfrm>
                  <a:prstGeom prst="rect">
                    <a:avLst/>
                  </a:prstGeom>
                </pic:spPr>
              </pic:pic>
            </a:graphicData>
          </a:graphic>
        </wp:inline>
      </w:drawing>
    </w:r>
    <w:r>
      <w:tab/>
    </w:r>
    <w:r>
      <w:fldChar w:fldCharType="begin"/>
    </w:r>
    <w:r>
      <w:instrText xml:space="preserve"> REF Contribution_Number \h  \* MERGEFORMAT </w:instrText>
    </w:r>
    <w:r>
      <w:fldChar w:fldCharType="separate"/>
    </w:r>
    <w:r w:rsidRPr="00F84F56">
      <w:t>Contribution Number</w:t>
    </w:r>
    <w:r>
      <w:fldChar w:fldCharType="end"/>
    </w:r>
    <w:r>
      <w:tab/>
    </w:r>
    <w:r>
      <w:rPr>
        <w:iCs/>
        <w:lang w:val="fr-FR"/>
      </w:rPr>
      <w:fldChar w:fldCharType="begin"/>
    </w:r>
    <w:r w:rsidRPr="0018583D">
      <w:rPr>
        <w:lang w:val="en-GB"/>
      </w:rPr>
      <w:instrText xml:space="preserve"> REF Title \h  \* MERGEFORMAT </w:instrText>
    </w:r>
    <w:r>
      <w:rPr>
        <w:iCs/>
        <w:lang w:val="fr-FR"/>
      </w:rPr>
    </w:r>
    <w:r>
      <w:rPr>
        <w:iCs/>
        <w:lang w:val="fr-FR"/>
      </w:rPr>
      <w:fldChar w:fldCharType="separate"/>
    </w:r>
    <w:r w:rsidRPr="0073012B">
      <w:t xml:space="preserve"> </w:t>
    </w:r>
    <w:r>
      <w:t>LSO Sonata Test Requirements</w:t>
    </w:r>
    <w:r w:rsidRPr="0073012B">
      <w:t xml:space="preserve"> </w:t>
    </w:r>
    <w:r>
      <w:rPr>
        <w:iCs/>
        <w:lang w:val="fr-FR"/>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7ADBE" w14:textId="77777777" w:rsidR="005D7A91" w:rsidRDefault="005D7A9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472CA"/>
    <w:multiLevelType w:val="multilevel"/>
    <w:tmpl w:val="2B70E43C"/>
    <w:styleLink w:val="AppendixHeadings"/>
    <w:lvl w:ilvl="0">
      <w:start w:val="1"/>
      <w:numFmt w:val="upperLetter"/>
      <w:lvlText w:val="Appendix %1"/>
      <w:lvlJc w:val="left"/>
      <w:pPr>
        <w:tabs>
          <w:tab w:val="num" w:pos="2520"/>
        </w:tabs>
        <w:ind w:left="2520" w:hanging="360"/>
      </w:pPr>
      <w:rPr>
        <w:rFonts w:ascii="Arial" w:hAnsi="Arial" w:hint="default"/>
        <w:b/>
        <w:sz w:val="28"/>
      </w:rPr>
    </w:lvl>
    <w:lvl w:ilvl="1">
      <w:start w:val="1"/>
      <w:numFmt w:val="decimal"/>
      <w:lvlText w:val="%1.%2"/>
      <w:lvlJc w:val="left"/>
      <w:pPr>
        <w:tabs>
          <w:tab w:val="num" w:pos="2880"/>
        </w:tabs>
        <w:ind w:left="2880" w:hanging="360"/>
      </w:pPr>
      <w:rPr>
        <w:rFonts w:ascii="Arial" w:hAnsi="Arial" w:hint="default"/>
        <w:b/>
        <w:sz w:val="24"/>
      </w:rPr>
    </w:lvl>
    <w:lvl w:ilvl="2">
      <w:start w:val="1"/>
      <w:numFmt w:val="decimal"/>
      <w:lvlText w:val="%1.%2.%3"/>
      <w:lvlJc w:val="left"/>
      <w:pPr>
        <w:tabs>
          <w:tab w:val="num" w:pos="3240"/>
        </w:tabs>
        <w:ind w:left="3240" w:hanging="360"/>
      </w:pPr>
      <w:rPr>
        <w:rFonts w:ascii="Arial" w:hAnsi="Arial" w:hint="default"/>
        <w:b/>
        <w:sz w:val="22"/>
      </w:rPr>
    </w:lvl>
    <w:lvl w:ilvl="3">
      <w:start w:val="1"/>
      <w:numFmt w:val="decimal"/>
      <w:lvlText w:val="%1.%2.%3.%4"/>
      <w:lvlJc w:val="left"/>
      <w:pPr>
        <w:ind w:left="360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left"/>
      <w:pPr>
        <w:ind w:left="432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left"/>
      <w:pPr>
        <w:ind w:left="5400" w:hanging="360"/>
      </w:pPr>
      <w:rPr>
        <w:rFonts w:hint="default"/>
      </w:rPr>
    </w:lvl>
  </w:abstractNum>
  <w:abstractNum w:abstractNumId="1" w15:restartNumberingAfterBreak="0">
    <w:nsid w:val="079461E1"/>
    <w:multiLevelType w:val="hybridMultilevel"/>
    <w:tmpl w:val="16E83B68"/>
    <w:lvl w:ilvl="0" w:tplc="17709C0E">
      <w:start w:val="1"/>
      <w:numFmt w:val="decimal"/>
      <w:pStyle w:val="OptionalRequirement"/>
      <w:lvlText w:val="[O%1]"/>
      <w:lvlJc w:val="left"/>
      <w:pPr>
        <w:tabs>
          <w:tab w:val="num" w:pos="1800"/>
        </w:tabs>
        <w:ind w:left="1728" w:hanging="648"/>
      </w:pPr>
      <w:rPr>
        <w:rFonts w:hint="default"/>
        <w:b/>
        <w:i w:val="0"/>
        <w:em w:val="none"/>
      </w:rPr>
    </w:lvl>
    <w:lvl w:ilvl="1" w:tplc="04090001">
      <w:start w:val="1"/>
      <w:numFmt w:val="bullet"/>
      <w:lvlText w:val=""/>
      <w:lvlJc w:val="left"/>
      <w:pPr>
        <w:tabs>
          <w:tab w:val="num" w:pos="1440"/>
        </w:tabs>
        <w:ind w:left="1440" w:hanging="360"/>
      </w:pPr>
      <w:rPr>
        <w:rFonts w:ascii="Symbol" w:hAnsi="Symbol" w:hint="default"/>
        <w:b/>
        <w:i w:val="0"/>
        <w:em w:val="none"/>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8A55BD0"/>
    <w:multiLevelType w:val="multilevel"/>
    <w:tmpl w:val="59F2F112"/>
    <w:styleLink w:val="Bullet"/>
    <w:lvl w:ilvl="0">
      <w:start w:val="1"/>
      <w:numFmt w:val="bullet"/>
      <w:lvlText w:val=""/>
      <w:lvlJc w:val="left"/>
      <w:pPr>
        <w:ind w:left="720" w:hanging="360"/>
      </w:pPr>
      <w:rPr>
        <w:rFonts w:ascii="Symbol" w:hAnsi="Symbol"/>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E5C1E3E"/>
    <w:multiLevelType w:val="hybridMultilevel"/>
    <w:tmpl w:val="DEF2891E"/>
    <w:lvl w:ilvl="0" w:tplc="9EF6E936">
      <w:start w:val="1"/>
      <w:numFmt w:val="decimal"/>
      <w:pStyle w:val="MandatoryRequirement"/>
      <w:lvlText w:val="[TC%1]"/>
      <w:lvlJc w:val="left"/>
      <w:pPr>
        <w:ind w:left="1260" w:hanging="360"/>
      </w:pPr>
      <w:rPr>
        <w:rFonts w:hint="default"/>
        <w:b/>
        <w:i w:val="0"/>
        <w:strike w:val="0"/>
        <w:em w:val="none"/>
      </w:rPr>
    </w:lvl>
    <w:lvl w:ilvl="1" w:tplc="0409000F">
      <w:start w:val="1"/>
      <w:numFmt w:val="decimal"/>
      <w:lvlText w:val="%2."/>
      <w:lvlJc w:val="left"/>
      <w:pPr>
        <w:tabs>
          <w:tab w:val="num" w:pos="1440"/>
        </w:tabs>
        <w:ind w:left="1440" w:hanging="360"/>
      </w:pPr>
      <w:rPr>
        <w:rFonts w:hint="default"/>
        <w:b/>
        <w:i w:val="0"/>
        <w:strike w:val="0"/>
        <w:em w:val="none"/>
      </w:rPr>
    </w:lvl>
    <w:lvl w:ilvl="2" w:tplc="F57E8FC6">
      <w:start w:val="1"/>
      <w:numFmt w:val="bullet"/>
      <w:lvlText w:val=""/>
      <w:lvlJc w:val="left"/>
      <w:pPr>
        <w:tabs>
          <w:tab w:val="num" w:pos="2340"/>
        </w:tabs>
        <w:ind w:left="2340" w:hanging="360"/>
      </w:pPr>
      <w:rPr>
        <w:rFonts w:ascii="Symbol" w:hAnsi="Symbol" w:hint="default"/>
        <w:b/>
        <w:i w:val="0"/>
        <w:strike w:val="0"/>
        <w:color w:val="auto"/>
        <w:em w:val="none"/>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2AF0715"/>
    <w:multiLevelType w:val="hybridMultilevel"/>
    <w:tmpl w:val="AC248504"/>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134C7A26"/>
    <w:multiLevelType w:val="multilevel"/>
    <w:tmpl w:val="B90ED3FC"/>
    <w:styleLink w:val="Numbered"/>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1F3870C3"/>
    <w:multiLevelType w:val="multilevel"/>
    <w:tmpl w:val="3984C840"/>
    <w:styleLink w:val="TableBullet1"/>
    <w:lvl w:ilvl="0">
      <w:start w:val="1"/>
      <w:numFmt w:val="bullet"/>
      <w:lvlText w:val=""/>
      <w:lvlJc w:val="left"/>
      <w:pPr>
        <w:tabs>
          <w:tab w:val="num" w:pos="284"/>
        </w:tabs>
        <w:ind w:left="284" w:hanging="284"/>
      </w:pPr>
      <w:rPr>
        <w:rFonts w:ascii="Symbol" w:hAnsi="Symbol" w:hint="default"/>
        <w:sz w:val="24"/>
      </w:rPr>
    </w:lvl>
    <w:lvl w:ilvl="1">
      <w:start w:val="1"/>
      <w:numFmt w:val="bullet"/>
      <w:lvlText w:val="o"/>
      <w:lvlJc w:val="left"/>
      <w:pPr>
        <w:tabs>
          <w:tab w:val="num" w:pos="567"/>
        </w:tabs>
        <w:ind w:left="567" w:hanging="283"/>
      </w:pPr>
      <w:rPr>
        <w:rFonts w:ascii="Courier New" w:hAnsi="Courier New" w:hint="default"/>
      </w:rPr>
    </w:lvl>
    <w:lvl w:ilvl="2">
      <w:start w:val="1"/>
      <w:numFmt w:val="bullet"/>
      <w:lvlText w:val=""/>
      <w:lvlJc w:val="left"/>
      <w:pPr>
        <w:tabs>
          <w:tab w:val="num" w:pos="851"/>
        </w:tabs>
        <w:ind w:left="851" w:hanging="284"/>
      </w:pPr>
      <w:rPr>
        <w:rFonts w:ascii="Wingdings" w:hAnsi="Wingdings" w:hint="default"/>
      </w:rPr>
    </w:lvl>
    <w:lvl w:ilvl="3">
      <w:start w:val="1"/>
      <w:numFmt w:val="bullet"/>
      <w:lvlText w:val=""/>
      <w:lvlJc w:val="left"/>
      <w:pPr>
        <w:ind w:left="3248" w:hanging="360"/>
      </w:pPr>
      <w:rPr>
        <w:rFonts w:ascii="Symbol" w:hAnsi="Symbol" w:hint="default"/>
      </w:rPr>
    </w:lvl>
    <w:lvl w:ilvl="4">
      <w:start w:val="1"/>
      <w:numFmt w:val="bullet"/>
      <w:lvlText w:val="o"/>
      <w:lvlJc w:val="left"/>
      <w:pPr>
        <w:ind w:left="3968" w:hanging="360"/>
      </w:pPr>
      <w:rPr>
        <w:rFonts w:ascii="Courier New" w:hAnsi="Courier New" w:cs="Courier New" w:hint="default"/>
      </w:rPr>
    </w:lvl>
    <w:lvl w:ilvl="5">
      <w:start w:val="1"/>
      <w:numFmt w:val="bullet"/>
      <w:lvlText w:val=""/>
      <w:lvlJc w:val="left"/>
      <w:pPr>
        <w:ind w:left="4688" w:hanging="360"/>
      </w:pPr>
      <w:rPr>
        <w:rFonts w:ascii="Wingdings" w:hAnsi="Wingdings" w:hint="default"/>
      </w:rPr>
    </w:lvl>
    <w:lvl w:ilvl="6">
      <w:start w:val="1"/>
      <w:numFmt w:val="bullet"/>
      <w:lvlText w:val=""/>
      <w:lvlJc w:val="left"/>
      <w:pPr>
        <w:ind w:left="5408" w:hanging="360"/>
      </w:pPr>
      <w:rPr>
        <w:rFonts w:ascii="Symbol" w:hAnsi="Symbol" w:hint="default"/>
      </w:rPr>
    </w:lvl>
    <w:lvl w:ilvl="7">
      <w:start w:val="1"/>
      <w:numFmt w:val="bullet"/>
      <w:lvlText w:val="o"/>
      <w:lvlJc w:val="left"/>
      <w:pPr>
        <w:ind w:left="6128" w:hanging="360"/>
      </w:pPr>
      <w:rPr>
        <w:rFonts w:ascii="Courier New" w:hAnsi="Courier New" w:cs="Courier New" w:hint="default"/>
      </w:rPr>
    </w:lvl>
    <w:lvl w:ilvl="8">
      <w:start w:val="1"/>
      <w:numFmt w:val="bullet"/>
      <w:lvlText w:val=""/>
      <w:lvlJc w:val="left"/>
      <w:pPr>
        <w:ind w:left="6848" w:hanging="360"/>
      </w:pPr>
      <w:rPr>
        <w:rFonts w:ascii="Wingdings" w:hAnsi="Wingdings" w:hint="default"/>
      </w:rPr>
    </w:lvl>
  </w:abstractNum>
  <w:abstractNum w:abstractNumId="7" w15:restartNumberingAfterBreak="0">
    <w:nsid w:val="25C10D4C"/>
    <w:multiLevelType w:val="hybridMultilevel"/>
    <w:tmpl w:val="A44ED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8B6E21"/>
    <w:multiLevelType w:val="multilevel"/>
    <w:tmpl w:val="971EDDEE"/>
    <w:styleLink w:val="AppendixList"/>
    <w:lvl w:ilvl="0">
      <w:start w:val="1"/>
      <w:numFmt w:val="upperLetter"/>
      <w:pStyle w:val="AppendixH1"/>
      <w:lvlText w:val="Appendix %1"/>
      <w:lvlJc w:val="left"/>
      <w:pPr>
        <w:tabs>
          <w:tab w:val="num" w:pos="1440"/>
        </w:tabs>
        <w:ind w:left="1440" w:hanging="1440"/>
      </w:pPr>
      <w:rPr>
        <w:rFonts w:ascii="Sansation" w:hAnsi="Sansation" w:hint="default"/>
        <w:b/>
        <w:sz w:val="28"/>
      </w:rPr>
    </w:lvl>
    <w:lvl w:ilvl="1">
      <w:start w:val="1"/>
      <w:numFmt w:val="decimal"/>
      <w:pStyle w:val="AppendixH2"/>
      <w:lvlText w:val="%1.%2"/>
      <w:lvlJc w:val="left"/>
      <w:pPr>
        <w:tabs>
          <w:tab w:val="num" w:pos="720"/>
        </w:tabs>
        <w:ind w:left="720" w:hanging="720"/>
      </w:pPr>
      <w:rPr>
        <w:rFonts w:ascii="Sansation" w:hAnsi="Sansation" w:hint="default"/>
        <w:b/>
        <w:sz w:val="24"/>
      </w:rPr>
    </w:lvl>
    <w:lvl w:ilvl="2">
      <w:start w:val="1"/>
      <w:numFmt w:val="decimal"/>
      <w:pStyle w:val="AppendixH3"/>
      <w:lvlText w:val="%1.%2.%3"/>
      <w:lvlJc w:val="left"/>
      <w:pPr>
        <w:tabs>
          <w:tab w:val="num" w:pos="3960"/>
        </w:tabs>
        <w:ind w:left="3960" w:hanging="720"/>
      </w:pPr>
      <w:rPr>
        <w:rFonts w:ascii="Sansation" w:hAnsi="Sansation" w:hint="default"/>
        <w:b/>
        <w:sz w:val="22"/>
      </w:rPr>
    </w:lvl>
    <w:lvl w:ilvl="3">
      <w:start w:val="1"/>
      <w:numFmt w:val="decimal"/>
      <w:pStyle w:val="AppendixH4"/>
      <w:lvlText w:val="(%4)"/>
      <w:lvlJc w:val="left"/>
      <w:pPr>
        <w:ind w:left="10440" w:hanging="360"/>
      </w:pPr>
      <w:rPr>
        <w:rFonts w:hint="default"/>
      </w:rPr>
    </w:lvl>
    <w:lvl w:ilvl="4">
      <w:start w:val="1"/>
      <w:numFmt w:val="lowerLetter"/>
      <w:lvlText w:val="(%5)"/>
      <w:lvlJc w:val="left"/>
      <w:pPr>
        <w:ind w:left="10800" w:hanging="360"/>
      </w:pPr>
      <w:rPr>
        <w:rFonts w:hint="default"/>
      </w:rPr>
    </w:lvl>
    <w:lvl w:ilvl="5">
      <w:start w:val="1"/>
      <w:numFmt w:val="lowerRoman"/>
      <w:lvlText w:val="(%6)"/>
      <w:lvlJc w:val="left"/>
      <w:pPr>
        <w:ind w:left="11160" w:hanging="360"/>
      </w:pPr>
      <w:rPr>
        <w:rFonts w:hint="default"/>
      </w:rPr>
    </w:lvl>
    <w:lvl w:ilvl="6">
      <w:start w:val="1"/>
      <w:numFmt w:val="decimal"/>
      <w:lvlText w:val="%7."/>
      <w:lvlJc w:val="left"/>
      <w:pPr>
        <w:ind w:left="11520" w:hanging="360"/>
      </w:pPr>
      <w:rPr>
        <w:rFonts w:hint="default"/>
      </w:rPr>
    </w:lvl>
    <w:lvl w:ilvl="7">
      <w:start w:val="1"/>
      <w:numFmt w:val="lowerLetter"/>
      <w:lvlText w:val="%8."/>
      <w:lvlJc w:val="left"/>
      <w:pPr>
        <w:ind w:left="11880" w:hanging="360"/>
      </w:pPr>
      <w:rPr>
        <w:rFonts w:hint="default"/>
      </w:rPr>
    </w:lvl>
    <w:lvl w:ilvl="8">
      <w:start w:val="1"/>
      <w:numFmt w:val="lowerRoman"/>
      <w:lvlText w:val="%9."/>
      <w:lvlJc w:val="left"/>
      <w:pPr>
        <w:ind w:left="12240" w:hanging="360"/>
      </w:pPr>
      <w:rPr>
        <w:rFonts w:hint="default"/>
      </w:rPr>
    </w:lvl>
  </w:abstractNum>
  <w:abstractNum w:abstractNumId="9" w15:restartNumberingAfterBreak="0">
    <w:nsid w:val="304E4D1E"/>
    <w:multiLevelType w:val="hybridMultilevel"/>
    <w:tmpl w:val="F202CED6"/>
    <w:lvl w:ilvl="0" w:tplc="F9F01646">
      <w:start w:val="1"/>
      <w:numFmt w:val="decimal"/>
      <w:pStyle w:val="EditorNote"/>
      <w:lvlText w:val="Editor Note %1:"/>
      <w:lvlJc w:val="left"/>
      <w:pPr>
        <w:tabs>
          <w:tab w:val="num" w:pos="1728"/>
        </w:tabs>
        <w:ind w:left="1728" w:hanging="1728"/>
      </w:pPr>
      <w:rPr>
        <w:rFonts w:hint="default"/>
      </w:rPr>
    </w:lvl>
    <w:lvl w:ilvl="1" w:tplc="F57E8FC6">
      <w:start w:val="1"/>
      <w:numFmt w:val="bullet"/>
      <w:lvlText w:val=""/>
      <w:lvlJc w:val="left"/>
      <w:pPr>
        <w:tabs>
          <w:tab w:val="num" w:pos="1440"/>
        </w:tabs>
        <w:ind w:left="1440" w:hanging="360"/>
      </w:pPr>
      <w:rPr>
        <w:rFonts w:ascii="Symbol" w:hAnsi="Symbol" w:hint="default"/>
        <w:color w:val="auto"/>
      </w:rPr>
    </w:lvl>
    <w:lvl w:ilvl="2" w:tplc="03902474">
      <w:start w:val="1"/>
      <w:numFmt w:val="decimal"/>
      <w:lvlText w:val="%3."/>
      <w:lvlJc w:val="left"/>
      <w:pPr>
        <w:ind w:left="2340" w:hanging="360"/>
      </w:pPr>
      <w:rPr>
        <w:rFonts w:hint="default"/>
      </w:rPr>
    </w:lvl>
    <w:lvl w:ilvl="3" w:tplc="69648B60">
      <w:start w:val="1"/>
      <w:numFmt w:val="lowerLetter"/>
      <w:lvlText w:val="%4."/>
      <w:lvlJc w:val="left"/>
      <w:pPr>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BBF616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3D6B7B08"/>
    <w:multiLevelType w:val="hybridMultilevel"/>
    <w:tmpl w:val="3B827A38"/>
    <w:lvl w:ilvl="0" w:tplc="3B8830C4">
      <w:start w:val="1"/>
      <w:numFmt w:val="decimal"/>
      <w:pStyle w:val="DesirableRequirement"/>
      <w:lvlText w:val="[D%1]"/>
      <w:lvlJc w:val="left"/>
      <w:pPr>
        <w:tabs>
          <w:tab w:val="num" w:pos="1800"/>
        </w:tabs>
        <w:ind w:left="1728" w:hanging="648"/>
      </w:pPr>
      <w:rPr>
        <w:rFonts w:hint="default"/>
        <w:b/>
        <w:i w:val="0"/>
        <w:em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41AD563D"/>
    <w:multiLevelType w:val="hybridMultilevel"/>
    <w:tmpl w:val="57A6FBB8"/>
    <w:lvl w:ilvl="0" w:tplc="FA7E7420">
      <w:start w:val="1"/>
      <w:numFmt w:val="lowerLetter"/>
      <w:lvlText w:val="%1)"/>
      <w:lvlJc w:val="left"/>
      <w:pPr>
        <w:tabs>
          <w:tab w:val="num" w:pos="992"/>
        </w:tabs>
        <w:ind w:left="99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20D26A8"/>
    <w:multiLevelType w:val="hybridMultilevel"/>
    <w:tmpl w:val="09CE97C6"/>
    <w:lvl w:ilvl="0" w:tplc="096CE520">
      <w:start w:val="1"/>
      <w:numFmt w:val="decimal"/>
      <w:pStyle w:val="referencelist"/>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43076C7"/>
    <w:multiLevelType w:val="hybridMultilevel"/>
    <w:tmpl w:val="1D06C2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57437BE9"/>
    <w:multiLevelType w:val="hybridMultilevel"/>
    <w:tmpl w:val="8B4C8D88"/>
    <w:lvl w:ilvl="0" w:tplc="F8406AE2">
      <w:start w:val="1"/>
      <w:numFmt w:val="decimal"/>
      <w:pStyle w:val="TestCase"/>
      <w:lvlText w:val="[Test Case %1]"/>
      <w:lvlJc w:val="left"/>
      <w:pPr>
        <w:ind w:left="720" w:hanging="360"/>
      </w:pPr>
      <w:rPr>
        <w:rFonts w:hint="default"/>
        <w:b/>
        <w:i w:val="0"/>
        <w:strike w:val="0"/>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AF5006"/>
    <w:multiLevelType w:val="multilevel"/>
    <w:tmpl w:val="0E507F54"/>
    <w:lvl w:ilvl="0">
      <w:start w:val="1"/>
      <w:numFmt w:val="decimal"/>
      <w:pStyle w:val="ConditionalMandatoryRequirement"/>
      <w:suff w:val="nothing"/>
      <w:lvlText w:val="[CR%1]&lt;"/>
      <w:lvlJc w:val="left"/>
      <w:pPr>
        <w:ind w:left="2552" w:hanging="1650"/>
      </w:pPr>
      <w:rPr>
        <w:rFonts w:hint="default"/>
        <w:b/>
        <w:i w:val="0"/>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17" w15:restartNumberingAfterBreak="0">
    <w:nsid w:val="60513E37"/>
    <w:multiLevelType w:val="hybridMultilevel"/>
    <w:tmpl w:val="30B6FCF2"/>
    <w:lvl w:ilvl="0" w:tplc="8FDED1BA">
      <w:start w:val="1"/>
      <w:numFmt w:val="bullet"/>
      <w:lvlText w:val=""/>
      <w:lvlJc w:val="left"/>
      <w:pPr>
        <w:ind w:left="2608" w:hanging="34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E8E278C">
      <w:numFmt w:val="bullet"/>
      <w:lvlText w:val="•"/>
      <w:lvlJc w:val="left"/>
      <w:pPr>
        <w:ind w:left="2160" w:hanging="360"/>
      </w:pPr>
      <w:rPr>
        <w:rFonts w:ascii="Times New Roman" w:eastAsia="Times New Roman" w:hAnsi="Times New Roman" w:cs="Times New Roman" w:hint="default"/>
      </w:rPr>
    </w:lvl>
    <w:lvl w:ilvl="3" w:tplc="7E5C293A">
      <w:numFmt w:val="bullet"/>
      <w:lvlText w:val="-"/>
      <w:lvlJc w:val="left"/>
      <w:pPr>
        <w:ind w:left="2880" w:hanging="360"/>
      </w:pPr>
      <w:rPr>
        <w:rFonts w:ascii="Times New Roman" w:eastAsia="Times New Roman"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E6001E"/>
    <w:multiLevelType w:val="hybridMultilevel"/>
    <w:tmpl w:val="B9DCCDEC"/>
    <w:lvl w:ilvl="0" w:tplc="2AA8CB2C">
      <w:start w:val="1"/>
      <w:numFmt w:val="decimal"/>
      <w:pStyle w:val="ConditionalDesirableRequirement"/>
      <w:suff w:val="nothing"/>
      <w:lvlText w:val="[CD%1]&lt;"/>
      <w:lvlJc w:val="left"/>
      <w:pPr>
        <w:ind w:left="2552" w:hanging="1650"/>
      </w:pPr>
      <w:rPr>
        <w:rFonts w:hint="default"/>
        <w:b/>
        <w:i w:val="0"/>
      </w:rPr>
    </w:lvl>
    <w:lvl w:ilvl="1" w:tplc="22CE947A">
      <w:start w:val="1"/>
      <w:numFmt w:val="decimal"/>
      <w:pStyle w:val="ConditionalOptionalRequirement"/>
      <w:suff w:val="nothing"/>
      <w:lvlText w:val="[CO%2]&lt;"/>
      <w:lvlJc w:val="left"/>
      <w:pPr>
        <w:ind w:left="902" w:firstLine="0"/>
      </w:pPr>
      <w:rPr>
        <w:rFonts w:hint="default"/>
        <w:b/>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701D4B05"/>
    <w:multiLevelType w:val="multilevel"/>
    <w:tmpl w:val="971EDDEE"/>
    <w:numStyleLink w:val="AppendixList"/>
  </w:abstractNum>
  <w:abstractNum w:abstractNumId="20" w15:restartNumberingAfterBreak="0">
    <w:nsid w:val="748B4FF2"/>
    <w:multiLevelType w:val="multilevel"/>
    <w:tmpl w:val="C77C8800"/>
    <w:styleLink w:val="Style1"/>
    <w:lvl w:ilvl="0">
      <w:start w:val="1"/>
      <w:numFmt w:val="decimal"/>
      <w:lvlText w:val="[CR%1]&lt;"/>
      <w:lvlJc w:val="left"/>
      <w:pPr>
        <w:tabs>
          <w:tab w:val="num" w:pos="1008"/>
        </w:tabs>
        <w:ind w:left="2520" w:hanging="1800"/>
      </w:pPr>
      <w:rPr>
        <w:rFonts w:hint="default"/>
        <w:b/>
        <w:i w:val="0"/>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21" w15:restartNumberingAfterBreak="0">
    <w:nsid w:val="793A0B22"/>
    <w:multiLevelType w:val="hybridMultilevel"/>
    <w:tmpl w:val="FBEE7BFA"/>
    <w:lvl w:ilvl="0" w:tplc="3DD0E7B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1"/>
  </w:num>
  <w:num w:numId="4">
    <w:abstractNumId w:val="11"/>
  </w:num>
  <w:num w:numId="5">
    <w:abstractNumId w:val="9"/>
  </w:num>
  <w:num w:numId="6">
    <w:abstractNumId w:val="12"/>
  </w:num>
  <w:num w:numId="7">
    <w:abstractNumId w:val="18"/>
  </w:num>
  <w:num w:numId="8">
    <w:abstractNumId w:val="10"/>
  </w:num>
  <w:num w:numId="9">
    <w:abstractNumId w:val="20"/>
  </w:num>
  <w:num w:numId="10">
    <w:abstractNumId w:val="16"/>
  </w:num>
  <w:num w:numId="11">
    <w:abstractNumId w:val="0"/>
  </w:num>
  <w:num w:numId="12">
    <w:abstractNumId w:val="8"/>
  </w:num>
  <w:num w:numId="13">
    <w:abstractNumId w:val="19"/>
    <w:lvlOverride w:ilvl="0">
      <w:lvl w:ilvl="0">
        <w:start w:val="1"/>
        <w:numFmt w:val="upperLetter"/>
        <w:pStyle w:val="AppendixH1"/>
        <w:lvlText w:val="Appendix %1"/>
        <w:lvlJc w:val="left"/>
        <w:pPr>
          <w:tabs>
            <w:tab w:val="num" w:pos="1440"/>
          </w:tabs>
          <w:ind w:left="1440" w:hanging="1440"/>
        </w:pPr>
        <w:rPr>
          <w:rFonts w:ascii="Sansation" w:hAnsi="Sansation" w:hint="default"/>
          <w:b/>
          <w:sz w:val="28"/>
        </w:rPr>
      </w:lvl>
    </w:lvlOverride>
  </w:num>
  <w:num w:numId="14">
    <w:abstractNumId w:val="2"/>
  </w:num>
  <w:num w:numId="15">
    <w:abstractNumId w:val="5"/>
  </w:num>
  <w:num w:numId="16">
    <w:abstractNumId w:val="17"/>
  </w:num>
  <w:num w:numId="17">
    <w:abstractNumId w:val="19"/>
    <w:lvlOverride w:ilvl="0">
      <w:lvl w:ilvl="0">
        <w:start w:val="1"/>
        <w:numFmt w:val="upperLetter"/>
        <w:pStyle w:val="AppendixH1"/>
        <w:lvlText w:val="Appendix %1"/>
        <w:lvlJc w:val="left"/>
        <w:pPr>
          <w:tabs>
            <w:tab w:val="num" w:pos="1440"/>
          </w:tabs>
          <w:ind w:left="1440" w:hanging="1440"/>
        </w:pPr>
        <w:rPr>
          <w:rFonts w:ascii="Arial" w:hAnsi="Arial" w:hint="default"/>
          <w:b/>
          <w:sz w:val="28"/>
        </w:rPr>
      </w:lvl>
    </w:lvlOverride>
    <w:lvlOverride w:ilvl="1">
      <w:lvl w:ilvl="1">
        <w:start w:val="1"/>
        <w:numFmt w:val="decimal"/>
        <w:pStyle w:val="AppendixH2"/>
        <w:lvlText w:val="%1.%2"/>
        <w:lvlJc w:val="left"/>
        <w:pPr>
          <w:tabs>
            <w:tab w:val="num" w:pos="720"/>
          </w:tabs>
          <w:ind w:left="720" w:hanging="720"/>
        </w:pPr>
        <w:rPr>
          <w:rFonts w:ascii="Arial" w:hAnsi="Arial" w:hint="default"/>
          <w:b/>
          <w:sz w:val="24"/>
        </w:rPr>
      </w:lvl>
    </w:lvlOverride>
    <w:lvlOverride w:ilvl="2">
      <w:lvl w:ilvl="2">
        <w:start w:val="1"/>
        <w:numFmt w:val="decimal"/>
        <w:pStyle w:val="AppendixH3"/>
        <w:lvlText w:val="%1.%2.%3"/>
        <w:lvlJc w:val="left"/>
        <w:pPr>
          <w:tabs>
            <w:tab w:val="num" w:pos="3960"/>
          </w:tabs>
          <w:ind w:left="3960" w:hanging="720"/>
        </w:pPr>
        <w:rPr>
          <w:rFonts w:ascii="Arial" w:hAnsi="Arial" w:hint="default"/>
          <w:b/>
          <w:sz w:val="22"/>
        </w:rPr>
      </w:lvl>
    </w:lvlOverride>
    <w:lvlOverride w:ilvl="3">
      <w:lvl w:ilvl="3">
        <w:start w:val="1"/>
        <w:numFmt w:val="decimal"/>
        <w:pStyle w:val="AppendixH4"/>
        <w:lvlText w:val="%1.%2.%3.%4"/>
        <w:lvlJc w:val="left"/>
        <w:pPr>
          <w:ind w:left="862" w:hanging="862"/>
        </w:pPr>
        <w:rPr>
          <w:rFonts w:hint="default"/>
        </w:rPr>
      </w:lvl>
    </w:lvlOverride>
    <w:lvlOverride w:ilvl="4">
      <w:lvl w:ilvl="4">
        <w:start w:val="1"/>
        <w:numFmt w:val="lowerLetter"/>
        <w:lvlText w:val="(%5)"/>
        <w:lvlJc w:val="left"/>
        <w:pPr>
          <w:ind w:left="10800" w:hanging="360"/>
        </w:pPr>
        <w:rPr>
          <w:rFonts w:hint="default"/>
        </w:rPr>
      </w:lvl>
    </w:lvlOverride>
    <w:lvlOverride w:ilvl="5">
      <w:lvl w:ilvl="5">
        <w:start w:val="1"/>
        <w:numFmt w:val="lowerRoman"/>
        <w:lvlText w:val="(%6)"/>
        <w:lvlJc w:val="left"/>
        <w:pPr>
          <w:ind w:left="11160" w:hanging="360"/>
        </w:pPr>
        <w:rPr>
          <w:rFonts w:hint="default"/>
        </w:rPr>
      </w:lvl>
    </w:lvlOverride>
    <w:lvlOverride w:ilvl="6">
      <w:lvl w:ilvl="6">
        <w:start w:val="1"/>
        <w:numFmt w:val="decimal"/>
        <w:lvlText w:val="%7."/>
        <w:lvlJc w:val="left"/>
        <w:pPr>
          <w:ind w:left="11520" w:hanging="360"/>
        </w:pPr>
        <w:rPr>
          <w:rFonts w:hint="default"/>
        </w:rPr>
      </w:lvl>
    </w:lvlOverride>
    <w:lvlOverride w:ilvl="7">
      <w:lvl w:ilvl="7">
        <w:start w:val="1"/>
        <w:numFmt w:val="lowerLetter"/>
        <w:lvlText w:val="%8."/>
        <w:lvlJc w:val="left"/>
        <w:pPr>
          <w:ind w:left="11880" w:hanging="360"/>
        </w:pPr>
        <w:rPr>
          <w:rFonts w:hint="default"/>
        </w:rPr>
      </w:lvl>
    </w:lvlOverride>
    <w:lvlOverride w:ilvl="8">
      <w:lvl w:ilvl="8">
        <w:start w:val="1"/>
        <w:numFmt w:val="lowerRoman"/>
        <w:lvlText w:val="%9."/>
        <w:lvlJc w:val="left"/>
        <w:pPr>
          <w:ind w:left="12240" w:hanging="360"/>
        </w:pPr>
        <w:rPr>
          <w:rFonts w:hint="default"/>
        </w:rPr>
      </w:lvl>
    </w:lvlOverride>
  </w:num>
  <w:num w:numId="18">
    <w:abstractNumId w:val="6"/>
  </w:num>
  <w:num w:numId="19">
    <w:abstractNumId w:val="9"/>
    <w:lvlOverride w:ilvl="0">
      <w:startOverride w:val="1"/>
    </w:lvlOverride>
  </w:num>
  <w:num w:numId="20">
    <w:abstractNumId w:val="7"/>
  </w:num>
  <w:num w:numId="21">
    <w:abstractNumId w:val="3"/>
    <w:lvlOverride w:ilvl="0">
      <w:startOverride w:val="1"/>
    </w:lvlOverride>
  </w:num>
  <w:num w:numId="22">
    <w:abstractNumId w:val="15"/>
  </w:num>
  <w:num w:numId="23">
    <w:abstractNumId w:val="15"/>
    <w:lvlOverride w:ilvl="0">
      <w:startOverride w:val="1"/>
    </w:lvlOverride>
  </w:num>
  <w:num w:numId="24">
    <w:abstractNumId w:val="21"/>
  </w:num>
  <w:num w:numId="25">
    <w:abstractNumId w:val="4"/>
  </w:num>
  <w:num w:numId="26">
    <w:abstractNumId w:val="14"/>
  </w:num>
  <w:num w:numId="27">
    <w:abstractNumId w:val="15"/>
    <w:lvlOverride w:ilvl="0">
      <w:startOverride w:val="1"/>
    </w:lvlOverride>
  </w:num>
  <w:num w:numId="28">
    <w:abstractNumId w:val="15"/>
    <w:lvlOverride w:ilvl="0">
      <w:startOverride w:val="1"/>
    </w:lvlOverride>
  </w:num>
  <w:num w:numId="29">
    <w:abstractNumId w:val="15"/>
    <w:lvlOverride w:ilvl="0">
      <w:startOverride w:val="1"/>
    </w:lvlOverride>
  </w:num>
  <w:num w:numId="30">
    <w:abstractNumId w:val="15"/>
    <w:lvlOverride w:ilvl="0">
      <w:startOverride w:val="1"/>
    </w:lvlOverride>
  </w:num>
  <w:num w:numId="31">
    <w:abstractNumId w:val="15"/>
    <w:lvlOverride w:ilvl="0">
      <w:startOverride w:val="1"/>
    </w:lvlOverride>
  </w:num>
  <w:num w:numId="32">
    <w:abstractNumId w:val="15"/>
    <w:lvlOverride w:ilvl="0">
      <w:startOverride w:val="1"/>
    </w:lvlOverride>
  </w:num>
  <w:num w:numId="33">
    <w:abstractNumId w:val="15"/>
    <w:lvlOverride w:ilvl="0">
      <w:startOverride w:val="1"/>
    </w:lvlOverride>
  </w:num>
  <w:num w:numId="34">
    <w:abstractNumId w:val="15"/>
    <w:lvlOverride w:ilvl="0">
      <w:startOverride w:val="1"/>
    </w:lvlOverride>
  </w:num>
  <w:num w:numId="35">
    <w:abstractNumId w:val="15"/>
    <w:lvlOverride w:ilvl="0">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5" w:nlCheck="1" w:checkStyle="1"/>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activeWritingStyle w:appName="MSWord" w:lang="fr-FR" w:vendorID="9" w:dllVersion="512" w:checkStyle="1"/>
  <w:attachedTemplate r:id="rId1"/>
  <w:stylePaneFormatFilter w:val="8701" w:allStyles="1" w:customStyles="0" w:latentStyles="0" w:stylesInUse="0" w:headingStyles="0" w:numberingStyles="0" w:tableStyles="0" w:directFormattingOnRuns="1" w:directFormattingOnParagraphs="1" w:directFormattingOnNumbering="1" w:directFormattingOnTables="0" w:clearFormatting="0" w:top3HeadingStyles="0" w:visibleStyles="0" w:alternateStyleNames="1"/>
  <w:stylePaneSortMethod w:val="0000"/>
  <w:defaultTabStop w:val="14"/>
  <w:autoHyphenation/>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44AC"/>
    <w:rsid w:val="00000743"/>
    <w:rsid w:val="00000932"/>
    <w:rsid w:val="00000CB9"/>
    <w:rsid w:val="00000E9E"/>
    <w:rsid w:val="00000FF5"/>
    <w:rsid w:val="000010CF"/>
    <w:rsid w:val="00001157"/>
    <w:rsid w:val="00001388"/>
    <w:rsid w:val="00001A05"/>
    <w:rsid w:val="00001F15"/>
    <w:rsid w:val="00002AF8"/>
    <w:rsid w:val="00002B0D"/>
    <w:rsid w:val="000039EE"/>
    <w:rsid w:val="0000437D"/>
    <w:rsid w:val="00004590"/>
    <w:rsid w:val="00004E1E"/>
    <w:rsid w:val="000062A8"/>
    <w:rsid w:val="000065C1"/>
    <w:rsid w:val="00006BC1"/>
    <w:rsid w:val="00006FCE"/>
    <w:rsid w:val="00007022"/>
    <w:rsid w:val="000071CD"/>
    <w:rsid w:val="0000741C"/>
    <w:rsid w:val="0000761A"/>
    <w:rsid w:val="00007CDC"/>
    <w:rsid w:val="00007D71"/>
    <w:rsid w:val="00007FA6"/>
    <w:rsid w:val="00010064"/>
    <w:rsid w:val="000100F3"/>
    <w:rsid w:val="00010184"/>
    <w:rsid w:val="000103D4"/>
    <w:rsid w:val="000108F1"/>
    <w:rsid w:val="00011658"/>
    <w:rsid w:val="000120EF"/>
    <w:rsid w:val="0001211D"/>
    <w:rsid w:val="0001218A"/>
    <w:rsid w:val="000121A5"/>
    <w:rsid w:val="000125DF"/>
    <w:rsid w:val="000128A3"/>
    <w:rsid w:val="00012F16"/>
    <w:rsid w:val="00013105"/>
    <w:rsid w:val="000138AC"/>
    <w:rsid w:val="00013F57"/>
    <w:rsid w:val="0001424A"/>
    <w:rsid w:val="000143BF"/>
    <w:rsid w:val="0001487E"/>
    <w:rsid w:val="00014B28"/>
    <w:rsid w:val="00014D22"/>
    <w:rsid w:val="00014F05"/>
    <w:rsid w:val="000155B5"/>
    <w:rsid w:val="00015EE3"/>
    <w:rsid w:val="000160D6"/>
    <w:rsid w:val="00016239"/>
    <w:rsid w:val="000164A4"/>
    <w:rsid w:val="00016F29"/>
    <w:rsid w:val="00017242"/>
    <w:rsid w:val="0001731A"/>
    <w:rsid w:val="00017B23"/>
    <w:rsid w:val="00017E12"/>
    <w:rsid w:val="00017F25"/>
    <w:rsid w:val="000204E4"/>
    <w:rsid w:val="00020BC1"/>
    <w:rsid w:val="0002155E"/>
    <w:rsid w:val="000217F1"/>
    <w:rsid w:val="00021D13"/>
    <w:rsid w:val="00021D83"/>
    <w:rsid w:val="00022686"/>
    <w:rsid w:val="0002291D"/>
    <w:rsid w:val="00022A93"/>
    <w:rsid w:val="00022CBA"/>
    <w:rsid w:val="00022D65"/>
    <w:rsid w:val="00022F35"/>
    <w:rsid w:val="0002337C"/>
    <w:rsid w:val="00023729"/>
    <w:rsid w:val="00023814"/>
    <w:rsid w:val="00023869"/>
    <w:rsid w:val="00023ED5"/>
    <w:rsid w:val="00023F03"/>
    <w:rsid w:val="00024195"/>
    <w:rsid w:val="00024490"/>
    <w:rsid w:val="000247F1"/>
    <w:rsid w:val="00024A1B"/>
    <w:rsid w:val="00024EDD"/>
    <w:rsid w:val="00024F0C"/>
    <w:rsid w:val="000251B6"/>
    <w:rsid w:val="000252B2"/>
    <w:rsid w:val="000253FB"/>
    <w:rsid w:val="0002541B"/>
    <w:rsid w:val="0002560C"/>
    <w:rsid w:val="000256E8"/>
    <w:rsid w:val="00025D61"/>
    <w:rsid w:val="000263E0"/>
    <w:rsid w:val="00026402"/>
    <w:rsid w:val="000269BE"/>
    <w:rsid w:val="000273AF"/>
    <w:rsid w:val="00027448"/>
    <w:rsid w:val="00027855"/>
    <w:rsid w:val="00027DCD"/>
    <w:rsid w:val="00030584"/>
    <w:rsid w:val="00030FCD"/>
    <w:rsid w:val="00031A8A"/>
    <w:rsid w:val="00031CA6"/>
    <w:rsid w:val="000320F0"/>
    <w:rsid w:val="00032621"/>
    <w:rsid w:val="0003273D"/>
    <w:rsid w:val="00032B1C"/>
    <w:rsid w:val="00032DEC"/>
    <w:rsid w:val="00033BFE"/>
    <w:rsid w:val="00033F0A"/>
    <w:rsid w:val="00033FD4"/>
    <w:rsid w:val="00034460"/>
    <w:rsid w:val="000359EE"/>
    <w:rsid w:val="00035DCB"/>
    <w:rsid w:val="00035E52"/>
    <w:rsid w:val="00036082"/>
    <w:rsid w:val="00036C40"/>
    <w:rsid w:val="0003714F"/>
    <w:rsid w:val="00037BE7"/>
    <w:rsid w:val="00040369"/>
    <w:rsid w:val="00040464"/>
    <w:rsid w:val="000405CA"/>
    <w:rsid w:val="0004090C"/>
    <w:rsid w:val="00040CB8"/>
    <w:rsid w:val="000411FD"/>
    <w:rsid w:val="00041339"/>
    <w:rsid w:val="00042184"/>
    <w:rsid w:val="000423B9"/>
    <w:rsid w:val="00042BAC"/>
    <w:rsid w:val="000432F7"/>
    <w:rsid w:val="00043925"/>
    <w:rsid w:val="00043FBE"/>
    <w:rsid w:val="00044FD8"/>
    <w:rsid w:val="00045395"/>
    <w:rsid w:val="00045B19"/>
    <w:rsid w:val="00046395"/>
    <w:rsid w:val="0004690B"/>
    <w:rsid w:val="000477C2"/>
    <w:rsid w:val="000478D7"/>
    <w:rsid w:val="00050762"/>
    <w:rsid w:val="00050F23"/>
    <w:rsid w:val="00051307"/>
    <w:rsid w:val="00051445"/>
    <w:rsid w:val="00052502"/>
    <w:rsid w:val="000525A7"/>
    <w:rsid w:val="00052C9C"/>
    <w:rsid w:val="000530BB"/>
    <w:rsid w:val="00053B57"/>
    <w:rsid w:val="00053D53"/>
    <w:rsid w:val="00054366"/>
    <w:rsid w:val="00054813"/>
    <w:rsid w:val="00054DE4"/>
    <w:rsid w:val="000557E6"/>
    <w:rsid w:val="00055995"/>
    <w:rsid w:val="00055A18"/>
    <w:rsid w:val="00055BA6"/>
    <w:rsid w:val="00056D28"/>
    <w:rsid w:val="0005787D"/>
    <w:rsid w:val="00057BB2"/>
    <w:rsid w:val="00057FF9"/>
    <w:rsid w:val="00060790"/>
    <w:rsid w:val="00060BDB"/>
    <w:rsid w:val="000619EB"/>
    <w:rsid w:val="00061B70"/>
    <w:rsid w:val="00061E31"/>
    <w:rsid w:val="00061E58"/>
    <w:rsid w:val="00062A45"/>
    <w:rsid w:val="00062FA2"/>
    <w:rsid w:val="00063140"/>
    <w:rsid w:val="0006374F"/>
    <w:rsid w:val="0006380D"/>
    <w:rsid w:val="00063E51"/>
    <w:rsid w:val="00064063"/>
    <w:rsid w:val="000652FD"/>
    <w:rsid w:val="0006574D"/>
    <w:rsid w:val="000659B3"/>
    <w:rsid w:val="00066372"/>
    <w:rsid w:val="00066625"/>
    <w:rsid w:val="00066774"/>
    <w:rsid w:val="000667CE"/>
    <w:rsid w:val="00066FD6"/>
    <w:rsid w:val="00067933"/>
    <w:rsid w:val="00067A74"/>
    <w:rsid w:val="00067AD9"/>
    <w:rsid w:val="00067E11"/>
    <w:rsid w:val="00070AE1"/>
    <w:rsid w:val="00072384"/>
    <w:rsid w:val="000726C6"/>
    <w:rsid w:val="00072893"/>
    <w:rsid w:val="00074692"/>
    <w:rsid w:val="00074C1D"/>
    <w:rsid w:val="00074D0F"/>
    <w:rsid w:val="00075187"/>
    <w:rsid w:val="000752EF"/>
    <w:rsid w:val="00075839"/>
    <w:rsid w:val="00075B65"/>
    <w:rsid w:val="00076035"/>
    <w:rsid w:val="0007608F"/>
    <w:rsid w:val="00076947"/>
    <w:rsid w:val="0007695A"/>
    <w:rsid w:val="00076B09"/>
    <w:rsid w:val="000774D7"/>
    <w:rsid w:val="00077648"/>
    <w:rsid w:val="0007777D"/>
    <w:rsid w:val="0007793E"/>
    <w:rsid w:val="00077969"/>
    <w:rsid w:val="00077F8A"/>
    <w:rsid w:val="00080D5A"/>
    <w:rsid w:val="00080F05"/>
    <w:rsid w:val="0008126B"/>
    <w:rsid w:val="0008172A"/>
    <w:rsid w:val="00081874"/>
    <w:rsid w:val="00081D5C"/>
    <w:rsid w:val="0008222E"/>
    <w:rsid w:val="000823EC"/>
    <w:rsid w:val="0008263D"/>
    <w:rsid w:val="00082B21"/>
    <w:rsid w:val="00082C06"/>
    <w:rsid w:val="00082C95"/>
    <w:rsid w:val="0008384A"/>
    <w:rsid w:val="00083A98"/>
    <w:rsid w:val="00083C7D"/>
    <w:rsid w:val="00083CA5"/>
    <w:rsid w:val="000846FB"/>
    <w:rsid w:val="000847AF"/>
    <w:rsid w:val="000849F8"/>
    <w:rsid w:val="00084AA9"/>
    <w:rsid w:val="0008615E"/>
    <w:rsid w:val="00086C09"/>
    <w:rsid w:val="0009041F"/>
    <w:rsid w:val="00090937"/>
    <w:rsid w:val="00090AFD"/>
    <w:rsid w:val="000917CD"/>
    <w:rsid w:val="00092210"/>
    <w:rsid w:val="0009230F"/>
    <w:rsid w:val="000937C1"/>
    <w:rsid w:val="00093D34"/>
    <w:rsid w:val="000941F6"/>
    <w:rsid w:val="0009458E"/>
    <w:rsid w:val="00094963"/>
    <w:rsid w:val="00094ECB"/>
    <w:rsid w:val="00094F82"/>
    <w:rsid w:val="000950EE"/>
    <w:rsid w:val="00095D06"/>
    <w:rsid w:val="00095DE4"/>
    <w:rsid w:val="00096B4D"/>
    <w:rsid w:val="00096E70"/>
    <w:rsid w:val="000979F6"/>
    <w:rsid w:val="00097F54"/>
    <w:rsid w:val="000A024D"/>
    <w:rsid w:val="000A059F"/>
    <w:rsid w:val="000A072C"/>
    <w:rsid w:val="000A08E4"/>
    <w:rsid w:val="000A0D87"/>
    <w:rsid w:val="000A1074"/>
    <w:rsid w:val="000A1944"/>
    <w:rsid w:val="000A1A36"/>
    <w:rsid w:val="000A1D53"/>
    <w:rsid w:val="000A3137"/>
    <w:rsid w:val="000A35FC"/>
    <w:rsid w:val="000A36CF"/>
    <w:rsid w:val="000A3EEA"/>
    <w:rsid w:val="000A43AF"/>
    <w:rsid w:val="000A4C5F"/>
    <w:rsid w:val="000A5FA7"/>
    <w:rsid w:val="000A604D"/>
    <w:rsid w:val="000A678A"/>
    <w:rsid w:val="000A7670"/>
    <w:rsid w:val="000A7833"/>
    <w:rsid w:val="000A7893"/>
    <w:rsid w:val="000A7CD6"/>
    <w:rsid w:val="000B1773"/>
    <w:rsid w:val="000B17BD"/>
    <w:rsid w:val="000B180D"/>
    <w:rsid w:val="000B1EBE"/>
    <w:rsid w:val="000B1FDE"/>
    <w:rsid w:val="000B2155"/>
    <w:rsid w:val="000B218C"/>
    <w:rsid w:val="000B2547"/>
    <w:rsid w:val="000B2979"/>
    <w:rsid w:val="000B30C2"/>
    <w:rsid w:val="000B3287"/>
    <w:rsid w:val="000B3DB8"/>
    <w:rsid w:val="000B3F5B"/>
    <w:rsid w:val="000B4E58"/>
    <w:rsid w:val="000B4E8D"/>
    <w:rsid w:val="000B5C49"/>
    <w:rsid w:val="000B609B"/>
    <w:rsid w:val="000B638E"/>
    <w:rsid w:val="000B7289"/>
    <w:rsid w:val="000B7A64"/>
    <w:rsid w:val="000C00EB"/>
    <w:rsid w:val="000C0147"/>
    <w:rsid w:val="000C05C0"/>
    <w:rsid w:val="000C0EFF"/>
    <w:rsid w:val="000C11C1"/>
    <w:rsid w:val="000C28D2"/>
    <w:rsid w:val="000C2AC6"/>
    <w:rsid w:val="000C302D"/>
    <w:rsid w:val="000C32EA"/>
    <w:rsid w:val="000C35B8"/>
    <w:rsid w:val="000C4602"/>
    <w:rsid w:val="000C4692"/>
    <w:rsid w:val="000C50F1"/>
    <w:rsid w:val="000C564F"/>
    <w:rsid w:val="000C5765"/>
    <w:rsid w:val="000C5913"/>
    <w:rsid w:val="000C5E7F"/>
    <w:rsid w:val="000C66A9"/>
    <w:rsid w:val="000C6FA0"/>
    <w:rsid w:val="000C709A"/>
    <w:rsid w:val="000C775C"/>
    <w:rsid w:val="000C7887"/>
    <w:rsid w:val="000C7DE2"/>
    <w:rsid w:val="000D0472"/>
    <w:rsid w:val="000D0A76"/>
    <w:rsid w:val="000D0FE3"/>
    <w:rsid w:val="000D114D"/>
    <w:rsid w:val="000D1287"/>
    <w:rsid w:val="000D1487"/>
    <w:rsid w:val="000D1648"/>
    <w:rsid w:val="000D18C3"/>
    <w:rsid w:val="000D1C6B"/>
    <w:rsid w:val="000D1CC0"/>
    <w:rsid w:val="000D2059"/>
    <w:rsid w:val="000D25E0"/>
    <w:rsid w:val="000D2612"/>
    <w:rsid w:val="000D280D"/>
    <w:rsid w:val="000D2AC7"/>
    <w:rsid w:val="000D2F0A"/>
    <w:rsid w:val="000D34FF"/>
    <w:rsid w:val="000D3696"/>
    <w:rsid w:val="000D42C4"/>
    <w:rsid w:val="000D4A3F"/>
    <w:rsid w:val="000D4B0A"/>
    <w:rsid w:val="000D4C58"/>
    <w:rsid w:val="000D4D15"/>
    <w:rsid w:val="000D4EBA"/>
    <w:rsid w:val="000D520D"/>
    <w:rsid w:val="000D5401"/>
    <w:rsid w:val="000D56CF"/>
    <w:rsid w:val="000D58CF"/>
    <w:rsid w:val="000D5B63"/>
    <w:rsid w:val="000D5CFE"/>
    <w:rsid w:val="000D5F09"/>
    <w:rsid w:val="000D61A4"/>
    <w:rsid w:val="000D66BC"/>
    <w:rsid w:val="000D6A87"/>
    <w:rsid w:val="000D6D0D"/>
    <w:rsid w:val="000D713E"/>
    <w:rsid w:val="000D7497"/>
    <w:rsid w:val="000D7667"/>
    <w:rsid w:val="000D7A53"/>
    <w:rsid w:val="000D7B31"/>
    <w:rsid w:val="000E0ECC"/>
    <w:rsid w:val="000E1194"/>
    <w:rsid w:val="000E1231"/>
    <w:rsid w:val="000E1255"/>
    <w:rsid w:val="000E1794"/>
    <w:rsid w:val="000E1BAB"/>
    <w:rsid w:val="000E1D7A"/>
    <w:rsid w:val="000E1ED9"/>
    <w:rsid w:val="000E217E"/>
    <w:rsid w:val="000E21BB"/>
    <w:rsid w:val="000E25B5"/>
    <w:rsid w:val="000E2F5A"/>
    <w:rsid w:val="000E32BF"/>
    <w:rsid w:val="000E426F"/>
    <w:rsid w:val="000E45FC"/>
    <w:rsid w:val="000E4ADA"/>
    <w:rsid w:val="000E511F"/>
    <w:rsid w:val="000E526E"/>
    <w:rsid w:val="000E52AF"/>
    <w:rsid w:val="000E60B1"/>
    <w:rsid w:val="000E6C66"/>
    <w:rsid w:val="000E712B"/>
    <w:rsid w:val="000E7209"/>
    <w:rsid w:val="000E7286"/>
    <w:rsid w:val="000E72A5"/>
    <w:rsid w:val="000E73B1"/>
    <w:rsid w:val="000E765E"/>
    <w:rsid w:val="000E7849"/>
    <w:rsid w:val="000E7C35"/>
    <w:rsid w:val="000E7ED1"/>
    <w:rsid w:val="000F0966"/>
    <w:rsid w:val="000F1165"/>
    <w:rsid w:val="000F12CF"/>
    <w:rsid w:val="000F1722"/>
    <w:rsid w:val="000F2A7F"/>
    <w:rsid w:val="000F2BFC"/>
    <w:rsid w:val="000F2C89"/>
    <w:rsid w:val="000F2D5E"/>
    <w:rsid w:val="000F37B4"/>
    <w:rsid w:val="000F3AC3"/>
    <w:rsid w:val="000F3DC0"/>
    <w:rsid w:val="000F444D"/>
    <w:rsid w:val="000F4703"/>
    <w:rsid w:val="000F4F35"/>
    <w:rsid w:val="000F5104"/>
    <w:rsid w:val="000F5223"/>
    <w:rsid w:val="000F55D4"/>
    <w:rsid w:val="000F67D8"/>
    <w:rsid w:val="000F6B87"/>
    <w:rsid w:val="000F7295"/>
    <w:rsid w:val="000F7B48"/>
    <w:rsid w:val="00100101"/>
    <w:rsid w:val="0010015F"/>
    <w:rsid w:val="00100776"/>
    <w:rsid w:val="001009D7"/>
    <w:rsid w:val="00100B00"/>
    <w:rsid w:val="00100DF8"/>
    <w:rsid w:val="00101BDE"/>
    <w:rsid w:val="00101CCA"/>
    <w:rsid w:val="0010213D"/>
    <w:rsid w:val="0010229E"/>
    <w:rsid w:val="00102537"/>
    <w:rsid w:val="0010264F"/>
    <w:rsid w:val="001026F3"/>
    <w:rsid w:val="00102A00"/>
    <w:rsid w:val="00102BAC"/>
    <w:rsid w:val="00102C69"/>
    <w:rsid w:val="00102EC7"/>
    <w:rsid w:val="00104F78"/>
    <w:rsid w:val="0010517D"/>
    <w:rsid w:val="0010541B"/>
    <w:rsid w:val="00105980"/>
    <w:rsid w:val="00105F4C"/>
    <w:rsid w:val="00106281"/>
    <w:rsid w:val="0010687C"/>
    <w:rsid w:val="00106B64"/>
    <w:rsid w:val="00107195"/>
    <w:rsid w:val="001073D4"/>
    <w:rsid w:val="001075B2"/>
    <w:rsid w:val="001076B6"/>
    <w:rsid w:val="00107FC0"/>
    <w:rsid w:val="00110065"/>
    <w:rsid w:val="00110348"/>
    <w:rsid w:val="00110418"/>
    <w:rsid w:val="001106CC"/>
    <w:rsid w:val="001108D0"/>
    <w:rsid w:val="00110994"/>
    <w:rsid w:val="001110CB"/>
    <w:rsid w:val="00111453"/>
    <w:rsid w:val="001116FF"/>
    <w:rsid w:val="001118DE"/>
    <w:rsid w:val="00111D3D"/>
    <w:rsid w:val="00112088"/>
    <w:rsid w:val="00112271"/>
    <w:rsid w:val="001122A9"/>
    <w:rsid w:val="001125F3"/>
    <w:rsid w:val="0011264B"/>
    <w:rsid w:val="001127FA"/>
    <w:rsid w:val="00113595"/>
    <w:rsid w:val="001135A3"/>
    <w:rsid w:val="001136E1"/>
    <w:rsid w:val="001139B4"/>
    <w:rsid w:val="00113F6C"/>
    <w:rsid w:val="0011400D"/>
    <w:rsid w:val="00114247"/>
    <w:rsid w:val="001143C2"/>
    <w:rsid w:val="00114911"/>
    <w:rsid w:val="001152E0"/>
    <w:rsid w:val="00115DFA"/>
    <w:rsid w:val="0011633F"/>
    <w:rsid w:val="00116804"/>
    <w:rsid w:val="00116A5A"/>
    <w:rsid w:val="001172F8"/>
    <w:rsid w:val="00117573"/>
    <w:rsid w:val="001175F8"/>
    <w:rsid w:val="00117F89"/>
    <w:rsid w:val="0012009D"/>
    <w:rsid w:val="001200A4"/>
    <w:rsid w:val="00120E9D"/>
    <w:rsid w:val="00120FA4"/>
    <w:rsid w:val="00120FD9"/>
    <w:rsid w:val="001210B3"/>
    <w:rsid w:val="00121105"/>
    <w:rsid w:val="001211D1"/>
    <w:rsid w:val="0012156E"/>
    <w:rsid w:val="0012170E"/>
    <w:rsid w:val="00121BDA"/>
    <w:rsid w:val="00121CE3"/>
    <w:rsid w:val="00122152"/>
    <w:rsid w:val="001221B7"/>
    <w:rsid w:val="00122480"/>
    <w:rsid w:val="001224B3"/>
    <w:rsid w:val="00122690"/>
    <w:rsid w:val="00122A99"/>
    <w:rsid w:val="0012304A"/>
    <w:rsid w:val="001239C8"/>
    <w:rsid w:val="00123C31"/>
    <w:rsid w:val="00123D2D"/>
    <w:rsid w:val="00124602"/>
    <w:rsid w:val="00124DD0"/>
    <w:rsid w:val="00125432"/>
    <w:rsid w:val="00126BF2"/>
    <w:rsid w:val="00126D38"/>
    <w:rsid w:val="001270F5"/>
    <w:rsid w:val="00127738"/>
    <w:rsid w:val="00127CD9"/>
    <w:rsid w:val="00127DFC"/>
    <w:rsid w:val="00130E22"/>
    <w:rsid w:val="001313D6"/>
    <w:rsid w:val="00131EE2"/>
    <w:rsid w:val="001320F0"/>
    <w:rsid w:val="00132325"/>
    <w:rsid w:val="00132481"/>
    <w:rsid w:val="00132EC6"/>
    <w:rsid w:val="00133274"/>
    <w:rsid w:val="001344E9"/>
    <w:rsid w:val="00135BB4"/>
    <w:rsid w:val="00135F2B"/>
    <w:rsid w:val="0013675F"/>
    <w:rsid w:val="00136CE4"/>
    <w:rsid w:val="0013713A"/>
    <w:rsid w:val="0013763B"/>
    <w:rsid w:val="001377AE"/>
    <w:rsid w:val="00137A21"/>
    <w:rsid w:val="00137B41"/>
    <w:rsid w:val="00140633"/>
    <w:rsid w:val="00140C08"/>
    <w:rsid w:val="00141032"/>
    <w:rsid w:val="001419B5"/>
    <w:rsid w:val="00141B98"/>
    <w:rsid w:val="00141BA7"/>
    <w:rsid w:val="00141BC1"/>
    <w:rsid w:val="00141EA7"/>
    <w:rsid w:val="00142C9F"/>
    <w:rsid w:val="00142F6E"/>
    <w:rsid w:val="00143216"/>
    <w:rsid w:val="001433E6"/>
    <w:rsid w:val="00143527"/>
    <w:rsid w:val="0014380C"/>
    <w:rsid w:val="00143C3F"/>
    <w:rsid w:val="0014481D"/>
    <w:rsid w:val="00144A75"/>
    <w:rsid w:val="00144D17"/>
    <w:rsid w:val="001452E2"/>
    <w:rsid w:val="00145A99"/>
    <w:rsid w:val="00145CC4"/>
    <w:rsid w:val="00146F2B"/>
    <w:rsid w:val="00147959"/>
    <w:rsid w:val="00147CCE"/>
    <w:rsid w:val="0015032B"/>
    <w:rsid w:val="001507B5"/>
    <w:rsid w:val="00150BC7"/>
    <w:rsid w:val="00150CE1"/>
    <w:rsid w:val="00150E59"/>
    <w:rsid w:val="0015229E"/>
    <w:rsid w:val="0015241B"/>
    <w:rsid w:val="00152464"/>
    <w:rsid w:val="001525AE"/>
    <w:rsid w:val="00152E0A"/>
    <w:rsid w:val="00153433"/>
    <w:rsid w:val="00153EE4"/>
    <w:rsid w:val="0015412A"/>
    <w:rsid w:val="001541E5"/>
    <w:rsid w:val="0015466A"/>
    <w:rsid w:val="001546CC"/>
    <w:rsid w:val="00154763"/>
    <w:rsid w:val="001553BB"/>
    <w:rsid w:val="00155DAA"/>
    <w:rsid w:val="00155F9B"/>
    <w:rsid w:val="00156097"/>
    <w:rsid w:val="00156610"/>
    <w:rsid w:val="0015689F"/>
    <w:rsid w:val="001569A1"/>
    <w:rsid w:val="00156CEB"/>
    <w:rsid w:val="00157200"/>
    <w:rsid w:val="00157299"/>
    <w:rsid w:val="00157383"/>
    <w:rsid w:val="00157A1B"/>
    <w:rsid w:val="00157AB9"/>
    <w:rsid w:val="00160801"/>
    <w:rsid w:val="0016126A"/>
    <w:rsid w:val="00161638"/>
    <w:rsid w:val="00161F47"/>
    <w:rsid w:val="001620A0"/>
    <w:rsid w:val="00162287"/>
    <w:rsid w:val="00163D54"/>
    <w:rsid w:val="00163DCA"/>
    <w:rsid w:val="00165176"/>
    <w:rsid w:val="00165933"/>
    <w:rsid w:val="00165B5A"/>
    <w:rsid w:val="00165C4E"/>
    <w:rsid w:val="001667FA"/>
    <w:rsid w:val="00166A73"/>
    <w:rsid w:val="00166E41"/>
    <w:rsid w:val="0016713F"/>
    <w:rsid w:val="0016728A"/>
    <w:rsid w:val="001675A9"/>
    <w:rsid w:val="00170019"/>
    <w:rsid w:val="00170233"/>
    <w:rsid w:val="001705DC"/>
    <w:rsid w:val="00170671"/>
    <w:rsid w:val="00170E4E"/>
    <w:rsid w:val="00170E7B"/>
    <w:rsid w:val="00170FE1"/>
    <w:rsid w:val="001712B5"/>
    <w:rsid w:val="00171790"/>
    <w:rsid w:val="001718B2"/>
    <w:rsid w:val="00171EFA"/>
    <w:rsid w:val="0017357C"/>
    <w:rsid w:val="001736E7"/>
    <w:rsid w:val="00173EA1"/>
    <w:rsid w:val="0017400A"/>
    <w:rsid w:val="00174061"/>
    <w:rsid w:val="00174DF8"/>
    <w:rsid w:val="0017508A"/>
    <w:rsid w:val="0017551F"/>
    <w:rsid w:val="00175F75"/>
    <w:rsid w:val="00176340"/>
    <w:rsid w:val="001768FB"/>
    <w:rsid w:val="00176DB5"/>
    <w:rsid w:val="00176F3E"/>
    <w:rsid w:val="00177460"/>
    <w:rsid w:val="00177465"/>
    <w:rsid w:val="001774ED"/>
    <w:rsid w:val="001777F1"/>
    <w:rsid w:val="00180903"/>
    <w:rsid w:val="00180CF3"/>
    <w:rsid w:val="00182028"/>
    <w:rsid w:val="00182353"/>
    <w:rsid w:val="00182395"/>
    <w:rsid w:val="001823D7"/>
    <w:rsid w:val="00182707"/>
    <w:rsid w:val="00182B5E"/>
    <w:rsid w:val="00182D74"/>
    <w:rsid w:val="00182D97"/>
    <w:rsid w:val="00183A8E"/>
    <w:rsid w:val="00184068"/>
    <w:rsid w:val="00184DE5"/>
    <w:rsid w:val="0018506A"/>
    <w:rsid w:val="0018565E"/>
    <w:rsid w:val="001857C0"/>
    <w:rsid w:val="0018583D"/>
    <w:rsid w:val="00185D6B"/>
    <w:rsid w:val="00185F76"/>
    <w:rsid w:val="00186638"/>
    <w:rsid w:val="001866A5"/>
    <w:rsid w:val="00186767"/>
    <w:rsid w:val="00186CE5"/>
    <w:rsid w:val="00187620"/>
    <w:rsid w:val="0018778D"/>
    <w:rsid w:val="001879A3"/>
    <w:rsid w:val="0019021D"/>
    <w:rsid w:val="0019078E"/>
    <w:rsid w:val="0019094B"/>
    <w:rsid w:val="00190994"/>
    <w:rsid w:val="00190AA1"/>
    <w:rsid w:val="00191375"/>
    <w:rsid w:val="00191A22"/>
    <w:rsid w:val="00191B33"/>
    <w:rsid w:val="00191F18"/>
    <w:rsid w:val="001920D7"/>
    <w:rsid w:val="00192954"/>
    <w:rsid w:val="00192F22"/>
    <w:rsid w:val="0019381C"/>
    <w:rsid w:val="00194971"/>
    <w:rsid w:val="00194C4F"/>
    <w:rsid w:val="001956A6"/>
    <w:rsid w:val="00195BA5"/>
    <w:rsid w:val="00195C2E"/>
    <w:rsid w:val="00195DCA"/>
    <w:rsid w:val="00195DFA"/>
    <w:rsid w:val="0019603A"/>
    <w:rsid w:val="00196891"/>
    <w:rsid w:val="0019694D"/>
    <w:rsid w:val="001970DA"/>
    <w:rsid w:val="00197153"/>
    <w:rsid w:val="001971AD"/>
    <w:rsid w:val="001976CD"/>
    <w:rsid w:val="00197BCC"/>
    <w:rsid w:val="001A06F4"/>
    <w:rsid w:val="001A0876"/>
    <w:rsid w:val="001A09F3"/>
    <w:rsid w:val="001A0DAE"/>
    <w:rsid w:val="001A128C"/>
    <w:rsid w:val="001A18F4"/>
    <w:rsid w:val="001A1B5F"/>
    <w:rsid w:val="001A1D84"/>
    <w:rsid w:val="001A2D97"/>
    <w:rsid w:val="001A2DA2"/>
    <w:rsid w:val="001A2E4A"/>
    <w:rsid w:val="001A2EE1"/>
    <w:rsid w:val="001A35B1"/>
    <w:rsid w:val="001A4334"/>
    <w:rsid w:val="001A44E6"/>
    <w:rsid w:val="001A4C03"/>
    <w:rsid w:val="001A4E62"/>
    <w:rsid w:val="001A50FB"/>
    <w:rsid w:val="001A5237"/>
    <w:rsid w:val="001A535C"/>
    <w:rsid w:val="001A5E93"/>
    <w:rsid w:val="001A6511"/>
    <w:rsid w:val="001A65F1"/>
    <w:rsid w:val="001A671D"/>
    <w:rsid w:val="001A69DB"/>
    <w:rsid w:val="001A6F49"/>
    <w:rsid w:val="001A6FBE"/>
    <w:rsid w:val="001A75F2"/>
    <w:rsid w:val="001A791D"/>
    <w:rsid w:val="001A7AF7"/>
    <w:rsid w:val="001B00E4"/>
    <w:rsid w:val="001B0476"/>
    <w:rsid w:val="001B088D"/>
    <w:rsid w:val="001B08AA"/>
    <w:rsid w:val="001B0F45"/>
    <w:rsid w:val="001B14EA"/>
    <w:rsid w:val="001B1B3C"/>
    <w:rsid w:val="001B1F91"/>
    <w:rsid w:val="001B2245"/>
    <w:rsid w:val="001B24F0"/>
    <w:rsid w:val="001B24F6"/>
    <w:rsid w:val="001B2FB9"/>
    <w:rsid w:val="001B3099"/>
    <w:rsid w:val="001B356A"/>
    <w:rsid w:val="001B3C42"/>
    <w:rsid w:val="001B3CFB"/>
    <w:rsid w:val="001B3F41"/>
    <w:rsid w:val="001B4324"/>
    <w:rsid w:val="001B4399"/>
    <w:rsid w:val="001B4774"/>
    <w:rsid w:val="001B4DB2"/>
    <w:rsid w:val="001B4DC7"/>
    <w:rsid w:val="001B5672"/>
    <w:rsid w:val="001B5E3E"/>
    <w:rsid w:val="001B6757"/>
    <w:rsid w:val="001B6C22"/>
    <w:rsid w:val="001B6E64"/>
    <w:rsid w:val="001B740C"/>
    <w:rsid w:val="001C077F"/>
    <w:rsid w:val="001C0A2E"/>
    <w:rsid w:val="001C0C22"/>
    <w:rsid w:val="001C1108"/>
    <w:rsid w:val="001C2022"/>
    <w:rsid w:val="001C29FC"/>
    <w:rsid w:val="001C2A1A"/>
    <w:rsid w:val="001C2A9E"/>
    <w:rsid w:val="001C2C8E"/>
    <w:rsid w:val="001C2EAD"/>
    <w:rsid w:val="001C2F26"/>
    <w:rsid w:val="001C342E"/>
    <w:rsid w:val="001C3663"/>
    <w:rsid w:val="001C4B23"/>
    <w:rsid w:val="001C5035"/>
    <w:rsid w:val="001C515A"/>
    <w:rsid w:val="001C5DA4"/>
    <w:rsid w:val="001C67AF"/>
    <w:rsid w:val="001C73EF"/>
    <w:rsid w:val="001C7598"/>
    <w:rsid w:val="001C75DA"/>
    <w:rsid w:val="001C784F"/>
    <w:rsid w:val="001C7B49"/>
    <w:rsid w:val="001D03BE"/>
    <w:rsid w:val="001D14ED"/>
    <w:rsid w:val="001D167D"/>
    <w:rsid w:val="001D1905"/>
    <w:rsid w:val="001D222A"/>
    <w:rsid w:val="001D24DE"/>
    <w:rsid w:val="001D2801"/>
    <w:rsid w:val="001D3232"/>
    <w:rsid w:val="001D3D40"/>
    <w:rsid w:val="001D3F3F"/>
    <w:rsid w:val="001D486B"/>
    <w:rsid w:val="001D493F"/>
    <w:rsid w:val="001D4ED2"/>
    <w:rsid w:val="001D5152"/>
    <w:rsid w:val="001D5494"/>
    <w:rsid w:val="001D5EAE"/>
    <w:rsid w:val="001D60E1"/>
    <w:rsid w:val="001D63DE"/>
    <w:rsid w:val="001D644D"/>
    <w:rsid w:val="001D65E9"/>
    <w:rsid w:val="001D690A"/>
    <w:rsid w:val="001D6B03"/>
    <w:rsid w:val="001D6B62"/>
    <w:rsid w:val="001D6C97"/>
    <w:rsid w:val="001D6D7C"/>
    <w:rsid w:val="001D718E"/>
    <w:rsid w:val="001D78FE"/>
    <w:rsid w:val="001E0160"/>
    <w:rsid w:val="001E028A"/>
    <w:rsid w:val="001E05EC"/>
    <w:rsid w:val="001E1CF6"/>
    <w:rsid w:val="001E2BE4"/>
    <w:rsid w:val="001E2C87"/>
    <w:rsid w:val="001E2E04"/>
    <w:rsid w:val="001E2EED"/>
    <w:rsid w:val="001E3154"/>
    <w:rsid w:val="001E3512"/>
    <w:rsid w:val="001E3989"/>
    <w:rsid w:val="001E3D3E"/>
    <w:rsid w:val="001E4A36"/>
    <w:rsid w:val="001E5177"/>
    <w:rsid w:val="001E517D"/>
    <w:rsid w:val="001E5224"/>
    <w:rsid w:val="001E5737"/>
    <w:rsid w:val="001E6031"/>
    <w:rsid w:val="001E61F2"/>
    <w:rsid w:val="001E71A0"/>
    <w:rsid w:val="001E7444"/>
    <w:rsid w:val="001F04D8"/>
    <w:rsid w:val="001F0649"/>
    <w:rsid w:val="001F0E92"/>
    <w:rsid w:val="001F0ED4"/>
    <w:rsid w:val="001F14CF"/>
    <w:rsid w:val="001F1D6F"/>
    <w:rsid w:val="001F2126"/>
    <w:rsid w:val="001F2187"/>
    <w:rsid w:val="001F2207"/>
    <w:rsid w:val="001F287B"/>
    <w:rsid w:val="001F28ED"/>
    <w:rsid w:val="001F2DAA"/>
    <w:rsid w:val="001F311A"/>
    <w:rsid w:val="001F3983"/>
    <w:rsid w:val="001F39CB"/>
    <w:rsid w:val="001F3D69"/>
    <w:rsid w:val="001F3E66"/>
    <w:rsid w:val="001F3ECC"/>
    <w:rsid w:val="001F4784"/>
    <w:rsid w:val="001F4D27"/>
    <w:rsid w:val="001F4E7A"/>
    <w:rsid w:val="001F4FCB"/>
    <w:rsid w:val="001F6000"/>
    <w:rsid w:val="001F60F4"/>
    <w:rsid w:val="001F6405"/>
    <w:rsid w:val="001F64C8"/>
    <w:rsid w:val="001F68B9"/>
    <w:rsid w:val="001F6E11"/>
    <w:rsid w:val="001F7450"/>
    <w:rsid w:val="001F779C"/>
    <w:rsid w:val="001F793D"/>
    <w:rsid w:val="001F7ABD"/>
    <w:rsid w:val="001F7DDF"/>
    <w:rsid w:val="002008D8"/>
    <w:rsid w:val="002013DA"/>
    <w:rsid w:val="00201728"/>
    <w:rsid w:val="00201B2F"/>
    <w:rsid w:val="00201F6D"/>
    <w:rsid w:val="00202322"/>
    <w:rsid w:val="002028F9"/>
    <w:rsid w:val="002030EE"/>
    <w:rsid w:val="00203905"/>
    <w:rsid w:val="002039AD"/>
    <w:rsid w:val="00203D2A"/>
    <w:rsid w:val="002048CE"/>
    <w:rsid w:val="0020517E"/>
    <w:rsid w:val="00205465"/>
    <w:rsid w:val="00205F1E"/>
    <w:rsid w:val="00206781"/>
    <w:rsid w:val="0020704D"/>
    <w:rsid w:val="00210027"/>
    <w:rsid w:val="0021016B"/>
    <w:rsid w:val="002103C0"/>
    <w:rsid w:val="00210760"/>
    <w:rsid w:val="00210822"/>
    <w:rsid w:val="00211829"/>
    <w:rsid w:val="002121C5"/>
    <w:rsid w:val="00212F6B"/>
    <w:rsid w:val="0021370C"/>
    <w:rsid w:val="002138F2"/>
    <w:rsid w:val="00214D7E"/>
    <w:rsid w:val="002152A1"/>
    <w:rsid w:val="00215B6D"/>
    <w:rsid w:val="0021680A"/>
    <w:rsid w:val="002169BE"/>
    <w:rsid w:val="00217B40"/>
    <w:rsid w:val="00220713"/>
    <w:rsid w:val="00220AF1"/>
    <w:rsid w:val="00220D36"/>
    <w:rsid w:val="00221015"/>
    <w:rsid w:val="002211F5"/>
    <w:rsid w:val="00221599"/>
    <w:rsid w:val="002215A5"/>
    <w:rsid w:val="002217C6"/>
    <w:rsid w:val="00221952"/>
    <w:rsid w:val="00221AA1"/>
    <w:rsid w:val="00221FC7"/>
    <w:rsid w:val="00221FFD"/>
    <w:rsid w:val="00222200"/>
    <w:rsid w:val="00222577"/>
    <w:rsid w:val="002225AB"/>
    <w:rsid w:val="0022265B"/>
    <w:rsid w:val="002228D8"/>
    <w:rsid w:val="00222B4D"/>
    <w:rsid w:val="00222EE4"/>
    <w:rsid w:val="00223A73"/>
    <w:rsid w:val="00223DF8"/>
    <w:rsid w:val="002240E2"/>
    <w:rsid w:val="002241FE"/>
    <w:rsid w:val="00224251"/>
    <w:rsid w:val="0022460F"/>
    <w:rsid w:val="002248B0"/>
    <w:rsid w:val="0022595C"/>
    <w:rsid w:val="00225E97"/>
    <w:rsid w:val="00225EB9"/>
    <w:rsid w:val="002265A9"/>
    <w:rsid w:val="002268B6"/>
    <w:rsid w:val="00227124"/>
    <w:rsid w:val="002273B3"/>
    <w:rsid w:val="002273CA"/>
    <w:rsid w:val="0023039D"/>
    <w:rsid w:val="00230552"/>
    <w:rsid w:val="00230A70"/>
    <w:rsid w:val="00230D21"/>
    <w:rsid w:val="002315CD"/>
    <w:rsid w:val="0023168D"/>
    <w:rsid w:val="00231D9F"/>
    <w:rsid w:val="00231EA9"/>
    <w:rsid w:val="002322D3"/>
    <w:rsid w:val="00232396"/>
    <w:rsid w:val="0023318E"/>
    <w:rsid w:val="00234CE5"/>
    <w:rsid w:val="00234D86"/>
    <w:rsid w:val="00235199"/>
    <w:rsid w:val="002359AE"/>
    <w:rsid w:val="00235A87"/>
    <w:rsid w:val="00235F4E"/>
    <w:rsid w:val="00235F7F"/>
    <w:rsid w:val="00236AFB"/>
    <w:rsid w:val="00237181"/>
    <w:rsid w:val="002371A0"/>
    <w:rsid w:val="00237B24"/>
    <w:rsid w:val="00237FF0"/>
    <w:rsid w:val="002400F0"/>
    <w:rsid w:val="002404B1"/>
    <w:rsid w:val="0024090F"/>
    <w:rsid w:val="00240960"/>
    <w:rsid w:val="00240F0A"/>
    <w:rsid w:val="00241427"/>
    <w:rsid w:val="00241442"/>
    <w:rsid w:val="002414C8"/>
    <w:rsid w:val="00241826"/>
    <w:rsid w:val="00241B50"/>
    <w:rsid w:val="00242073"/>
    <w:rsid w:val="00242484"/>
    <w:rsid w:val="002426E2"/>
    <w:rsid w:val="0024273A"/>
    <w:rsid w:val="00242801"/>
    <w:rsid w:val="00242C47"/>
    <w:rsid w:val="00242EF5"/>
    <w:rsid w:val="00243C0C"/>
    <w:rsid w:val="00243CE4"/>
    <w:rsid w:val="00244201"/>
    <w:rsid w:val="002449FC"/>
    <w:rsid w:val="00245068"/>
    <w:rsid w:val="00245532"/>
    <w:rsid w:val="002469C0"/>
    <w:rsid w:val="00246C27"/>
    <w:rsid w:val="00246C40"/>
    <w:rsid w:val="00247215"/>
    <w:rsid w:val="00247222"/>
    <w:rsid w:val="00247679"/>
    <w:rsid w:val="0024767B"/>
    <w:rsid w:val="00247A0C"/>
    <w:rsid w:val="002501FC"/>
    <w:rsid w:val="0025069D"/>
    <w:rsid w:val="00250735"/>
    <w:rsid w:val="00250914"/>
    <w:rsid w:val="002510CC"/>
    <w:rsid w:val="00251171"/>
    <w:rsid w:val="00251655"/>
    <w:rsid w:val="00251AF6"/>
    <w:rsid w:val="0025279A"/>
    <w:rsid w:val="00252F36"/>
    <w:rsid w:val="002536F2"/>
    <w:rsid w:val="0025380E"/>
    <w:rsid w:val="002541D4"/>
    <w:rsid w:val="0025422C"/>
    <w:rsid w:val="00254396"/>
    <w:rsid w:val="00254763"/>
    <w:rsid w:val="00254885"/>
    <w:rsid w:val="00254BB9"/>
    <w:rsid w:val="00254DEA"/>
    <w:rsid w:val="0025543A"/>
    <w:rsid w:val="0025575B"/>
    <w:rsid w:val="002562A4"/>
    <w:rsid w:val="00256F6B"/>
    <w:rsid w:val="00256F86"/>
    <w:rsid w:val="002575EF"/>
    <w:rsid w:val="00257884"/>
    <w:rsid w:val="00257B6B"/>
    <w:rsid w:val="00257BC6"/>
    <w:rsid w:val="0026148E"/>
    <w:rsid w:val="0026336B"/>
    <w:rsid w:val="0026337A"/>
    <w:rsid w:val="0026342D"/>
    <w:rsid w:val="00263795"/>
    <w:rsid w:val="00263D54"/>
    <w:rsid w:val="00264C92"/>
    <w:rsid w:val="00264D94"/>
    <w:rsid w:val="00264F7F"/>
    <w:rsid w:val="00265067"/>
    <w:rsid w:val="00265156"/>
    <w:rsid w:val="002651AB"/>
    <w:rsid w:val="00265328"/>
    <w:rsid w:val="002654F1"/>
    <w:rsid w:val="002665C2"/>
    <w:rsid w:val="00266650"/>
    <w:rsid w:val="00266E3B"/>
    <w:rsid w:val="002671AE"/>
    <w:rsid w:val="0026778B"/>
    <w:rsid w:val="002678DC"/>
    <w:rsid w:val="00267997"/>
    <w:rsid w:val="00267D6C"/>
    <w:rsid w:val="00267F3D"/>
    <w:rsid w:val="002700E6"/>
    <w:rsid w:val="00271517"/>
    <w:rsid w:val="00271ABD"/>
    <w:rsid w:val="00271AE8"/>
    <w:rsid w:val="00271EFB"/>
    <w:rsid w:val="002726AC"/>
    <w:rsid w:val="00272F18"/>
    <w:rsid w:val="00273622"/>
    <w:rsid w:val="00273B7D"/>
    <w:rsid w:val="0027400C"/>
    <w:rsid w:val="002740A0"/>
    <w:rsid w:val="00275E41"/>
    <w:rsid w:val="0027654B"/>
    <w:rsid w:val="00276F48"/>
    <w:rsid w:val="00277770"/>
    <w:rsid w:val="002807BF"/>
    <w:rsid w:val="00280AD2"/>
    <w:rsid w:val="00280DCF"/>
    <w:rsid w:val="00280E8A"/>
    <w:rsid w:val="00281248"/>
    <w:rsid w:val="002812BC"/>
    <w:rsid w:val="0028136F"/>
    <w:rsid w:val="0028187F"/>
    <w:rsid w:val="00281D9C"/>
    <w:rsid w:val="00281E36"/>
    <w:rsid w:val="00281FFF"/>
    <w:rsid w:val="00282623"/>
    <w:rsid w:val="002826E8"/>
    <w:rsid w:val="00282BE8"/>
    <w:rsid w:val="002833C5"/>
    <w:rsid w:val="00283795"/>
    <w:rsid w:val="00283A7B"/>
    <w:rsid w:val="002843B5"/>
    <w:rsid w:val="00284407"/>
    <w:rsid w:val="00284C11"/>
    <w:rsid w:val="0028506D"/>
    <w:rsid w:val="00285244"/>
    <w:rsid w:val="00285261"/>
    <w:rsid w:val="0028556F"/>
    <w:rsid w:val="002860EF"/>
    <w:rsid w:val="002863BE"/>
    <w:rsid w:val="00286439"/>
    <w:rsid w:val="00286512"/>
    <w:rsid w:val="002869CB"/>
    <w:rsid w:val="00286C50"/>
    <w:rsid w:val="00286D3F"/>
    <w:rsid w:val="00286DBF"/>
    <w:rsid w:val="00287154"/>
    <w:rsid w:val="00287512"/>
    <w:rsid w:val="00287544"/>
    <w:rsid w:val="002879F4"/>
    <w:rsid w:val="00287A6B"/>
    <w:rsid w:val="00287AE1"/>
    <w:rsid w:val="00287C6A"/>
    <w:rsid w:val="00287E1B"/>
    <w:rsid w:val="00287F2E"/>
    <w:rsid w:val="00287F84"/>
    <w:rsid w:val="00290019"/>
    <w:rsid w:val="002904AF"/>
    <w:rsid w:val="00290886"/>
    <w:rsid w:val="00290B65"/>
    <w:rsid w:val="002924B8"/>
    <w:rsid w:val="00293F67"/>
    <w:rsid w:val="00294836"/>
    <w:rsid w:val="002948AB"/>
    <w:rsid w:val="002949FE"/>
    <w:rsid w:val="00294C6F"/>
    <w:rsid w:val="00294CA8"/>
    <w:rsid w:val="00294D7B"/>
    <w:rsid w:val="0029547C"/>
    <w:rsid w:val="0029549D"/>
    <w:rsid w:val="002954CB"/>
    <w:rsid w:val="002958D0"/>
    <w:rsid w:val="00295906"/>
    <w:rsid w:val="00295B04"/>
    <w:rsid w:val="00295D6C"/>
    <w:rsid w:val="00295ECF"/>
    <w:rsid w:val="00296732"/>
    <w:rsid w:val="00296820"/>
    <w:rsid w:val="00296D3F"/>
    <w:rsid w:val="00296E21"/>
    <w:rsid w:val="00296F8E"/>
    <w:rsid w:val="00297131"/>
    <w:rsid w:val="00297166"/>
    <w:rsid w:val="0029725C"/>
    <w:rsid w:val="00297576"/>
    <w:rsid w:val="002976BC"/>
    <w:rsid w:val="00297792"/>
    <w:rsid w:val="00297D5B"/>
    <w:rsid w:val="00297F2C"/>
    <w:rsid w:val="002A0430"/>
    <w:rsid w:val="002A0A42"/>
    <w:rsid w:val="002A0C1A"/>
    <w:rsid w:val="002A0F3D"/>
    <w:rsid w:val="002A123A"/>
    <w:rsid w:val="002A2845"/>
    <w:rsid w:val="002A2C1F"/>
    <w:rsid w:val="002A2CAB"/>
    <w:rsid w:val="002A3048"/>
    <w:rsid w:val="002A39D0"/>
    <w:rsid w:val="002A40EE"/>
    <w:rsid w:val="002A45D4"/>
    <w:rsid w:val="002A4A1C"/>
    <w:rsid w:val="002A510A"/>
    <w:rsid w:val="002A5D56"/>
    <w:rsid w:val="002B003E"/>
    <w:rsid w:val="002B0608"/>
    <w:rsid w:val="002B0ABC"/>
    <w:rsid w:val="002B0B88"/>
    <w:rsid w:val="002B118D"/>
    <w:rsid w:val="002B11E1"/>
    <w:rsid w:val="002B14E7"/>
    <w:rsid w:val="002B16C8"/>
    <w:rsid w:val="002B174D"/>
    <w:rsid w:val="002B18E8"/>
    <w:rsid w:val="002B19B0"/>
    <w:rsid w:val="002B1B0B"/>
    <w:rsid w:val="002B1F3C"/>
    <w:rsid w:val="002B292A"/>
    <w:rsid w:val="002B2D54"/>
    <w:rsid w:val="002B386C"/>
    <w:rsid w:val="002B3999"/>
    <w:rsid w:val="002B3E25"/>
    <w:rsid w:val="002B3ECD"/>
    <w:rsid w:val="002B4333"/>
    <w:rsid w:val="002B435E"/>
    <w:rsid w:val="002B447D"/>
    <w:rsid w:val="002B4EFB"/>
    <w:rsid w:val="002B57A0"/>
    <w:rsid w:val="002B591D"/>
    <w:rsid w:val="002B5C8A"/>
    <w:rsid w:val="002B5E6F"/>
    <w:rsid w:val="002B6BC5"/>
    <w:rsid w:val="002B719E"/>
    <w:rsid w:val="002B726F"/>
    <w:rsid w:val="002B778A"/>
    <w:rsid w:val="002B77CE"/>
    <w:rsid w:val="002B7AC7"/>
    <w:rsid w:val="002B7B83"/>
    <w:rsid w:val="002B7EE5"/>
    <w:rsid w:val="002C07DE"/>
    <w:rsid w:val="002C0ED1"/>
    <w:rsid w:val="002C1247"/>
    <w:rsid w:val="002C1514"/>
    <w:rsid w:val="002C16A2"/>
    <w:rsid w:val="002C1E29"/>
    <w:rsid w:val="002C2263"/>
    <w:rsid w:val="002C22D0"/>
    <w:rsid w:val="002C267B"/>
    <w:rsid w:val="002C302C"/>
    <w:rsid w:val="002C3883"/>
    <w:rsid w:val="002C3DBB"/>
    <w:rsid w:val="002C3FE9"/>
    <w:rsid w:val="002C4833"/>
    <w:rsid w:val="002C4963"/>
    <w:rsid w:val="002C4B4C"/>
    <w:rsid w:val="002C4BE4"/>
    <w:rsid w:val="002C4F9C"/>
    <w:rsid w:val="002C53C9"/>
    <w:rsid w:val="002C541E"/>
    <w:rsid w:val="002C56E5"/>
    <w:rsid w:val="002C6B2F"/>
    <w:rsid w:val="002C7105"/>
    <w:rsid w:val="002C76C0"/>
    <w:rsid w:val="002C7C9A"/>
    <w:rsid w:val="002C7E42"/>
    <w:rsid w:val="002C7FC3"/>
    <w:rsid w:val="002D017F"/>
    <w:rsid w:val="002D0A83"/>
    <w:rsid w:val="002D0F16"/>
    <w:rsid w:val="002D14F9"/>
    <w:rsid w:val="002D1787"/>
    <w:rsid w:val="002D17D8"/>
    <w:rsid w:val="002D17DD"/>
    <w:rsid w:val="002D184E"/>
    <w:rsid w:val="002D236C"/>
    <w:rsid w:val="002D302F"/>
    <w:rsid w:val="002D32E9"/>
    <w:rsid w:val="002D35BB"/>
    <w:rsid w:val="002D3F25"/>
    <w:rsid w:val="002D4585"/>
    <w:rsid w:val="002D469E"/>
    <w:rsid w:val="002D46D8"/>
    <w:rsid w:val="002D47E2"/>
    <w:rsid w:val="002D4B70"/>
    <w:rsid w:val="002D4C7F"/>
    <w:rsid w:val="002D4DFF"/>
    <w:rsid w:val="002D561E"/>
    <w:rsid w:val="002D5A6F"/>
    <w:rsid w:val="002D5AE3"/>
    <w:rsid w:val="002D5DA8"/>
    <w:rsid w:val="002D6258"/>
    <w:rsid w:val="002D663F"/>
    <w:rsid w:val="002D68B2"/>
    <w:rsid w:val="002D6ABD"/>
    <w:rsid w:val="002D6DE7"/>
    <w:rsid w:val="002D703C"/>
    <w:rsid w:val="002D737C"/>
    <w:rsid w:val="002E029B"/>
    <w:rsid w:val="002E06DB"/>
    <w:rsid w:val="002E1439"/>
    <w:rsid w:val="002E1AF8"/>
    <w:rsid w:val="002E1F59"/>
    <w:rsid w:val="002E3234"/>
    <w:rsid w:val="002E3257"/>
    <w:rsid w:val="002E3677"/>
    <w:rsid w:val="002E36B2"/>
    <w:rsid w:val="002E3C35"/>
    <w:rsid w:val="002E3CC3"/>
    <w:rsid w:val="002E41E9"/>
    <w:rsid w:val="002E42E0"/>
    <w:rsid w:val="002E4E78"/>
    <w:rsid w:val="002E5252"/>
    <w:rsid w:val="002E5E98"/>
    <w:rsid w:val="002E6A8C"/>
    <w:rsid w:val="002E6D7F"/>
    <w:rsid w:val="002E765D"/>
    <w:rsid w:val="002E7683"/>
    <w:rsid w:val="002F141D"/>
    <w:rsid w:val="002F1569"/>
    <w:rsid w:val="002F18A2"/>
    <w:rsid w:val="002F18BC"/>
    <w:rsid w:val="002F192C"/>
    <w:rsid w:val="002F1B1B"/>
    <w:rsid w:val="002F1DC0"/>
    <w:rsid w:val="002F1DEC"/>
    <w:rsid w:val="002F1F5E"/>
    <w:rsid w:val="002F1F8D"/>
    <w:rsid w:val="002F2051"/>
    <w:rsid w:val="002F205D"/>
    <w:rsid w:val="002F277A"/>
    <w:rsid w:val="002F3056"/>
    <w:rsid w:val="002F3872"/>
    <w:rsid w:val="002F38A4"/>
    <w:rsid w:val="002F3A25"/>
    <w:rsid w:val="002F3C76"/>
    <w:rsid w:val="002F3EE3"/>
    <w:rsid w:val="002F42D8"/>
    <w:rsid w:val="002F4593"/>
    <w:rsid w:val="002F4904"/>
    <w:rsid w:val="002F56C5"/>
    <w:rsid w:val="002F5718"/>
    <w:rsid w:val="002F5C95"/>
    <w:rsid w:val="002F6154"/>
    <w:rsid w:val="002F627D"/>
    <w:rsid w:val="002F6555"/>
    <w:rsid w:val="002F6B67"/>
    <w:rsid w:val="002F7D3B"/>
    <w:rsid w:val="002F7DB0"/>
    <w:rsid w:val="002F7EB5"/>
    <w:rsid w:val="00300B94"/>
    <w:rsid w:val="003013BD"/>
    <w:rsid w:val="00301FAB"/>
    <w:rsid w:val="00301FBF"/>
    <w:rsid w:val="00302033"/>
    <w:rsid w:val="003030E7"/>
    <w:rsid w:val="00303BBA"/>
    <w:rsid w:val="00303D42"/>
    <w:rsid w:val="003045A3"/>
    <w:rsid w:val="00304B00"/>
    <w:rsid w:val="00304D80"/>
    <w:rsid w:val="00304FAD"/>
    <w:rsid w:val="00305539"/>
    <w:rsid w:val="003064C7"/>
    <w:rsid w:val="0030656A"/>
    <w:rsid w:val="00306E7F"/>
    <w:rsid w:val="00307C3F"/>
    <w:rsid w:val="00307FB5"/>
    <w:rsid w:val="00307FF5"/>
    <w:rsid w:val="003100CB"/>
    <w:rsid w:val="0031011C"/>
    <w:rsid w:val="003104F0"/>
    <w:rsid w:val="003105F6"/>
    <w:rsid w:val="00310765"/>
    <w:rsid w:val="00310998"/>
    <w:rsid w:val="003110CB"/>
    <w:rsid w:val="003110EC"/>
    <w:rsid w:val="00311197"/>
    <w:rsid w:val="003112F3"/>
    <w:rsid w:val="0031170B"/>
    <w:rsid w:val="00311915"/>
    <w:rsid w:val="00311DAD"/>
    <w:rsid w:val="00311E46"/>
    <w:rsid w:val="00311F17"/>
    <w:rsid w:val="00311F67"/>
    <w:rsid w:val="003120EB"/>
    <w:rsid w:val="00312A19"/>
    <w:rsid w:val="00312AEC"/>
    <w:rsid w:val="00312FB6"/>
    <w:rsid w:val="00313D40"/>
    <w:rsid w:val="003144CB"/>
    <w:rsid w:val="00314804"/>
    <w:rsid w:val="003148B3"/>
    <w:rsid w:val="0031498B"/>
    <w:rsid w:val="00314A99"/>
    <w:rsid w:val="00314DF0"/>
    <w:rsid w:val="00315ADE"/>
    <w:rsid w:val="003161DC"/>
    <w:rsid w:val="00316414"/>
    <w:rsid w:val="00316F19"/>
    <w:rsid w:val="003175A3"/>
    <w:rsid w:val="00317674"/>
    <w:rsid w:val="00317C36"/>
    <w:rsid w:val="00317E2E"/>
    <w:rsid w:val="00317FC7"/>
    <w:rsid w:val="0032011B"/>
    <w:rsid w:val="0032014E"/>
    <w:rsid w:val="0032019C"/>
    <w:rsid w:val="003202FC"/>
    <w:rsid w:val="003209CB"/>
    <w:rsid w:val="003210F2"/>
    <w:rsid w:val="00321362"/>
    <w:rsid w:val="00321809"/>
    <w:rsid w:val="00321A48"/>
    <w:rsid w:val="00321A93"/>
    <w:rsid w:val="00321B0D"/>
    <w:rsid w:val="00321EFB"/>
    <w:rsid w:val="00322007"/>
    <w:rsid w:val="003228D6"/>
    <w:rsid w:val="00323908"/>
    <w:rsid w:val="00323E9D"/>
    <w:rsid w:val="00324085"/>
    <w:rsid w:val="003244F5"/>
    <w:rsid w:val="0032469B"/>
    <w:rsid w:val="003247B9"/>
    <w:rsid w:val="00324A4D"/>
    <w:rsid w:val="00324E38"/>
    <w:rsid w:val="003250EF"/>
    <w:rsid w:val="0032571A"/>
    <w:rsid w:val="00325745"/>
    <w:rsid w:val="003258DC"/>
    <w:rsid w:val="00325F88"/>
    <w:rsid w:val="00325FE8"/>
    <w:rsid w:val="003261DF"/>
    <w:rsid w:val="00326281"/>
    <w:rsid w:val="003262E1"/>
    <w:rsid w:val="00326625"/>
    <w:rsid w:val="00326A88"/>
    <w:rsid w:val="00326B2C"/>
    <w:rsid w:val="00326C86"/>
    <w:rsid w:val="00326F04"/>
    <w:rsid w:val="00326FEE"/>
    <w:rsid w:val="00327191"/>
    <w:rsid w:val="003276AB"/>
    <w:rsid w:val="003278A3"/>
    <w:rsid w:val="00327EBB"/>
    <w:rsid w:val="003311C9"/>
    <w:rsid w:val="0033146F"/>
    <w:rsid w:val="003315E9"/>
    <w:rsid w:val="00331740"/>
    <w:rsid w:val="0033210C"/>
    <w:rsid w:val="00332513"/>
    <w:rsid w:val="00332884"/>
    <w:rsid w:val="0033345F"/>
    <w:rsid w:val="00333820"/>
    <w:rsid w:val="00333DAB"/>
    <w:rsid w:val="003343C8"/>
    <w:rsid w:val="00334C44"/>
    <w:rsid w:val="00334D58"/>
    <w:rsid w:val="00334F51"/>
    <w:rsid w:val="003350BE"/>
    <w:rsid w:val="0033527C"/>
    <w:rsid w:val="00335A62"/>
    <w:rsid w:val="00335EE0"/>
    <w:rsid w:val="00336069"/>
    <w:rsid w:val="00336FE0"/>
    <w:rsid w:val="00337050"/>
    <w:rsid w:val="003370D1"/>
    <w:rsid w:val="00337225"/>
    <w:rsid w:val="003373A2"/>
    <w:rsid w:val="003374AA"/>
    <w:rsid w:val="0033754E"/>
    <w:rsid w:val="00337639"/>
    <w:rsid w:val="00337789"/>
    <w:rsid w:val="0033779F"/>
    <w:rsid w:val="003378B9"/>
    <w:rsid w:val="00337D43"/>
    <w:rsid w:val="00337ED2"/>
    <w:rsid w:val="0034005B"/>
    <w:rsid w:val="0034027E"/>
    <w:rsid w:val="003402D1"/>
    <w:rsid w:val="0034070D"/>
    <w:rsid w:val="00340DDF"/>
    <w:rsid w:val="003415FE"/>
    <w:rsid w:val="00341642"/>
    <w:rsid w:val="003417CE"/>
    <w:rsid w:val="00341AF6"/>
    <w:rsid w:val="003421C8"/>
    <w:rsid w:val="0034237C"/>
    <w:rsid w:val="003432D8"/>
    <w:rsid w:val="00343863"/>
    <w:rsid w:val="00343B39"/>
    <w:rsid w:val="00343C2B"/>
    <w:rsid w:val="00343E5C"/>
    <w:rsid w:val="00343EC5"/>
    <w:rsid w:val="0034418B"/>
    <w:rsid w:val="0034464F"/>
    <w:rsid w:val="003446E2"/>
    <w:rsid w:val="003451BD"/>
    <w:rsid w:val="00345202"/>
    <w:rsid w:val="00345ED6"/>
    <w:rsid w:val="00346181"/>
    <w:rsid w:val="0034653D"/>
    <w:rsid w:val="00346DD9"/>
    <w:rsid w:val="00347B4A"/>
    <w:rsid w:val="00347EB9"/>
    <w:rsid w:val="00350E77"/>
    <w:rsid w:val="0035113C"/>
    <w:rsid w:val="00351238"/>
    <w:rsid w:val="00351BC2"/>
    <w:rsid w:val="00351EF0"/>
    <w:rsid w:val="00352370"/>
    <w:rsid w:val="003526C4"/>
    <w:rsid w:val="003529C7"/>
    <w:rsid w:val="00352A91"/>
    <w:rsid w:val="00352DEF"/>
    <w:rsid w:val="00352DF0"/>
    <w:rsid w:val="00353748"/>
    <w:rsid w:val="00353ADA"/>
    <w:rsid w:val="00353C40"/>
    <w:rsid w:val="003541C5"/>
    <w:rsid w:val="003553E5"/>
    <w:rsid w:val="003553EA"/>
    <w:rsid w:val="00355E40"/>
    <w:rsid w:val="003561DD"/>
    <w:rsid w:val="00356646"/>
    <w:rsid w:val="00356B5B"/>
    <w:rsid w:val="00356F3E"/>
    <w:rsid w:val="00357006"/>
    <w:rsid w:val="003570B9"/>
    <w:rsid w:val="00360460"/>
    <w:rsid w:val="00360B8A"/>
    <w:rsid w:val="00360FFB"/>
    <w:rsid w:val="003617B0"/>
    <w:rsid w:val="00361B02"/>
    <w:rsid w:val="00361E07"/>
    <w:rsid w:val="0036206F"/>
    <w:rsid w:val="00362480"/>
    <w:rsid w:val="00362D49"/>
    <w:rsid w:val="00363A42"/>
    <w:rsid w:val="003642FD"/>
    <w:rsid w:val="0036442E"/>
    <w:rsid w:val="00364E93"/>
    <w:rsid w:val="00365BCA"/>
    <w:rsid w:val="00365D00"/>
    <w:rsid w:val="003664BB"/>
    <w:rsid w:val="00366935"/>
    <w:rsid w:val="00366BF4"/>
    <w:rsid w:val="00366C2F"/>
    <w:rsid w:val="00366F56"/>
    <w:rsid w:val="00367449"/>
    <w:rsid w:val="003675FA"/>
    <w:rsid w:val="00367B15"/>
    <w:rsid w:val="00370384"/>
    <w:rsid w:val="003704BD"/>
    <w:rsid w:val="003708B1"/>
    <w:rsid w:val="00370D0A"/>
    <w:rsid w:val="00370D18"/>
    <w:rsid w:val="00371068"/>
    <w:rsid w:val="003718C1"/>
    <w:rsid w:val="00371E2D"/>
    <w:rsid w:val="00372B19"/>
    <w:rsid w:val="0037329A"/>
    <w:rsid w:val="00373610"/>
    <w:rsid w:val="0037363E"/>
    <w:rsid w:val="00374133"/>
    <w:rsid w:val="0037461D"/>
    <w:rsid w:val="003750EF"/>
    <w:rsid w:val="0037607C"/>
    <w:rsid w:val="00376CB5"/>
    <w:rsid w:val="00377426"/>
    <w:rsid w:val="00377434"/>
    <w:rsid w:val="0037751A"/>
    <w:rsid w:val="00381013"/>
    <w:rsid w:val="00381B45"/>
    <w:rsid w:val="00382322"/>
    <w:rsid w:val="00383042"/>
    <w:rsid w:val="00383F62"/>
    <w:rsid w:val="00384718"/>
    <w:rsid w:val="00384B22"/>
    <w:rsid w:val="00384F83"/>
    <w:rsid w:val="003852F1"/>
    <w:rsid w:val="00385307"/>
    <w:rsid w:val="00385A93"/>
    <w:rsid w:val="003868D9"/>
    <w:rsid w:val="00386BD5"/>
    <w:rsid w:val="00387228"/>
    <w:rsid w:val="00387407"/>
    <w:rsid w:val="00387573"/>
    <w:rsid w:val="0038779B"/>
    <w:rsid w:val="00387A28"/>
    <w:rsid w:val="00387F63"/>
    <w:rsid w:val="00387FE5"/>
    <w:rsid w:val="00390137"/>
    <w:rsid w:val="00390572"/>
    <w:rsid w:val="00390576"/>
    <w:rsid w:val="003907CA"/>
    <w:rsid w:val="00390C94"/>
    <w:rsid w:val="00390EB4"/>
    <w:rsid w:val="0039138E"/>
    <w:rsid w:val="00391860"/>
    <w:rsid w:val="00391FA5"/>
    <w:rsid w:val="0039254A"/>
    <w:rsid w:val="00392668"/>
    <w:rsid w:val="00392A14"/>
    <w:rsid w:val="003932F0"/>
    <w:rsid w:val="0039378A"/>
    <w:rsid w:val="00393D9E"/>
    <w:rsid w:val="00393E16"/>
    <w:rsid w:val="00393E5F"/>
    <w:rsid w:val="00393F21"/>
    <w:rsid w:val="003945C2"/>
    <w:rsid w:val="00394AFD"/>
    <w:rsid w:val="0039509F"/>
    <w:rsid w:val="00395E97"/>
    <w:rsid w:val="003962D4"/>
    <w:rsid w:val="00396A95"/>
    <w:rsid w:val="00396C14"/>
    <w:rsid w:val="00396F6D"/>
    <w:rsid w:val="0039719E"/>
    <w:rsid w:val="003971C9"/>
    <w:rsid w:val="00397359"/>
    <w:rsid w:val="003A0632"/>
    <w:rsid w:val="003A066C"/>
    <w:rsid w:val="003A0D87"/>
    <w:rsid w:val="003A0ED4"/>
    <w:rsid w:val="003A0F8C"/>
    <w:rsid w:val="003A109C"/>
    <w:rsid w:val="003A13D4"/>
    <w:rsid w:val="003A1DE8"/>
    <w:rsid w:val="003A22B9"/>
    <w:rsid w:val="003A244D"/>
    <w:rsid w:val="003A29C6"/>
    <w:rsid w:val="003A3135"/>
    <w:rsid w:val="003A3FB2"/>
    <w:rsid w:val="003A461F"/>
    <w:rsid w:val="003A469A"/>
    <w:rsid w:val="003A48D2"/>
    <w:rsid w:val="003A4E57"/>
    <w:rsid w:val="003A4E59"/>
    <w:rsid w:val="003A4E7C"/>
    <w:rsid w:val="003A51C3"/>
    <w:rsid w:val="003A54CC"/>
    <w:rsid w:val="003A5541"/>
    <w:rsid w:val="003A5A75"/>
    <w:rsid w:val="003A5DFB"/>
    <w:rsid w:val="003A6317"/>
    <w:rsid w:val="003A6C8B"/>
    <w:rsid w:val="003A6D97"/>
    <w:rsid w:val="003A7C94"/>
    <w:rsid w:val="003B04FA"/>
    <w:rsid w:val="003B0A3B"/>
    <w:rsid w:val="003B10F7"/>
    <w:rsid w:val="003B224C"/>
    <w:rsid w:val="003B229A"/>
    <w:rsid w:val="003B249C"/>
    <w:rsid w:val="003B29E8"/>
    <w:rsid w:val="003B2AF7"/>
    <w:rsid w:val="003B2CBE"/>
    <w:rsid w:val="003B3097"/>
    <w:rsid w:val="003B41C5"/>
    <w:rsid w:val="003B41EB"/>
    <w:rsid w:val="003B4724"/>
    <w:rsid w:val="003B52FD"/>
    <w:rsid w:val="003B5773"/>
    <w:rsid w:val="003B5C35"/>
    <w:rsid w:val="003B6300"/>
    <w:rsid w:val="003B67FD"/>
    <w:rsid w:val="003B6A40"/>
    <w:rsid w:val="003B6B42"/>
    <w:rsid w:val="003B7057"/>
    <w:rsid w:val="003B75A7"/>
    <w:rsid w:val="003B7B14"/>
    <w:rsid w:val="003B7D8B"/>
    <w:rsid w:val="003C0017"/>
    <w:rsid w:val="003C0127"/>
    <w:rsid w:val="003C0190"/>
    <w:rsid w:val="003C02CC"/>
    <w:rsid w:val="003C0301"/>
    <w:rsid w:val="003C05FB"/>
    <w:rsid w:val="003C063A"/>
    <w:rsid w:val="003C09D1"/>
    <w:rsid w:val="003C0D1D"/>
    <w:rsid w:val="003C0DB5"/>
    <w:rsid w:val="003C0F27"/>
    <w:rsid w:val="003C1572"/>
    <w:rsid w:val="003C19DC"/>
    <w:rsid w:val="003C1CC7"/>
    <w:rsid w:val="003C2058"/>
    <w:rsid w:val="003C214E"/>
    <w:rsid w:val="003C2347"/>
    <w:rsid w:val="003C247E"/>
    <w:rsid w:val="003C2E48"/>
    <w:rsid w:val="003C3057"/>
    <w:rsid w:val="003C35E0"/>
    <w:rsid w:val="003C3935"/>
    <w:rsid w:val="003C3AC1"/>
    <w:rsid w:val="003C40EB"/>
    <w:rsid w:val="003C5AA9"/>
    <w:rsid w:val="003C5BFB"/>
    <w:rsid w:val="003C5D25"/>
    <w:rsid w:val="003C694B"/>
    <w:rsid w:val="003C6A04"/>
    <w:rsid w:val="003C71CD"/>
    <w:rsid w:val="003C71E6"/>
    <w:rsid w:val="003C76C8"/>
    <w:rsid w:val="003C79A7"/>
    <w:rsid w:val="003C79A9"/>
    <w:rsid w:val="003C7C8E"/>
    <w:rsid w:val="003C7D74"/>
    <w:rsid w:val="003C7D82"/>
    <w:rsid w:val="003D11AC"/>
    <w:rsid w:val="003D16F5"/>
    <w:rsid w:val="003D1C5E"/>
    <w:rsid w:val="003D1DCA"/>
    <w:rsid w:val="003D1E2E"/>
    <w:rsid w:val="003D2456"/>
    <w:rsid w:val="003D285A"/>
    <w:rsid w:val="003D3985"/>
    <w:rsid w:val="003D4046"/>
    <w:rsid w:val="003D40E2"/>
    <w:rsid w:val="003D4646"/>
    <w:rsid w:val="003D5925"/>
    <w:rsid w:val="003D5CFF"/>
    <w:rsid w:val="003D5F20"/>
    <w:rsid w:val="003D62E2"/>
    <w:rsid w:val="003D6350"/>
    <w:rsid w:val="003D6F1A"/>
    <w:rsid w:val="003D7926"/>
    <w:rsid w:val="003D7989"/>
    <w:rsid w:val="003D7D90"/>
    <w:rsid w:val="003E025A"/>
    <w:rsid w:val="003E06D4"/>
    <w:rsid w:val="003E091D"/>
    <w:rsid w:val="003E1278"/>
    <w:rsid w:val="003E1A36"/>
    <w:rsid w:val="003E1D12"/>
    <w:rsid w:val="003E1DB4"/>
    <w:rsid w:val="003E1EFD"/>
    <w:rsid w:val="003E27BC"/>
    <w:rsid w:val="003E2B91"/>
    <w:rsid w:val="003E34D5"/>
    <w:rsid w:val="003E3A78"/>
    <w:rsid w:val="003E3EE5"/>
    <w:rsid w:val="003E4682"/>
    <w:rsid w:val="003E4B7B"/>
    <w:rsid w:val="003E4C18"/>
    <w:rsid w:val="003E5445"/>
    <w:rsid w:val="003E5A22"/>
    <w:rsid w:val="003E6052"/>
    <w:rsid w:val="003E62E7"/>
    <w:rsid w:val="003E64E3"/>
    <w:rsid w:val="003F061C"/>
    <w:rsid w:val="003F1086"/>
    <w:rsid w:val="003F1474"/>
    <w:rsid w:val="003F1614"/>
    <w:rsid w:val="003F1FAD"/>
    <w:rsid w:val="003F27C1"/>
    <w:rsid w:val="003F2BBA"/>
    <w:rsid w:val="003F2C7E"/>
    <w:rsid w:val="003F3DAE"/>
    <w:rsid w:val="003F5DD1"/>
    <w:rsid w:val="003F5FE2"/>
    <w:rsid w:val="003F62E6"/>
    <w:rsid w:val="003F67F3"/>
    <w:rsid w:val="003F6CCA"/>
    <w:rsid w:val="003F7CBE"/>
    <w:rsid w:val="00400034"/>
    <w:rsid w:val="00400130"/>
    <w:rsid w:val="0040016A"/>
    <w:rsid w:val="0040043A"/>
    <w:rsid w:val="00400F49"/>
    <w:rsid w:val="00401359"/>
    <w:rsid w:val="00401604"/>
    <w:rsid w:val="00401DC7"/>
    <w:rsid w:val="00401EB9"/>
    <w:rsid w:val="00401FFF"/>
    <w:rsid w:val="00402D5C"/>
    <w:rsid w:val="00402FBA"/>
    <w:rsid w:val="004033C6"/>
    <w:rsid w:val="00403486"/>
    <w:rsid w:val="00403790"/>
    <w:rsid w:val="00403A8E"/>
    <w:rsid w:val="0040481B"/>
    <w:rsid w:val="00404973"/>
    <w:rsid w:val="00404A8C"/>
    <w:rsid w:val="00405459"/>
    <w:rsid w:val="004057EE"/>
    <w:rsid w:val="00405A57"/>
    <w:rsid w:val="00406D57"/>
    <w:rsid w:val="004075FE"/>
    <w:rsid w:val="004078C3"/>
    <w:rsid w:val="00412E46"/>
    <w:rsid w:val="00413744"/>
    <w:rsid w:val="00413C5D"/>
    <w:rsid w:val="004145CC"/>
    <w:rsid w:val="00414F89"/>
    <w:rsid w:val="00415440"/>
    <w:rsid w:val="00415A84"/>
    <w:rsid w:val="00415F2B"/>
    <w:rsid w:val="00416B28"/>
    <w:rsid w:val="00416FB5"/>
    <w:rsid w:val="00417004"/>
    <w:rsid w:val="004171F5"/>
    <w:rsid w:val="00417312"/>
    <w:rsid w:val="00417BE5"/>
    <w:rsid w:val="004201DA"/>
    <w:rsid w:val="00420396"/>
    <w:rsid w:val="004211E4"/>
    <w:rsid w:val="00421412"/>
    <w:rsid w:val="00421B12"/>
    <w:rsid w:val="00421DEF"/>
    <w:rsid w:val="00422672"/>
    <w:rsid w:val="004226C2"/>
    <w:rsid w:val="00422AF9"/>
    <w:rsid w:val="00422B69"/>
    <w:rsid w:val="00422C04"/>
    <w:rsid w:val="00422C4B"/>
    <w:rsid w:val="004238C7"/>
    <w:rsid w:val="00424064"/>
    <w:rsid w:val="00424DD0"/>
    <w:rsid w:val="004251FD"/>
    <w:rsid w:val="004252B9"/>
    <w:rsid w:val="00425471"/>
    <w:rsid w:val="00425476"/>
    <w:rsid w:val="004254F5"/>
    <w:rsid w:val="004261A1"/>
    <w:rsid w:val="0042642A"/>
    <w:rsid w:val="00426743"/>
    <w:rsid w:val="00426C54"/>
    <w:rsid w:val="00426EA4"/>
    <w:rsid w:val="00426FDE"/>
    <w:rsid w:val="0042714F"/>
    <w:rsid w:val="004274F6"/>
    <w:rsid w:val="0042768B"/>
    <w:rsid w:val="004278F0"/>
    <w:rsid w:val="00427932"/>
    <w:rsid w:val="004304E0"/>
    <w:rsid w:val="0043074C"/>
    <w:rsid w:val="004314B8"/>
    <w:rsid w:val="00431A2E"/>
    <w:rsid w:val="00431AEC"/>
    <w:rsid w:val="00431C48"/>
    <w:rsid w:val="00431CE7"/>
    <w:rsid w:val="00431DE3"/>
    <w:rsid w:val="004323CD"/>
    <w:rsid w:val="004328B0"/>
    <w:rsid w:val="00432E7C"/>
    <w:rsid w:val="00432FD2"/>
    <w:rsid w:val="0043327E"/>
    <w:rsid w:val="0043373E"/>
    <w:rsid w:val="00433C39"/>
    <w:rsid w:val="00435345"/>
    <w:rsid w:val="0043545D"/>
    <w:rsid w:val="0043558F"/>
    <w:rsid w:val="00435D0B"/>
    <w:rsid w:val="00436897"/>
    <w:rsid w:val="00436B62"/>
    <w:rsid w:val="00436DAC"/>
    <w:rsid w:val="0043710F"/>
    <w:rsid w:val="004378B3"/>
    <w:rsid w:val="00437BCE"/>
    <w:rsid w:val="00437DEF"/>
    <w:rsid w:val="004401A6"/>
    <w:rsid w:val="004407AB"/>
    <w:rsid w:val="004409B4"/>
    <w:rsid w:val="00440ACB"/>
    <w:rsid w:val="00440ACC"/>
    <w:rsid w:val="004410E1"/>
    <w:rsid w:val="00441692"/>
    <w:rsid w:val="00441761"/>
    <w:rsid w:val="0044182D"/>
    <w:rsid w:val="00441C3C"/>
    <w:rsid w:val="004420BA"/>
    <w:rsid w:val="00442157"/>
    <w:rsid w:val="00442542"/>
    <w:rsid w:val="004427C4"/>
    <w:rsid w:val="0044283F"/>
    <w:rsid w:val="0044288C"/>
    <w:rsid w:val="00442A46"/>
    <w:rsid w:val="00442C9C"/>
    <w:rsid w:val="00443033"/>
    <w:rsid w:val="0044308E"/>
    <w:rsid w:val="004430AA"/>
    <w:rsid w:val="00443110"/>
    <w:rsid w:val="00444316"/>
    <w:rsid w:val="0044457F"/>
    <w:rsid w:val="00444658"/>
    <w:rsid w:val="0044479A"/>
    <w:rsid w:val="00444829"/>
    <w:rsid w:val="00444E2D"/>
    <w:rsid w:val="004450C3"/>
    <w:rsid w:val="004450E0"/>
    <w:rsid w:val="004454FB"/>
    <w:rsid w:val="004461E4"/>
    <w:rsid w:val="004463DA"/>
    <w:rsid w:val="00446896"/>
    <w:rsid w:val="00447045"/>
    <w:rsid w:val="0044707C"/>
    <w:rsid w:val="00447157"/>
    <w:rsid w:val="004473C4"/>
    <w:rsid w:val="00447650"/>
    <w:rsid w:val="00447C50"/>
    <w:rsid w:val="00450174"/>
    <w:rsid w:val="00450433"/>
    <w:rsid w:val="004513FC"/>
    <w:rsid w:val="004516E4"/>
    <w:rsid w:val="00451C71"/>
    <w:rsid w:val="004523F5"/>
    <w:rsid w:val="00452AD5"/>
    <w:rsid w:val="00452B7A"/>
    <w:rsid w:val="00453039"/>
    <w:rsid w:val="0045379B"/>
    <w:rsid w:val="004538DA"/>
    <w:rsid w:val="00453927"/>
    <w:rsid w:val="00454313"/>
    <w:rsid w:val="0045471B"/>
    <w:rsid w:val="004554DD"/>
    <w:rsid w:val="00455E5B"/>
    <w:rsid w:val="00455F3E"/>
    <w:rsid w:val="00456668"/>
    <w:rsid w:val="00456B61"/>
    <w:rsid w:val="00457031"/>
    <w:rsid w:val="004573CC"/>
    <w:rsid w:val="004576C2"/>
    <w:rsid w:val="0045777E"/>
    <w:rsid w:val="0045778C"/>
    <w:rsid w:val="00457974"/>
    <w:rsid w:val="004579C8"/>
    <w:rsid w:val="00460243"/>
    <w:rsid w:val="0046109C"/>
    <w:rsid w:val="004610F7"/>
    <w:rsid w:val="004616DF"/>
    <w:rsid w:val="00461961"/>
    <w:rsid w:val="00461DE4"/>
    <w:rsid w:val="00462F07"/>
    <w:rsid w:val="00462F5F"/>
    <w:rsid w:val="004635F7"/>
    <w:rsid w:val="0046369E"/>
    <w:rsid w:val="00463D53"/>
    <w:rsid w:val="00464484"/>
    <w:rsid w:val="004653C3"/>
    <w:rsid w:val="004654E2"/>
    <w:rsid w:val="00465C22"/>
    <w:rsid w:val="0046609F"/>
    <w:rsid w:val="00466721"/>
    <w:rsid w:val="00466B3B"/>
    <w:rsid w:val="00466C43"/>
    <w:rsid w:val="00466F32"/>
    <w:rsid w:val="004670B8"/>
    <w:rsid w:val="0046731E"/>
    <w:rsid w:val="00467494"/>
    <w:rsid w:val="0046788D"/>
    <w:rsid w:val="00467914"/>
    <w:rsid w:val="00467D3C"/>
    <w:rsid w:val="0047023D"/>
    <w:rsid w:val="00470650"/>
    <w:rsid w:val="004706DD"/>
    <w:rsid w:val="0047098D"/>
    <w:rsid w:val="004711CA"/>
    <w:rsid w:val="0047159C"/>
    <w:rsid w:val="004715CF"/>
    <w:rsid w:val="00471647"/>
    <w:rsid w:val="0047228C"/>
    <w:rsid w:val="00472FD7"/>
    <w:rsid w:val="004733F5"/>
    <w:rsid w:val="0047351B"/>
    <w:rsid w:val="004738D6"/>
    <w:rsid w:val="00474782"/>
    <w:rsid w:val="004747C0"/>
    <w:rsid w:val="004752DB"/>
    <w:rsid w:val="00475B83"/>
    <w:rsid w:val="00475EFA"/>
    <w:rsid w:val="004760A1"/>
    <w:rsid w:val="004770B2"/>
    <w:rsid w:val="004803F2"/>
    <w:rsid w:val="00480A01"/>
    <w:rsid w:val="00480AA5"/>
    <w:rsid w:val="00482484"/>
    <w:rsid w:val="0048280E"/>
    <w:rsid w:val="00482880"/>
    <w:rsid w:val="00482DD4"/>
    <w:rsid w:val="00482FBC"/>
    <w:rsid w:val="0048392F"/>
    <w:rsid w:val="004839C5"/>
    <w:rsid w:val="00483F44"/>
    <w:rsid w:val="0048411F"/>
    <w:rsid w:val="00484201"/>
    <w:rsid w:val="00484385"/>
    <w:rsid w:val="004846E3"/>
    <w:rsid w:val="00484D1E"/>
    <w:rsid w:val="00484F61"/>
    <w:rsid w:val="0048593F"/>
    <w:rsid w:val="004860AA"/>
    <w:rsid w:val="004864BA"/>
    <w:rsid w:val="0048664C"/>
    <w:rsid w:val="004871FA"/>
    <w:rsid w:val="004878B3"/>
    <w:rsid w:val="00487CA1"/>
    <w:rsid w:val="00487CB1"/>
    <w:rsid w:val="004904E6"/>
    <w:rsid w:val="00490ABD"/>
    <w:rsid w:val="00490AC1"/>
    <w:rsid w:val="00490B5E"/>
    <w:rsid w:val="0049151F"/>
    <w:rsid w:val="00491C66"/>
    <w:rsid w:val="00492237"/>
    <w:rsid w:val="00494719"/>
    <w:rsid w:val="0049486C"/>
    <w:rsid w:val="00494E29"/>
    <w:rsid w:val="00495565"/>
    <w:rsid w:val="00496203"/>
    <w:rsid w:val="004962CC"/>
    <w:rsid w:val="00496657"/>
    <w:rsid w:val="00496AED"/>
    <w:rsid w:val="00496B36"/>
    <w:rsid w:val="0049719C"/>
    <w:rsid w:val="00497237"/>
    <w:rsid w:val="0049743F"/>
    <w:rsid w:val="00497485"/>
    <w:rsid w:val="00497769"/>
    <w:rsid w:val="0049792D"/>
    <w:rsid w:val="00497FA4"/>
    <w:rsid w:val="004A13CA"/>
    <w:rsid w:val="004A1468"/>
    <w:rsid w:val="004A14BE"/>
    <w:rsid w:val="004A2F9F"/>
    <w:rsid w:val="004A328F"/>
    <w:rsid w:val="004A33E5"/>
    <w:rsid w:val="004A3489"/>
    <w:rsid w:val="004A3BBF"/>
    <w:rsid w:val="004A4099"/>
    <w:rsid w:val="004A4408"/>
    <w:rsid w:val="004A475D"/>
    <w:rsid w:val="004A4C4D"/>
    <w:rsid w:val="004A5096"/>
    <w:rsid w:val="004A5385"/>
    <w:rsid w:val="004A56C3"/>
    <w:rsid w:val="004A5C10"/>
    <w:rsid w:val="004A67DB"/>
    <w:rsid w:val="004A6B91"/>
    <w:rsid w:val="004A6CFF"/>
    <w:rsid w:val="004A7621"/>
    <w:rsid w:val="004A78E1"/>
    <w:rsid w:val="004B0224"/>
    <w:rsid w:val="004B0356"/>
    <w:rsid w:val="004B1286"/>
    <w:rsid w:val="004B1BDC"/>
    <w:rsid w:val="004B1D92"/>
    <w:rsid w:val="004B2316"/>
    <w:rsid w:val="004B23E0"/>
    <w:rsid w:val="004B299E"/>
    <w:rsid w:val="004B2A88"/>
    <w:rsid w:val="004B2C69"/>
    <w:rsid w:val="004B3905"/>
    <w:rsid w:val="004B4071"/>
    <w:rsid w:val="004B4889"/>
    <w:rsid w:val="004B488A"/>
    <w:rsid w:val="004B4DAD"/>
    <w:rsid w:val="004B52F1"/>
    <w:rsid w:val="004B5989"/>
    <w:rsid w:val="004B599A"/>
    <w:rsid w:val="004B5A39"/>
    <w:rsid w:val="004B5C8A"/>
    <w:rsid w:val="004B5FBF"/>
    <w:rsid w:val="004B63AA"/>
    <w:rsid w:val="004B65F0"/>
    <w:rsid w:val="004B6BFC"/>
    <w:rsid w:val="004B6C6B"/>
    <w:rsid w:val="004B70C5"/>
    <w:rsid w:val="004C0059"/>
    <w:rsid w:val="004C0595"/>
    <w:rsid w:val="004C07D6"/>
    <w:rsid w:val="004C1236"/>
    <w:rsid w:val="004C1AA8"/>
    <w:rsid w:val="004C1CF9"/>
    <w:rsid w:val="004C1D51"/>
    <w:rsid w:val="004C1DFC"/>
    <w:rsid w:val="004C21CD"/>
    <w:rsid w:val="004C2562"/>
    <w:rsid w:val="004C391D"/>
    <w:rsid w:val="004C45B3"/>
    <w:rsid w:val="004C4A18"/>
    <w:rsid w:val="004C4A59"/>
    <w:rsid w:val="004C4E1B"/>
    <w:rsid w:val="004C4F3C"/>
    <w:rsid w:val="004C5872"/>
    <w:rsid w:val="004C58D4"/>
    <w:rsid w:val="004C6123"/>
    <w:rsid w:val="004C61D2"/>
    <w:rsid w:val="004C628E"/>
    <w:rsid w:val="004C6901"/>
    <w:rsid w:val="004C693B"/>
    <w:rsid w:val="004C6B2F"/>
    <w:rsid w:val="004C6C2F"/>
    <w:rsid w:val="004C71E1"/>
    <w:rsid w:val="004C7B8C"/>
    <w:rsid w:val="004C7F02"/>
    <w:rsid w:val="004D08C7"/>
    <w:rsid w:val="004D0BF7"/>
    <w:rsid w:val="004D0D20"/>
    <w:rsid w:val="004D1463"/>
    <w:rsid w:val="004D1512"/>
    <w:rsid w:val="004D162B"/>
    <w:rsid w:val="004D1D80"/>
    <w:rsid w:val="004D2639"/>
    <w:rsid w:val="004D2C13"/>
    <w:rsid w:val="004D2FE3"/>
    <w:rsid w:val="004D3994"/>
    <w:rsid w:val="004D3C7D"/>
    <w:rsid w:val="004D3C91"/>
    <w:rsid w:val="004D3CFF"/>
    <w:rsid w:val="004D47F5"/>
    <w:rsid w:val="004D4881"/>
    <w:rsid w:val="004D4AFB"/>
    <w:rsid w:val="004D5079"/>
    <w:rsid w:val="004D56A1"/>
    <w:rsid w:val="004D5711"/>
    <w:rsid w:val="004D588B"/>
    <w:rsid w:val="004D62D7"/>
    <w:rsid w:val="004D685D"/>
    <w:rsid w:val="004D68B6"/>
    <w:rsid w:val="004D6C4E"/>
    <w:rsid w:val="004E08F3"/>
    <w:rsid w:val="004E0AE2"/>
    <w:rsid w:val="004E0E9D"/>
    <w:rsid w:val="004E1397"/>
    <w:rsid w:val="004E15D8"/>
    <w:rsid w:val="004E1C6F"/>
    <w:rsid w:val="004E1E59"/>
    <w:rsid w:val="004E26BD"/>
    <w:rsid w:val="004E32EE"/>
    <w:rsid w:val="004E4053"/>
    <w:rsid w:val="004E4421"/>
    <w:rsid w:val="004E4AAC"/>
    <w:rsid w:val="004E4C24"/>
    <w:rsid w:val="004E50BC"/>
    <w:rsid w:val="004E527F"/>
    <w:rsid w:val="004E550E"/>
    <w:rsid w:val="004E5593"/>
    <w:rsid w:val="004E5723"/>
    <w:rsid w:val="004E5A09"/>
    <w:rsid w:val="004E5DF3"/>
    <w:rsid w:val="004E6DA0"/>
    <w:rsid w:val="004E7249"/>
    <w:rsid w:val="004E7461"/>
    <w:rsid w:val="004E78AD"/>
    <w:rsid w:val="004E78CE"/>
    <w:rsid w:val="004E7943"/>
    <w:rsid w:val="004E7F2A"/>
    <w:rsid w:val="004F0195"/>
    <w:rsid w:val="004F0B5B"/>
    <w:rsid w:val="004F0D6E"/>
    <w:rsid w:val="004F0E66"/>
    <w:rsid w:val="004F0ED3"/>
    <w:rsid w:val="004F1CFB"/>
    <w:rsid w:val="004F1E72"/>
    <w:rsid w:val="004F2208"/>
    <w:rsid w:val="004F352A"/>
    <w:rsid w:val="004F40FF"/>
    <w:rsid w:val="004F4138"/>
    <w:rsid w:val="004F4182"/>
    <w:rsid w:val="004F4C0A"/>
    <w:rsid w:val="004F5374"/>
    <w:rsid w:val="004F59E0"/>
    <w:rsid w:val="004F5F97"/>
    <w:rsid w:val="004F68E2"/>
    <w:rsid w:val="004F6CB0"/>
    <w:rsid w:val="004F6D14"/>
    <w:rsid w:val="00500749"/>
    <w:rsid w:val="00500941"/>
    <w:rsid w:val="00500976"/>
    <w:rsid w:val="00500B3C"/>
    <w:rsid w:val="00500D6E"/>
    <w:rsid w:val="0050144F"/>
    <w:rsid w:val="00501712"/>
    <w:rsid w:val="00501C54"/>
    <w:rsid w:val="00502AA1"/>
    <w:rsid w:val="00502AF2"/>
    <w:rsid w:val="0050399B"/>
    <w:rsid w:val="00503CA9"/>
    <w:rsid w:val="00503D2B"/>
    <w:rsid w:val="00503F39"/>
    <w:rsid w:val="00505037"/>
    <w:rsid w:val="00505753"/>
    <w:rsid w:val="0050583E"/>
    <w:rsid w:val="00505D91"/>
    <w:rsid w:val="005061CA"/>
    <w:rsid w:val="00506CFB"/>
    <w:rsid w:val="005074D7"/>
    <w:rsid w:val="00507550"/>
    <w:rsid w:val="005075E8"/>
    <w:rsid w:val="00510334"/>
    <w:rsid w:val="005106F4"/>
    <w:rsid w:val="00511797"/>
    <w:rsid w:val="00511AEA"/>
    <w:rsid w:val="00511F0C"/>
    <w:rsid w:val="005123CE"/>
    <w:rsid w:val="005124EF"/>
    <w:rsid w:val="0051257A"/>
    <w:rsid w:val="0051333E"/>
    <w:rsid w:val="005133E1"/>
    <w:rsid w:val="00513CF2"/>
    <w:rsid w:val="00513D7B"/>
    <w:rsid w:val="00514909"/>
    <w:rsid w:val="00514A24"/>
    <w:rsid w:val="00514EEE"/>
    <w:rsid w:val="00514F0B"/>
    <w:rsid w:val="00514FDD"/>
    <w:rsid w:val="00515187"/>
    <w:rsid w:val="00515340"/>
    <w:rsid w:val="00515C10"/>
    <w:rsid w:val="005167BD"/>
    <w:rsid w:val="005167D8"/>
    <w:rsid w:val="005169C6"/>
    <w:rsid w:val="00516A08"/>
    <w:rsid w:val="00516D0E"/>
    <w:rsid w:val="005173E3"/>
    <w:rsid w:val="0051753F"/>
    <w:rsid w:val="005200BE"/>
    <w:rsid w:val="0052035C"/>
    <w:rsid w:val="005207D8"/>
    <w:rsid w:val="00520C16"/>
    <w:rsid w:val="00521211"/>
    <w:rsid w:val="00522010"/>
    <w:rsid w:val="00522598"/>
    <w:rsid w:val="005231C0"/>
    <w:rsid w:val="0052365D"/>
    <w:rsid w:val="00523CD6"/>
    <w:rsid w:val="005255CF"/>
    <w:rsid w:val="00525693"/>
    <w:rsid w:val="00525810"/>
    <w:rsid w:val="00526239"/>
    <w:rsid w:val="005262A3"/>
    <w:rsid w:val="0052661B"/>
    <w:rsid w:val="00526877"/>
    <w:rsid w:val="00526B48"/>
    <w:rsid w:val="0052733B"/>
    <w:rsid w:val="005277BA"/>
    <w:rsid w:val="005279E3"/>
    <w:rsid w:val="00530460"/>
    <w:rsid w:val="005306DC"/>
    <w:rsid w:val="0053071C"/>
    <w:rsid w:val="005307AC"/>
    <w:rsid w:val="00530927"/>
    <w:rsid w:val="0053097A"/>
    <w:rsid w:val="00531FB8"/>
    <w:rsid w:val="005323FD"/>
    <w:rsid w:val="00532510"/>
    <w:rsid w:val="0053268D"/>
    <w:rsid w:val="005327DD"/>
    <w:rsid w:val="005328A0"/>
    <w:rsid w:val="005328A4"/>
    <w:rsid w:val="0053326C"/>
    <w:rsid w:val="00534473"/>
    <w:rsid w:val="00534531"/>
    <w:rsid w:val="0053481F"/>
    <w:rsid w:val="00534CE9"/>
    <w:rsid w:val="005350A4"/>
    <w:rsid w:val="00535743"/>
    <w:rsid w:val="0053626A"/>
    <w:rsid w:val="00536503"/>
    <w:rsid w:val="00536E87"/>
    <w:rsid w:val="00537A22"/>
    <w:rsid w:val="00537C0A"/>
    <w:rsid w:val="005409E2"/>
    <w:rsid w:val="0054162B"/>
    <w:rsid w:val="00542CB3"/>
    <w:rsid w:val="00542D5A"/>
    <w:rsid w:val="00543270"/>
    <w:rsid w:val="0054343D"/>
    <w:rsid w:val="00543678"/>
    <w:rsid w:val="00543DD6"/>
    <w:rsid w:val="005447AF"/>
    <w:rsid w:val="00544853"/>
    <w:rsid w:val="00544911"/>
    <w:rsid w:val="00545926"/>
    <w:rsid w:val="00545C56"/>
    <w:rsid w:val="005462CA"/>
    <w:rsid w:val="005465D1"/>
    <w:rsid w:val="0054677C"/>
    <w:rsid w:val="005477F7"/>
    <w:rsid w:val="00547BC2"/>
    <w:rsid w:val="00547C8E"/>
    <w:rsid w:val="00550219"/>
    <w:rsid w:val="005504F3"/>
    <w:rsid w:val="00550C6E"/>
    <w:rsid w:val="00551A4D"/>
    <w:rsid w:val="00551C48"/>
    <w:rsid w:val="0055225E"/>
    <w:rsid w:val="0055229D"/>
    <w:rsid w:val="005524F8"/>
    <w:rsid w:val="00552677"/>
    <w:rsid w:val="0055358A"/>
    <w:rsid w:val="005535DD"/>
    <w:rsid w:val="00553903"/>
    <w:rsid w:val="00554437"/>
    <w:rsid w:val="00554568"/>
    <w:rsid w:val="00555338"/>
    <w:rsid w:val="00555902"/>
    <w:rsid w:val="00555B83"/>
    <w:rsid w:val="00555F54"/>
    <w:rsid w:val="005560CB"/>
    <w:rsid w:val="0055630F"/>
    <w:rsid w:val="005564DC"/>
    <w:rsid w:val="0055765F"/>
    <w:rsid w:val="0055780B"/>
    <w:rsid w:val="00560EF0"/>
    <w:rsid w:val="00561487"/>
    <w:rsid w:val="005616C5"/>
    <w:rsid w:val="00561E3A"/>
    <w:rsid w:val="00561F1A"/>
    <w:rsid w:val="00561F62"/>
    <w:rsid w:val="00562119"/>
    <w:rsid w:val="0056267E"/>
    <w:rsid w:val="005634A0"/>
    <w:rsid w:val="005637B1"/>
    <w:rsid w:val="00563847"/>
    <w:rsid w:val="00563A89"/>
    <w:rsid w:val="00564279"/>
    <w:rsid w:val="00564386"/>
    <w:rsid w:val="00564395"/>
    <w:rsid w:val="00564A73"/>
    <w:rsid w:val="00564BCB"/>
    <w:rsid w:val="00564D40"/>
    <w:rsid w:val="005654BC"/>
    <w:rsid w:val="00565B24"/>
    <w:rsid w:val="00565BAE"/>
    <w:rsid w:val="0056683A"/>
    <w:rsid w:val="00566FC6"/>
    <w:rsid w:val="0056712B"/>
    <w:rsid w:val="00567333"/>
    <w:rsid w:val="00567577"/>
    <w:rsid w:val="005678B4"/>
    <w:rsid w:val="00567A82"/>
    <w:rsid w:val="00567DD4"/>
    <w:rsid w:val="005702A8"/>
    <w:rsid w:val="005703EB"/>
    <w:rsid w:val="00570656"/>
    <w:rsid w:val="00570F4F"/>
    <w:rsid w:val="005717BF"/>
    <w:rsid w:val="00571834"/>
    <w:rsid w:val="00571AEF"/>
    <w:rsid w:val="00571C3F"/>
    <w:rsid w:val="00571DD1"/>
    <w:rsid w:val="00572966"/>
    <w:rsid w:val="00572F1F"/>
    <w:rsid w:val="00572FC7"/>
    <w:rsid w:val="0057318B"/>
    <w:rsid w:val="005736D4"/>
    <w:rsid w:val="005738A1"/>
    <w:rsid w:val="00573B18"/>
    <w:rsid w:val="00573C3B"/>
    <w:rsid w:val="005744E8"/>
    <w:rsid w:val="005747B0"/>
    <w:rsid w:val="00575014"/>
    <w:rsid w:val="0057591C"/>
    <w:rsid w:val="00575F43"/>
    <w:rsid w:val="005762EC"/>
    <w:rsid w:val="00576457"/>
    <w:rsid w:val="00576675"/>
    <w:rsid w:val="00576796"/>
    <w:rsid w:val="00576AAB"/>
    <w:rsid w:val="00576BD5"/>
    <w:rsid w:val="00576DB8"/>
    <w:rsid w:val="0057793A"/>
    <w:rsid w:val="00580D68"/>
    <w:rsid w:val="00580EE7"/>
    <w:rsid w:val="0058105C"/>
    <w:rsid w:val="005810BB"/>
    <w:rsid w:val="005811DA"/>
    <w:rsid w:val="0058133B"/>
    <w:rsid w:val="00581439"/>
    <w:rsid w:val="0058152E"/>
    <w:rsid w:val="005817BC"/>
    <w:rsid w:val="005819A8"/>
    <w:rsid w:val="00581DB0"/>
    <w:rsid w:val="0058203D"/>
    <w:rsid w:val="0058227A"/>
    <w:rsid w:val="005825F9"/>
    <w:rsid w:val="00582602"/>
    <w:rsid w:val="00582A43"/>
    <w:rsid w:val="00582F13"/>
    <w:rsid w:val="0058320B"/>
    <w:rsid w:val="0058443D"/>
    <w:rsid w:val="00584448"/>
    <w:rsid w:val="00584869"/>
    <w:rsid w:val="00584D7E"/>
    <w:rsid w:val="00584FF0"/>
    <w:rsid w:val="005854AC"/>
    <w:rsid w:val="00585B40"/>
    <w:rsid w:val="00585CED"/>
    <w:rsid w:val="005860B9"/>
    <w:rsid w:val="00586C9B"/>
    <w:rsid w:val="00586CD3"/>
    <w:rsid w:val="005871D5"/>
    <w:rsid w:val="00587865"/>
    <w:rsid w:val="00587BF9"/>
    <w:rsid w:val="00587E47"/>
    <w:rsid w:val="0059021B"/>
    <w:rsid w:val="00590548"/>
    <w:rsid w:val="005913B9"/>
    <w:rsid w:val="005913BC"/>
    <w:rsid w:val="00591644"/>
    <w:rsid w:val="0059171C"/>
    <w:rsid w:val="005917E2"/>
    <w:rsid w:val="00591960"/>
    <w:rsid w:val="00591E9A"/>
    <w:rsid w:val="0059260F"/>
    <w:rsid w:val="00592AF8"/>
    <w:rsid w:val="00592C17"/>
    <w:rsid w:val="00592F30"/>
    <w:rsid w:val="0059330D"/>
    <w:rsid w:val="00594014"/>
    <w:rsid w:val="00594DC4"/>
    <w:rsid w:val="00595155"/>
    <w:rsid w:val="005957B0"/>
    <w:rsid w:val="00595E5B"/>
    <w:rsid w:val="005964F5"/>
    <w:rsid w:val="00596696"/>
    <w:rsid w:val="00596A5A"/>
    <w:rsid w:val="00596FC1"/>
    <w:rsid w:val="005972E2"/>
    <w:rsid w:val="0059731C"/>
    <w:rsid w:val="00597504"/>
    <w:rsid w:val="0059795B"/>
    <w:rsid w:val="00597B59"/>
    <w:rsid w:val="00597CBF"/>
    <w:rsid w:val="005A018E"/>
    <w:rsid w:val="005A0212"/>
    <w:rsid w:val="005A02B6"/>
    <w:rsid w:val="005A0574"/>
    <w:rsid w:val="005A06CE"/>
    <w:rsid w:val="005A0ED8"/>
    <w:rsid w:val="005A0F9E"/>
    <w:rsid w:val="005A1444"/>
    <w:rsid w:val="005A1486"/>
    <w:rsid w:val="005A1891"/>
    <w:rsid w:val="005A1CC4"/>
    <w:rsid w:val="005A1E37"/>
    <w:rsid w:val="005A2FFA"/>
    <w:rsid w:val="005A39AE"/>
    <w:rsid w:val="005A3ECB"/>
    <w:rsid w:val="005A50D0"/>
    <w:rsid w:val="005A5243"/>
    <w:rsid w:val="005A5309"/>
    <w:rsid w:val="005A558C"/>
    <w:rsid w:val="005A55D5"/>
    <w:rsid w:val="005A572C"/>
    <w:rsid w:val="005A57EB"/>
    <w:rsid w:val="005A5AB2"/>
    <w:rsid w:val="005A62A5"/>
    <w:rsid w:val="005A6327"/>
    <w:rsid w:val="005A65D0"/>
    <w:rsid w:val="005A71BF"/>
    <w:rsid w:val="005A72E2"/>
    <w:rsid w:val="005A7331"/>
    <w:rsid w:val="005A7B94"/>
    <w:rsid w:val="005A7F83"/>
    <w:rsid w:val="005B00E2"/>
    <w:rsid w:val="005B0974"/>
    <w:rsid w:val="005B0DD9"/>
    <w:rsid w:val="005B0F73"/>
    <w:rsid w:val="005B173C"/>
    <w:rsid w:val="005B1A39"/>
    <w:rsid w:val="005B1DBB"/>
    <w:rsid w:val="005B27ED"/>
    <w:rsid w:val="005B27F9"/>
    <w:rsid w:val="005B2DCE"/>
    <w:rsid w:val="005B2E85"/>
    <w:rsid w:val="005B3062"/>
    <w:rsid w:val="005B307C"/>
    <w:rsid w:val="005B34DD"/>
    <w:rsid w:val="005B371F"/>
    <w:rsid w:val="005B38A6"/>
    <w:rsid w:val="005B4066"/>
    <w:rsid w:val="005B4314"/>
    <w:rsid w:val="005B4CE6"/>
    <w:rsid w:val="005B50B0"/>
    <w:rsid w:val="005B52DF"/>
    <w:rsid w:val="005B5C78"/>
    <w:rsid w:val="005B624F"/>
    <w:rsid w:val="005B62EA"/>
    <w:rsid w:val="005B688E"/>
    <w:rsid w:val="005B71B6"/>
    <w:rsid w:val="005B721B"/>
    <w:rsid w:val="005B74BD"/>
    <w:rsid w:val="005B78E1"/>
    <w:rsid w:val="005B7BB0"/>
    <w:rsid w:val="005C02DA"/>
    <w:rsid w:val="005C064A"/>
    <w:rsid w:val="005C0A23"/>
    <w:rsid w:val="005C0B78"/>
    <w:rsid w:val="005C113C"/>
    <w:rsid w:val="005C11F2"/>
    <w:rsid w:val="005C1569"/>
    <w:rsid w:val="005C233B"/>
    <w:rsid w:val="005C338C"/>
    <w:rsid w:val="005C3707"/>
    <w:rsid w:val="005C370A"/>
    <w:rsid w:val="005C3F1B"/>
    <w:rsid w:val="005C3FDE"/>
    <w:rsid w:val="005C4C98"/>
    <w:rsid w:val="005C4DD0"/>
    <w:rsid w:val="005C5C4E"/>
    <w:rsid w:val="005C698B"/>
    <w:rsid w:val="005C7177"/>
    <w:rsid w:val="005C7CA4"/>
    <w:rsid w:val="005D0851"/>
    <w:rsid w:val="005D0AC9"/>
    <w:rsid w:val="005D0F0D"/>
    <w:rsid w:val="005D113A"/>
    <w:rsid w:val="005D11E7"/>
    <w:rsid w:val="005D1D80"/>
    <w:rsid w:val="005D2414"/>
    <w:rsid w:val="005D25DF"/>
    <w:rsid w:val="005D2751"/>
    <w:rsid w:val="005D27C8"/>
    <w:rsid w:val="005D305E"/>
    <w:rsid w:val="005D340C"/>
    <w:rsid w:val="005D3CBA"/>
    <w:rsid w:val="005D3F11"/>
    <w:rsid w:val="005D477B"/>
    <w:rsid w:val="005D54B3"/>
    <w:rsid w:val="005D5552"/>
    <w:rsid w:val="005D58AE"/>
    <w:rsid w:val="005D6350"/>
    <w:rsid w:val="005D6508"/>
    <w:rsid w:val="005D6896"/>
    <w:rsid w:val="005D698B"/>
    <w:rsid w:val="005D6D9C"/>
    <w:rsid w:val="005D7A91"/>
    <w:rsid w:val="005D7B18"/>
    <w:rsid w:val="005D7BE1"/>
    <w:rsid w:val="005E0DFF"/>
    <w:rsid w:val="005E1603"/>
    <w:rsid w:val="005E161C"/>
    <w:rsid w:val="005E19D4"/>
    <w:rsid w:val="005E2173"/>
    <w:rsid w:val="005E293D"/>
    <w:rsid w:val="005E2950"/>
    <w:rsid w:val="005E450A"/>
    <w:rsid w:val="005E4533"/>
    <w:rsid w:val="005E485C"/>
    <w:rsid w:val="005E4F03"/>
    <w:rsid w:val="005E51F5"/>
    <w:rsid w:val="005E53BA"/>
    <w:rsid w:val="005E5C24"/>
    <w:rsid w:val="005E635A"/>
    <w:rsid w:val="005E649D"/>
    <w:rsid w:val="005E6F20"/>
    <w:rsid w:val="005E70AD"/>
    <w:rsid w:val="005E7303"/>
    <w:rsid w:val="005E7CFB"/>
    <w:rsid w:val="005E7FE6"/>
    <w:rsid w:val="005F0103"/>
    <w:rsid w:val="005F0290"/>
    <w:rsid w:val="005F02D7"/>
    <w:rsid w:val="005F0C2B"/>
    <w:rsid w:val="005F16C5"/>
    <w:rsid w:val="005F183F"/>
    <w:rsid w:val="005F2070"/>
    <w:rsid w:val="005F24B0"/>
    <w:rsid w:val="005F2B98"/>
    <w:rsid w:val="005F31B0"/>
    <w:rsid w:val="005F39FA"/>
    <w:rsid w:val="005F3DAC"/>
    <w:rsid w:val="005F3F3C"/>
    <w:rsid w:val="005F4729"/>
    <w:rsid w:val="005F4C92"/>
    <w:rsid w:val="005F505A"/>
    <w:rsid w:val="005F5B6A"/>
    <w:rsid w:val="005F6CA4"/>
    <w:rsid w:val="005F6F36"/>
    <w:rsid w:val="005F6F5F"/>
    <w:rsid w:val="005F6F6B"/>
    <w:rsid w:val="005F752C"/>
    <w:rsid w:val="00600842"/>
    <w:rsid w:val="00600935"/>
    <w:rsid w:val="00600C59"/>
    <w:rsid w:val="00600E45"/>
    <w:rsid w:val="00600ED7"/>
    <w:rsid w:val="00601657"/>
    <w:rsid w:val="006018EF"/>
    <w:rsid w:val="00601DFE"/>
    <w:rsid w:val="00601E7C"/>
    <w:rsid w:val="00602805"/>
    <w:rsid w:val="00602C24"/>
    <w:rsid w:val="00602F3D"/>
    <w:rsid w:val="00603323"/>
    <w:rsid w:val="00603A97"/>
    <w:rsid w:val="00604F20"/>
    <w:rsid w:val="00605121"/>
    <w:rsid w:val="00605414"/>
    <w:rsid w:val="00605A15"/>
    <w:rsid w:val="006063BF"/>
    <w:rsid w:val="0060653D"/>
    <w:rsid w:val="00606900"/>
    <w:rsid w:val="00606A38"/>
    <w:rsid w:val="0060709C"/>
    <w:rsid w:val="00607215"/>
    <w:rsid w:val="00610908"/>
    <w:rsid w:val="0061090A"/>
    <w:rsid w:val="00611D31"/>
    <w:rsid w:val="00612C63"/>
    <w:rsid w:val="00612FF5"/>
    <w:rsid w:val="006138D2"/>
    <w:rsid w:val="00614081"/>
    <w:rsid w:val="0061443D"/>
    <w:rsid w:val="006144A8"/>
    <w:rsid w:val="00614A69"/>
    <w:rsid w:val="00614ED5"/>
    <w:rsid w:val="0061524B"/>
    <w:rsid w:val="00615332"/>
    <w:rsid w:val="006155EF"/>
    <w:rsid w:val="00615602"/>
    <w:rsid w:val="006163FE"/>
    <w:rsid w:val="00616D92"/>
    <w:rsid w:val="00617183"/>
    <w:rsid w:val="006171C4"/>
    <w:rsid w:val="00617295"/>
    <w:rsid w:val="00617BA3"/>
    <w:rsid w:val="00620157"/>
    <w:rsid w:val="00620192"/>
    <w:rsid w:val="006204C5"/>
    <w:rsid w:val="006208CA"/>
    <w:rsid w:val="00620ABB"/>
    <w:rsid w:val="00620C72"/>
    <w:rsid w:val="00621378"/>
    <w:rsid w:val="00621A7C"/>
    <w:rsid w:val="00621AD8"/>
    <w:rsid w:val="00621B47"/>
    <w:rsid w:val="00621DBB"/>
    <w:rsid w:val="006220BA"/>
    <w:rsid w:val="00622140"/>
    <w:rsid w:val="006222F9"/>
    <w:rsid w:val="0062233E"/>
    <w:rsid w:val="006224FE"/>
    <w:rsid w:val="006227FF"/>
    <w:rsid w:val="00622D32"/>
    <w:rsid w:val="00622E3A"/>
    <w:rsid w:val="00622EB7"/>
    <w:rsid w:val="00623260"/>
    <w:rsid w:val="0062363E"/>
    <w:rsid w:val="0062366D"/>
    <w:rsid w:val="0062384E"/>
    <w:rsid w:val="00623858"/>
    <w:rsid w:val="0062385C"/>
    <w:rsid w:val="00623C3F"/>
    <w:rsid w:val="00623D97"/>
    <w:rsid w:val="0062435E"/>
    <w:rsid w:val="006249D8"/>
    <w:rsid w:val="00624E91"/>
    <w:rsid w:val="00625577"/>
    <w:rsid w:val="00625754"/>
    <w:rsid w:val="006261AB"/>
    <w:rsid w:val="00626E17"/>
    <w:rsid w:val="006305FC"/>
    <w:rsid w:val="00630D19"/>
    <w:rsid w:val="00630E18"/>
    <w:rsid w:val="00631323"/>
    <w:rsid w:val="00631340"/>
    <w:rsid w:val="006319B1"/>
    <w:rsid w:val="00631CA5"/>
    <w:rsid w:val="00631E92"/>
    <w:rsid w:val="00632240"/>
    <w:rsid w:val="00633130"/>
    <w:rsid w:val="006336E9"/>
    <w:rsid w:val="00633A39"/>
    <w:rsid w:val="00633F83"/>
    <w:rsid w:val="006341DB"/>
    <w:rsid w:val="006343B7"/>
    <w:rsid w:val="00634DFB"/>
    <w:rsid w:val="00634EC6"/>
    <w:rsid w:val="00635183"/>
    <w:rsid w:val="0063522F"/>
    <w:rsid w:val="0063595D"/>
    <w:rsid w:val="00635CA4"/>
    <w:rsid w:val="00635E34"/>
    <w:rsid w:val="00636230"/>
    <w:rsid w:val="006364E2"/>
    <w:rsid w:val="00636DCF"/>
    <w:rsid w:val="0063762B"/>
    <w:rsid w:val="0063796C"/>
    <w:rsid w:val="00637ABF"/>
    <w:rsid w:val="006406E0"/>
    <w:rsid w:val="006414A9"/>
    <w:rsid w:val="006417CB"/>
    <w:rsid w:val="006419B6"/>
    <w:rsid w:val="00641A39"/>
    <w:rsid w:val="00641ABC"/>
    <w:rsid w:val="00641B1E"/>
    <w:rsid w:val="00642913"/>
    <w:rsid w:val="00642C8D"/>
    <w:rsid w:val="00643048"/>
    <w:rsid w:val="00643A8D"/>
    <w:rsid w:val="00644654"/>
    <w:rsid w:val="006448A8"/>
    <w:rsid w:val="00644C04"/>
    <w:rsid w:val="00644E17"/>
    <w:rsid w:val="00645285"/>
    <w:rsid w:val="006453B8"/>
    <w:rsid w:val="0064547B"/>
    <w:rsid w:val="00645556"/>
    <w:rsid w:val="006459D1"/>
    <w:rsid w:val="00645BE1"/>
    <w:rsid w:val="00645CA9"/>
    <w:rsid w:val="006460E4"/>
    <w:rsid w:val="006465A4"/>
    <w:rsid w:val="0064677B"/>
    <w:rsid w:val="0064686A"/>
    <w:rsid w:val="00646CF5"/>
    <w:rsid w:val="00646D50"/>
    <w:rsid w:val="00647049"/>
    <w:rsid w:val="00647754"/>
    <w:rsid w:val="00647E39"/>
    <w:rsid w:val="006500C6"/>
    <w:rsid w:val="00650685"/>
    <w:rsid w:val="006508C9"/>
    <w:rsid w:val="00650ADA"/>
    <w:rsid w:val="00650F0B"/>
    <w:rsid w:val="00653088"/>
    <w:rsid w:val="0065334E"/>
    <w:rsid w:val="00653742"/>
    <w:rsid w:val="006539A4"/>
    <w:rsid w:val="00653DF8"/>
    <w:rsid w:val="0065420B"/>
    <w:rsid w:val="00654265"/>
    <w:rsid w:val="0065511F"/>
    <w:rsid w:val="0065536E"/>
    <w:rsid w:val="0065559C"/>
    <w:rsid w:val="006557FB"/>
    <w:rsid w:val="00655BFC"/>
    <w:rsid w:val="006563CB"/>
    <w:rsid w:val="00656865"/>
    <w:rsid w:val="006568A7"/>
    <w:rsid w:val="006577BF"/>
    <w:rsid w:val="00657D38"/>
    <w:rsid w:val="0066107D"/>
    <w:rsid w:val="00661298"/>
    <w:rsid w:val="006614A3"/>
    <w:rsid w:val="006616EC"/>
    <w:rsid w:val="0066281D"/>
    <w:rsid w:val="00662FE8"/>
    <w:rsid w:val="006630F2"/>
    <w:rsid w:val="0066327D"/>
    <w:rsid w:val="00663400"/>
    <w:rsid w:val="00663EF4"/>
    <w:rsid w:val="00664727"/>
    <w:rsid w:val="00665113"/>
    <w:rsid w:val="00665A5D"/>
    <w:rsid w:val="00665DEC"/>
    <w:rsid w:val="006662A0"/>
    <w:rsid w:val="0066685C"/>
    <w:rsid w:val="0066688D"/>
    <w:rsid w:val="00666B3A"/>
    <w:rsid w:val="00666ED8"/>
    <w:rsid w:val="00667753"/>
    <w:rsid w:val="0066778F"/>
    <w:rsid w:val="00667A1B"/>
    <w:rsid w:val="0067030D"/>
    <w:rsid w:val="00670779"/>
    <w:rsid w:val="00670BF7"/>
    <w:rsid w:val="0067127E"/>
    <w:rsid w:val="0067131F"/>
    <w:rsid w:val="00671361"/>
    <w:rsid w:val="00671A35"/>
    <w:rsid w:val="00671E63"/>
    <w:rsid w:val="00672C6E"/>
    <w:rsid w:val="00673475"/>
    <w:rsid w:val="00673744"/>
    <w:rsid w:val="00673A7E"/>
    <w:rsid w:val="00673F3D"/>
    <w:rsid w:val="0067418F"/>
    <w:rsid w:val="00674975"/>
    <w:rsid w:val="00674AEA"/>
    <w:rsid w:val="00674BF6"/>
    <w:rsid w:val="00674CED"/>
    <w:rsid w:val="00675473"/>
    <w:rsid w:val="006767B7"/>
    <w:rsid w:val="00676E37"/>
    <w:rsid w:val="006772B4"/>
    <w:rsid w:val="00677633"/>
    <w:rsid w:val="00677ABB"/>
    <w:rsid w:val="00677F1F"/>
    <w:rsid w:val="00677FD8"/>
    <w:rsid w:val="0068045C"/>
    <w:rsid w:val="00680473"/>
    <w:rsid w:val="006806AC"/>
    <w:rsid w:val="00680982"/>
    <w:rsid w:val="00682075"/>
    <w:rsid w:val="00682593"/>
    <w:rsid w:val="00683563"/>
    <w:rsid w:val="00683981"/>
    <w:rsid w:val="00683BA8"/>
    <w:rsid w:val="00683EA2"/>
    <w:rsid w:val="00683EE8"/>
    <w:rsid w:val="006847F8"/>
    <w:rsid w:val="00685794"/>
    <w:rsid w:val="006859E6"/>
    <w:rsid w:val="00685D27"/>
    <w:rsid w:val="00686F2E"/>
    <w:rsid w:val="006870AF"/>
    <w:rsid w:val="0068768F"/>
    <w:rsid w:val="00687902"/>
    <w:rsid w:val="00687B67"/>
    <w:rsid w:val="00687C6D"/>
    <w:rsid w:val="00690292"/>
    <w:rsid w:val="0069069A"/>
    <w:rsid w:val="0069069C"/>
    <w:rsid w:val="006908DB"/>
    <w:rsid w:val="006912F2"/>
    <w:rsid w:val="006915C1"/>
    <w:rsid w:val="00691BB0"/>
    <w:rsid w:val="00692058"/>
    <w:rsid w:val="00692121"/>
    <w:rsid w:val="006921D0"/>
    <w:rsid w:val="00692221"/>
    <w:rsid w:val="0069238F"/>
    <w:rsid w:val="00692DE5"/>
    <w:rsid w:val="0069313F"/>
    <w:rsid w:val="006933AD"/>
    <w:rsid w:val="00693B0A"/>
    <w:rsid w:val="006944FF"/>
    <w:rsid w:val="00695840"/>
    <w:rsid w:val="00695AE9"/>
    <w:rsid w:val="00696678"/>
    <w:rsid w:val="006966AA"/>
    <w:rsid w:val="00696E61"/>
    <w:rsid w:val="00696F6B"/>
    <w:rsid w:val="006978D4"/>
    <w:rsid w:val="006A1442"/>
    <w:rsid w:val="006A1846"/>
    <w:rsid w:val="006A194D"/>
    <w:rsid w:val="006A26F1"/>
    <w:rsid w:val="006A3046"/>
    <w:rsid w:val="006A3BFA"/>
    <w:rsid w:val="006A3DD1"/>
    <w:rsid w:val="006A3E96"/>
    <w:rsid w:val="006A40B6"/>
    <w:rsid w:val="006A4E79"/>
    <w:rsid w:val="006A4FFE"/>
    <w:rsid w:val="006A588F"/>
    <w:rsid w:val="006A58C3"/>
    <w:rsid w:val="006A5A3B"/>
    <w:rsid w:val="006A6C85"/>
    <w:rsid w:val="006A6CC0"/>
    <w:rsid w:val="006A6D65"/>
    <w:rsid w:val="006A7275"/>
    <w:rsid w:val="006A76ED"/>
    <w:rsid w:val="006B0299"/>
    <w:rsid w:val="006B0333"/>
    <w:rsid w:val="006B05C0"/>
    <w:rsid w:val="006B0758"/>
    <w:rsid w:val="006B080F"/>
    <w:rsid w:val="006B0EDC"/>
    <w:rsid w:val="006B1028"/>
    <w:rsid w:val="006B1413"/>
    <w:rsid w:val="006B1BC6"/>
    <w:rsid w:val="006B1F6C"/>
    <w:rsid w:val="006B264F"/>
    <w:rsid w:val="006B26B2"/>
    <w:rsid w:val="006B2F70"/>
    <w:rsid w:val="006B323B"/>
    <w:rsid w:val="006B3CC4"/>
    <w:rsid w:val="006B3D29"/>
    <w:rsid w:val="006B42EB"/>
    <w:rsid w:val="006B4C12"/>
    <w:rsid w:val="006B5045"/>
    <w:rsid w:val="006B512C"/>
    <w:rsid w:val="006B645B"/>
    <w:rsid w:val="006B6562"/>
    <w:rsid w:val="006B6A14"/>
    <w:rsid w:val="006B713C"/>
    <w:rsid w:val="006B73A8"/>
    <w:rsid w:val="006C0127"/>
    <w:rsid w:val="006C017E"/>
    <w:rsid w:val="006C0458"/>
    <w:rsid w:val="006C05FD"/>
    <w:rsid w:val="006C13BB"/>
    <w:rsid w:val="006C2194"/>
    <w:rsid w:val="006C277D"/>
    <w:rsid w:val="006C2BDF"/>
    <w:rsid w:val="006C2FA9"/>
    <w:rsid w:val="006C329F"/>
    <w:rsid w:val="006C32DB"/>
    <w:rsid w:val="006C388A"/>
    <w:rsid w:val="006C395C"/>
    <w:rsid w:val="006C39C6"/>
    <w:rsid w:val="006C3E61"/>
    <w:rsid w:val="006C4CAD"/>
    <w:rsid w:val="006C4CFC"/>
    <w:rsid w:val="006C4D2F"/>
    <w:rsid w:val="006C53E4"/>
    <w:rsid w:val="006C5C0C"/>
    <w:rsid w:val="006C6557"/>
    <w:rsid w:val="006C6D90"/>
    <w:rsid w:val="006C756A"/>
    <w:rsid w:val="006C7E41"/>
    <w:rsid w:val="006D00A8"/>
    <w:rsid w:val="006D0889"/>
    <w:rsid w:val="006D13E6"/>
    <w:rsid w:val="006D1755"/>
    <w:rsid w:val="006D1F50"/>
    <w:rsid w:val="006D256B"/>
    <w:rsid w:val="006D25B2"/>
    <w:rsid w:val="006D2FB0"/>
    <w:rsid w:val="006D324D"/>
    <w:rsid w:val="006D3447"/>
    <w:rsid w:val="006D40DF"/>
    <w:rsid w:val="006D454C"/>
    <w:rsid w:val="006D4D4C"/>
    <w:rsid w:val="006D5323"/>
    <w:rsid w:val="006D5566"/>
    <w:rsid w:val="006D5BEC"/>
    <w:rsid w:val="006D6B02"/>
    <w:rsid w:val="006D76C1"/>
    <w:rsid w:val="006D7923"/>
    <w:rsid w:val="006D7A6F"/>
    <w:rsid w:val="006D7BD8"/>
    <w:rsid w:val="006E013D"/>
    <w:rsid w:val="006E06A4"/>
    <w:rsid w:val="006E1368"/>
    <w:rsid w:val="006E1489"/>
    <w:rsid w:val="006E180C"/>
    <w:rsid w:val="006E2582"/>
    <w:rsid w:val="006E399B"/>
    <w:rsid w:val="006E3C8C"/>
    <w:rsid w:val="006E4269"/>
    <w:rsid w:val="006E4344"/>
    <w:rsid w:val="006E44B2"/>
    <w:rsid w:val="006E4875"/>
    <w:rsid w:val="006E49F2"/>
    <w:rsid w:val="006E4A83"/>
    <w:rsid w:val="006E4B2B"/>
    <w:rsid w:val="006E4BD1"/>
    <w:rsid w:val="006E4F97"/>
    <w:rsid w:val="006E4FB5"/>
    <w:rsid w:val="006E52C1"/>
    <w:rsid w:val="006E5950"/>
    <w:rsid w:val="006E5A61"/>
    <w:rsid w:val="006E62CD"/>
    <w:rsid w:val="006E67A3"/>
    <w:rsid w:val="006E6806"/>
    <w:rsid w:val="006E714A"/>
    <w:rsid w:val="006E742D"/>
    <w:rsid w:val="006E7431"/>
    <w:rsid w:val="006E77D0"/>
    <w:rsid w:val="006E7982"/>
    <w:rsid w:val="006E7A59"/>
    <w:rsid w:val="006E7BF8"/>
    <w:rsid w:val="006E7D77"/>
    <w:rsid w:val="006F0AB1"/>
    <w:rsid w:val="006F0E5C"/>
    <w:rsid w:val="006F0F1B"/>
    <w:rsid w:val="006F10C3"/>
    <w:rsid w:val="006F12B1"/>
    <w:rsid w:val="006F194D"/>
    <w:rsid w:val="006F1981"/>
    <w:rsid w:val="006F253A"/>
    <w:rsid w:val="006F262F"/>
    <w:rsid w:val="006F277B"/>
    <w:rsid w:val="006F2B43"/>
    <w:rsid w:val="006F3046"/>
    <w:rsid w:val="006F3269"/>
    <w:rsid w:val="006F36E9"/>
    <w:rsid w:val="006F37E1"/>
    <w:rsid w:val="006F3B12"/>
    <w:rsid w:val="006F480E"/>
    <w:rsid w:val="006F55B5"/>
    <w:rsid w:val="006F5A79"/>
    <w:rsid w:val="006F5AE0"/>
    <w:rsid w:val="006F6943"/>
    <w:rsid w:val="006F6E26"/>
    <w:rsid w:val="006F724A"/>
    <w:rsid w:val="006F7545"/>
    <w:rsid w:val="006F7EE9"/>
    <w:rsid w:val="0070038E"/>
    <w:rsid w:val="00700658"/>
    <w:rsid w:val="0070136E"/>
    <w:rsid w:val="007014B7"/>
    <w:rsid w:val="00702189"/>
    <w:rsid w:val="00702659"/>
    <w:rsid w:val="007029C6"/>
    <w:rsid w:val="00702A7D"/>
    <w:rsid w:val="00702F2D"/>
    <w:rsid w:val="00703143"/>
    <w:rsid w:val="0070340F"/>
    <w:rsid w:val="007039D3"/>
    <w:rsid w:val="0070409A"/>
    <w:rsid w:val="007042E3"/>
    <w:rsid w:val="00704A32"/>
    <w:rsid w:val="00705269"/>
    <w:rsid w:val="0070526F"/>
    <w:rsid w:val="0070541B"/>
    <w:rsid w:val="0070676F"/>
    <w:rsid w:val="00706895"/>
    <w:rsid w:val="00706DD6"/>
    <w:rsid w:val="007071CC"/>
    <w:rsid w:val="007074E2"/>
    <w:rsid w:val="00707A1D"/>
    <w:rsid w:val="007107DC"/>
    <w:rsid w:val="007110FF"/>
    <w:rsid w:val="007113CA"/>
    <w:rsid w:val="0071180B"/>
    <w:rsid w:val="00712B7D"/>
    <w:rsid w:val="00713890"/>
    <w:rsid w:val="00714917"/>
    <w:rsid w:val="00714B67"/>
    <w:rsid w:val="00714D8D"/>
    <w:rsid w:val="00714FD9"/>
    <w:rsid w:val="00715522"/>
    <w:rsid w:val="0071553D"/>
    <w:rsid w:val="0071564D"/>
    <w:rsid w:val="00715B92"/>
    <w:rsid w:val="00715F8E"/>
    <w:rsid w:val="0071617C"/>
    <w:rsid w:val="00716E52"/>
    <w:rsid w:val="007176C6"/>
    <w:rsid w:val="00717D20"/>
    <w:rsid w:val="007203B9"/>
    <w:rsid w:val="00720614"/>
    <w:rsid w:val="00720719"/>
    <w:rsid w:val="00720797"/>
    <w:rsid w:val="00720CE1"/>
    <w:rsid w:val="00720DBB"/>
    <w:rsid w:val="0072147D"/>
    <w:rsid w:val="00721F8D"/>
    <w:rsid w:val="0072258A"/>
    <w:rsid w:val="00722B3C"/>
    <w:rsid w:val="00722E92"/>
    <w:rsid w:val="00723447"/>
    <w:rsid w:val="00723A5B"/>
    <w:rsid w:val="00724A47"/>
    <w:rsid w:val="00724CE5"/>
    <w:rsid w:val="00724DD6"/>
    <w:rsid w:val="0072574E"/>
    <w:rsid w:val="00725983"/>
    <w:rsid w:val="00725E1B"/>
    <w:rsid w:val="007266FF"/>
    <w:rsid w:val="007269A6"/>
    <w:rsid w:val="0072700A"/>
    <w:rsid w:val="00727022"/>
    <w:rsid w:val="00727AC6"/>
    <w:rsid w:val="00727DF8"/>
    <w:rsid w:val="00727FE2"/>
    <w:rsid w:val="0073012B"/>
    <w:rsid w:val="00730AE2"/>
    <w:rsid w:val="007310F7"/>
    <w:rsid w:val="007314D5"/>
    <w:rsid w:val="007319FC"/>
    <w:rsid w:val="00731B2E"/>
    <w:rsid w:val="00732AE2"/>
    <w:rsid w:val="00732F48"/>
    <w:rsid w:val="0073316E"/>
    <w:rsid w:val="0073321C"/>
    <w:rsid w:val="007336A9"/>
    <w:rsid w:val="007337D0"/>
    <w:rsid w:val="007337E9"/>
    <w:rsid w:val="0073389E"/>
    <w:rsid w:val="00733F4C"/>
    <w:rsid w:val="00733F5E"/>
    <w:rsid w:val="00734925"/>
    <w:rsid w:val="007354EA"/>
    <w:rsid w:val="00735F93"/>
    <w:rsid w:val="0073602A"/>
    <w:rsid w:val="00736748"/>
    <w:rsid w:val="00737328"/>
    <w:rsid w:val="0073736A"/>
    <w:rsid w:val="007377C6"/>
    <w:rsid w:val="007377CC"/>
    <w:rsid w:val="00737856"/>
    <w:rsid w:val="007379CB"/>
    <w:rsid w:val="00737C8E"/>
    <w:rsid w:val="0074018B"/>
    <w:rsid w:val="00740222"/>
    <w:rsid w:val="007402A6"/>
    <w:rsid w:val="00740327"/>
    <w:rsid w:val="00740B2C"/>
    <w:rsid w:val="00740D28"/>
    <w:rsid w:val="00741590"/>
    <w:rsid w:val="00742704"/>
    <w:rsid w:val="00743065"/>
    <w:rsid w:val="007431BB"/>
    <w:rsid w:val="007437E2"/>
    <w:rsid w:val="00743862"/>
    <w:rsid w:val="00744230"/>
    <w:rsid w:val="007444AC"/>
    <w:rsid w:val="00745652"/>
    <w:rsid w:val="00745B15"/>
    <w:rsid w:val="007462C8"/>
    <w:rsid w:val="007463AC"/>
    <w:rsid w:val="0074640E"/>
    <w:rsid w:val="007469A4"/>
    <w:rsid w:val="00746A4A"/>
    <w:rsid w:val="00746C2A"/>
    <w:rsid w:val="00747367"/>
    <w:rsid w:val="0074739B"/>
    <w:rsid w:val="007504BD"/>
    <w:rsid w:val="00750F95"/>
    <w:rsid w:val="00751143"/>
    <w:rsid w:val="0075123B"/>
    <w:rsid w:val="007513B8"/>
    <w:rsid w:val="007515A2"/>
    <w:rsid w:val="00751C5D"/>
    <w:rsid w:val="0075209B"/>
    <w:rsid w:val="0075247D"/>
    <w:rsid w:val="00752569"/>
    <w:rsid w:val="007525AE"/>
    <w:rsid w:val="007526DA"/>
    <w:rsid w:val="0075294C"/>
    <w:rsid w:val="00752ADF"/>
    <w:rsid w:val="00752B79"/>
    <w:rsid w:val="00752EAC"/>
    <w:rsid w:val="00753234"/>
    <w:rsid w:val="00753BCE"/>
    <w:rsid w:val="00753F91"/>
    <w:rsid w:val="00754BF4"/>
    <w:rsid w:val="00754DEC"/>
    <w:rsid w:val="007551C8"/>
    <w:rsid w:val="00755247"/>
    <w:rsid w:val="007554C4"/>
    <w:rsid w:val="00755597"/>
    <w:rsid w:val="007557B8"/>
    <w:rsid w:val="0075632D"/>
    <w:rsid w:val="0075668D"/>
    <w:rsid w:val="007566D1"/>
    <w:rsid w:val="00756E18"/>
    <w:rsid w:val="00757267"/>
    <w:rsid w:val="00757DD3"/>
    <w:rsid w:val="00757ECA"/>
    <w:rsid w:val="00760561"/>
    <w:rsid w:val="007609AC"/>
    <w:rsid w:val="00760C0E"/>
    <w:rsid w:val="00760E7F"/>
    <w:rsid w:val="007611D4"/>
    <w:rsid w:val="00761362"/>
    <w:rsid w:val="00761F71"/>
    <w:rsid w:val="00762040"/>
    <w:rsid w:val="007620F1"/>
    <w:rsid w:val="0076240C"/>
    <w:rsid w:val="00763572"/>
    <w:rsid w:val="007637D6"/>
    <w:rsid w:val="00764337"/>
    <w:rsid w:val="007644AC"/>
    <w:rsid w:val="00764F29"/>
    <w:rsid w:val="00765366"/>
    <w:rsid w:val="00765A1E"/>
    <w:rsid w:val="00765C02"/>
    <w:rsid w:val="0076672E"/>
    <w:rsid w:val="007669DC"/>
    <w:rsid w:val="0076734F"/>
    <w:rsid w:val="00767617"/>
    <w:rsid w:val="00767EE0"/>
    <w:rsid w:val="007702B7"/>
    <w:rsid w:val="00770539"/>
    <w:rsid w:val="007707B7"/>
    <w:rsid w:val="00770880"/>
    <w:rsid w:val="00770D1A"/>
    <w:rsid w:val="0077117B"/>
    <w:rsid w:val="0077133F"/>
    <w:rsid w:val="00771606"/>
    <w:rsid w:val="007718DF"/>
    <w:rsid w:val="00771D15"/>
    <w:rsid w:val="00771E5A"/>
    <w:rsid w:val="0077207B"/>
    <w:rsid w:val="00772789"/>
    <w:rsid w:val="00773CEE"/>
    <w:rsid w:val="00773FE7"/>
    <w:rsid w:val="007741CE"/>
    <w:rsid w:val="0077456A"/>
    <w:rsid w:val="00774C4A"/>
    <w:rsid w:val="007755AA"/>
    <w:rsid w:val="00775EFF"/>
    <w:rsid w:val="00776BC9"/>
    <w:rsid w:val="00776C47"/>
    <w:rsid w:val="00776D7D"/>
    <w:rsid w:val="00777617"/>
    <w:rsid w:val="00777CC6"/>
    <w:rsid w:val="00780724"/>
    <w:rsid w:val="007808FF"/>
    <w:rsid w:val="00780A8C"/>
    <w:rsid w:val="007820BC"/>
    <w:rsid w:val="00782285"/>
    <w:rsid w:val="007832ED"/>
    <w:rsid w:val="0078332B"/>
    <w:rsid w:val="007833FF"/>
    <w:rsid w:val="00784C0B"/>
    <w:rsid w:val="00784DBF"/>
    <w:rsid w:val="00784F9D"/>
    <w:rsid w:val="00785220"/>
    <w:rsid w:val="00785357"/>
    <w:rsid w:val="00785408"/>
    <w:rsid w:val="00786680"/>
    <w:rsid w:val="007867F7"/>
    <w:rsid w:val="007868C4"/>
    <w:rsid w:val="00786E43"/>
    <w:rsid w:val="00786E85"/>
    <w:rsid w:val="00787619"/>
    <w:rsid w:val="00787E0C"/>
    <w:rsid w:val="00790D73"/>
    <w:rsid w:val="007910E9"/>
    <w:rsid w:val="007911AF"/>
    <w:rsid w:val="007913D7"/>
    <w:rsid w:val="00791599"/>
    <w:rsid w:val="007916F8"/>
    <w:rsid w:val="00791B46"/>
    <w:rsid w:val="00792656"/>
    <w:rsid w:val="007927B5"/>
    <w:rsid w:val="00792D22"/>
    <w:rsid w:val="00793493"/>
    <w:rsid w:val="00793B0B"/>
    <w:rsid w:val="0079411C"/>
    <w:rsid w:val="00794557"/>
    <w:rsid w:val="00795152"/>
    <w:rsid w:val="00795478"/>
    <w:rsid w:val="00796F30"/>
    <w:rsid w:val="00797183"/>
    <w:rsid w:val="007974C0"/>
    <w:rsid w:val="00797682"/>
    <w:rsid w:val="00797A9F"/>
    <w:rsid w:val="007A0979"/>
    <w:rsid w:val="007A0D20"/>
    <w:rsid w:val="007A0D98"/>
    <w:rsid w:val="007A0EE2"/>
    <w:rsid w:val="007A10CF"/>
    <w:rsid w:val="007A1A7B"/>
    <w:rsid w:val="007A201A"/>
    <w:rsid w:val="007A23D3"/>
    <w:rsid w:val="007A2672"/>
    <w:rsid w:val="007A2A6C"/>
    <w:rsid w:val="007A2B13"/>
    <w:rsid w:val="007A2C51"/>
    <w:rsid w:val="007A311E"/>
    <w:rsid w:val="007A331D"/>
    <w:rsid w:val="007A3770"/>
    <w:rsid w:val="007A3E2A"/>
    <w:rsid w:val="007A437C"/>
    <w:rsid w:val="007A4877"/>
    <w:rsid w:val="007A48D5"/>
    <w:rsid w:val="007A522F"/>
    <w:rsid w:val="007A5385"/>
    <w:rsid w:val="007A5ACF"/>
    <w:rsid w:val="007A6178"/>
    <w:rsid w:val="007A6980"/>
    <w:rsid w:val="007A7893"/>
    <w:rsid w:val="007A7EC5"/>
    <w:rsid w:val="007A7F3F"/>
    <w:rsid w:val="007B01DF"/>
    <w:rsid w:val="007B02FF"/>
    <w:rsid w:val="007B0EE2"/>
    <w:rsid w:val="007B1152"/>
    <w:rsid w:val="007B2391"/>
    <w:rsid w:val="007B244D"/>
    <w:rsid w:val="007B268C"/>
    <w:rsid w:val="007B2ABA"/>
    <w:rsid w:val="007B354D"/>
    <w:rsid w:val="007B4040"/>
    <w:rsid w:val="007B40EB"/>
    <w:rsid w:val="007B4620"/>
    <w:rsid w:val="007B57B1"/>
    <w:rsid w:val="007B5935"/>
    <w:rsid w:val="007B5A99"/>
    <w:rsid w:val="007B5D53"/>
    <w:rsid w:val="007B634E"/>
    <w:rsid w:val="007B684C"/>
    <w:rsid w:val="007B71BE"/>
    <w:rsid w:val="007B78D3"/>
    <w:rsid w:val="007B79EE"/>
    <w:rsid w:val="007C0A5A"/>
    <w:rsid w:val="007C151D"/>
    <w:rsid w:val="007C153F"/>
    <w:rsid w:val="007C1A7C"/>
    <w:rsid w:val="007C1B5C"/>
    <w:rsid w:val="007C1E56"/>
    <w:rsid w:val="007C1FE7"/>
    <w:rsid w:val="007C24D5"/>
    <w:rsid w:val="007C2666"/>
    <w:rsid w:val="007C292E"/>
    <w:rsid w:val="007C29E3"/>
    <w:rsid w:val="007C3140"/>
    <w:rsid w:val="007C357D"/>
    <w:rsid w:val="007C3AB5"/>
    <w:rsid w:val="007C3CCD"/>
    <w:rsid w:val="007C3D62"/>
    <w:rsid w:val="007C3E6C"/>
    <w:rsid w:val="007C4381"/>
    <w:rsid w:val="007C502E"/>
    <w:rsid w:val="007C51FC"/>
    <w:rsid w:val="007C52AF"/>
    <w:rsid w:val="007C5872"/>
    <w:rsid w:val="007C5A04"/>
    <w:rsid w:val="007C64F4"/>
    <w:rsid w:val="007C68FE"/>
    <w:rsid w:val="007C6BA2"/>
    <w:rsid w:val="007C6F12"/>
    <w:rsid w:val="007C7461"/>
    <w:rsid w:val="007C7909"/>
    <w:rsid w:val="007C7B59"/>
    <w:rsid w:val="007D01C6"/>
    <w:rsid w:val="007D045E"/>
    <w:rsid w:val="007D05A9"/>
    <w:rsid w:val="007D10C8"/>
    <w:rsid w:val="007D11B4"/>
    <w:rsid w:val="007D16BD"/>
    <w:rsid w:val="007D2249"/>
    <w:rsid w:val="007D24A4"/>
    <w:rsid w:val="007D251D"/>
    <w:rsid w:val="007D25FB"/>
    <w:rsid w:val="007D2714"/>
    <w:rsid w:val="007D277B"/>
    <w:rsid w:val="007D2C45"/>
    <w:rsid w:val="007D2DDF"/>
    <w:rsid w:val="007D3958"/>
    <w:rsid w:val="007D3A4A"/>
    <w:rsid w:val="007D3CF5"/>
    <w:rsid w:val="007D3F80"/>
    <w:rsid w:val="007D40E3"/>
    <w:rsid w:val="007D4451"/>
    <w:rsid w:val="007D44D6"/>
    <w:rsid w:val="007D4F60"/>
    <w:rsid w:val="007D51A5"/>
    <w:rsid w:val="007D5E46"/>
    <w:rsid w:val="007D6473"/>
    <w:rsid w:val="007D65F4"/>
    <w:rsid w:val="007D68D1"/>
    <w:rsid w:val="007D6BF4"/>
    <w:rsid w:val="007D7218"/>
    <w:rsid w:val="007D7792"/>
    <w:rsid w:val="007D78E5"/>
    <w:rsid w:val="007E03BE"/>
    <w:rsid w:val="007E049E"/>
    <w:rsid w:val="007E0D7F"/>
    <w:rsid w:val="007E196B"/>
    <w:rsid w:val="007E2086"/>
    <w:rsid w:val="007E2664"/>
    <w:rsid w:val="007E3168"/>
    <w:rsid w:val="007E3460"/>
    <w:rsid w:val="007E36EC"/>
    <w:rsid w:val="007E3737"/>
    <w:rsid w:val="007E3751"/>
    <w:rsid w:val="007E3F1A"/>
    <w:rsid w:val="007E46C5"/>
    <w:rsid w:val="007E46EA"/>
    <w:rsid w:val="007E5165"/>
    <w:rsid w:val="007E5342"/>
    <w:rsid w:val="007E5D27"/>
    <w:rsid w:val="007E6DD6"/>
    <w:rsid w:val="007E7269"/>
    <w:rsid w:val="007E728F"/>
    <w:rsid w:val="007E7D57"/>
    <w:rsid w:val="007F091C"/>
    <w:rsid w:val="007F091F"/>
    <w:rsid w:val="007F09BA"/>
    <w:rsid w:val="007F11F2"/>
    <w:rsid w:val="007F206F"/>
    <w:rsid w:val="007F2504"/>
    <w:rsid w:val="007F27C4"/>
    <w:rsid w:val="007F2971"/>
    <w:rsid w:val="007F310E"/>
    <w:rsid w:val="007F39EB"/>
    <w:rsid w:val="007F3A74"/>
    <w:rsid w:val="007F3CCA"/>
    <w:rsid w:val="007F3E4B"/>
    <w:rsid w:val="007F3F74"/>
    <w:rsid w:val="007F477F"/>
    <w:rsid w:val="007F4954"/>
    <w:rsid w:val="007F4BBA"/>
    <w:rsid w:val="007F4CD5"/>
    <w:rsid w:val="007F5B27"/>
    <w:rsid w:val="007F66CA"/>
    <w:rsid w:val="007F68B2"/>
    <w:rsid w:val="007F68B8"/>
    <w:rsid w:val="007F6F98"/>
    <w:rsid w:val="007F7430"/>
    <w:rsid w:val="007F75C0"/>
    <w:rsid w:val="007F77B6"/>
    <w:rsid w:val="007F7BDB"/>
    <w:rsid w:val="0080054B"/>
    <w:rsid w:val="00800865"/>
    <w:rsid w:val="008012B8"/>
    <w:rsid w:val="0080189D"/>
    <w:rsid w:val="008024F1"/>
    <w:rsid w:val="00803040"/>
    <w:rsid w:val="00803375"/>
    <w:rsid w:val="00803C31"/>
    <w:rsid w:val="00803EFA"/>
    <w:rsid w:val="008042BA"/>
    <w:rsid w:val="008042BB"/>
    <w:rsid w:val="00804E8F"/>
    <w:rsid w:val="00804F77"/>
    <w:rsid w:val="008052E5"/>
    <w:rsid w:val="00805609"/>
    <w:rsid w:val="00805750"/>
    <w:rsid w:val="00806354"/>
    <w:rsid w:val="008063FC"/>
    <w:rsid w:val="00806421"/>
    <w:rsid w:val="00806AFC"/>
    <w:rsid w:val="008071CE"/>
    <w:rsid w:val="008073BE"/>
    <w:rsid w:val="00807BFB"/>
    <w:rsid w:val="00807F7C"/>
    <w:rsid w:val="008102DB"/>
    <w:rsid w:val="008103CC"/>
    <w:rsid w:val="008103EC"/>
    <w:rsid w:val="00810695"/>
    <w:rsid w:val="00810C6A"/>
    <w:rsid w:val="00810D3B"/>
    <w:rsid w:val="0081144C"/>
    <w:rsid w:val="00811A94"/>
    <w:rsid w:val="00811DF2"/>
    <w:rsid w:val="0081205C"/>
    <w:rsid w:val="00812DB4"/>
    <w:rsid w:val="00812FD3"/>
    <w:rsid w:val="00813A21"/>
    <w:rsid w:val="00813FBD"/>
    <w:rsid w:val="0081431D"/>
    <w:rsid w:val="00814786"/>
    <w:rsid w:val="00814E3A"/>
    <w:rsid w:val="00814E7B"/>
    <w:rsid w:val="0081510B"/>
    <w:rsid w:val="0081516C"/>
    <w:rsid w:val="00815633"/>
    <w:rsid w:val="00815818"/>
    <w:rsid w:val="00815D8A"/>
    <w:rsid w:val="00815E3B"/>
    <w:rsid w:val="00816438"/>
    <w:rsid w:val="00816602"/>
    <w:rsid w:val="008169DA"/>
    <w:rsid w:val="0081744E"/>
    <w:rsid w:val="00817628"/>
    <w:rsid w:val="00817CAB"/>
    <w:rsid w:val="00817CE9"/>
    <w:rsid w:val="008200EA"/>
    <w:rsid w:val="0082104F"/>
    <w:rsid w:val="008217E4"/>
    <w:rsid w:val="00821BA3"/>
    <w:rsid w:val="00821C47"/>
    <w:rsid w:val="00822281"/>
    <w:rsid w:val="008230F9"/>
    <w:rsid w:val="00823806"/>
    <w:rsid w:val="00823851"/>
    <w:rsid w:val="00823DDD"/>
    <w:rsid w:val="00824476"/>
    <w:rsid w:val="0082486F"/>
    <w:rsid w:val="00825097"/>
    <w:rsid w:val="0082522B"/>
    <w:rsid w:val="00825275"/>
    <w:rsid w:val="008259BE"/>
    <w:rsid w:val="00825F1D"/>
    <w:rsid w:val="0082658A"/>
    <w:rsid w:val="008269CC"/>
    <w:rsid w:val="00826AA1"/>
    <w:rsid w:val="008270CD"/>
    <w:rsid w:val="0082734F"/>
    <w:rsid w:val="00827CBD"/>
    <w:rsid w:val="00827D77"/>
    <w:rsid w:val="00827E1F"/>
    <w:rsid w:val="00830A76"/>
    <w:rsid w:val="00830E11"/>
    <w:rsid w:val="00831029"/>
    <w:rsid w:val="008312D9"/>
    <w:rsid w:val="008315EE"/>
    <w:rsid w:val="00831B0C"/>
    <w:rsid w:val="00831CCA"/>
    <w:rsid w:val="00832065"/>
    <w:rsid w:val="00832ACF"/>
    <w:rsid w:val="0083379A"/>
    <w:rsid w:val="00833C97"/>
    <w:rsid w:val="00833F53"/>
    <w:rsid w:val="0083416F"/>
    <w:rsid w:val="008343A8"/>
    <w:rsid w:val="00834BE3"/>
    <w:rsid w:val="00834D26"/>
    <w:rsid w:val="00835212"/>
    <w:rsid w:val="008357DE"/>
    <w:rsid w:val="008367AC"/>
    <w:rsid w:val="00836810"/>
    <w:rsid w:val="00836FDE"/>
    <w:rsid w:val="008373C8"/>
    <w:rsid w:val="008379AF"/>
    <w:rsid w:val="00837E16"/>
    <w:rsid w:val="008401B0"/>
    <w:rsid w:val="00840C9D"/>
    <w:rsid w:val="00840FFD"/>
    <w:rsid w:val="00841133"/>
    <w:rsid w:val="0084156F"/>
    <w:rsid w:val="00842454"/>
    <w:rsid w:val="0084266B"/>
    <w:rsid w:val="00843230"/>
    <w:rsid w:val="00843423"/>
    <w:rsid w:val="008438DA"/>
    <w:rsid w:val="00843AD3"/>
    <w:rsid w:val="00843CBB"/>
    <w:rsid w:val="0084481F"/>
    <w:rsid w:val="00844AA7"/>
    <w:rsid w:val="00844DFB"/>
    <w:rsid w:val="00844FA1"/>
    <w:rsid w:val="00845412"/>
    <w:rsid w:val="0084548F"/>
    <w:rsid w:val="00845EB7"/>
    <w:rsid w:val="00846351"/>
    <w:rsid w:val="008473BA"/>
    <w:rsid w:val="00847478"/>
    <w:rsid w:val="00847B16"/>
    <w:rsid w:val="0085016A"/>
    <w:rsid w:val="0085072E"/>
    <w:rsid w:val="00850C9C"/>
    <w:rsid w:val="00850D95"/>
    <w:rsid w:val="008514F7"/>
    <w:rsid w:val="0085215B"/>
    <w:rsid w:val="0085282B"/>
    <w:rsid w:val="00852A28"/>
    <w:rsid w:val="00852AAA"/>
    <w:rsid w:val="00852C21"/>
    <w:rsid w:val="00853093"/>
    <w:rsid w:val="00854270"/>
    <w:rsid w:val="00854731"/>
    <w:rsid w:val="00854EB5"/>
    <w:rsid w:val="0085529E"/>
    <w:rsid w:val="008555A7"/>
    <w:rsid w:val="00855770"/>
    <w:rsid w:val="0085578E"/>
    <w:rsid w:val="0085609A"/>
    <w:rsid w:val="00856788"/>
    <w:rsid w:val="00856E99"/>
    <w:rsid w:val="008579AF"/>
    <w:rsid w:val="00857BD2"/>
    <w:rsid w:val="008604B8"/>
    <w:rsid w:val="0086059C"/>
    <w:rsid w:val="0086078C"/>
    <w:rsid w:val="00860F59"/>
    <w:rsid w:val="008616A6"/>
    <w:rsid w:val="008616E7"/>
    <w:rsid w:val="00861D99"/>
    <w:rsid w:val="008623D1"/>
    <w:rsid w:val="00862587"/>
    <w:rsid w:val="00862B59"/>
    <w:rsid w:val="00862D4E"/>
    <w:rsid w:val="008637C2"/>
    <w:rsid w:val="00863EC0"/>
    <w:rsid w:val="00864B02"/>
    <w:rsid w:val="0086508C"/>
    <w:rsid w:val="008663AA"/>
    <w:rsid w:val="00866606"/>
    <w:rsid w:val="00866C19"/>
    <w:rsid w:val="008673A5"/>
    <w:rsid w:val="00867765"/>
    <w:rsid w:val="00867A02"/>
    <w:rsid w:val="00867FB7"/>
    <w:rsid w:val="0087021A"/>
    <w:rsid w:val="008703F4"/>
    <w:rsid w:val="00870C26"/>
    <w:rsid w:val="00870D39"/>
    <w:rsid w:val="00870DB1"/>
    <w:rsid w:val="0087189A"/>
    <w:rsid w:val="008721E8"/>
    <w:rsid w:val="008726BB"/>
    <w:rsid w:val="008728D4"/>
    <w:rsid w:val="00872D24"/>
    <w:rsid w:val="00873A72"/>
    <w:rsid w:val="00873E8C"/>
    <w:rsid w:val="00874164"/>
    <w:rsid w:val="00874867"/>
    <w:rsid w:val="00875622"/>
    <w:rsid w:val="00875966"/>
    <w:rsid w:val="00875993"/>
    <w:rsid w:val="00875AA4"/>
    <w:rsid w:val="00875EF7"/>
    <w:rsid w:val="008761BE"/>
    <w:rsid w:val="00876677"/>
    <w:rsid w:val="008768BF"/>
    <w:rsid w:val="00876A2C"/>
    <w:rsid w:val="00876C05"/>
    <w:rsid w:val="0087774F"/>
    <w:rsid w:val="008804D2"/>
    <w:rsid w:val="00880551"/>
    <w:rsid w:val="00880AD9"/>
    <w:rsid w:val="00880C8A"/>
    <w:rsid w:val="008814D0"/>
    <w:rsid w:val="00881ACC"/>
    <w:rsid w:val="0088242B"/>
    <w:rsid w:val="0088258A"/>
    <w:rsid w:val="008825A7"/>
    <w:rsid w:val="008826F9"/>
    <w:rsid w:val="00882B3E"/>
    <w:rsid w:val="00882FB4"/>
    <w:rsid w:val="00883355"/>
    <w:rsid w:val="00883546"/>
    <w:rsid w:val="00883680"/>
    <w:rsid w:val="00883CC3"/>
    <w:rsid w:val="00884160"/>
    <w:rsid w:val="0088555F"/>
    <w:rsid w:val="00885728"/>
    <w:rsid w:val="008859A8"/>
    <w:rsid w:val="00885EE9"/>
    <w:rsid w:val="008866AC"/>
    <w:rsid w:val="00887336"/>
    <w:rsid w:val="008873D2"/>
    <w:rsid w:val="00887A68"/>
    <w:rsid w:val="00887B23"/>
    <w:rsid w:val="008901C8"/>
    <w:rsid w:val="00890C61"/>
    <w:rsid w:val="008914A5"/>
    <w:rsid w:val="008915FC"/>
    <w:rsid w:val="00891E44"/>
    <w:rsid w:val="00891F62"/>
    <w:rsid w:val="008925E3"/>
    <w:rsid w:val="008930C4"/>
    <w:rsid w:val="0089364A"/>
    <w:rsid w:val="00893C65"/>
    <w:rsid w:val="008942BC"/>
    <w:rsid w:val="00894930"/>
    <w:rsid w:val="00894C83"/>
    <w:rsid w:val="00894E16"/>
    <w:rsid w:val="0089546D"/>
    <w:rsid w:val="008964CF"/>
    <w:rsid w:val="00896D96"/>
    <w:rsid w:val="00896E87"/>
    <w:rsid w:val="0089735B"/>
    <w:rsid w:val="008976CE"/>
    <w:rsid w:val="008A0248"/>
    <w:rsid w:val="008A0911"/>
    <w:rsid w:val="008A0D43"/>
    <w:rsid w:val="008A1221"/>
    <w:rsid w:val="008A13B7"/>
    <w:rsid w:val="008A1D13"/>
    <w:rsid w:val="008A1D46"/>
    <w:rsid w:val="008A1F5A"/>
    <w:rsid w:val="008A2345"/>
    <w:rsid w:val="008A2941"/>
    <w:rsid w:val="008A2CDA"/>
    <w:rsid w:val="008A2D83"/>
    <w:rsid w:val="008A2F91"/>
    <w:rsid w:val="008A362C"/>
    <w:rsid w:val="008A36C7"/>
    <w:rsid w:val="008A3B0E"/>
    <w:rsid w:val="008A3EA4"/>
    <w:rsid w:val="008A40A5"/>
    <w:rsid w:val="008A498F"/>
    <w:rsid w:val="008A4AE8"/>
    <w:rsid w:val="008A578A"/>
    <w:rsid w:val="008A59B1"/>
    <w:rsid w:val="008A5C15"/>
    <w:rsid w:val="008A6D84"/>
    <w:rsid w:val="008A75BA"/>
    <w:rsid w:val="008A7CB9"/>
    <w:rsid w:val="008B07CA"/>
    <w:rsid w:val="008B096A"/>
    <w:rsid w:val="008B0D21"/>
    <w:rsid w:val="008B1479"/>
    <w:rsid w:val="008B1635"/>
    <w:rsid w:val="008B170B"/>
    <w:rsid w:val="008B1CE5"/>
    <w:rsid w:val="008B2E9B"/>
    <w:rsid w:val="008B310F"/>
    <w:rsid w:val="008B3209"/>
    <w:rsid w:val="008B329D"/>
    <w:rsid w:val="008B3437"/>
    <w:rsid w:val="008B37C7"/>
    <w:rsid w:val="008B40BE"/>
    <w:rsid w:val="008B494B"/>
    <w:rsid w:val="008B4BB3"/>
    <w:rsid w:val="008B4E85"/>
    <w:rsid w:val="008B5862"/>
    <w:rsid w:val="008B5A85"/>
    <w:rsid w:val="008B5EF2"/>
    <w:rsid w:val="008B613A"/>
    <w:rsid w:val="008B6420"/>
    <w:rsid w:val="008B6538"/>
    <w:rsid w:val="008B6A68"/>
    <w:rsid w:val="008B6D18"/>
    <w:rsid w:val="008B74A9"/>
    <w:rsid w:val="008B7975"/>
    <w:rsid w:val="008B7A49"/>
    <w:rsid w:val="008B7AF9"/>
    <w:rsid w:val="008B7C47"/>
    <w:rsid w:val="008C00B1"/>
    <w:rsid w:val="008C062C"/>
    <w:rsid w:val="008C0FAB"/>
    <w:rsid w:val="008C10AC"/>
    <w:rsid w:val="008C13A8"/>
    <w:rsid w:val="008C1A81"/>
    <w:rsid w:val="008C1D9B"/>
    <w:rsid w:val="008C1E53"/>
    <w:rsid w:val="008C2030"/>
    <w:rsid w:val="008C21DC"/>
    <w:rsid w:val="008C2226"/>
    <w:rsid w:val="008C22A0"/>
    <w:rsid w:val="008C2E1A"/>
    <w:rsid w:val="008C378B"/>
    <w:rsid w:val="008C37D9"/>
    <w:rsid w:val="008C39D8"/>
    <w:rsid w:val="008C4F05"/>
    <w:rsid w:val="008C500C"/>
    <w:rsid w:val="008C5038"/>
    <w:rsid w:val="008C5271"/>
    <w:rsid w:val="008C567A"/>
    <w:rsid w:val="008C59D5"/>
    <w:rsid w:val="008C5BF0"/>
    <w:rsid w:val="008C5CA1"/>
    <w:rsid w:val="008C5EDD"/>
    <w:rsid w:val="008C6B81"/>
    <w:rsid w:val="008C73B2"/>
    <w:rsid w:val="008C73E9"/>
    <w:rsid w:val="008C75A3"/>
    <w:rsid w:val="008C7A25"/>
    <w:rsid w:val="008D0111"/>
    <w:rsid w:val="008D015A"/>
    <w:rsid w:val="008D01D9"/>
    <w:rsid w:val="008D0AE1"/>
    <w:rsid w:val="008D0FA6"/>
    <w:rsid w:val="008D1C85"/>
    <w:rsid w:val="008D253E"/>
    <w:rsid w:val="008D2758"/>
    <w:rsid w:val="008D34DB"/>
    <w:rsid w:val="008D39CA"/>
    <w:rsid w:val="008D3D07"/>
    <w:rsid w:val="008D4AD6"/>
    <w:rsid w:val="008D4C38"/>
    <w:rsid w:val="008D5850"/>
    <w:rsid w:val="008D5DDC"/>
    <w:rsid w:val="008D601D"/>
    <w:rsid w:val="008D634E"/>
    <w:rsid w:val="008D733A"/>
    <w:rsid w:val="008D7915"/>
    <w:rsid w:val="008D7A03"/>
    <w:rsid w:val="008E0AB8"/>
    <w:rsid w:val="008E0B3D"/>
    <w:rsid w:val="008E11DE"/>
    <w:rsid w:val="008E12E0"/>
    <w:rsid w:val="008E134E"/>
    <w:rsid w:val="008E137E"/>
    <w:rsid w:val="008E1D76"/>
    <w:rsid w:val="008E2561"/>
    <w:rsid w:val="008E2A77"/>
    <w:rsid w:val="008E2CA9"/>
    <w:rsid w:val="008E2F4E"/>
    <w:rsid w:val="008E386E"/>
    <w:rsid w:val="008E394F"/>
    <w:rsid w:val="008E3FE7"/>
    <w:rsid w:val="008E4073"/>
    <w:rsid w:val="008E485D"/>
    <w:rsid w:val="008E4CD8"/>
    <w:rsid w:val="008E4E69"/>
    <w:rsid w:val="008E6F28"/>
    <w:rsid w:val="008F0193"/>
    <w:rsid w:val="008F03EE"/>
    <w:rsid w:val="008F0872"/>
    <w:rsid w:val="008F08DC"/>
    <w:rsid w:val="008F24B3"/>
    <w:rsid w:val="008F2F65"/>
    <w:rsid w:val="008F3EBC"/>
    <w:rsid w:val="008F4DD0"/>
    <w:rsid w:val="008F53F4"/>
    <w:rsid w:val="008F5A3E"/>
    <w:rsid w:val="008F5E5F"/>
    <w:rsid w:val="008F5F56"/>
    <w:rsid w:val="008F5FE5"/>
    <w:rsid w:val="008F621B"/>
    <w:rsid w:val="008F64C4"/>
    <w:rsid w:val="008F6FFD"/>
    <w:rsid w:val="008F771B"/>
    <w:rsid w:val="008F7BF0"/>
    <w:rsid w:val="00900076"/>
    <w:rsid w:val="009001E2"/>
    <w:rsid w:val="0090029D"/>
    <w:rsid w:val="009003FE"/>
    <w:rsid w:val="00900949"/>
    <w:rsid w:val="00900AA0"/>
    <w:rsid w:val="00900F28"/>
    <w:rsid w:val="00901399"/>
    <w:rsid w:val="0090160F"/>
    <w:rsid w:val="00901C74"/>
    <w:rsid w:val="00902155"/>
    <w:rsid w:val="009023E1"/>
    <w:rsid w:val="00902456"/>
    <w:rsid w:val="00902C26"/>
    <w:rsid w:val="00902FAC"/>
    <w:rsid w:val="00903076"/>
    <w:rsid w:val="0090307B"/>
    <w:rsid w:val="009039F0"/>
    <w:rsid w:val="00903A33"/>
    <w:rsid w:val="0090449A"/>
    <w:rsid w:val="0090451C"/>
    <w:rsid w:val="009045BD"/>
    <w:rsid w:val="009046DA"/>
    <w:rsid w:val="00904FDA"/>
    <w:rsid w:val="00905350"/>
    <w:rsid w:val="00905B77"/>
    <w:rsid w:val="00905E8D"/>
    <w:rsid w:val="009068A0"/>
    <w:rsid w:val="0090691C"/>
    <w:rsid w:val="009072C1"/>
    <w:rsid w:val="009074BB"/>
    <w:rsid w:val="00907564"/>
    <w:rsid w:val="0090758B"/>
    <w:rsid w:val="00907D81"/>
    <w:rsid w:val="009102D0"/>
    <w:rsid w:val="00910C04"/>
    <w:rsid w:val="009110C1"/>
    <w:rsid w:val="00911D47"/>
    <w:rsid w:val="00911FAA"/>
    <w:rsid w:val="00912545"/>
    <w:rsid w:val="00912726"/>
    <w:rsid w:val="00912762"/>
    <w:rsid w:val="0091311D"/>
    <w:rsid w:val="0091356E"/>
    <w:rsid w:val="0091383C"/>
    <w:rsid w:val="00913BC4"/>
    <w:rsid w:val="009140C4"/>
    <w:rsid w:val="00914DEA"/>
    <w:rsid w:val="00914ED5"/>
    <w:rsid w:val="0091525E"/>
    <w:rsid w:val="009158DD"/>
    <w:rsid w:val="00915C93"/>
    <w:rsid w:val="00915DD7"/>
    <w:rsid w:val="00916504"/>
    <w:rsid w:val="0091726D"/>
    <w:rsid w:val="00917A7F"/>
    <w:rsid w:val="00917FE2"/>
    <w:rsid w:val="009202A8"/>
    <w:rsid w:val="00920528"/>
    <w:rsid w:val="00920696"/>
    <w:rsid w:val="00921C14"/>
    <w:rsid w:val="00922496"/>
    <w:rsid w:val="0092362C"/>
    <w:rsid w:val="0092454E"/>
    <w:rsid w:val="00924FB1"/>
    <w:rsid w:val="00925559"/>
    <w:rsid w:val="00925694"/>
    <w:rsid w:val="00925ED5"/>
    <w:rsid w:val="00926583"/>
    <w:rsid w:val="009267BC"/>
    <w:rsid w:val="00926B90"/>
    <w:rsid w:val="00926E7E"/>
    <w:rsid w:val="00926EF1"/>
    <w:rsid w:val="00926F87"/>
    <w:rsid w:val="009279C1"/>
    <w:rsid w:val="00927F89"/>
    <w:rsid w:val="00931790"/>
    <w:rsid w:val="00931B62"/>
    <w:rsid w:val="00931C38"/>
    <w:rsid w:val="00931EDE"/>
    <w:rsid w:val="00932172"/>
    <w:rsid w:val="00932202"/>
    <w:rsid w:val="009322D8"/>
    <w:rsid w:val="009324A7"/>
    <w:rsid w:val="009324B0"/>
    <w:rsid w:val="009325D7"/>
    <w:rsid w:val="0093299F"/>
    <w:rsid w:val="00932AC2"/>
    <w:rsid w:val="00932ADE"/>
    <w:rsid w:val="00932F7B"/>
    <w:rsid w:val="00932FAA"/>
    <w:rsid w:val="009332E7"/>
    <w:rsid w:val="00933553"/>
    <w:rsid w:val="00934208"/>
    <w:rsid w:val="00934800"/>
    <w:rsid w:val="009348EF"/>
    <w:rsid w:val="00934FB8"/>
    <w:rsid w:val="0093537F"/>
    <w:rsid w:val="00935493"/>
    <w:rsid w:val="0093592E"/>
    <w:rsid w:val="00935EF2"/>
    <w:rsid w:val="00936628"/>
    <w:rsid w:val="00936987"/>
    <w:rsid w:val="00936AE8"/>
    <w:rsid w:val="00936B2E"/>
    <w:rsid w:val="00936BCE"/>
    <w:rsid w:val="00937136"/>
    <w:rsid w:val="00937168"/>
    <w:rsid w:val="00937429"/>
    <w:rsid w:val="00937919"/>
    <w:rsid w:val="00940814"/>
    <w:rsid w:val="0094093E"/>
    <w:rsid w:val="009409DC"/>
    <w:rsid w:val="00940C7B"/>
    <w:rsid w:val="0094110E"/>
    <w:rsid w:val="009417F6"/>
    <w:rsid w:val="0094363B"/>
    <w:rsid w:val="009441AF"/>
    <w:rsid w:val="00944683"/>
    <w:rsid w:val="00944F1E"/>
    <w:rsid w:val="009450CF"/>
    <w:rsid w:val="009456D9"/>
    <w:rsid w:val="00945841"/>
    <w:rsid w:val="009460F0"/>
    <w:rsid w:val="00946479"/>
    <w:rsid w:val="00946714"/>
    <w:rsid w:val="00947223"/>
    <w:rsid w:val="009475C0"/>
    <w:rsid w:val="00947B3F"/>
    <w:rsid w:val="00950113"/>
    <w:rsid w:val="00950900"/>
    <w:rsid w:val="00951463"/>
    <w:rsid w:val="00951DB5"/>
    <w:rsid w:val="00951DC3"/>
    <w:rsid w:val="00951F75"/>
    <w:rsid w:val="0095209B"/>
    <w:rsid w:val="00952DDE"/>
    <w:rsid w:val="00953750"/>
    <w:rsid w:val="0095378C"/>
    <w:rsid w:val="00953F5E"/>
    <w:rsid w:val="00954B45"/>
    <w:rsid w:val="0095531E"/>
    <w:rsid w:val="00955458"/>
    <w:rsid w:val="009559CB"/>
    <w:rsid w:val="00955E78"/>
    <w:rsid w:val="0095615E"/>
    <w:rsid w:val="009561F1"/>
    <w:rsid w:val="009565B1"/>
    <w:rsid w:val="00957EEE"/>
    <w:rsid w:val="00957F67"/>
    <w:rsid w:val="009600D2"/>
    <w:rsid w:val="00960917"/>
    <w:rsid w:val="00960BB2"/>
    <w:rsid w:val="00960C74"/>
    <w:rsid w:val="00960EA3"/>
    <w:rsid w:val="0096225B"/>
    <w:rsid w:val="00962ED5"/>
    <w:rsid w:val="009639D4"/>
    <w:rsid w:val="00963D28"/>
    <w:rsid w:val="00964C73"/>
    <w:rsid w:val="0096517F"/>
    <w:rsid w:val="00965307"/>
    <w:rsid w:val="00965E73"/>
    <w:rsid w:val="009662BD"/>
    <w:rsid w:val="00966413"/>
    <w:rsid w:val="00966E80"/>
    <w:rsid w:val="00966E96"/>
    <w:rsid w:val="00966F25"/>
    <w:rsid w:val="00967C4D"/>
    <w:rsid w:val="00967E40"/>
    <w:rsid w:val="00967F73"/>
    <w:rsid w:val="00970D87"/>
    <w:rsid w:val="009717D3"/>
    <w:rsid w:val="00971DB0"/>
    <w:rsid w:val="00972035"/>
    <w:rsid w:val="0097319B"/>
    <w:rsid w:val="00974400"/>
    <w:rsid w:val="0097466A"/>
    <w:rsid w:val="00974ADE"/>
    <w:rsid w:val="00974B80"/>
    <w:rsid w:val="00974C36"/>
    <w:rsid w:val="00974D10"/>
    <w:rsid w:val="00975096"/>
    <w:rsid w:val="00975416"/>
    <w:rsid w:val="00975A61"/>
    <w:rsid w:val="00975E2B"/>
    <w:rsid w:val="00975FE0"/>
    <w:rsid w:val="009760D0"/>
    <w:rsid w:val="00976B39"/>
    <w:rsid w:val="00976CA0"/>
    <w:rsid w:val="00976ECA"/>
    <w:rsid w:val="0097714B"/>
    <w:rsid w:val="009773A0"/>
    <w:rsid w:val="00977699"/>
    <w:rsid w:val="009779BF"/>
    <w:rsid w:val="00980216"/>
    <w:rsid w:val="00980562"/>
    <w:rsid w:val="009814D6"/>
    <w:rsid w:val="00981657"/>
    <w:rsid w:val="0098191D"/>
    <w:rsid w:val="00981995"/>
    <w:rsid w:val="0098244A"/>
    <w:rsid w:val="00982DEC"/>
    <w:rsid w:val="00982F56"/>
    <w:rsid w:val="009837EB"/>
    <w:rsid w:val="00983889"/>
    <w:rsid w:val="0098388F"/>
    <w:rsid w:val="00983953"/>
    <w:rsid w:val="00984931"/>
    <w:rsid w:val="00984AE6"/>
    <w:rsid w:val="0098608A"/>
    <w:rsid w:val="009862D6"/>
    <w:rsid w:val="009863F3"/>
    <w:rsid w:val="009868B1"/>
    <w:rsid w:val="00986F0D"/>
    <w:rsid w:val="00986F6F"/>
    <w:rsid w:val="00987359"/>
    <w:rsid w:val="00987B01"/>
    <w:rsid w:val="0099066F"/>
    <w:rsid w:val="00990895"/>
    <w:rsid w:val="0099090B"/>
    <w:rsid w:val="00990D60"/>
    <w:rsid w:val="00990E80"/>
    <w:rsid w:val="00990F58"/>
    <w:rsid w:val="009914F0"/>
    <w:rsid w:val="009923D5"/>
    <w:rsid w:val="00992FF0"/>
    <w:rsid w:val="009931D6"/>
    <w:rsid w:val="00994999"/>
    <w:rsid w:val="009950CF"/>
    <w:rsid w:val="00995973"/>
    <w:rsid w:val="00995A3D"/>
    <w:rsid w:val="00995E4F"/>
    <w:rsid w:val="0099612F"/>
    <w:rsid w:val="0099659B"/>
    <w:rsid w:val="0099674C"/>
    <w:rsid w:val="00996AEF"/>
    <w:rsid w:val="00996DF9"/>
    <w:rsid w:val="0099777C"/>
    <w:rsid w:val="00997876"/>
    <w:rsid w:val="00997C14"/>
    <w:rsid w:val="00997DE4"/>
    <w:rsid w:val="009A005E"/>
    <w:rsid w:val="009A03B7"/>
    <w:rsid w:val="009A0655"/>
    <w:rsid w:val="009A0B2F"/>
    <w:rsid w:val="009A0E36"/>
    <w:rsid w:val="009A1005"/>
    <w:rsid w:val="009A1359"/>
    <w:rsid w:val="009A1526"/>
    <w:rsid w:val="009A15DF"/>
    <w:rsid w:val="009A1D75"/>
    <w:rsid w:val="009A3123"/>
    <w:rsid w:val="009A3426"/>
    <w:rsid w:val="009A3DC2"/>
    <w:rsid w:val="009A3E79"/>
    <w:rsid w:val="009A4A6B"/>
    <w:rsid w:val="009A4ED7"/>
    <w:rsid w:val="009A51C6"/>
    <w:rsid w:val="009A543D"/>
    <w:rsid w:val="009A57E7"/>
    <w:rsid w:val="009A590F"/>
    <w:rsid w:val="009A5DB2"/>
    <w:rsid w:val="009A6F2D"/>
    <w:rsid w:val="009A7BB6"/>
    <w:rsid w:val="009A7D0C"/>
    <w:rsid w:val="009A7DEC"/>
    <w:rsid w:val="009B041A"/>
    <w:rsid w:val="009B043F"/>
    <w:rsid w:val="009B06F4"/>
    <w:rsid w:val="009B0F09"/>
    <w:rsid w:val="009B11A0"/>
    <w:rsid w:val="009B19C5"/>
    <w:rsid w:val="009B1EA4"/>
    <w:rsid w:val="009B24F2"/>
    <w:rsid w:val="009B2B54"/>
    <w:rsid w:val="009B2C0E"/>
    <w:rsid w:val="009B2DEB"/>
    <w:rsid w:val="009B2DF6"/>
    <w:rsid w:val="009B2FDF"/>
    <w:rsid w:val="009B34AF"/>
    <w:rsid w:val="009B36FE"/>
    <w:rsid w:val="009B3755"/>
    <w:rsid w:val="009B3B2B"/>
    <w:rsid w:val="009B3E04"/>
    <w:rsid w:val="009B45DF"/>
    <w:rsid w:val="009B4858"/>
    <w:rsid w:val="009B4F04"/>
    <w:rsid w:val="009B4F05"/>
    <w:rsid w:val="009B4F55"/>
    <w:rsid w:val="009B591D"/>
    <w:rsid w:val="009B6090"/>
    <w:rsid w:val="009B6918"/>
    <w:rsid w:val="009B6A86"/>
    <w:rsid w:val="009B6D22"/>
    <w:rsid w:val="009B6E5E"/>
    <w:rsid w:val="009B7409"/>
    <w:rsid w:val="009B75C0"/>
    <w:rsid w:val="009B75E9"/>
    <w:rsid w:val="009B7753"/>
    <w:rsid w:val="009B779F"/>
    <w:rsid w:val="009C005B"/>
    <w:rsid w:val="009C03DC"/>
    <w:rsid w:val="009C0A00"/>
    <w:rsid w:val="009C0B7E"/>
    <w:rsid w:val="009C0CBD"/>
    <w:rsid w:val="009C10E6"/>
    <w:rsid w:val="009C183C"/>
    <w:rsid w:val="009C1EEC"/>
    <w:rsid w:val="009C23B7"/>
    <w:rsid w:val="009C27FE"/>
    <w:rsid w:val="009C296F"/>
    <w:rsid w:val="009C322D"/>
    <w:rsid w:val="009C3916"/>
    <w:rsid w:val="009C43AF"/>
    <w:rsid w:val="009C4A40"/>
    <w:rsid w:val="009C58A4"/>
    <w:rsid w:val="009C600D"/>
    <w:rsid w:val="009C647E"/>
    <w:rsid w:val="009C6601"/>
    <w:rsid w:val="009C7884"/>
    <w:rsid w:val="009D051D"/>
    <w:rsid w:val="009D0583"/>
    <w:rsid w:val="009D05BB"/>
    <w:rsid w:val="009D1469"/>
    <w:rsid w:val="009D1D66"/>
    <w:rsid w:val="009D25BA"/>
    <w:rsid w:val="009D2B45"/>
    <w:rsid w:val="009D2FFB"/>
    <w:rsid w:val="009D32B2"/>
    <w:rsid w:val="009D3DFB"/>
    <w:rsid w:val="009D3ED2"/>
    <w:rsid w:val="009D3EF8"/>
    <w:rsid w:val="009D407A"/>
    <w:rsid w:val="009D4202"/>
    <w:rsid w:val="009D421C"/>
    <w:rsid w:val="009D4515"/>
    <w:rsid w:val="009D4D4E"/>
    <w:rsid w:val="009D4EB3"/>
    <w:rsid w:val="009D5001"/>
    <w:rsid w:val="009D5091"/>
    <w:rsid w:val="009D50DB"/>
    <w:rsid w:val="009D5713"/>
    <w:rsid w:val="009D5B57"/>
    <w:rsid w:val="009D5F3F"/>
    <w:rsid w:val="009D64CB"/>
    <w:rsid w:val="009D6BCA"/>
    <w:rsid w:val="009D70BF"/>
    <w:rsid w:val="009D75E7"/>
    <w:rsid w:val="009D7B56"/>
    <w:rsid w:val="009D7ED8"/>
    <w:rsid w:val="009E01FB"/>
    <w:rsid w:val="009E076F"/>
    <w:rsid w:val="009E0A79"/>
    <w:rsid w:val="009E17E5"/>
    <w:rsid w:val="009E18AE"/>
    <w:rsid w:val="009E1BB8"/>
    <w:rsid w:val="009E1C44"/>
    <w:rsid w:val="009E1F0B"/>
    <w:rsid w:val="009E1FFB"/>
    <w:rsid w:val="009E2025"/>
    <w:rsid w:val="009E2779"/>
    <w:rsid w:val="009E2A6F"/>
    <w:rsid w:val="009E2F4A"/>
    <w:rsid w:val="009E3114"/>
    <w:rsid w:val="009E40E4"/>
    <w:rsid w:val="009E4331"/>
    <w:rsid w:val="009E43DE"/>
    <w:rsid w:val="009E485D"/>
    <w:rsid w:val="009E495D"/>
    <w:rsid w:val="009E4C44"/>
    <w:rsid w:val="009E4DF1"/>
    <w:rsid w:val="009E563E"/>
    <w:rsid w:val="009E582D"/>
    <w:rsid w:val="009E5922"/>
    <w:rsid w:val="009E5AF9"/>
    <w:rsid w:val="009E5E2C"/>
    <w:rsid w:val="009E68C1"/>
    <w:rsid w:val="009E6B18"/>
    <w:rsid w:val="009E7169"/>
    <w:rsid w:val="009E7B4A"/>
    <w:rsid w:val="009E7E6D"/>
    <w:rsid w:val="009F0153"/>
    <w:rsid w:val="009F06B9"/>
    <w:rsid w:val="009F0B59"/>
    <w:rsid w:val="009F0CAB"/>
    <w:rsid w:val="009F11A1"/>
    <w:rsid w:val="009F11BE"/>
    <w:rsid w:val="009F13F9"/>
    <w:rsid w:val="009F17D2"/>
    <w:rsid w:val="009F1E07"/>
    <w:rsid w:val="009F2206"/>
    <w:rsid w:val="009F2C16"/>
    <w:rsid w:val="009F2F7B"/>
    <w:rsid w:val="009F4CA3"/>
    <w:rsid w:val="009F4D94"/>
    <w:rsid w:val="009F5D62"/>
    <w:rsid w:val="009F614E"/>
    <w:rsid w:val="009F61E0"/>
    <w:rsid w:val="009F661A"/>
    <w:rsid w:val="009F6636"/>
    <w:rsid w:val="009F6DC3"/>
    <w:rsid w:val="009F6F32"/>
    <w:rsid w:val="009F7858"/>
    <w:rsid w:val="009F7C5A"/>
    <w:rsid w:val="009F7ED8"/>
    <w:rsid w:val="00A001B7"/>
    <w:rsid w:val="00A00C9B"/>
    <w:rsid w:val="00A012F3"/>
    <w:rsid w:val="00A01E7E"/>
    <w:rsid w:val="00A02788"/>
    <w:rsid w:val="00A02A37"/>
    <w:rsid w:val="00A02A84"/>
    <w:rsid w:val="00A02E5E"/>
    <w:rsid w:val="00A02FD3"/>
    <w:rsid w:val="00A030E7"/>
    <w:rsid w:val="00A033BC"/>
    <w:rsid w:val="00A036C6"/>
    <w:rsid w:val="00A039DE"/>
    <w:rsid w:val="00A03C82"/>
    <w:rsid w:val="00A03E3E"/>
    <w:rsid w:val="00A049E2"/>
    <w:rsid w:val="00A04F74"/>
    <w:rsid w:val="00A050BB"/>
    <w:rsid w:val="00A05442"/>
    <w:rsid w:val="00A057DD"/>
    <w:rsid w:val="00A0583B"/>
    <w:rsid w:val="00A058B0"/>
    <w:rsid w:val="00A05D90"/>
    <w:rsid w:val="00A05E1C"/>
    <w:rsid w:val="00A066B3"/>
    <w:rsid w:val="00A06AEA"/>
    <w:rsid w:val="00A07094"/>
    <w:rsid w:val="00A07841"/>
    <w:rsid w:val="00A07A1C"/>
    <w:rsid w:val="00A1032E"/>
    <w:rsid w:val="00A10361"/>
    <w:rsid w:val="00A10691"/>
    <w:rsid w:val="00A10E06"/>
    <w:rsid w:val="00A10EA7"/>
    <w:rsid w:val="00A12532"/>
    <w:rsid w:val="00A12922"/>
    <w:rsid w:val="00A12B5B"/>
    <w:rsid w:val="00A12C7B"/>
    <w:rsid w:val="00A1336E"/>
    <w:rsid w:val="00A13713"/>
    <w:rsid w:val="00A13BC2"/>
    <w:rsid w:val="00A13D30"/>
    <w:rsid w:val="00A13D32"/>
    <w:rsid w:val="00A14338"/>
    <w:rsid w:val="00A14936"/>
    <w:rsid w:val="00A14FDA"/>
    <w:rsid w:val="00A15204"/>
    <w:rsid w:val="00A152EA"/>
    <w:rsid w:val="00A15E96"/>
    <w:rsid w:val="00A168D4"/>
    <w:rsid w:val="00A16FF2"/>
    <w:rsid w:val="00A172E5"/>
    <w:rsid w:val="00A173BD"/>
    <w:rsid w:val="00A174BD"/>
    <w:rsid w:val="00A1789F"/>
    <w:rsid w:val="00A17DEF"/>
    <w:rsid w:val="00A201DF"/>
    <w:rsid w:val="00A21541"/>
    <w:rsid w:val="00A218EC"/>
    <w:rsid w:val="00A21B0F"/>
    <w:rsid w:val="00A21C71"/>
    <w:rsid w:val="00A21E0A"/>
    <w:rsid w:val="00A22015"/>
    <w:rsid w:val="00A22383"/>
    <w:rsid w:val="00A2241F"/>
    <w:rsid w:val="00A22B5B"/>
    <w:rsid w:val="00A22BEA"/>
    <w:rsid w:val="00A23124"/>
    <w:rsid w:val="00A23571"/>
    <w:rsid w:val="00A23EA5"/>
    <w:rsid w:val="00A24358"/>
    <w:rsid w:val="00A243FE"/>
    <w:rsid w:val="00A24977"/>
    <w:rsid w:val="00A24A0D"/>
    <w:rsid w:val="00A257E7"/>
    <w:rsid w:val="00A2596F"/>
    <w:rsid w:val="00A259B1"/>
    <w:rsid w:val="00A25C01"/>
    <w:rsid w:val="00A26123"/>
    <w:rsid w:val="00A266BD"/>
    <w:rsid w:val="00A26DD1"/>
    <w:rsid w:val="00A26E28"/>
    <w:rsid w:val="00A272EF"/>
    <w:rsid w:val="00A2774A"/>
    <w:rsid w:val="00A27870"/>
    <w:rsid w:val="00A278EA"/>
    <w:rsid w:val="00A27DA5"/>
    <w:rsid w:val="00A30268"/>
    <w:rsid w:val="00A3035F"/>
    <w:rsid w:val="00A30A69"/>
    <w:rsid w:val="00A30E0D"/>
    <w:rsid w:val="00A31B4A"/>
    <w:rsid w:val="00A31F56"/>
    <w:rsid w:val="00A338DA"/>
    <w:rsid w:val="00A33C24"/>
    <w:rsid w:val="00A3442E"/>
    <w:rsid w:val="00A34528"/>
    <w:rsid w:val="00A34560"/>
    <w:rsid w:val="00A34623"/>
    <w:rsid w:val="00A346D0"/>
    <w:rsid w:val="00A348A9"/>
    <w:rsid w:val="00A34CA8"/>
    <w:rsid w:val="00A353B4"/>
    <w:rsid w:val="00A3593C"/>
    <w:rsid w:val="00A35D84"/>
    <w:rsid w:val="00A35E9B"/>
    <w:rsid w:val="00A361C1"/>
    <w:rsid w:val="00A36576"/>
    <w:rsid w:val="00A36D51"/>
    <w:rsid w:val="00A3707D"/>
    <w:rsid w:val="00A377A0"/>
    <w:rsid w:val="00A377CA"/>
    <w:rsid w:val="00A37871"/>
    <w:rsid w:val="00A37D6E"/>
    <w:rsid w:val="00A37EA8"/>
    <w:rsid w:val="00A40389"/>
    <w:rsid w:val="00A40741"/>
    <w:rsid w:val="00A41CC4"/>
    <w:rsid w:val="00A42486"/>
    <w:rsid w:val="00A425FE"/>
    <w:rsid w:val="00A426E0"/>
    <w:rsid w:val="00A42848"/>
    <w:rsid w:val="00A4284C"/>
    <w:rsid w:val="00A42F26"/>
    <w:rsid w:val="00A4316E"/>
    <w:rsid w:val="00A4375D"/>
    <w:rsid w:val="00A4389F"/>
    <w:rsid w:val="00A438CE"/>
    <w:rsid w:val="00A43CE9"/>
    <w:rsid w:val="00A45E00"/>
    <w:rsid w:val="00A4647F"/>
    <w:rsid w:val="00A46696"/>
    <w:rsid w:val="00A46D00"/>
    <w:rsid w:val="00A46F70"/>
    <w:rsid w:val="00A47B2A"/>
    <w:rsid w:val="00A47EC1"/>
    <w:rsid w:val="00A47FB7"/>
    <w:rsid w:val="00A50E52"/>
    <w:rsid w:val="00A5181E"/>
    <w:rsid w:val="00A5191C"/>
    <w:rsid w:val="00A51F6D"/>
    <w:rsid w:val="00A51F73"/>
    <w:rsid w:val="00A5250D"/>
    <w:rsid w:val="00A5270E"/>
    <w:rsid w:val="00A5290F"/>
    <w:rsid w:val="00A52BDC"/>
    <w:rsid w:val="00A53244"/>
    <w:rsid w:val="00A53E6F"/>
    <w:rsid w:val="00A53EE6"/>
    <w:rsid w:val="00A54077"/>
    <w:rsid w:val="00A5422A"/>
    <w:rsid w:val="00A54305"/>
    <w:rsid w:val="00A545AC"/>
    <w:rsid w:val="00A545AE"/>
    <w:rsid w:val="00A547C0"/>
    <w:rsid w:val="00A54A36"/>
    <w:rsid w:val="00A55B9F"/>
    <w:rsid w:val="00A55E4C"/>
    <w:rsid w:val="00A56707"/>
    <w:rsid w:val="00A56AC6"/>
    <w:rsid w:val="00A56F4D"/>
    <w:rsid w:val="00A574B0"/>
    <w:rsid w:val="00A576CF"/>
    <w:rsid w:val="00A57A7C"/>
    <w:rsid w:val="00A57D17"/>
    <w:rsid w:val="00A57DA9"/>
    <w:rsid w:val="00A57E24"/>
    <w:rsid w:val="00A57F56"/>
    <w:rsid w:val="00A61004"/>
    <w:rsid w:val="00A61060"/>
    <w:rsid w:val="00A61106"/>
    <w:rsid w:val="00A6117E"/>
    <w:rsid w:val="00A6177D"/>
    <w:rsid w:val="00A61BC7"/>
    <w:rsid w:val="00A6294A"/>
    <w:rsid w:val="00A629EA"/>
    <w:rsid w:val="00A62B78"/>
    <w:rsid w:val="00A62D09"/>
    <w:rsid w:val="00A62F7B"/>
    <w:rsid w:val="00A63033"/>
    <w:rsid w:val="00A6439F"/>
    <w:rsid w:val="00A64775"/>
    <w:rsid w:val="00A64BD7"/>
    <w:rsid w:val="00A64C72"/>
    <w:rsid w:val="00A64D1D"/>
    <w:rsid w:val="00A6532E"/>
    <w:rsid w:val="00A65C8E"/>
    <w:rsid w:val="00A66248"/>
    <w:rsid w:val="00A663EF"/>
    <w:rsid w:val="00A667CF"/>
    <w:rsid w:val="00A67428"/>
    <w:rsid w:val="00A67569"/>
    <w:rsid w:val="00A67A27"/>
    <w:rsid w:val="00A700B1"/>
    <w:rsid w:val="00A706BB"/>
    <w:rsid w:val="00A7106C"/>
    <w:rsid w:val="00A7122F"/>
    <w:rsid w:val="00A71696"/>
    <w:rsid w:val="00A7169D"/>
    <w:rsid w:val="00A71B89"/>
    <w:rsid w:val="00A7228E"/>
    <w:rsid w:val="00A724C2"/>
    <w:rsid w:val="00A72872"/>
    <w:rsid w:val="00A72FE7"/>
    <w:rsid w:val="00A73A09"/>
    <w:rsid w:val="00A73B38"/>
    <w:rsid w:val="00A73C61"/>
    <w:rsid w:val="00A74982"/>
    <w:rsid w:val="00A74B3C"/>
    <w:rsid w:val="00A74D69"/>
    <w:rsid w:val="00A75019"/>
    <w:rsid w:val="00A757C0"/>
    <w:rsid w:val="00A75EE7"/>
    <w:rsid w:val="00A75F59"/>
    <w:rsid w:val="00A7653E"/>
    <w:rsid w:val="00A76FF0"/>
    <w:rsid w:val="00A77A25"/>
    <w:rsid w:val="00A80086"/>
    <w:rsid w:val="00A803B4"/>
    <w:rsid w:val="00A80687"/>
    <w:rsid w:val="00A81004"/>
    <w:rsid w:val="00A81206"/>
    <w:rsid w:val="00A8197A"/>
    <w:rsid w:val="00A81C4E"/>
    <w:rsid w:val="00A821AC"/>
    <w:rsid w:val="00A82715"/>
    <w:rsid w:val="00A827F1"/>
    <w:rsid w:val="00A82D50"/>
    <w:rsid w:val="00A82E02"/>
    <w:rsid w:val="00A83421"/>
    <w:rsid w:val="00A83ACE"/>
    <w:rsid w:val="00A83D67"/>
    <w:rsid w:val="00A83DA4"/>
    <w:rsid w:val="00A842C6"/>
    <w:rsid w:val="00A8512C"/>
    <w:rsid w:val="00A856DE"/>
    <w:rsid w:val="00A85AF6"/>
    <w:rsid w:val="00A85F3A"/>
    <w:rsid w:val="00A867D1"/>
    <w:rsid w:val="00A86DFF"/>
    <w:rsid w:val="00A87A59"/>
    <w:rsid w:val="00A87B0F"/>
    <w:rsid w:val="00A90748"/>
    <w:rsid w:val="00A90D07"/>
    <w:rsid w:val="00A90DFA"/>
    <w:rsid w:val="00A90F9C"/>
    <w:rsid w:val="00A91AA9"/>
    <w:rsid w:val="00A920AA"/>
    <w:rsid w:val="00A92627"/>
    <w:rsid w:val="00A928D4"/>
    <w:rsid w:val="00A92E86"/>
    <w:rsid w:val="00A93641"/>
    <w:rsid w:val="00A93960"/>
    <w:rsid w:val="00A93B24"/>
    <w:rsid w:val="00A94EEF"/>
    <w:rsid w:val="00A952F3"/>
    <w:rsid w:val="00A954FC"/>
    <w:rsid w:val="00A9587C"/>
    <w:rsid w:val="00A9589C"/>
    <w:rsid w:val="00A95A16"/>
    <w:rsid w:val="00A95C86"/>
    <w:rsid w:val="00A95ECA"/>
    <w:rsid w:val="00A960C4"/>
    <w:rsid w:val="00A960EF"/>
    <w:rsid w:val="00A9664E"/>
    <w:rsid w:val="00A96689"/>
    <w:rsid w:val="00A97DC4"/>
    <w:rsid w:val="00AA0401"/>
    <w:rsid w:val="00AA09FC"/>
    <w:rsid w:val="00AA0A3A"/>
    <w:rsid w:val="00AA1490"/>
    <w:rsid w:val="00AA167C"/>
    <w:rsid w:val="00AA1D65"/>
    <w:rsid w:val="00AA1F32"/>
    <w:rsid w:val="00AA2477"/>
    <w:rsid w:val="00AA3788"/>
    <w:rsid w:val="00AA4638"/>
    <w:rsid w:val="00AA4E0D"/>
    <w:rsid w:val="00AA5132"/>
    <w:rsid w:val="00AA5459"/>
    <w:rsid w:val="00AA5611"/>
    <w:rsid w:val="00AA5858"/>
    <w:rsid w:val="00AA641B"/>
    <w:rsid w:val="00AA6799"/>
    <w:rsid w:val="00AA6B5A"/>
    <w:rsid w:val="00AA6C67"/>
    <w:rsid w:val="00AA6CD6"/>
    <w:rsid w:val="00AA721B"/>
    <w:rsid w:val="00AA736E"/>
    <w:rsid w:val="00AA76AA"/>
    <w:rsid w:val="00AA7C36"/>
    <w:rsid w:val="00AA7CA9"/>
    <w:rsid w:val="00AA7CD8"/>
    <w:rsid w:val="00AA7CF7"/>
    <w:rsid w:val="00AA7E26"/>
    <w:rsid w:val="00AA7EF0"/>
    <w:rsid w:val="00AB0188"/>
    <w:rsid w:val="00AB0415"/>
    <w:rsid w:val="00AB069F"/>
    <w:rsid w:val="00AB1FFC"/>
    <w:rsid w:val="00AB2042"/>
    <w:rsid w:val="00AB2243"/>
    <w:rsid w:val="00AB23D6"/>
    <w:rsid w:val="00AB27F2"/>
    <w:rsid w:val="00AB2990"/>
    <w:rsid w:val="00AB29C3"/>
    <w:rsid w:val="00AB3802"/>
    <w:rsid w:val="00AB38A3"/>
    <w:rsid w:val="00AB3C70"/>
    <w:rsid w:val="00AB3EC3"/>
    <w:rsid w:val="00AB420B"/>
    <w:rsid w:val="00AB4211"/>
    <w:rsid w:val="00AB4382"/>
    <w:rsid w:val="00AB4844"/>
    <w:rsid w:val="00AB53FE"/>
    <w:rsid w:val="00AB54DA"/>
    <w:rsid w:val="00AB5589"/>
    <w:rsid w:val="00AB5B01"/>
    <w:rsid w:val="00AB5D1D"/>
    <w:rsid w:val="00AB645B"/>
    <w:rsid w:val="00AB66CA"/>
    <w:rsid w:val="00AB789E"/>
    <w:rsid w:val="00AB7C70"/>
    <w:rsid w:val="00AB7D4D"/>
    <w:rsid w:val="00AB7E19"/>
    <w:rsid w:val="00AC0358"/>
    <w:rsid w:val="00AC11C8"/>
    <w:rsid w:val="00AC18A9"/>
    <w:rsid w:val="00AC18B2"/>
    <w:rsid w:val="00AC1B35"/>
    <w:rsid w:val="00AC1E4F"/>
    <w:rsid w:val="00AC1FFE"/>
    <w:rsid w:val="00AC2C06"/>
    <w:rsid w:val="00AC2F88"/>
    <w:rsid w:val="00AC3107"/>
    <w:rsid w:val="00AC389E"/>
    <w:rsid w:val="00AC3EF8"/>
    <w:rsid w:val="00AC4008"/>
    <w:rsid w:val="00AC47E9"/>
    <w:rsid w:val="00AC4B7E"/>
    <w:rsid w:val="00AC5123"/>
    <w:rsid w:val="00AC5EDC"/>
    <w:rsid w:val="00AC7086"/>
    <w:rsid w:val="00AC73FF"/>
    <w:rsid w:val="00AD0340"/>
    <w:rsid w:val="00AD03AB"/>
    <w:rsid w:val="00AD0D32"/>
    <w:rsid w:val="00AD19A4"/>
    <w:rsid w:val="00AD25DE"/>
    <w:rsid w:val="00AD28A6"/>
    <w:rsid w:val="00AD298A"/>
    <w:rsid w:val="00AD2DEF"/>
    <w:rsid w:val="00AD33A7"/>
    <w:rsid w:val="00AD36EA"/>
    <w:rsid w:val="00AD3CF1"/>
    <w:rsid w:val="00AD4086"/>
    <w:rsid w:val="00AD414F"/>
    <w:rsid w:val="00AD420B"/>
    <w:rsid w:val="00AD4264"/>
    <w:rsid w:val="00AD4695"/>
    <w:rsid w:val="00AD47A8"/>
    <w:rsid w:val="00AD489E"/>
    <w:rsid w:val="00AD5380"/>
    <w:rsid w:val="00AD55F2"/>
    <w:rsid w:val="00AD5726"/>
    <w:rsid w:val="00AD5D73"/>
    <w:rsid w:val="00AD6338"/>
    <w:rsid w:val="00AD68CB"/>
    <w:rsid w:val="00AD796C"/>
    <w:rsid w:val="00AD7B6C"/>
    <w:rsid w:val="00AD7C96"/>
    <w:rsid w:val="00AE0270"/>
    <w:rsid w:val="00AE0E54"/>
    <w:rsid w:val="00AE0E5E"/>
    <w:rsid w:val="00AE10DB"/>
    <w:rsid w:val="00AE15F7"/>
    <w:rsid w:val="00AE1E14"/>
    <w:rsid w:val="00AE1F91"/>
    <w:rsid w:val="00AE2115"/>
    <w:rsid w:val="00AE21B7"/>
    <w:rsid w:val="00AE23CE"/>
    <w:rsid w:val="00AE278E"/>
    <w:rsid w:val="00AE3575"/>
    <w:rsid w:val="00AE35ED"/>
    <w:rsid w:val="00AE3770"/>
    <w:rsid w:val="00AE3F80"/>
    <w:rsid w:val="00AE40FD"/>
    <w:rsid w:val="00AE410E"/>
    <w:rsid w:val="00AE41A7"/>
    <w:rsid w:val="00AE42F9"/>
    <w:rsid w:val="00AE4877"/>
    <w:rsid w:val="00AE6465"/>
    <w:rsid w:val="00AE6469"/>
    <w:rsid w:val="00AE7406"/>
    <w:rsid w:val="00AE76C8"/>
    <w:rsid w:val="00AE76F1"/>
    <w:rsid w:val="00AE7B17"/>
    <w:rsid w:val="00AE7C85"/>
    <w:rsid w:val="00AE7E97"/>
    <w:rsid w:val="00AF02D9"/>
    <w:rsid w:val="00AF06D5"/>
    <w:rsid w:val="00AF167B"/>
    <w:rsid w:val="00AF18F6"/>
    <w:rsid w:val="00AF1B7A"/>
    <w:rsid w:val="00AF2253"/>
    <w:rsid w:val="00AF2B03"/>
    <w:rsid w:val="00AF2C91"/>
    <w:rsid w:val="00AF2CBE"/>
    <w:rsid w:val="00AF327F"/>
    <w:rsid w:val="00AF3AF2"/>
    <w:rsid w:val="00AF3F1C"/>
    <w:rsid w:val="00AF47C4"/>
    <w:rsid w:val="00AF4E1C"/>
    <w:rsid w:val="00AF5191"/>
    <w:rsid w:val="00AF559A"/>
    <w:rsid w:val="00AF5AEB"/>
    <w:rsid w:val="00AF683E"/>
    <w:rsid w:val="00AF6FD1"/>
    <w:rsid w:val="00AF72FA"/>
    <w:rsid w:val="00AF747C"/>
    <w:rsid w:val="00AF7586"/>
    <w:rsid w:val="00AF762A"/>
    <w:rsid w:val="00AF7733"/>
    <w:rsid w:val="00B008B4"/>
    <w:rsid w:val="00B00EB7"/>
    <w:rsid w:val="00B0107F"/>
    <w:rsid w:val="00B01725"/>
    <w:rsid w:val="00B01740"/>
    <w:rsid w:val="00B01BD9"/>
    <w:rsid w:val="00B01F59"/>
    <w:rsid w:val="00B02ADD"/>
    <w:rsid w:val="00B02EFB"/>
    <w:rsid w:val="00B02FFE"/>
    <w:rsid w:val="00B03116"/>
    <w:rsid w:val="00B03ABF"/>
    <w:rsid w:val="00B03BFD"/>
    <w:rsid w:val="00B04274"/>
    <w:rsid w:val="00B042CB"/>
    <w:rsid w:val="00B04931"/>
    <w:rsid w:val="00B04C0C"/>
    <w:rsid w:val="00B04CEB"/>
    <w:rsid w:val="00B04DCF"/>
    <w:rsid w:val="00B051D7"/>
    <w:rsid w:val="00B054A2"/>
    <w:rsid w:val="00B05852"/>
    <w:rsid w:val="00B0619B"/>
    <w:rsid w:val="00B06F5D"/>
    <w:rsid w:val="00B07275"/>
    <w:rsid w:val="00B07867"/>
    <w:rsid w:val="00B07A5A"/>
    <w:rsid w:val="00B07AE7"/>
    <w:rsid w:val="00B07AF7"/>
    <w:rsid w:val="00B10FF0"/>
    <w:rsid w:val="00B117BF"/>
    <w:rsid w:val="00B117E0"/>
    <w:rsid w:val="00B11994"/>
    <w:rsid w:val="00B11E1A"/>
    <w:rsid w:val="00B11E81"/>
    <w:rsid w:val="00B12074"/>
    <w:rsid w:val="00B1231D"/>
    <w:rsid w:val="00B12AEE"/>
    <w:rsid w:val="00B1333A"/>
    <w:rsid w:val="00B134B2"/>
    <w:rsid w:val="00B138E8"/>
    <w:rsid w:val="00B1477A"/>
    <w:rsid w:val="00B14E40"/>
    <w:rsid w:val="00B15497"/>
    <w:rsid w:val="00B154AB"/>
    <w:rsid w:val="00B156C9"/>
    <w:rsid w:val="00B159C3"/>
    <w:rsid w:val="00B1633D"/>
    <w:rsid w:val="00B169FC"/>
    <w:rsid w:val="00B1732A"/>
    <w:rsid w:val="00B177F3"/>
    <w:rsid w:val="00B17926"/>
    <w:rsid w:val="00B17CEC"/>
    <w:rsid w:val="00B2019D"/>
    <w:rsid w:val="00B20C10"/>
    <w:rsid w:val="00B20E53"/>
    <w:rsid w:val="00B2149E"/>
    <w:rsid w:val="00B21DA0"/>
    <w:rsid w:val="00B22292"/>
    <w:rsid w:val="00B2268A"/>
    <w:rsid w:val="00B22B0C"/>
    <w:rsid w:val="00B23193"/>
    <w:rsid w:val="00B23523"/>
    <w:rsid w:val="00B236FC"/>
    <w:rsid w:val="00B237AB"/>
    <w:rsid w:val="00B239EB"/>
    <w:rsid w:val="00B23CC8"/>
    <w:rsid w:val="00B23CCF"/>
    <w:rsid w:val="00B23D04"/>
    <w:rsid w:val="00B23DA2"/>
    <w:rsid w:val="00B23E46"/>
    <w:rsid w:val="00B242F4"/>
    <w:rsid w:val="00B250DB"/>
    <w:rsid w:val="00B2526E"/>
    <w:rsid w:val="00B252FF"/>
    <w:rsid w:val="00B25371"/>
    <w:rsid w:val="00B25630"/>
    <w:rsid w:val="00B2576A"/>
    <w:rsid w:val="00B25872"/>
    <w:rsid w:val="00B25A82"/>
    <w:rsid w:val="00B25FD7"/>
    <w:rsid w:val="00B26E20"/>
    <w:rsid w:val="00B27255"/>
    <w:rsid w:val="00B27884"/>
    <w:rsid w:val="00B27936"/>
    <w:rsid w:val="00B27F37"/>
    <w:rsid w:val="00B3015A"/>
    <w:rsid w:val="00B303B9"/>
    <w:rsid w:val="00B3064E"/>
    <w:rsid w:val="00B30F58"/>
    <w:rsid w:val="00B31205"/>
    <w:rsid w:val="00B312DC"/>
    <w:rsid w:val="00B318E8"/>
    <w:rsid w:val="00B31A28"/>
    <w:rsid w:val="00B31E8E"/>
    <w:rsid w:val="00B32DA6"/>
    <w:rsid w:val="00B32E55"/>
    <w:rsid w:val="00B33439"/>
    <w:rsid w:val="00B33C54"/>
    <w:rsid w:val="00B33FBD"/>
    <w:rsid w:val="00B34663"/>
    <w:rsid w:val="00B34A72"/>
    <w:rsid w:val="00B35689"/>
    <w:rsid w:val="00B35921"/>
    <w:rsid w:val="00B35BCC"/>
    <w:rsid w:val="00B35CEF"/>
    <w:rsid w:val="00B360F6"/>
    <w:rsid w:val="00B36534"/>
    <w:rsid w:val="00B3656B"/>
    <w:rsid w:val="00B365CB"/>
    <w:rsid w:val="00B37C0E"/>
    <w:rsid w:val="00B37F42"/>
    <w:rsid w:val="00B40001"/>
    <w:rsid w:val="00B4005E"/>
    <w:rsid w:val="00B40756"/>
    <w:rsid w:val="00B4083E"/>
    <w:rsid w:val="00B41160"/>
    <w:rsid w:val="00B41376"/>
    <w:rsid w:val="00B41B32"/>
    <w:rsid w:val="00B42D4C"/>
    <w:rsid w:val="00B435F3"/>
    <w:rsid w:val="00B43B1C"/>
    <w:rsid w:val="00B441E2"/>
    <w:rsid w:val="00B44283"/>
    <w:rsid w:val="00B451D4"/>
    <w:rsid w:val="00B456F9"/>
    <w:rsid w:val="00B457B8"/>
    <w:rsid w:val="00B45F6C"/>
    <w:rsid w:val="00B461FC"/>
    <w:rsid w:val="00B46530"/>
    <w:rsid w:val="00B500B1"/>
    <w:rsid w:val="00B5028E"/>
    <w:rsid w:val="00B505DD"/>
    <w:rsid w:val="00B5192E"/>
    <w:rsid w:val="00B519DD"/>
    <w:rsid w:val="00B51E6B"/>
    <w:rsid w:val="00B524BD"/>
    <w:rsid w:val="00B5282A"/>
    <w:rsid w:val="00B528E5"/>
    <w:rsid w:val="00B53491"/>
    <w:rsid w:val="00B53A17"/>
    <w:rsid w:val="00B53A4F"/>
    <w:rsid w:val="00B53E22"/>
    <w:rsid w:val="00B53F57"/>
    <w:rsid w:val="00B54087"/>
    <w:rsid w:val="00B54B6A"/>
    <w:rsid w:val="00B55B35"/>
    <w:rsid w:val="00B55C64"/>
    <w:rsid w:val="00B56CEA"/>
    <w:rsid w:val="00B56F49"/>
    <w:rsid w:val="00B57206"/>
    <w:rsid w:val="00B573AD"/>
    <w:rsid w:val="00B5741B"/>
    <w:rsid w:val="00B574B4"/>
    <w:rsid w:val="00B5754A"/>
    <w:rsid w:val="00B575CA"/>
    <w:rsid w:val="00B57A98"/>
    <w:rsid w:val="00B57AA2"/>
    <w:rsid w:val="00B57B86"/>
    <w:rsid w:val="00B57C48"/>
    <w:rsid w:val="00B57E53"/>
    <w:rsid w:val="00B6039E"/>
    <w:rsid w:val="00B60A44"/>
    <w:rsid w:val="00B611AE"/>
    <w:rsid w:val="00B6150E"/>
    <w:rsid w:val="00B61739"/>
    <w:rsid w:val="00B61A30"/>
    <w:rsid w:val="00B61FF0"/>
    <w:rsid w:val="00B62134"/>
    <w:rsid w:val="00B62E46"/>
    <w:rsid w:val="00B633D5"/>
    <w:rsid w:val="00B6396C"/>
    <w:rsid w:val="00B639D4"/>
    <w:rsid w:val="00B63DD4"/>
    <w:rsid w:val="00B65444"/>
    <w:rsid w:val="00B6554D"/>
    <w:rsid w:val="00B6565D"/>
    <w:rsid w:val="00B65C71"/>
    <w:rsid w:val="00B65D31"/>
    <w:rsid w:val="00B6625F"/>
    <w:rsid w:val="00B66FCB"/>
    <w:rsid w:val="00B673CC"/>
    <w:rsid w:val="00B67616"/>
    <w:rsid w:val="00B67A63"/>
    <w:rsid w:val="00B67A88"/>
    <w:rsid w:val="00B70A8B"/>
    <w:rsid w:val="00B70B33"/>
    <w:rsid w:val="00B70DF5"/>
    <w:rsid w:val="00B70E1F"/>
    <w:rsid w:val="00B7106E"/>
    <w:rsid w:val="00B711EF"/>
    <w:rsid w:val="00B718DA"/>
    <w:rsid w:val="00B719F4"/>
    <w:rsid w:val="00B71C4A"/>
    <w:rsid w:val="00B7233B"/>
    <w:rsid w:val="00B73121"/>
    <w:rsid w:val="00B73977"/>
    <w:rsid w:val="00B74D03"/>
    <w:rsid w:val="00B74EFF"/>
    <w:rsid w:val="00B75548"/>
    <w:rsid w:val="00B755DA"/>
    <w:rsid w:val="00B75EEB"/>
    <w:rsid w:val="00B76117"/>
    <w:rsid w:val="00B7639F"/>
    <w:rsid w:val="00B766FD"/>
    <w:rsid w:val="00B769F6"/>
    <w:rsid w:val="00B76AB5"/>
    <w:rsid w:val="00B76C1F"/>
    <w:rsid w:val="00B77A42"/>
    <w:rsid w:val="00B77F74"/>
    <w:rsid w:val="00B8009D"/>
    <w:rsid w:val="00B805DA"/>
    <w:rsid w:val="00B80811"/>
    <w:rsid w:val="00B8093C"/>
    <w:rsid w:val="00B80B24"/>
    <w:rsid w:val="00B80CAA"/>
    <w:rsid w:val="00B81217"/>
    <w:rsid w:val="00B8147E"/>
    <w:rsid w:val="00B8209A"/>
    <w:rsid w:val="00B820C1"/>
    <w:rsid w:val="00B82732"/>
    <w:rsid w:val="00B82A83"/>
    <w:rsid w:val="00B82DF1"/>
    <w:rsid w:val="00B82F19"/>
    <w:rsid w:val="00B8311A"/>
    <w:rsid w:val="00B8332C"/>
    <w:rsid w:val="00B83462"/>
    <w:rsid w:val="00B834D7"/>
    <w:rsid w:val="00B83586"/>
    <w:rsid w:val="00B84119"/>
    <w:rsid w:val="00B84335"/>
    <w:rsid w:val="00B847E2"/>
    <w:rsid w:val="00B85567"/>
    <w:rsid w:val="00B85791"/>
    <w:rsid w:val="00B85F42"/>
    <w:rsid w:val="00B86526"/>
    <w:rsid w:val="00B8660D"/>
    <w:rsid w:val="00B905DA"/>
    <w:rsid w:val="00B90612"/>
    <w:rsid w:val="00B912FD"/>
    <w:rsid w:val="00B91843"/>
    <w:rsid w:val="00B918A5"/>
    <w:rsid w:val="00B91D97"/>
    <w:rsid w:val="00B91EC4"/>
    <w:rsid w:val="00B92037"/>
    <w:rsid w:val="00B92468"/>
    <w:rsid w:val="00B92560"/>
    <w:rsid w:val="00B93F46"/>
    <w:rsid w:val="00B94129"/>
    <w:rsid w:val="00B94149"/>
    <w:rsid w:val="00B941ED"/>
    <w:rsid w:val="00B94388"/>
    <w:rsid w:val="00B9459C"/>
    <w:rsid w:val="00B94B87"/>
    <w:rsid w:val="00B94DFB"/>
    <w:rsid w:val="00B94F17"/>
    <w:rsid w:val="00B95A3B"/>
    <w:rsid w:val="00B972F6"/>
    <w:rsid w:val="00B97376"/>
    <w:rsid w:val="00B97A4C"/>
    <w:rsid w:val="00B97A96"/>
    <w:rsid w:val="00B97BD0"/>
    <w:rsid w:val="00B97BDC"/>
    <w:rsid w:val="00BA0321"/>
    <w:rsid w:val="00BA0667"/>
    <w:rsid w:val="00BA0725"/>
    <w:rsid w:val="00BA0BAD"/>
    <w:rsid w:val="00BA0F29"/>
    <w:rsid w:val="00BA1082"/>
    <w:rsid w:val="00BA189B"/>
    <w:rsid w:val="00BA1E4F"/>
    <w:rsid w:val="00BA1EE2"/>
    <w:rsid w:val="00BA2078"/>
    <w:rsid w:val="00BA2BF2"/>
    <w:rsid w:val="00BA3BC4"/>
    <w:rsid w:val="00BA3C7E"/>
    <w:rsid w:val="00BA3FD2"/>
    <w:rsid w:val="00BA5557"/>
    <w:rsid w:val="00BA58FA"/>
    <w:rsid w:val="00BA59F0"/>
    <w:rsid w:val="00BA6460"/>
    <w:rsid w:val="00BA6A89"/>
    <w:rsid w:val="00BA6B0B"/>
    <w:rsid w:val="00BA6DFD"/>
    <w:rsid w:val="00BA7033"/>
    <w:rsid w:val="00BA70BE"/>
    <w:rsid w:val="00BA7708"/>
    <w:rsid w:val="00BA77DD"/>
    <w:rsid w:val="00BB0003"/>
    <w:rsid w:val="00BB0836"/>
    <w:rsid w:val="00BB08BB"/>
    <w:rsid w:val="00BB10CB"/>
    <w:rsid w:val="00BB132B"/>
    <w:rsid w:val="00BB133B"/>
    <w:rsid w:val="00BB1663"/>
    <w:rsid w:val="00BB1769"/>
    <w:rsid w:val="00BB1890"/>
    <w:rsid w:val="00BB18B5"/>
    <w:rsid w:val="00BB1D5A"/>
    <w:rsid w:val="00BB1D87"/>
    <w:rsid w:val="00BB2CE0"/>
    <w:rsid w:val="00BB2D54"/>
    <w:rsid w:val="00BB2E19"/>
    <w:rsid w:val="00BB324F"/>
    <w:rsid w:val="00BB465E"/>
    <w:rsid w:val="00BB494F"/>
    <w:rsid w:val="00BB5379"/>
    <w:rsid w:val="00BB55F9"/>
    <w:rsid w:val="00BB6AEB"/>
    <w:rsid w:val="00BB6B30"/>
    <w:rsid w:val="00BB6F3C"/>
    <w:rsid w:val="00BB7037"/>
    <w:rsid w:val="00BB7490"/>
    <w:rsid w:val="00BB7811"/>
    <w:rsid w:val="00BB797A"/>
    <w:rsid w:val="00BB7B56"/>
    <w:rsid w:val="00BB7CBD"/>
    <w:rsid w:val="00BB7DAB"/>
    <w:rsid w:val="00BC0104"/>
    <w:rsid w:val="00BC1D9D"/>
    <w:rsid w:val="00BC2239"/>
    <w:rsid w:val="00BC2439"/>
    <w:rsid w:val="00BC2742"/>
    <w:rsid w:val="00BC283F"/>
    <w:rsid w:val="00BC366A"/>
    <w:rsid w:val="00BC396C"/>
    <w:rsid w:val="00BC3B3A"/>
    <w:rsid w:val="00BC45E7"/>
    <w:rsid w:val="00BC47FC"/>
    <w:rsid w:val="00BC496E"/>
    <w:rsid w:val="00BC4D2E"/>
    <w:rsid w:val="00BC4D50"/>
    <w:rsid w:val="00BC53BD"/>
    <w:rsid w:val="00BC63E5"/>
    <w:rsid w:val="00BC6A76"/>
    <w:rsid w:val="00BC6D68"/>
    <w:rsid w:val="00BC760E"/>
    <w:rsid w:val="00BC791F"/>
    <w:rsid w:val="00BD02C0"/>
    <w:rsid w:val="00BD0697"/>
    <w:rsid w:val="00BD06FC"/>
    <w:rsid w:val="00BD093F"/>
    <w:rsid w:val="00BD10DC"/>
    <w:rsid w:val="00BD19E8"/>
    <w:rsid w:val="00BD1C11"/>
    <w:rsid w:val="00BD2274"/>
    <w:rsid w:val="00BD2828"/>
    <w:rsid w:val="00BD2A78"/>
    <w:rsid w:val="00BD321E"/>
    <w:rsid w:val="00BD3319"/>
    <w:rsid w:val="00BD34EA"/>
    <w:rsid w:val="00BD368B"/>
    <w:rsid w:val="00BD3E42"/>
    <w:rsid w:val="00BD4475"/>
    <w:rsid w:val="00BD46A0"/>
    <w:rsid w:val="00BD4CF7"/>
    <w:rsid w:val="00BD521A"/>
    <w:rsid w:val="00BD536B"/>
    <w:rsid w:val="00BD53BF"/>
    <w:rsid w:val="00BD554D"/>
    <w:rsid w:val="00BD58CF"/>
    <w:rsid w:val="00BD58F0"/>
    <w:rsid w:val="00BD5F00"/>
    <w:rsid w:val="00BD70B1"/>
    <w:rsid w:val="00BD731C"/>
    <w:rsid w:val="00BD76B2"/>
    <w:rsid w:val="00BD79B2"/>
    <w:rsid w:val="00BD7C99"/>
    <w:rsid w:val="00BE0B7A"/>
    <w:rsid w:val="00BE1119"/>
    <w:rsid w:val="00BE184D"/>
    <w:rsid w:val="00BE206C"/>
    <w:rsid w:val="00BE2220"/>
    <w:rsid w:val="00BE2961"/>
    <w:rsid w:val="00BE2AB1"/>
    <w:rsid w:val="00BE2FD7"/>
    <w:rsid w:val="00BE31BF"/>
    <w:rsid w:val="00BE3638"/>
    <w:rsid w:val="00BE3A0C"/>
    <w:rsid w:val="00BE3D44"/>
    <w:rsid w:val="00BE4255"/>
    <w:rsid w:val="00BE47E5"/>
    <w:rsid w:val="00BE4A91"/>
    <w:rsid w:val="00BE4DAC"/>
    <w:rsid w:val="00BE4EB9"/>
    <w:rsid w:val="00BE550D"/>
    <w:rsid w:val="00BE5510"/>
    <w:rsid w:val="00BE5A1A"/>
    <w:rsid w:val="00BE5B3A"/>
    <w:rsid w:val="00BE5CE9"/>
    <w:rsid w:val="00BE613E"/>
    <w:rsid w:val="00BE6681"/>
    <w:rsid w:val="00BE6D42"/>
    <w:rsid w:val="00BE7107"/>
    <w:rsid w:val="00BE768F"/>
    <w:rsid w:val="00BE7C1F"/>
    <w:rsid w:val="00BE7D74"/>
    <w:rsid w:val="00BF1742"/>
    <w:rsid w:val="00BF1F8B"/>
    <w:rsid w:val="00BF29A6"/>
    <w:rsid w:val="00BF337A"/>
    <w:rsid w:val="00BF38DB"/>
    <w:rsid w:val="00BF3A87"/>
    <w:rsid w:val="00BF432E"/>
    <w:rsid w:val="00BF4932"/>
    <w:rsid w:val="00BF4BFB"/>
    <w:rsid w:val="00BF5220"/>
    <w:rsid w:val="00BF551F"/>
    <w:rsid w:val="00BF5863"/>
    <w:rsid w:val="00BF5CD0"/>
    <w:rsid w:val="00BF5E0D"/>
    <w:rsid w:val="00BF5E2E"/>
    <w:rsid w:val="00BF6145"/>
    <w:rsid w:val="00BF6199"/>
    <w:rsid w:val="00BF61FF"/>
    <w:rsid w:val="00BF6451"/>
    <w:rsid w:val="00BF6B0F"/>
    <w:rsid w:val="00BF6E56"/>
    <w:rsid w:val="00BF727F"/>
    <w:rsid w:val="00BF7F6D"/>
    <w:rsid w:val="00C005B7"/>
    <w:rsid w:val="00C007CA"/>
    <w:rsid w:val="00C00E80"/>
    <w:rsid w:val="00C00F87"/>
    <w:rsid w:val="00C016A5"/>
    <w:rsid w:val="00C02ADC"/>
    <w:rsid w:val="00C02DFA"/>
    <w:rsid w:val="00C02F08"/>
    <w:rsid w:val="00C02F3A"/>
    <w:rsid w:val="00C02F8E"/>
    <w:rsid w:val="00C033E1"/>
    <w:rsid w:val="00C03C41"/>
    <w:rsid w:val="00C03E28"/>
    <w:rsid w:val="00C04ACF"/>
    <w:rsid w:val="00C04D65"/>
    <w:rsid w:val="00C04D6C"/>
    <w:rsid w:val="00C04E03"/>
    <w:rsid w:val="00C05035"/>
    <w:rsid w:val="00C05565"/>
    <w:rsid w:val="00C05A75"/>
    <w:rsid w:val="00C05B40"/>
    <w:rsid w:val="00C05B78"/>
    <w:rsid w:val="00C0614C"/>
    <w:rsid w:val="00C0670B"/>
    <w:rsid w:val="00C0681B"/>
    <w:rsid w:val="00C06B01"/>
    <w:rsid w:val="00C07243"/>
    <w:rsid w:val="00C07E33"/>
    <w:rsid w:val="00C10170"/>
    <w:rsid w:val="00C1019C"/>
    <w:rsid w:val="00C10275"/>
    <w:rsid w:val="00C109E5"/>
    <w:rsid w:val="00C10DC4"/>
    <w:rsid w:val="00C10E8E"/>
    <w:rsid w:val="00C10FEB"/>
    <w:rsid w:val="00C1121D"/>
    <w:rsid w:val="00C1136A"/>
    <w:rsid w:val="00C117FE"/>
    <w:rsid w:val="00C119C4"/>
    <w:rsid w:val="00C11B5C"/>
    <w:rsid w:val="00C11FEF"/>
    <w:rsid w:val="00C12B24"/>
    <w:rsid w:val="00C1367E"/>
    <w:rsid w:val="00C13D92"/>
    <w:rsid w:val="00C141A1"/>
    <w:rsid w:val="00C147E6"/>
    <w:rsid w:val="00C149B9"/>
    <w:rsid w:val="00C14FBA"/>
    <w:rsid w:val="00C150EC"/>
    <w:rsid w:val="00C151E1"/>
    <w:rsid w:val="00C1548B"/>
    <w:rsid w:val="00C15D03"/>
    <w:rsid w:val="00C15E81"/>
    <w:rsid w:val="00C15EB0"/>
    <w:rsid w:val="00C16524"/>
    <w:rsid w:val="00C16630"/>
    <w:rsid w:val="00C16AAE"/>
    <w:rsid w:val="00C16AE1"/>
    <w:rsid w:val="00C16B73"/>
    <w:rsid w:val="00C20055"/>
    <w:rsid w:val="00C20DBB"/>
    <w:rsid w:val="00C20F87"/>
    <w:rsid w:val="00C21251"/>
    <w:rsid w:val="00C21672"/>
    <w:rsid w:val="00C2199A"/>
    <w:rsid w:val="00C221A0"/>
    <w:rsid w:val="00C2256A"/>
    <w:rsid w:val="00C22D97"/>
    <w:rsid w:val="00C22E13"/>
    <w:rsid w:val="00C22FFA"/>
    <w:rsid w:val="00C23DE7"/>
    <w:rsid w:val="00C242A7"/>
    <w:rsid w:val="00C24B09"/>
    <w:rsid w:val="00C25344"/>
    <w:rsid w:val="00C255DD"/>
    <w:rsid w:val="00C25A27"/>
    <w:rsid w:val="00C25CF0"/>
    <w:rsid w:val="00C2664A"/>
    <w:rsid w:val="00C26FE4"/>
    <w:rsid w:val="00C27485"/>
    <w:rsid w:val="00C27CA6"/>
    <w:rsid w:val="00C30430"/>
    <w:rsid w:val="00C305D6"/>
    <w:rsid w:val="00C32459"/>
    <w:rsid w:val="00C32905"/>
    <w:rsid w:val="00C32C53"/>
    <w:rsid w:val="00C336D5"/>
    <w:rsid w:val="00C33863"/>
    <w:rsid w:val="00C33CDD"/>
    <w:rsid w:val="00C33DEF"/>
    <w:rsid w:val="00C33F21"/>
    <w:rsid w:val="00C340E1"/>
    <w:rsid w:val="00C34626"/>
    <w:rsid w:val="00C346F8"/>
    <w:rsid w:val="00C34C06"/>
    <w:rsid w:val="00C34C07"/>
    <w:rsid w:val="00C34C49"/>
    <w:rsid w:val="00C34D7C"/>
    <w:rsid w:val="00C35E7F"/>
    <w:rsid w:val="00C36602"/>
    <w:rsid w:val="00C36A40"/>
    <w:rsid w:val="00C37390"/>
    <w:rsid w:val="00C37688"/>
    <w:rsid w:val="00C3786F"/>
    <w:rsid w:val="00C378C0"/>
    <w:rsid w:val="00C37B14"/>
    <w:rsid w:val="00C37C33"/>
    <w:rsid w:val="00C40AE8"/>
    <w:rsid w:val="00C40D09"/>
    <w:rsid w:val="00C42853"/>
    <w:rsid w:val="00C43A20"/>
    <w:rsid w:val="00C4431D"/>
    <w:rsid w:val="00C44C6C"/>
    <w:rsid w:val="00C458B6"/>
    <w:rsid w:val="00C459C0"/>
    <w:rsid w:val="00C462CA"/>
    <w:rsid w:val="00C4632E"/>
    <w:rsid w:val="00C469EA"/>
    <w:rsid w:val="00C469FD"/>
    <w:rsid w:val="00C472E6"/>
    <w:rsid w:val="00C476BF"/>
    <w:rsid w:val="00C47C17"/>
    <w:rsid w:val="00C47D19"/>
    <w:rsid w:val="00C500C9"/>
    <w:rsid w:val="00C504E2"/>
    <w:rsid w:val="00C50DFE"/>
    <w:rsid w:val="00C5138D"/>
    <w:rsid w:val="00C517A0"/>
    <w:rsid w:val="00C51FDE"/>
    <w:rsid w:val="00C5211D"/>
    <w:rsid w:val="00C523B2"/>
    <w:rsid w:val="00C5245D"/>
    <w:rsid w:val="00C529DB"/>
    <w:rsid w:val="00C545B2"/>
    <w:rsid w:val="00C54DBE"/>
    <w:rsid w:val="00C5519D"/>
    <w:rsid w:val="00C55EDA"/>
    <w:rsid w:val="00C56595"/>
    <w:rsid w:val="00C565D2"/>
    <w:rsid w:val="00C56745"/>
    <w:rsid w:val="00C5682C"/>
    <w:rsid w:val="00C56A63"/>
    <w:rsid w:val="00C56B50"/>
    <w:rsid w:val="00C57015"/>
    <w:rsid w:val="00C570CE"/>
    <w:rsid w:val="00C5732D"/>
    <w:rsid w:val="00C57397"/>
    <w:rsid w:val="00C57F8C"/>
    <w:rsid w:val="00C60485"/>
    <w:rsid w:val="00C60DCE"/>
    <w:rsid w:val="00C60F95"/>
    <w:rsid w:val="00C611EE"/>
    <w:rsid w:val="00C61479"/>
    <w:rsid w:val="00C61539"/>
    <w:rsid w:val="00C61577"/>
    <w:rsid w:val="00C61951"/>
    <w:rsid w:val="00C61D4F"/>
    <w:rsid w:val="00C62BA8"/>
    <w:rsid w:val="00C62D00"/>
    <w:rsid w:val="00C63D3F"/>
    <w:rsid w:val="00C63E97"/>
    <w:rsid w:val="00C648DB"/>
    <w:rsid w:val="00C64CE6"/>
    <w:rsid w:val="00C6506C"/>
    <w:rsid w:val="00C650BE"/>
    <w:rsid w:val="00C6563B"/>
    <w:rsid w:val="00C65CA6"/>
    <w:rsid w:val="00C66562"/>
    <w:rsid w:val="00C6682F"/>
    <w:rsid w:val="00C668DA"/>
    <w:rsid w:val="00C67020"/>
    <w:rsid w:val="00C6713A"/>
    <w:rsid w:val="00C67209"/>
    <w:rsid w:val="00C67496"/>
    <w:rsid w:val="00C6788F"/>
    <w:rsid w:val="00C679FA"/>
    <w:rsid w:val="00C67C41"/>
    <w:rsid w:val="00C70064"/>
    <w:rsid w:val="00C70195"/>
    <w:rsid w:val="00C7046C"/>
    <w:rsid w:val="00C70B35"/>
    <w:rsid w:val="00C70DF0"/>
    <w:rsid w:val="00C70F44"/>
    <w:rsid w:val="00C71BF0"/>
    <w:rsid w:val="00C71D42"/>
    <w:rsid w:val="00C720AA"/>
    <w:rsid w:val="00C72760"/>
    <w:rsid w:val="00C729A9"/>
    <w:rsid w:val="00C729DE"/>
    <w:rsid w:val="00C72B06"/>
    <w:rsid w:val="00C73060"/>
    <w:rsid w:val="00C7317A"/>
    <w:rsid w:val="00C73E52"/>
    <w:rsid w:val="00C7405E"/>
    <w:rsid w:val="00C7449D"/>
    <w:rsid w:val="00C74955"/>
    <w:rsid w:val="00C74BDE"/>
    <w:rsid w:val="00C74CC8"/>
    <w:rsid w:val="00C7577F"/>
    <w:rsid w:val="00C75B06"/>
    <w:rsid w:val="00C75F71"/>
    <w:rsid w:val="00C76372"/>
    <w:rsid w:val="00C7648C"/>
    <w:rsid w:val="00C765DB"/>
    <w:rsid w:val="00C768A2"/>
    <w:rsid w:val="00C76B49"/>
    <w:rsid w:val="00C76C7A"/>
    <w:rsid w:val="00C76CD9"/>
    <w:rsid w:val="00C76FD0"/>
    <w:rsid w:val="00C775CF"/>
    <w:rsid w:val="00C775DE"/>
    <w:rsid w:val="00C77D49"/>
    <w:rsid w:val="00C77DBD"/>
    <w:rsid w:val="00C77E77"/>
    <w:rsid w:val="00C77EE0"/>
    <w:rsid w:val="00C80145"/>
    <w:rsid w:val="00C80B86"/>
    <w:rsid w:val="00C81473"/>
    <w:rsid w:val="00C81D61"/>
    <w:rsid w:val="00C82074"/>
    <w:rsid w:val="00C829D0"/>
    <w:rsid w:val="00C82E8B"/>
    <w:rsid w:val="00C8309B"/>
    <w:rsid w:val="00C8399F"/>
    <w:rsid w:val="00C83DD6"/>
    <w:rsid w:val="00C843F4"/>
    <w:rsid w:val="00C85909"/>
    <w:rsid w:val="00C85A3D"/>
    <w:rsid w:val="00C85EA3"/>
    <w:rsid w:val="00C860E8"/>
    <w:rsid w:val="00C8620D"/>
    <w:rsid w:val="00C86333"/>
    <w:rsid w:val="00C8647D"/>
    <w:rsid w:val="00C868B9"/>
    <w:rsid w:val="00C87140"/>
    <w:rsid w:val="00C90A8E"/>
    <w:rsid w:val="00C914D4"/>
    <w:rsid w:val="00C91B4F"/>
    <w:rsid w:val="00C91D0E"/>
    <w:rsid w:val="00C928E8"/>
    <w:rsid w:val="00C92FBE"/>
    <w:rsid w:val="00C93253"/>
    <w:rsid w:val="00C93434"/>
    <w:rsid w:val="00C9359D"/>
    <w:rsid w:val="00C93D05"/>
    <w:rsid w:val="00C946E1"/>
    <w:rsid w:val="00C951A7"/>
    <w:rsid w:val="00C95606"/>
    <w:rsid w:val="00C956C7"/>
    <w:rsid w:val="00C95B16"/>
    <w:rsid w:val="00C9620B"/>
    <w:rsid w:val="00C962DC"/>
    <w:rsid w:val="00C96803"/>
    <w:rsid w:val="00C968C1"/>
    <w:rsid w:val="00C96B33"/>
    <w:rsid w:val="00C96F97"/>
    <w:rsid w:val="00C973E0"/>
    <w:rsid w:val="00C97406"/>
    <w:rsid w:val="00CA04E5"/>
    <w:rsid w:val="00CA0EB3"/>
    <w:rsid w:val="00CA1CDB"/>
    <w:rsid w:val="00CA20D9"/>
    <w:rsid w:val="00CA218E"/>
    <w:rsid w:val="00CA23CB"/>
    <w:rsid w:val="00CA2582"/>
    <w:rsid w:val="00CA2C9B"/>
    <w:rsid w:val="00CA30B6"/>
    <w:rsid w:val="00CA3469"/>
    <w:rsid w:val="00CA3894"/>
    <w:rsid w:val="00CA42D6"/>
    <w:rsid w:val="00CA438F"/>
    <w:rsid w:val="00CA45AB"/>
    <w:rsid w:val="00CA4623"/>
    <w:rsid w:val="00CA49ED"/>
    <w:rsid w:val="00CA54A3"/>
    <w:rsid w:val="00CA54B7"/>
    <w:rsid w:val="00CA6ADF"/>
    <w:rsid w:val="00CA7C97"/>
    <w:rsid w:val="00CA7DC5"/>
    <w:rsid w:val="00CA7FF7"/>
    <w:rsid w:val="00CB0A81"/>
    <w:rsid w:val="00CB10B5"/>
    <w:rsid w:val="00CB10B8"/>
    <w:rsid w:val="00CB1154"/>
    <w:rsid w:val="00CB1B78"/>
    <w:rsid w:val="00CB267F"/>
    <w:rsid w:val="00CB3008"/>
    <w:rsid w:val="00CB30EC"/>
    <w:rsid w:val="00CB384F"/>
    <w:rsid w:val="00CB3B52"/>
    <w:rsid w:val="00CB4174"/>
    <w:rsid w:val="00CB4A11"/>
    <w:rsid w:val="00CB4ADD"/>
    <w:rsid w:val="00CB4B2E"/>
    <w:rsid w:val="00CB4DB4"/>
    <w:rsid w:val="00CB50FC"/>
    <w:rsid w:val="00CB5E70"/>
    <w:rsid w:val="00CB5E90"/>
    <w:rsid w:val="00CB5F1A"/>
    <w:rsid w:val="00CB61CB"/>
    <w:rsid w:val="00CB691E"/>
    <w:rsid w:val="00CB75FD"/>
    <w:rsid w:val="00CB7991"/>
    <w:rsid w:val="00CB7EAE"/>
    <w:rsid w:val="00CC03BA"/>
    <w:rsid w:val="00CC0408"/>
    <w:rsid w:val="00CC0597"/>
    <w:rsid w:val="00CC0BCF"/>
    <w:rsid w:val="00CC0D0B"/>
    <w:rsid w:val="00CC0DB5"/>
    <w:rsid w:val="00CC127E"/>
    <w:rsid w:val="00CC1BBD"/>
    <w:rsid w:val="00CC1BE0"/>
    <w:rsid w:val="00CC1D58"/>
    <w:rsid w:val="00CC2DED"/>
    <w:rsid w:val="00CC3400"/>
    <w:rsid w:val="00CC3995"/>
    <w:rsid w:val="00CC3E2D"/>
    <w:rsid w:val="00CC5E5B"/>
    <w:rsid w:val="00CC6135"/>
    <w:rsid w:val="00CC733D"/>
    <w:rsid w:val="00CC7540"/>
    <w:rsid w:val="00CD0AA5"/>
    <w:rsid w:val="00CD0F70"/>
    <w:rsid w:val="00CD1415"/>
    <w:rsid w:val="00CD17C5"/>
    <w:rsid w:val="00CD188E"/>
    <w:rsid w:val="00CD19AB"/>
    <w:rsid w:val="00CD1C04"/>
    <w:rsid w:val="00CD21D6"/>
    <w:rsid w:val="00CD22AC"/>
    <w:rsid w:val="00CD25CC"/>
    <w:rsid w:val="00CD2670"/>
    <w:rsid w:val="00CD2ABA"/>
    <w:rsid w:val="00CD2FC6"/>
    <w:rsid w:val="00CD319C"/>
    <w:rsid w:val="00CD376C"/>
    <w:rsid w:val="00CD3E1A"/>
    <w:rsid w:val="00CD3FD1"/>
    <w:rsid w:val="00CD4217"/>
    <w:rsid w:val="00CD4EDF"/>
    <w:rsid w:val="00CD5BB5"/>
    <w:rsid w:val="00CD5C0B"/>
    <w:rsid w:val="00CD5C45"/>
    <w:rsid w:val="00CD5CFE"/>
    <w:rsid w:val="00CD5DA0"/>
    <w:rsid w:val="00CD647E"/>
    <w:rsid w:val="00CD67C6"/>
    <w:rsid w:val="00CD67FF"/>
    <w:rsid w:val="00CD68AA"/>
    <w:rsid w:val="00CD6938"/>
    <w:rsid w:val="00CD69CF"/>
    <w:rsid w:val="00CD737C"/>
    <w:rsid w:val="00CD7632"/>
    <w:rsid w:val="00CD795B"/>
    <w:rsid w:val="00CD7A2A"/>
    <w:rsid w:val="00CD7D88"/>
    <w:rsid w:val="00CE03C8"/>
    <w:rsid w:val="00CE05B1"/>
    <w:rsid w:val="00CE0820"/>
    <w:rsid w:val="00CE15FB"/>
    <w:rsid w:val="00CE1CA5"/>
    <w:rsid w:val="00CE2584"/>
    <w:rsid w:val="00CE27AC"/>
    <w:rsid w:val="00CE2D4D"/>
    <w:rsid w:val="00CE2FDD"/>
    <w:rsid w:val="00CE3A3F"/>
    <w:rsid w:val="00CE4085"/>
    <w:rsid w:val="00CE4671"/>
    <w:rsid w:val="00CE53A3"/>
    <w:rsid w:val="00CE5471"/>
    <w:rsid w:val="00CE56E0"/>
    <w:rsid w:val="00CE6186"/>
    <w:rsid w:val="00CE61B2"/>
    <w:rsid w:val="00CE6427"/>
    <w:rsid w:val="00CE6454"/>
    <w:rsid w:val="00CE65D6"/>
    <w:rsid w:val="00CE662B"/>
    <w:rsid w:val="00CE681C"/>
    <w:rsid w:val="00CE68EB"/>
    <w:rsid w:val="00CE6C27"/>
    <w:rsid w:val="00CE6FE5"/>
    <w:rsid w:val="00CE78AA"/>
    <w:rsid w:val="00CE78D7"/>
    <w:rsid w:val="00CE7A6F"/>
    <w:rsid w:val="00CE7AFE"/>
    <w:rsid w:val="00CE7C19"/>
    <w:rsid w:val="00CF06FA"/>
    <w:rsid w:val="00CF0CBC"/>
    <w:rsid w:val="00CF1008"/>
    <w:rsid w:val="00CF1112"/>
    <w:rsid w:val="00CF18F8"/>
    <w:rsid w:val="00CF1F25"/>
    <w:rsid w:val="00CF22F1"/>
    <w:rsid w:val="00CF2406"/>
    <w:rsid w:val="00CF2498"/>
    <w:rsid w:val="00CF2EDF"/>
    <w:rsid w:val="00CF38F8"/>
    <w:rsid w:val="00CF3E8A"/>
    <w:rsid w:val="00CF45B5"/>
    <w:rsid w:val="00CF47A4"/>
    <w:rsid w:val="00CF4863"/>
    <w:rsid w:val="00CF5078"/>
    <w:rsid w:val="00CF5144"/>
    <w:rsid w:val="00CF58BA"/>
    <w:rsid w:val="00CF5A85"/>
    <w:rsid w:val="00CF5E29"/>
    <w:rsid w:val="00CF5FF5"/>
    <w:rsid w:val="00CF62DC"/>
    <w:rsid w:val="00CF6AC4"/>
    <w:rsid w:val="00CF6C90"/>
    <w:rsid w:val="00CF6CE5"/>
    <w:rsid w:val="00CF6FBB"/>
    <w:rsid w:val="00CF7CD0"/>
    <w:rsid w:val="00D00180"/>
    <w:rsid w:val="00D0075C"/>
    <w:rsid w:val="00D011DF"/>
    <w:rsid w:val="00D01251"/>
    <w:rsid w:val="00D0126B"/>
    <w:rsid w:val="00D01A47"/>
    <w:rsid w:val="00D02256"/>
    <w:rsid w:val="00D025BA"/>
    <w:rsid w:val="00D0314A"/>
    <w:rsid w:val="00D03449"/>
    <w:rsid w:val="00D0363B"/>
    <w:rsid w:val="00D039FF"/>
    <w:rsid w:val="00D03C75"/>
    <w:rsid w:val="00D03C7B"/>
    <w:rsid w:val="00D03EB6"/>
    <w:rsid w:val="00D04440"/>
    <w:rsid w:val="00D04817"/>
    <w:rsid w:val="00D050D6"/>
    <w:rsid w:val="00D0539A"/>
    <w:rsid w:val="00D0549F"/>
    <w:rsid w:val="00D05730"/>
    <w:rsid w:val="00D06646"/>
    <w:rsid w:val="00D06B08"/>
    <w:rsid w:val="00D06E4D"/>
    <w:rsid w:val="00D06F9D"/>
    <w:rsid w:val="00D06FB2"/>
    <w:rsid w:val="00D071E5"/>
    <w:rsid w:val="00D079FC"/>
    <w:rsid w:val="00D07B16"/>
    <w:rsid w:val="00D07E63"/>
    <w:rsid w:val="00D07ECB"/>
    <w:rsid w:val="00D100B4"/>
    <w:rsid w:val="00D101A7"/>
    <w:rsid w:val="00D11459"/>
    <w:rsid w:val="00D114F3"/>
    <w:rsid w:val="00D1164B"/>
    <w:rsid w:val="00D116DC"/>
    <w:rsid w:val="00D11754"/>
    <w:rsid w:val="00D1256B"/>
    <w:rsid w:val="00D1277E"/>
    <w:rsid w:val="00D12ABB"/>
    <w:rsid w:val="00D12C07"/>
    <w:rsid w:val="00D13239"/>
    <w:rsid w:val="00D133D3"/>
    <w:rsid w:val="00D136AD"/>
    <w:rsid w:val="00D137DF"/>
    <w:rsid w:val="00D14544"/>
    <w:rsid w:val="00D14639"/>
    <w:rsid w:val="00D14FF4"/>
    <w:rsid w:val="00D150D7"/>
    <w:rsid w:val="00D1563D"/>
    <w:rsid w:val="00D15953"/>
    <w:rsid w:val="00D15D85"/>
    <w:rsid w:val="00D1611C"/>
    <w:rsid w:val="00D163DA"/>
    <w:rsid w:val="00D1689F"/>
    <w:rsid w:val="00D16BE6"/>
    <w:rsid w:val="00D17351"/>
    <w:rsid w:val="00D1735C"/>
    <w:rsid w:val="00D1799D"/>
    <w:rsid w:val="00D17F36"/>
    <w:rsid w:val="00D20181"/>
    <w:rsid w:val="00D20349"/>
    <w:rsid w:val="00D20352"/>
    <w:rsid w:val="00D20E5C"/>
    <w:rsid w:val="00D2148F"/>
    <w:rsid w:val="00D215D8"/>
    <w:rsid w:val="00D21966"/>
    <w:rsid w:val="00D21A54"/>
    <w:rsid w:val="00D22329"/>
    <w:rsid w:val="00D2235E"/>
    <w:rsid w:val="00D2288A"/>
    <w:rsid w:val="00D229F4"/>
    <w:rsid w:val="00D2345F"/>
    <w:rsid w:val="00D23E39"/>
    <w:rsid w:val="00D241B8"/>
    <w:rsid w:val="00D24500"/>
    <w:rsid w:val="00D245C5"/>
    <w:rsid w:val="00D247C7"/>
    <w:rsid w:val="00D24EEE"/>
    <w:rsid w:val="00D251A1"/>
    <w:rsid w:val="00D2566B"/>
    <w:rsid w:val="00D258BA"/>
    <w:rsid w:val="00D25F5D"/>
    <w:rsid w:val="00D2620E"/>
    <w:rsid w:val="00D2678A"/>
    <w:rsid w:val="00D26792"/>
    <w:rsid w:val="00D2698B"/>
    <w:rsid w:val="00D26D3A"/>
    <w:rsid w:val="00D26D87"/>
    <w:rsid w:val="00D274B9"/>
    <w:rsid w:val="00D2784D"/>
    <w:rsid w:val="00D27AD4"/>
    <w:rsid w:val="00D27B03"/>
    <w:rsid w:val="00D302A0"/>
    <w:rsid w:val="00D3069B"/>
    <w:rsid w:val="00D30845"/>
    <w:rsid w:val="00D30BCD"/>
    <w:rsid w:val="00D30FEF"/>
    <w:rsid w:val="00D31384"/>
    <w:rsid w:val="00D318D8"/>
    <w:rsid w:val="00D31A9B"/>
    <w:rsid w:val="00D31BCF"/>
    <w:rsid w:val="00D31E0F"/>
    <w:rsid w:val="00D3207C"/>
    <w:rsid w:val="00D324E2"/>
    <w:rsid w:val="00D334A6"/>
    <w:rsid w:val="00D336DB"/>
    <w:rsid w:val="00D3440C"/>
    <w:rsid w:val="00D34530"/>
    <w:rsid w:val="00D349DE"/>
    <w:rsid w:val="00D3583B"/>
    <w:rsid w:val="00D35C25"/>
    <w:rsid w:val="00D36EDB"/>
    <w:rsid w:val="00D3771B"/>
    <w:rsid w:val="00D37DA4"/>
    <w:rsid w:val="00D37F1D"/>
    <w:rsid w:val="00D40333"/>
    <w:rsid w:val="00D40449"/>
    <w:rsid w:val="00D40567"/>
    <w:rsid w:val="00D40EE0"/>
    <w:rsid w:val="00D41163"/>
    <w:rsid w:val="00D41270"/>
    <w:rsid w:val="00D41A6B"/>
    <w:rsid w:val="00D41ABB"/>
    <w:rsid w:val="00D42709"/>
    <w:rsid w:val="00D42B2C"/>
    <w:rsid w:val="00D42D49"/>
    <w:rsid w:val="00D43441"/>
    <w:rsid w:val="00D43465"/>
    <w:rsid w:val="00D4355C"/>
    <w:rsid w:val="00D43CB4"/>
    <w:rsid w:val="00D441E3"/>
    <w:rsid w:val="00D44A69"/>
    <w:rsid w:val="00D45376"/>
    <w:rsid w:val="00D456FD"/>
    <w:rsid w:val="00D46642"/>
    <w:rsid w:val="00D46BBD"/>
    <w:rsid w:val="00D47527"/>
    <w:rsid w:val="00D50292"/>
    <w:rsid w:val="00D508B7"/>
    <w:rsid w:val="00D50EF9"/>
    <w:rsid w:val="00D52362"/>
    <w:rsid w:val="00D534D3"/>
    <w:rsid w:val="00D535C6"/>
    <w:rsid w:val="00D53A9B"/>
    <w:rsid w:val="00D543C0"/>
    <w:rsid w:val="00D54717"/>
    <w:rsid w:val="00D54DF7"/>
    <w:rsid w:val="00D55912"/>
    <w:rsid w:val="00D56CFA"/>
    <w:rsid w:val="00D5705F"/>
    <w:rsid w:val="00D57101"/>
    <w:rsid w:val="00D60C21"/>
    <w:rsid w:val="00D60EC0"/>
    <w:rsid w:val="00D62302"/>
    <w:rsid w:val="00D62587"/>
    <w:rsid w:val="00D62C18"/>
    <w:rsid w:val="00D62E9D"/>
    <w:rsid w:val="00D63398"/>
    <w:rsid w:val="00D63658"/>
    <w:rsid w:val="00D636D6"/>
    <w:rsid w:val="00D63DB5"/>
    <w:rsid w:val="00D6443D"/>
    <w:rsid w:val="00D6486F"/>
    <w:rsid w:val="00D64AE5"/>
    <w:rsid w:val="00D64CC5"/>
    <w:rsid w:val="00D64E4E"/>
    <w:rsid w:val="00D659B3"/>
    <w:rsid w:val="00D65B44"/>
    <w:rsid w:val="00D65D0B"/>
    <w:rsid w:val="00D6639B"/>
    <w:rsid w:val="00D668A5"/>
    <w:rsid w:val="00D66CC9"/>
    <w:rsid w:val="00D66E1A"/>
    <w:rsid w:val="00D678E4"/>
    <w:rsid w:val="00D67BAD"/>
    <w:rsid w:val="00D67E1F"/>
    <w:rsid w:val="00D7046C"/>
    <w:rsid w:val="00D709D1"/>
    <w:rsid w:val="00D70E82"/>
    <w:rsid w:val="00D70E83"/>
    <w:rsid w:val="00D71454"/>
    <w:rsid w:val="00D720F9"/>
    <w:rsid w:val="00D72320"/>
    <w:rsid w:val="00D7248F"/>
    <w:rsid w:val="00D727BB"/>
    <w:rsid w:val="00D729CC"/>
    <w:rsid w:val="00D72A10"/>
    <w:rsid w:val="00D73631"/>
    <w:rsid w:val="00D739D2"/>
    <w:rsid w:val="00D73AD3"/>
    <w:rsid w:val="00D73C87"/>
    <w:rsid w:val="00D7462E"/>
    <w:rsid w:val="00D75B39"/>
    <w:rsid w:val="00D770B9"/>
    <w:rsid w:val="00D77145"/>
    <w:rsid w:val="00D774BC"/>
    <w:rsid w:val="00D77788"/>
    <w:rsid w:val="00D8017E"/>
    <w:rsid w:val="00D8062F"/>
    <w:rsid w:val="00D80719"/>
    <w:rsid w:val="00D809F3"/>
    <w:rsid w:val="00D810D4"/>
    <w:rsid w:val="00D81784"/>
    <w:rsid w:val="00D81870"/>
    <w:rsid w:val="00D818B5"/>
    <w:rsid w:val="00D83E43"/>
    <w:rsid w:val="00D83FAB"/>
    <w:rsid w:val="00D840A3"/>
    <w:rsid w:val="00D85893"/>
    <w:rsid w:val="00D862BF"/>
    <w:rsid w:val="00D862ED"/>
    <w:rsid w:val="00D86B8C"/>
    <w:rsid w:val="00D8700F"/>
    <w:rsid w:val="00D870AC"/>
    <w:rsid w:val="00D87208"/>
    <w:rsid w:val="00D8740B"/>
    <w:rsid w:val="00D90681"/>
    <w:rsid w:val="00D90AC1"/>
    <w:rsid w:val="00D913FB"/>
    <w:rsid w:val="00D91BBC"/>
    <w:rsid w:val="00D91F10"/>
    <w:rsid w:val="00D92284"/>
    <w:rsid w:val="00D92A2A"/>
    <w:rsid w:val="00D92C12"/>
    <w:rsid w:val="00D92C22"/>
    <w:rsid w:val="00D93693"/>
    <w:rsid w:val="00D937F3"/>
    <w:rsid w:val="00D93820"/>
    <w:rsid w:val="00D93F51"/>
    <w:rsid w:val="00D943D8"/>
    <w:rsid w:val="00D94419"/>
    <w:rsid w:val="00D94CA0"/>
    <w:rsid w:val="00D94F33"/>
    <w:rsid w:val="00D9547D"/>
    <w:rsid w:val="00D954F0"/>
    <w:rsid w:val="00D95577"/>
    <w:rsid w:val="00D96337"/>
    <w:rsid w:val="00D966BD"/>
    <w:rsid w:val="00D96F90"/>
    <w:rsid w:val="00D971E1"/>
    <w:rsid w:val="00D973B9"/>
    <w:rsid w:val="00D97C2C"/>
    <w:rsid w:val="00DA0497"/>
    <w:rsid w:val="00DA0588"/>
    <w:rsid w:val="00DA07B7"/>
    <w:rsid w:val="00DA0AB3"/>
    <w:rsid w:val="00DA11C1"/>
    <w:rsid w:val="00DA1380"/>
    <w:rsid w:val="00DA1455"/>
    <w:rsid w:val="00DA1461"/>
    <w:rsid w:val="00DA1BBC"/>
    <w:rsid w:val="00DA1D76"/>
    <w:rsid w:val="00DA24F8"/>
    <w:rsid w:val="00DA2651"/>
    <w:rsid w:val="00DA29FE"/>
    <w:rsid w:val="00DA3356"/>
    <w:rsid w:val="00DA352B"/>
    <w:rsid w:val="00DA3536"/>
    <w:rsid w:val="00DA37A3"/>
    <w:rsid w:val="00DA41B3"/>
    <w:rsid w:val="00DA4604"/>
    <w:rsid w:val="00DA534B"/>
    <w:rsid w:val="00DA53DD"/>
    <w:rsid w:val="00DA5547"/>
    <w:rsid w:val="00DA5B63"/>
    <w:rsid w:val="00DA5D69"/>
    <w:rsid w:val="00DA63D5"/>
    <w:rsid w:val="00DA65C4"/>
    <w:rsid w:val="00DA6ED5"/>
    <w:rsid w:val="00DA70C4"/>
    <w:rsid w:val="00DA762D"/>
    <w:rsid w:val="00DA7CBF"/>
    <w:rsid w:val="00DA7E8D"/>
    <w:rsid w:val="00DB0800"/>
    <w:rsid w:val="00DB18A5"/>
    <w:rsid w:val="00DB21A5"/>
    <w:rsid w:val="00DB22ED"/>
    <w:rsid w:val="00DB2518"/>
    <w:rsid w:val="00DB2964"/>
    <w:rsid w:val="00DB29EA"/>
    <w:rsid w:val="00DB2D5E"/>
    <w:rsid w:val="00DB3870"/>
    <w:rsid w:val="00DB3E02"/>
    <w:rsid w:val="00DB4120"/>
    <w:rsid w:val="00DB42D5"/>
    <w:rsid w:val="00DB43B1"/>
    <w:rsid w:val="00DB44D1"/>
    <w:rsid w:val="00DB4502"/>
    <w:rsid w:val="00DB4F12"/>
    <w:rsid w:val="00DB508C"/>
    <w:rsid w:val="00DB5B51"/>
    <w:rsid w:val="00DB614A"/>
    <w:rsid w:val="00DB6C21"/>
    <w:rsid w:val="00DB6E31"/>
    <w:rsid w:val="00DB74C8"/>
    <w:rsid w:val="00DB76B5"/>
    <w:rsid w:val="00DB77B6"/>
    <w:rsid w:val="00DC0197"/>
    <w:rsid w:val="00DC03AF"/>
    <w:rsid w:val="00DC041C"/>
    <w:rsid w:val="00DC057C"/>
    <w:rsid w:val="00DC0830"/>
    <w:rsid w:val="00DC0B53"/>
    <w:rsid w:val="00DC0E69"/>
    <w:rsid w:val="00DC0EDF"/>
    <w:rsid w:val="00DC1B61"/>
    <w:rsid w:val="00DC2B6B"/>
    <w:rsid w:val="00DC2E13"/>
    <w:rsid w:val="00DC2E1A"/>
    <w:rsid w:val="00DC32FD"/>
    <w:rsid w:val="00DC389D"/>
    <w:rsid w:val="00DC38FD"/>
    <w:rsid w:val="00DC3D77"/>
    <w:rsid w:val="00DC3F80"/>
    <w:rsid w:val="00DC4508"/>
    <w:rsid w:val="00DC4716"/>
    <w:rsid w:val="00DC487A"/>
    <w:rsid w:val="00DC4D50"/>
    <w:rsid w:val="00DC4E2A"/>
    <w:rsid w:val="00DC510E"/>
    <w:rsid w:val="00DC53C5"/>
    <w:rsid w:val="00DC5810"/>
    <w:rsid w:val="00DC59D8"/>
    <w:rsid w:val="00DC613D"/>
    <w:rsid w:val="00DC6378"/>
    <w:rsid w:val="00DC685D"/>
    <w:rsid w:val="00DC6872"/>
    <w:rsid w:val="00DC693B"/>
    <w:rsid w:val="00DC6A04"/>
    <w:rsid w:val="00DC6A9F"/>
    <w:rsid w:val="00DC6BBE"/>
    <w:rsid w:val="00DC6FE0"/>
    <w:rsid w:val="00DC78E4"/>
    <w:rsid w:val="00DC7DBA"/>
    <w:rsid w:val="00DC7DF7"/>
    <w:rsid w:val="00DC7F50"/>
    <w:rsid w:val="00DD057B"/>
    <w:rsid w:val="00DD059B"/>
    <w:rsid w:val="00DD0A9A"/>
    <w:rsid w:val="00DD0C5C"/>
    <w:rsid w:val="00DD0FF0"/>
    <w:rsid w:val="00DD10A1"/>
    <w:rsid w:val="00DD11A0"/>
    <w:rsid w:val="00DD1321"/>
    <w:rsid w:val="00DD1DA2"/>
    <w:rsid w:val="00DD25A2"/>
    <w:rsid w:val="00DD26B8"/>
    <w:rsid w:val="00DD2925"/>
    <w:rsid w:val="00DD32AA"/>
    <w:rsid w:val="00DD3BF5"/>
    <w:rsid w:val="00DD3E7C"/>
    <w:rsid w:val="00DD4438"/>
    <w:rsid w:val="00DD4D37"/>
    <w:rsid w:val="00DD4E56"/>
    <w:rsid w:val="00DD673D"/>
    <w:rsid w:val="00DD6947"/>
    <w:rsid w:val="00DD6A3E"/>
    <w:rsid w:val="00DD6D62"/>
    <w:rsid w:val="00DD6FA3"/>
    <w:rsid w:val="00DD70B5"/>
    <w:rsid w:val="00DD7268"/>
    <w:rsid w:val="00DD733C"/>
    <w:rsid w:val="00DD78B2"/>
    <w:rsid w:val="00DD7EEA"/>
    <w:rsid w:val="00DE04A2"/>
    <w:rsid w:val="00DE0F9A"/>
    <w:rsid w:val="00DE119A"/>
    <w:rsid w:val="00DE1C2E"/>
    <w:rsid w:val="00DE20C0"/>
    <w:rsid w:val="00DE20E6"/>
    <w:rsid w:val="00DE2D70"/>
    <w:rsid w:val="00DE46BC"/>
    <w:rsid w:val="00DE49B5"/>
    <w:rsid w:val="00DE4B28"/>
    <w:rsid w:val="00DE54C7"/>
    <w:rsid w:val="00DE5797"/>
    <w:rsid w:val="00DE59D4"/>
    <w:rsid w:val="00DE5CCB"/>
    <w:rsid w:val="00DE60BD"/>
    <w:rsid w:val="00DE641C"/>
    <w:rsid w:val="00DE6D8E"/>
    <w:rsid w:val="00DE6F84"/>
    <w:rsid w:val="00DE7125"/>
    <w:rsid w:val="00DE7786"/>
    <w:rsid w:val="00DE7C5C"/>
    <w:rsid w:val="00DE7C60"/>
    <w:rsid w:val="00DF035B"/>
    <w:rsid w:val="00DF07D6"/>
    <w:rsid w:val="00DF0858"/>
    <w:rsid w:val="00DF10B6"/>
    <w:rsid w:val="00DF11E0"/>
    <w:rsid w:val="00DF14CF"/>
    <w:rsid w:val="00DF1BF5"/>
    <w:rsid w:val="00DF2380"/>
    <w:rsid w:val="00DF2486"/>
    <w:rsid w:val="00DF2494"/>
    <w:rsid w:val="00DF3BE2"/>
    <w:rsid w:val="00DF3E8C"/>
    <w:rsid w:val="00DF42E3"/>
    <w:rsid w:val="00DF4D47"/>
    <w:rsid w:val="00DF4E60"/>
    <w:rsid w:val="00DF4EA1"/>
    <w:rsid w:val="00DF59B5"/>
    <w:rsid w:val="00DF5F38"/>
    <w:rsid w:val="00DF61CA"/>
    <w:rsid w:val="00DF6589"/>
    <w:rsid w:val="00DF6BBA"/>
    <w:rsid w:val="00DF7B04"/>
    <w:rsid w:val="00E00054"/>
    <w:rsid w:val="00E00656"/>
    <w:rsid w:val="00E00BEE"/>
    <w:rsid w:val="00E00DCD"/>
    <w:rsid w:val="00E0103E"/>
    <w:rsid w:val="00E0116F"/>
    <w:rsid w:val="00E01259"/>
    <w:rsid w:val="00E01350"/>
    <w:rsid w:val="00E01CE4"/>
    <w:rsid w:val="00E01D81"/>
    <w:rsid w:val="00E02304"/>
    <w:rsid w:val="00E02745"/>
    <w:rsid w:val="00E02B91"/>
    <w:rsid w:val="00E044D6"/>
    <w:rsid w:val="00E04718"/>
    <w:rsid w:val="00E04D94"/>
    <w:rsid w:val="00E04FC1"/>
    <w:rsid w:val="00E0503B"/>
    <w:rsid w:val="00E056DF"/>
    <w:rsid w:val="00E057AA"/>
    <w:rsid w:val="00E05BFD"/>
    <w:rsid w:val="00E060DF"/>
    <w:rsid w:val="00E06427"/>
    <w:rsid w:val="00E06502"/>
    <w:rsid w:val="00E06C6B"/>
    <w:rsid w:val="00E072D3"/>
    <w:rsid w:val="00E075E4"/>
    <w:rsid w:val="00E10355"/>
    <w:rsid w:val="00E10E72"/>
    <w:rsid w:val="00E1131C"/>
    <w:rsid w:val="00E11931"/>
    <w:rsid w:val="00E11971"/>
    <w:rsid w:val="00E11BC0"/>
    <w:rsid w:val="00E11E75"/>
    <w:rsid w:val="00E11F97"/>
    <w:rsid w:val="00E120D0"/>
    <w:rsid w:val="00E12367"/>
    <w:rsid w:val="00E12A3C"/>
    <w:rsid w:val="00E12C05"/>
    <w:rsid w:val="00E12EBD"/>
    <w:rsid w:val="00E13240"/>
    <w:rsid w:val="00E13670"/>
    <w:rsid w:val="00E14752"/>
    <w:rsid w:val="00E147C5"/>
    <w:rsid w:val="00E149A4"/>
    <w:rsid w:val="00E14E97"/>
    <w:rsid w:val="00E15421"/>
    <w:rsid w:val="00E15444"/>
    <w:rsid w:val="00E15613"/>
    <w:rsid w:val="00E156E3"/>
    <w:rsid w:val="00E15AB2"/>
    <w:rsid w:val="00E163D9"/>
    <w:rsid w:val="00E165C9"/>
    <w:rsid w:val="00E16857"/>
    <w:rsid w:val="00E17B00"/>
    <w:rsid w:val="00E2027D"/>
    <w:rsid w:val="00E20BCE"/>
    <w:rsid w:val="00E20C17"/>
    <w:rsid w:val="00E213FD"/>
    <w:rsid w:val="00E21614"/>
    <w:rsid w:val="00E21654"/>
    <w:rsid w:val="00E21744"/>
    <w:rsid w:val="00E21811"/>
    <w:rsid w:val="00E21818"/>
    <w:rsid w:val="00E21EC1"/>
    <w:rsid w:val="00E22042"/>
    <w:rsid w:val="00E2293D"/>
    <w:rsid w:val="00E229EF"/>
    <w:rsid w:val="00E22A95"/>
    <w:rsid w:val="00E22D21"/>
    <w:rsid w:val="00E23655"/>
    <w:rsid w:val="00E23B46"/>
    <w:rsid w:val="00E23B47"/>
    <w:rsid w:val="00E243FD"/>
    <w:rsid w:val="00E255A3"/>
    <w:rsid w:val="00E25674"/>
    <w:rsid w:val="00E25B1A"/>
    <w:rsid w:val="00E25DD1"/>
    <w:rsid w:val="00E26138"/>
    <w:rsid w:val="00E261A9"/>
    <w:rsid w:val="00E2634F"/>
    <w:rsid w:val="00E2672A"/>
    <w:rsid w:val="00E26B74"/>
    <w:rsid w:val="00E26E2F"/>
    <w:rsid w:val="00E273BE"/>
    <w:rsid w:val="00E27A30"/>
    <w:rsid w:val="00E27A70"/>
    <w:rsid w:val="00E27C4B"/>
    <w:rsid w:val="00E27DA7"/>
    <w:rsid w:val="00E30276"/>
    <w:rsid w:val="00E30341"/>
    <w:rsid w:val="00E306B7"/>
    <w:rsid w:val="00E30818"/>
    <w:rsid w:val="00E30D8F"/>
    <w:rsid w:val="00E30E83"/>
    <w:rsid w:val="00E30EC5"/>
    <w:rsid w:val="00E31423"/>
    <w:rsid w:val="00E31D0C"/>
    <w:rsid w:val="00E325A3"/>
    <w:rsid w:val="00E33C25"/>
    <w:rsid w:val="00E33C32"/>
    <w:rsid w:val="00E33FA9"/>
    <w:rsid w:val="00E3469F"/>
    <w:rsid w:val="00E346F5"/>
    <w:rsid w:val="00E349A8"/>
    <w:rsid w:val="00E352FA"/>
    <w:rsid w:val="00E35565"/>
    <w:rsid w:val="00E35674"/>
    <w:rsid w:val="00E35CCB"/>
    <w:rsid w:val="00E3614B"/>
    <w:rsid w:val="00E36B81"/>
    <w:rsid w:val="00E3709A"/>
    <w:rsid w:val="00E37186"/>
    <w:rsid w:val="00E373B1"/>
    <w:rsid w:val="00E40B9A"/>
    <w:rsid w:val="00E41080"/>
    <w:rsid w:val="00E41994"/>
    <w:rsid w:val="00E42990"/>
    <w:rsid w:val="00E42BB9"/>
    <w:rsid w:val="00E43881"/>
    <w:rsid w:val="00E4389D"/>
    <w:rsid w:val="00E443EB"/>
    <w:rsid w:val="00E44AA7"/>
    <w:rsid w:val="00E4503D"/>
    <w:rsid w:val="00E45DC6"/>
    <w:rsid w:val="00E4613E"/>
    <w:rsid w:val="00E474E2"/>
    <w:rsid w:val="00E50CFA"/>
    <w:rsid w:val="00E5129B"/>
    <w:rsid w:val="00E5144E"/>
    <w:rsid w:val="00E521C2"/>
    <w:rsid w:val="00E523DD"/>
    <w:rsid w:val="00E53189"/>
    <w:rsid w:val="00E53A1B"/>
    <w:rsid w:val="00E53DCD"/>
    <w:rsid w:val="00E542A9"/>
    <w:rsid w:val="00E54698"/>
    <w:rsid w:val="00E547DE"/>
    <w:rsid w:val="00E548D5"/>
    <w:rsid w:val="00E54DC6"/>
    <w:rsid w:val="00E55310"/>
    <w:rsid w:val="00E553B2"/>
    <w:rsid w:val="00E55645"/>
    <w:rsid w:val="00E55796"/>
    <w:rsid w:val="00E5595B"/>
    <w:rsid w:val="00E55A8B"/>
    <w:rsid w:val="00E55B83"/>
    <w:rsid w:val="00E55BB1"/>
    <w:rsid w:val="00E55CA5"/>
    <w:rsid w:val="00E5684C"/>
    <w:rsid w:val="00E568C6"/>
    <w:rsid w:val="00E570E1"/>
    <w:rsid w:val="00E57937"/>
    <w:rsid w:val="00E57AF8"/>
    <w:rsid w:val="00E6012B"/>
    <w:rsid w:val="00E60236"/>
    <w:rsid w:val="00E60552"/>
    <w:rsid w:val="00E60866"/>
    <w:rsid w:val="00E619A4"/>
    <w:rsid w:val="00E619D8"/>
    <w:rsid w:val="00E61DF9"/>
    <w:rsid w:val="00E6229A"/>
    <w:rsid w:val="00E62C79"/>
    <w:rsid w:val="00E62C94"/>
    <w:rsid w:val="00E6326B"/>
    <w:rsid w:val="00E638A1"/>
    <w:rsid w:val="00E63D55"/>
    <w:rsid w:val="00E642A8"/>
    <w:rsid w:val="00E6445F"/>
    <w:rsid w:val="00E6457B"/>
    <w:rsid w:val="00E64CEB"/>
    <w:rsid w:val="00E65019"/>
    <w:rsid w:val="00E659A3"/>
    <w:rsid w:val="00E65BAC"/>
    <w:rsid w:val="00E66135"/>
    <w:rsid w:val="00E665A4"/>
    <w:rsid w:val="00E66D40"/>
    <w:rsid w:val="00E66D6F"/>
    <w:rsid w:val="00E670EB"/>
    <w:rsid w:val="00E6729B"/>
    <w:rsid w:val="00E673FD"/>
    <w:rsid w:val="00E67781"/>
    <w:rsid w:val="00E7009F"/>
    <w:rsid w:val="00E701C0"/>
    <w:rsid w:val="00E70200"/>
    <w:rsid w:val="00E702AC"/>
    <w:rsid w:val="00E70519"/>
    <w:rsid w:val="00E716F0"/>
    <w:rsid w:val="00E71873"/>
    <w:rsid w:val="00E71C43"/>
    <w:rsid w:val="00E72A93"/>
    <w:rsid w:val="00E72B14"/>
    <w:rsid w:val="00E72C08"/>
    <w:rsid w:val="00E730FA"/>
    <w:rsid w:val="00E73454"/>
    <w:rsid w:val="00E7353C"/>
    <w:rsid w:val="00E741F7"/>
    <w:rsid w:val="00E7446D"/>
    <w:rsid w:val="00E74D7D"/>
    <w:rsid w:val="00E75A67"/>
    <w:rsid w:val="00E75EB8"/>
    <w:rsid w:val="00E761B1"/>
    <w:rsid w:val="00E7642D"/>
    <w:rsid w:val="00E770D6"/>
    <w:rsid w:val="00E77235"/>
    <w:rsid w:val="00E773E7"/>
    <w:rsid w:val="00E80727"/>
    <w:rsid w:val="00E80974"/>
    <w:rsid w:val="00E809EA"/>
    <w:rsid w:val="00E80C20"/>
    <w:rsid w:val="00E80F2C"/>
    <w:rsid w:val="00E8159E"/>
    <w:rsid w:val="00E8192B"/>
    <w:rsid w:val="00E82211"/>
    <w:rsid w:val="00E8243A"/>
    <w:rsid w:val="00E82C62"/>
    <w:rsid w:val="00E82E2B"/>
    <w:rsid w:val="00E83940"/>
    <w:rsid w:val="00E83AF8"/>
    <w:rsid w:val="00E84026"/>
    <w:rsid w:val="00E841C9"/>
    <w:rsid w:val="00E84599"/>
    <w:rsid w:val="00E8558E"/>
    <w:rsid w:val="00E8568C"/>
    <w:rsid w:val="00E860BD"/>
    <w:rsid w:val="00E86147"/>
    <w:rsid w:val="00E86387"/>
    <w:rsid w:val="00E86C11"/>
    <w:rsid w:val="00E86DD0"/>
    <w:rsid w:val="00E87096"/>
    <w:rsid w:val="00E87900"/>
    <w:rsid w:val="00E879ED"/>
    <w:rsid w:val="00E87BA0"/>
    <w:rsid w:val="00E9026E"/>
    <w:rsid w:val="00E90BA5"/>
    <w:rsid w:val="00E90C51"/>
    <w:rsid w:val="00E90E5E"/>
    <w:rsid w:val="00E91D15"/>
    <w:rsid w:val="00E91F47"/>
    <w:rsid w:val="00E92781"/>
    <w:rsid w:val="00E92B0F"/>
    <w:rsid w:val="00E93133"/>
    <w:rsid w:val="00E938C7"/>
    <w:rsid w:val="00E93902"/>
    <w:rsid w:val="00E93FF1"/>
    <w:rsid w:val="00E94254"/>
    <w:rsid w:val="00E9472B"/>
    <w:rsid w:val="00E94832"/>
    <w:rsid w:val="00E94A5C"/>
    <w:rsid w:val="00E94B1F"/>
    <w:rsid w:val="00E94BFE"/>
    <w:rsid w:val="00E955B5"/>
    <w:rsid w:val="00E957B5"/>
    <w:rsid w:val="00E958A3"/>
    <w:rsid w:val="00E9611E"/>
    <w:rsid w:val="00E962A2"/>
    <w:rsid w:val="00E96C95"/>
    <w:rsid w:val="00E96E20"/>
    <w:rsid w:val="00E96E60"/>
    <w:rsid w:val="00E975D4"/>
    <w:rsid w:val="00E97818"/>
    <w:rsid w:val="00EA02CE"/>
    <w:rsid w:val="00EA0FCE"/>
    <w:rsid w:val="00EA1BD6"/>
    <w:rsid w:val="00EA1FCE"/>
    <w:rsid w:val="00EA215F"/>
    <w:rsid w:val="00EA34E0"/>
    <w:rsid w:val="00EA34ED"/>
    <w:rsid w:val="00EA42A0"/>
    <w:rsid w:val="00EA47FB"/>
    <w:rsid w:val="00EA4BA2"/>
    <w:rsid w:val="00EA77D5"/>
    <w:rsid w:val="00EA7E31"/>
    <w:rsid w:val="00EA7E65"/>
    <w:rsid w:val="00EA7F1E"/>
    <w:rsid w:val="00EB0002"/>
    <w:rsid w:val="00EB05B8"/>
    <w:rsid w:val="00EB06BC"/>
    <w:rsid w:val="00EB11C3"/>
    <w:rsid w:val="00EB18B1"/>
    <w:rsid w:val="00EB1B99"/>
    <w:rsid w:val="00EB1CAA"/>
    <w:rsid w:val="00EB22FC"/>
    <w:rsid w:val="00EB234D"/>
    <w:rsid w:val="00EB2F18"/>
    <w:rsid w:val="00EB35E8"/>
    <w:rsid w:val="00EB38EB"/>
    <w:rsid w:val="00EB3E7D"/>
    <w:rsid w:val="00EB41E3"/>
    <w:rsid w:val="00EB478F"/>
    <w:rsid w:val="00EB49FD"/>
    <w:rsid w:val="00EB4BB9"/>
    <w:rsid w:val="00EB55EA"/>
    <w:rsid w:val="00EB5BFA"/>
    <w:rsid w:val="00EB6AA9"/>
    <w:rsid w:val="00EB77A3"/>
    <w:rsid w:val="00EC0105"/>
    <w:rsid w:val="00EC1396"/>
    <w:rsid w:val="00EC1AF5"/>
    <w:rsid w:val="00EC1B08"/>
    <w:rsid w:val="00EC21BF"/>
    <w:rsid w:val="00EC2508"/>
    <w:rsid w:val="00EC2544"/>
    <w:rsid w:val="00EC264A"/>
    <w:rsid w:val="00EC2875"/>
    <w:rsid w:val="00EC3ABE"/>
    <w:rsid w:val="00EC3E17"/>
    <w:rsid w:val="00EC4542"/>
    <w:rsid w:val="00EC4B39"/>
    <w:rsid w:val="00EC4D5B"/>
    <w:rsid w:val="00EC5069"/>
    <w:rsid w:val="00EC520B"/>
    <w:rsid w:val="00EC524E"/>
    <w:rsid w:val="00EC528A"/>
    <w:rsid w:val="00EC5CE1"/>
    <w:rsid w:val="00EC614D"/>
    <w:rsid w:val="00EC619E"/>
    <w:rsid w:val="00EC6353"/>
    <w:rsid w:val="00EC67AB"/>
    <w:rsid w:val="00EC6C4E"/>
    <w:rsid w:val="00EC6EC6"/>
    <w:rsid w:val="00EC7308"/>
    <w:rsid w:val="00EC7DE3"/>
    <w:rsid w:val="00ED01EC"/>
    <w:rsid w:val="00ED0A29"/>
    <w:rsid w:val="00ED0CBF"/>
    <w:rsid w:val="00ED1489"/>
    <w:rsid w:val="00ED14F4"/>
    <w:rsid w:val="00ED209D"/>
    <w:rsid w:val="00ED2407"/>
    <w:rsid w:val="00ED287D"/>
    <w:rsid w:val="00ED2CC1"/>
    <w:rsid w:val="00ED37D3"/>
    <w:rsid w:val="00ED3C01"/>
    <w:rsid w:val="00ED3DA0"/>
    <w:rsid w:val="00ED3F7E"/>
    <w:rsid w:val="00ED41B6"/>
    <w:rsid w:val="00ED439D"/>
    <w:rsid w:val="00ED43E8"/>
    <w:rsid w:val="00ED43EA"/>
    <w:rsid w:val="00ED510E"/>
    <w:rsid w:val="00ED56C9"/>
    <w:rsid w:val="00ED610D"/>
    <w:rsid w:val="00ED641A"/>
    <w:rsid w:val="00ED6500"/>
    <w:rsid w:val="00ED65FF"/>
    <w:rsid w:val="00ED6E78"/>
    <w:rsid w:val="00ED6F5D"/>
    <w:rsid w:val="00ED7693"/>
    <w:rsid w:val="00EE01F7"/>
    <w:rsid w:val="00EE0920"/>
    <w:rsid w:val="00EE1917"/>
    <w:rsid w:val="00EE1D67"/>
    <w:rsid w:val="00EE2306"/>
    <w:rsid w:val="00EE36FD"/>
    <w:rsid w:val="00EE3A91"/>
    <w:rsid w:val="00EE3EA8"/>
    <w:rsid w:val="00EE3EFF"/>
    <w:rsid w:val="00EE3FB1"/>
    <w:rsid w:val="00EE401F"/>
    <w:rsid w:val="00EE4023"/>
    <w:rsid w:val="00EE4092"/>
    <w:rsid w:val="00EE4A75"/>
    <w:rsid w:val="00EE4AC6"/>
    <w:rsid w:val="00EE4D54"/>
    <w:rsid w:val="00EE50FC"/>
    <w:rsid w:val="00EE511A"/>
    <w:rsid w:val="00EE525B"/>
    <w:rsid w:val="00EE5508"/>
    <w:rsid w:val="00EE64FC"/>
    <w:rsid w:val="00EE6962"/>
    <w:rsid w:val="00EE6D95"/>
    <w:rsid w:val="00EE758C"/>
    <w:rsid w:val="00EE7DC1"/>
    <w:rsid w:val="00EF02DC"/>
    <w:rsid w:val="00EF04BB"/>
    <w:rsid w:val="00EF08C8"/>
    <w:rsid w:val="00EF0ADD"/>
    <w:rsid w:val="00EF10CD"/>
    <w:rsid w:val="00EF1C44"/>
    <w:rsid w:val="00EF1CE6"/>
    <w:rsid w:val="00EF262C"/>
    <w:rsid w:val="00EF2B7F"/>
    <w:rsid w:val="00EF2C7D"/>
    <w:rsid w:val="00EF2D2E"/>
    <w:rsid w:val="00EF2E23"/>
    <w:rsid w:val="00EF38F5"/>
    <w:rsid w:val="00EF3ADD"/>
    <w:rsid w:val="00EF4D9C"/>
    <w:rsid w:val="00EF4EEC"/>
    <w:rsid w:val="00EF510B"/>
    <w:rsid w:val="00EF53A6"/>
    <w:rsid w:val="00EF5527"/>
    <w:rsid w:val="00EF5B87"/>
    <w:rsid w:val="00EF5ED9"/>
    <w:rsid w:val="00EF6641"/>
    <w:rsid w:val="00EF6656"/>
    <w:rsid w:val="00EF675F"/>
    <w:rsid w:val="00EF6A81"/>
    <w:rsid w:val="00EF73C0"/>
    <w:rsid w:val="00EF76AD"/>
    <w:rsid w:val="00EF7915"/>
    <w:rsid w:val="00F001A7"/>
    <w:rsid w:val="00F001EA"/>
    <w:rsid w:val="00F00966"/>
    <w:rsid w:val="00F00B17"/>
    <w:rsid w:val="00F0104B"/>
    <w:rsid w:val="00F01A0F"/>
    <w:rsid w:val="00F01A53"/>
    <w:rsid w:val="00F01AC3"/>
    <w:rsid w:val="00F020F2"/>
    <w:rsid w:val="00F02132"/>
    <w:rsid w:val="00F0298B"/>
    <w:rsid w:val="00F03452"/>
    <w:rsid w:val="00F03514"/>
    <w:rsid w:val="00F03726"/>
    <w:rsid w:val="00F03A89"/>
    <w:rsid w:val="00F03E3E"/>
    <w:rsid w:val="00F0418A"/>
    <w:rsid w:val="00F04EA0"/>
    <w:rsid w:val="00F053C7"/>
    <w:rsid w:val="00F053F2"/>
    <w:rsid w:val="00F05ED5"/>
    <w:rsid w:val="00F060EA"/>
    <w:rsid w:val="00F06EF8"/>
    <w:rsid w:val="00F07306"/>
    <w:rsid w:val="00F07378"/>
    <w:rsid w:val="00F0751A"/>
    <w:rsid w:val="00F0768E"/>
    <w:rsid w:val="00F079AA"/>
    <w:rsid w:val="00F07B74"/>
    <w:rsid w:val="00F101FF"/>
    <w:rsid w:val="00F10A4D"/>
    <w:rsid w:val="00F10ED0"/>
    <w:rsid w:val="00F11384"/>
    <w:rsid w:val="00F115DC"/>
    <w:rsid w:val="00F11670"/>
    <w:rsid w:val="00F11889"/>
    <w:rsid w:val="00F11A84"/>
    <w:rsid w:val="00F11E86"/>
    <w:rsid w:val="00F1251B"/>
    <w:rsid w:val="00F127BD"/>
    <w:rsid w:val="00F12817"/>
    <w:rsid w:val="00F12ACC"/>
    <w:rsid w:val="00F12BED"/>
    <w:rsid w:val="00F12C88"/>
    <w:rsid w:val="00F1318F"/>
    <w:rsid w:val="00F13326"/>
    <w:rsid w:val="00F13772"/>
    <w:rsid w:val="00F13C38"/>
    <w:rsid w:val="00F13F06"/>
    <w:rsid w:val="00F145FB"/>
    <w:rsid w:val="00F14C32"/>
    <w:rsid w:val="00F1565E"/>
    <w:rsid w:val="00F15990"/>
    <w:rsid w:val="00F15A09"/>
    <w:rsid w:val="00F16752"/>
    <w:rsid w:val="00F168BC"/>
    <w:rsid w:val="00F177C6"/>
    <w:rsid w:val="00F17BB5"/>
    <w:rsid w:val="00F17F5D"/>
    <w:rsid w:val="00F2012C"/>
    <w:rsid w:val="00F202AC"/>
    <w:rsid w:val="00F204BA"/>
    <w:rsid w:val="00F217A1"/>
    <w:rsid w:val="00F21ACC"/>
    <w:rsid w:val="00F21AE6"/>
    <w:rsid w:val="00F2248F"/>
    <w:rsid w:val="00F232EF"/>
    <w:rsid w:val="00F233AC"/>
    <w:rsid w:val="00F23478"/>
    <w:rsid w:val="00F2394C"/>
    <w:rsid w:val="00F23975"/>
    <w:rsid w:val="00F23BF1"/>
    <w:rsid w:val="00F24180"/>
    <w:rsid w:val="00F244FC"/>
    <w:rsid w:val="00F247BA"/>
    <w:rsid w:val="00F249C3"/>
    <w:rsid w:val="00F24AA1"/>
    <w:rsid w:val="00F24C05"/>
    <w:rsid w:val="00F24EF5"/>
    <w:rsid w:val="00F250D8"/>
    <w:rsid w:val="00F25423"/>
    <w:rsid w:val="00F255E0"/>
    <w:rsid w:val="00F259E6"/>
    <w:rsid w:val="00F26212"/>
    <w:rsid w:val="00F26728"/>
    <w:rsid w:val="00F26F06"/>
    <w:rsid w:val="00F27066"/>
    <w:rsid w:val="00F2741F"/>
    <w:rsid w:val="00F2798E"/>
    <w:rsid w:val="00F27D9B"/>
    <w:rsid w:val="00F30588"/>
    <w:rsid w:val="00F3058D"/>
    <w:rsid w:val="00F3102D"/>
    <w:rsid w:val="00F3163C"/>
    <w:rsid w:val="00F31C17"/>
    <w:rsid w:val="00F31C98"/>
    <w:rsid w:val="00F31CE4"/>
    <w:rsid w:val="00F32117"/>
    <w:rsid w:val="00F3293D"/>
    <w:rsid w:val="00F32D92"/>
    <w:rsid w:val="00F32F3A"/>
    <w:rsid w:val="00F34AB7"/>
    <w:rsid w:val="00F35014"/>
    <w:rsid w:val="00F357DE"/>
    <w:rsid w:val="00F35B91"/>
    <w:rsid w:val="00F360E0"/>
    <w:rsid w:val="00F36214"/>
    <w:rsid w:val="00F3696D"/>
    <w:rsid w:val="00F36AE1"/>
    <w:rsid w:val="00F4081D"/>
    <w:rsid w:val="00F421A1"/>
    <w:rsid w:val="00F4234A"/>
    <w:rsid w:val="00F42435"/>
    <w:rsid w:val="00F42599"/>
    <w:rsid w:val="00F425A9"/>
    <w:rsid w:val="00F42A62"/>
    <w:rsid w:val="00F43204"/>
    <w:rsid w:val="00F437A7"/>
    <w:rsid w:val="00F43C4A"/>
    <w:rsid w:val="00F44A43"/>
    <w:rsid w:val="00F44BF6"/>
    <w:rsid w:val="00F450F7"/>
    <w:rsid w:val="00F451F4"/>
    <w:rsid w:val="00F4537C"/>
    <w:rsid w:val="00F461B0"/>
    <w:rsid w:val="00F462F4"/>
    <w:rsid w:val="00F4669F"/>
    <w:rsid w:val="00F46ADD"/>
    <w:rsid w:val="00F46E30"/>
    <w:rsid w:val="00F46EAD"/>
    <w:rsid w:val="00F4730C"/>
    <w:rsid w:val="00F47341"/>
    <w:rsid w:val="00F47EEE"/>
    <w:rsid w:val="00F47FDC"/>
    <w:rsid w:val="00F50587"/>
    <w:rsid w:val="00F50D64"/>
    <w:rsid w:val="00F50FB7"/>
    <w:rsid w:val="00F51136"/>
    <w:rsid w:val="00F5133D"/>
    <w:rsid w:val="00F517A8"/>
    <w:rsid w:val="00F518C0"/>
    <w:rsid w:val="00F52C33"/>
    <w:rsid w:val="00F52D88"/>
    <w:rsid w:val="00F52F75"/>
    <w:rsid w:val="00F53029"/>
    <w:rsid w:val="00F53A19"/>
    <w:rsid w:val="00F540EA"/>
    <w:rsid w:val="00F54885"/>
    <w:rsid w:val="00F54B12"/>
    <w:rsid w:val="00F54E96"/>
    <w:rsid w:val="00F55740"/>
    <w:rsid w:val="00F55D68"/>
    <w:rsid w:val="00F56D75"/>
    <w:rsid w:val="00F57A70"/>
    <w:rsid w:val="00F57FF6"/>
    <w:rsid w:val="00F6088B"/>
    <w:rsid w:val="00F60F1A"/>
    <w:rsid w:val="00F61637"/>
    <w:rsid w:val="00F61E9A"/>
    <w:rsid w:val="00F62015"/>
    <w:rsid w:val="00F62535"/>
    <w:rsid w:val="00F62950"/>
    <w:rsid w:val="00F63250"/>
    <w:rsid w:val="00F639AB"/>
    <w:rsid w:val="00F63E5F"/>
    <w:rsid w:val="00F64053"/>
    <w:rsid w:val="00F643E0"/>
    <w:rsid w:val="00F64564"/>
    <w:rsid w:val="00F6473D"/>
    <w:rsid w:val="00F64879"/>
    <w:rsid w:val="00F64A03"/>
    <w:rsid w:val="00F65158"/>
    <w:rsid w:val="00F65160"/>
    <w:rsid w:val="00F653DE"/>
    <w:rsid w:val="00F6596C"/>
    <w:rsid w:val="00F65C84"/>
    <w:rsid w:val="00F66000"/>
    <w:rsid w:val="00F661C1"/>
    <w:rsid w:val="00F664B8"/>
    <w:rsid w:val="00F66557"/>
    <w:rsid w:val="00F6658B"/>
    <w:rsid w:val="00F67434"/>
    <w:rsid w:val="00F67778"/>
    <w:rsid w:val="00F6791E"/>
    <w:rsid w:val="00F67A3D"/>
    <w:rsid w:val="00F67BD0"/>
    <w:rsid w:val="00F67F82"/>
    <w:rsid w:val="00F70552"/>
    <w:rsid w:val="00F710B2"/>
    <w:rsid w:val="00F71346"/>
    <w:rsid w:val="00F72258"/>
    <w:rsid w:val="00F72A43"/>
    <w:rsid w:val="00F73A3C"/>
    <w:rsid w:val="00F73AE1"/>
    <w:rsid w:val="00F73C19"/>
    <w:rsid w:val="00F73ED3"/>
    <w:rsid w:val="00F74600"/>
    <w:rsid w:val="00F7470C"/>
    <w:rsid w:val="00F74975"/>
    <w:rsid w:val="00F75678"/>
    <w:rsid w:val="00F7576E"/>
    <w:rsid w:val="00F75E53"/>
    <w:rsid w:val="00F76686"/>
    <w:rsid w:val="00F778C9"/>
    <w:rsid w:val="00F779B1"/>
    <w:rsid w:val="00F80AB5"/>
    <w:rsid w:val="00F80D3F"/>
    <w:rsid w:val="00F818B1"/>
    <w:rsid w:val="00F81F93"/>
    <w:rsid w:val="00F8204C"/>
    <w:rsid w:val="00F8205F"/>
    <w:rsid w:val="00F82189"/>
    <w:rsid w:val="00F824F5"/>
    <w:rsid w:val="00F82626"/>
    <w:rsid w:val="00F82651"/>
    <w:rsid w:val="00F826E7"/>
    <w:rsid w:val="00F83055"/>
    <w:rsid w:val="00F83254"/>
    <w:rsid w:val="00F83322"/>
    <w:rsid w:val="00F83E7C"/>
    <w:rsid w:val="00F83ECC"/>
    <w:rsid w:val="00F83FF8"/>
    <w:rsid w:val="00F84088"/>
    <w:rsid w:val="00F84293"/>
    <w:rsid w:val="00F844A9"/>
    <w:rsid w:val="00F84878"/>
    <w:rsid w:val="00F84C90"/>
    <w:rsid w:val="00F84F56"/>
    <w:rsid w:val="00F85246"/>
    <w:rsid w:val="00F858D0"/>
    <w:rsid w:val="00F861B3"/>
    <w:rsid w:val="00F861CD"/>
    <w:rsid w:val="00F86874"/>
    <w:rsid w:val="00F8702B"/>
    <w:rsid w:val="00F872B2"/>
    <w:rsid w:val="00F8764A"/>
    <w:rsid w:val="00F9038B"/>
    <w:rsid w:val="00F90EEC"/>
    <w:rsid w:val="00F910FF"/>
    <w:rsid w:val="00F9118B"/>
    <w:rsid w:val="00F91540"/>
    <w:rsid w:val="00F919C6"/>
    <w:rsid w:val="00F91B23"/>
    <w:rsid w:val="00F91D63"/>
    <w:rsid w:val="00F9227C"/>
    <w:rsid w:val="00F922B6"/>
    <w:rsid w:val="00F9238F"/>
    <w:rsid w:val="00F92FC9"/>
    <w:rsid w:val="00F93070"/>
    <w:rsid w:val="00F934A7"/>
    <w:rsid w:val="00F936C9"/>
    <w:rsid w:val="00F93993"/>
    <w:rsid w:val="00F94109"/>
    <w:rsid w:val="00F94296"/>
    <w:rsid w:val="00F942B3"/>
    <w:rsid w:val="00F958B1"/>
    <w:rsid w:val="00F95EE9"/>
    <w:rsid w:val="00F95F12"/>
    <w:rsid w:val="00F962BE"/>
    <w:rsid w:val="00F978EF"/>
    <w:rsid w:val="00F97A6B"/>
    <w:rsid w:val="00F97DCD"/>
    <w:rsid w:val="00FA073A"/>
    <w:rsid w:val="00FA170C"/>
    <w:rsid w:val="00FA17FF"/>
    <w:rsid w:val="00FA1854"/>
    <w:rsid w:val="00FA25CC"/>
    <w:rsid w:val="00FA2B84"/>
    <w:rsid w:val="00FA2C7A"/>
    <w:rsid w:val="00FA30C7"/>
    <w:rsid w:val="00FA350C"/>
    <w:rsid w:val="00FA44FA"/>
    <w:rsid w:val="00FA47FC"/>
    <w:rsid w:val="00FA4B5E"/>
    <w:rsid w:val="00FA537A"/>
    <w:rsid w:val="00FA5813"/>
    <w:rsid w:val="00FA5818"/>
    <w:rsid w:val="00FA5D82"/>
    <w:rsid w:val="00FA630E"/>
    <w:rsid w:val="00FA6F3B"/>
    <w:rsid w:val="00FA755C"/>
    <w:rsid w:val="00FA76E6"/>
    <w:rsid w:val="00FA7A4F"/>
    <w:rsid w:val="00FA7E08"/>
    <w:rsid w:val="00FA7FBD"/>
    <w:rsid w:val="00FB0373"/>
    <w:rsid w:val="00FB05CA"/>
    <w:rsid w:val="00FB0638"/>
    <w:rsid w:val="00FB0686"/>
    <w:rsid w:val="00FB19E2"/>
    <w:rsid w:val="00FB1A94"/>
    <w:rsid w:val="00FB2238"/>
    <w:rsid w:val="00FB2B0E"/>
    <w:rsid w:val="00FB2BA8"/>
    <w:rsid w:val="00FB2DFA"/>
    <w:rsid w:val="00FB35C5"/>
    <w:rsid w:val="00FB3ED5"/>
    <w:rsid w:val="00FB3FAB"/>
    <w:rsid w:val="00FB40DB"/>
    <w:rsid w:val="00FB426F"/>
    <w:rsid w:val="00FB42BD"/>
    <w:rsid w:val="00FB4596"/>
    <w:rsid w:val="00FB473E"/>
    <w:rsid w:val="00FB5538"/>
    <w:rsid w:val="00FB611E"/>
    <w:rsid w:val="00FB63DE"/>
    <w:rsid w:val="00FB788E"/>
    <w:rsid w:val="00FC099F"/>
    <w:rsid w:val="00FC0A0A"/>
    <w:rsid w:val="00FC0E96"/>
    <w:rsid w:val="00FC1536"/>
    <w:rsid w:val="00FC1573"/>
    <w:rsid w:val="00FC17EC"/>
    <w:rsid w:val="00FC1C4E"/>
    <w:rsid w:val="00FC24F3"/>
    <w:rsid w:val="00FC30EC"/>
    <w:rsid w:val="00FC3ADE"/>
    <w:rsid w:val="00FC3CD8"/>
    <w:rsid w:val="00FC3D60"/>
    <w:rsid w:val="00FC3E62"/>
    <w:rsid w:val="00FC3FB8"/>
    <w:rsid w:val="00FC4260"/>
    <w:rsid w:val="00FC48B1"/>
    <w:rsid w:val="00FC5225"/>
    <w:rsid w:val="00FC5347"/>
    <w:rsid w:val="00FC5A11"/>
    <w:rsid w:val="00FC6057"/>
    <w:rsid w:val="00FC67AB"/>
    <w:rsid w:val="00FC6B63"/>
    <w:rsid w:val="00FC6EC8"/>
    <w:rsid w:val="00FC722A"/>
    <w:rsid w:val="00FC7AE2"/>
    <w:rsid w:val="00FD045E"/>
    <w:rsid w:val="00FD07CA"/>
    <w:rsid w:val="00FD1352"/>
    <w:rsid w:val="00FD1C5E"/>
    <w:rsid w:val="00FD2A01"/>
    <w:rsid w:val="00FD2A93"/>
    <w:rsid w:val="00FD2BA6"/>
    <w:rsid w:val="00FD3813"/>
    <w:rsid w:val="00FD3911"/>
    <w:rsid w:val="00FD3A6A"/>
    <w:rsid w:val="00FD3C60"/>
    <w:rsid w:val="00FD3DC9"/>
    <w:rsid w:val="00FD3F1B"/>
    <w:rsid w:val="00FD4B05"/>
    <w:rsid w:val="00FD52C3"/>
    <w:rsid w:val="00FD7BC5"/>
    <w:rsid w:val="00FE03D7"/>
    <w:rsid w:val="00FE0441"/>
    <w:rsid w:val="00FE0608"/>
    <w:rsid w:val="00FE06EC"/>
    <w:rsid w:val="00FE0754"/>
    <w:rsid w:val="00FE1506"/>
    <w:rsid w:val="00FE171C"/>
    <w:rsid w:val="00FE1957"/>
    <w:rsid w:val="00FE2170"/>
    <w:rsid w:val="00FE2250"/>
    <w:rsid w:val="00FE2F49"/>
    <w:rsid w:val="00FE355B"/>
    <w:rsid w:val="00FE3C08"/>
    <w:rsid w:val="00FE3F80"/>
    <w:rsid w:val="00FE4AEC"/>
    <w:rsid w:val="00FE596B"/>
    <w:rsid w:val="00FE5C14"/>
    <w:rsid w:val="00FE68F5"/>
    <w:rsid w:val="00FE6B2D"/>
    <w:rsid w:val="00FE6D8E"/>
    <w:rsid w:val="00FF064C"/>
    <w:rsid w:val="00FF06D4"/>
    <w:rsid w:val="00FF07B5"/>
    <w:rsid w:val="00FF0884"/>
    <w:rsid w:val="00FF12EB"/>
    <w:rsid w:val="00FF17AB"/>
    <w:rsid w:val="00FF1802"/>
    <w:rsid w:val="00FF1A4B"/>
    <w:rsid w:val="00FF1AC7"/>
    <w:rsid w:val="00FF1F67"/>
    <w:rsid w:val="00FF23D4"/>
    <w:rsid w:val="00FF33E1"/>
    <w:rsid w:val="00FF39F5"/>
    <w:rsid w:val="00FF3A60"/>
    <w:rsid w:val="00FF3DBE"/>
    <w:rsid w:val="00FF46B5"/>
    <w:rsid w:val="00FF4CA4"/>
    <w:rsid w:val="00FF51AE"/>
    <w:rsid w:val="00FF53E4"/>
    <w:rsid w:val="00FF5A35"/>
    <w:rsid w:val="00FF6B1D"/>
    <w:rsid w:val="00FF7A2A"/>
    <w:rsid w:val="00FF7D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13536C"/>
  <w15:docId w15:val="{721E9F62-3889-40B7-B097-10501D72E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B918A5"/>
    <w:rPr>
      <w:sz w:val="24"/>
    </w:rPr>
  </w:style>
  <w:style w:type="paragraph" w:styleId="Heading1">
    <w:name w:val="heading 1"/>
    <w:basedOn w:val="Normal"/>
    <w:next w:val="Body"/>
    <w:link w:val="Heading1Char"/>
    <w:uiPriority w:val="9"/>
    <w:qFormat/>
    <w:rsid w:val="007F3A74"/>
    <w:pPr>
      <w:keepNext/>
      <w:keepLines/>
      <w:numPr>
        <w:numId w:val="8"/>
      </w:numPr>
      <w:spacing w:before="480" w:line="276" w:lineRule="auto"/>
      <w:outlineLvl w:val="0"/>
    </w:pPr>
    <w:rPr>
      <w:rFonts w:ascii="Sansation" w:eastAsiaTheme="majorEastAsia" w:hAnsi="Sansation" w:cstheme="majorBidi"/>
      <w:b/>
      <w:bCs/>
      <w:sz w:val="28"/>
      <w:szCs w:val="28"/>
    </w:rPr>
  </w:style>
  <w:style w:type="paragraph" w:styleId="Heading2">
    <w:name w:val="heading 2"/>
    <w:basedOn w:val="Normal"/>
    <w:next w:val="Body"/>
    <w:link w:val="Heading2Char"/>
    <w:uiPriority w:val="9"/>
    <w:unhideWhenUsed/>
    <w:qFormat/>
    <w:rsid w:val="007F3A74"/>
    <w:pPr>
      <w:keepNext/>
      <w:keepLines/>
      <w:numPr>
        <w:ilvl w:val="1"/>
        <w:numId w:val="8"/>
      </w:numPr>
      <w:spacing w:before="240" w:line="276" w:lineRule="auto"/>
      <w:outlineLvl w:val="1"/>
    </w:pPr>
    <w:rPr>
      <w:rFonts w:ascii="Sansation" w:eastAsiaTheme="majorEastAsia" w:hAnsi="Sansation" w:cstheme="majorBidi"/>
      <w:b/>
      <w:bCs/>
      <w:szCs w:val="26"/>
    </w:rPr>
  </w:style>
  <w:style w:type="paragraph" w:styleId="Heading3">
    <w:name w:val="heading 3"/>
    <w:basedOn w:val="Normal"/>
    <w:next w:val="Body"/>
    <w:link w:val="Heading3Char"/>
    <w:uiPriority w:val="9"/>
    <w:unhideWhenUsed/>
    <w:qFormat/>
    <w:rsid w:val="007F3A74"/>
    <w:pPr>
      <w:keepNext/>
      <w:keepLines/>
      <w:numPr>
        <w:ilvl w:val="2"/>
        <w:numId w:val="8"/>
      </w:numPr>
      <w:spacing w:before="200" w:line="276" w:lineRule="auto"/>
      <w:outlineLvl w:val="2"/>
    </w:pPr>
    <w:rPr>
      <w:rFonts w:ascii="Sansation" w:eastAsiaTheme="majorEastAsia" w:hAnsi="Sansation" w:cstheme="majorBidi"/>
      <w:b/>
      <w:bCs/>
      <w:sz w:val="22"/>
      <w:szCs w:val="22"/>
    </w:rPr>
  </w:style>
  <w:style w:type="paragraph" w:styleId="Heading4">
    <w:name w:val="heading 4"/>
    <w:basedOn w:val="Normal"/>
    <w:next w:val="Body"/>
    <w:link w:val="Heading4Char"/>
    <w:uiPriority w:val="9"/>
    <w:unhideWhenUsed/>
    <w:qFormat/>
    <w:rsid w:val="00F95F12"/>
    <w:pPr>
      <w:keepNext/>
      <w:keepLines/>
      <w:numPr>
        <w:ilvl w:val="3"/>
        <w:numId w:val="8"/>
      </w:numPr>
      <w:spacing w:before="200" w:line="276" w:lineRule="auto"/>
      <w:outlineLvl w:val="3"/>
    </w:pPr>
    <w:rPr>
      <w:rFonts w:ascii="Sansation" w:eastAsiaTheme="majorEastAsia" w:hAnsi="Sansation" w:cstheme="majorBidi"/>
      <w:b/>
      <w:bCs/>
      <w:i/>
      <w:iCs/>
      <w:sz w:val="22"/>
      <w:szCs w:val="22"/>
    </w:rPr>
  </w:style>
  <w:style w:type="paragraph" w:styleId="Heading5">
    <w:name w:val="heading 5"/>
    <w:basedOn w:val="Normal"/>
    <w:next w:val="Normal"/>
    <w:link w:val="Heading5Char"/>
    <w:uiPriority w:val="9"/>
    <w:unhideWhenUsed/>
    <w:rsid w:val="00F95F12"/>
    <w:pPr>
      <w:keepNext/>
      <w:keepLines/>
      <w:numPr>
        <w:ilvl w:val="4"/>
        <w:numId w:val="8"/>
      </w:numPr>
      <w:spacing w:before="200" w:line="276" w:lineRule="auto"/>
      <w:outlineLvl w:val="4"/>
    </w:pPr>
    <w:rPr>
      <w:rFonts w:ascii="Sansation" w:eastAsiaTheme="majorEastAsia" w:hAnsi="Sansation" w:cstheme="majorBidi"/>
      <w:sz w:val="22"/>
      <w:szCs w:val="22"/>
    </w:rPr>
  </w:style>
  <w:style w:type="paragraph" w:styleId="Heading6">
    <w:name w:val="heading 6"/>
    <w:basedOn w:val="Normal"/>
    <w:next w:val="Normal"/>
    <w:link w:val="Heading6Char"/>
    <w:uiPriority w:val="9"/>
    <w:unhideWhenUsed/>
    <w:rsid w:val="00F95F12"/>
    <w:pPr>
      <w:keepNext/>
      <w:keepLines/>
      <w:numPr>
        <w:ilvl w:val="5"/>
        <w:numId w:val="8"/>
      </w:numPr>
      <w:spacing w:before="200" w:line="276" w:lineRule="auto"/>
      <w:outlineLvl w:val="5"/>
    </w:pPr>
    <w:rPr>
      <w:rFonts w:ascii="Sansation" w:eastAsiaTheme="majorEastAsia" w:hAnsi="Sansation" w:cstheme="majorBidi"/>
      <w:i/>
      <w:iCs/>
      <w:sz w:val="22"/>
      <w:szCs w:val="22"/>
    </w:rPr>
  </w:style>
  <w:style w:type="paragraph" w:styleId="Heading7">
    <w:name w:val="heading 7"/>
    <w:basedOn w:val="Normal"/>
    <w:next w:val="Body"/>
    <w:link w:val="Heading7Char"/>
    <w:rsid w:val="00F95F12"/>
    <w:pPr>
      <w:keepNext/>
      <w:numPr>
        <w:ilvl w:val="6"/>
        <w:numId w:val="8"/>
      </w:numPr>
      <w:tabs>
        <w:tab w:val="left" w:pos="2160"/>
      </w:tabs>
      <w:spacing w:before="240" w:after="60"/>
      <w:outlineLvl w:val="6"/>
    </w:pPr>
    <w:rPr>
      <w:rFonts w:ascii="Sansation" w:hAnsi="Sansation"/>
      <w:sz w:val="20"/>
    </w:rPr>
  </w:style>
  <w:style w:type="paragraph" w:styleId="Heading8">
    <w:name w:val="heading 8"/>
    <w:basedOn w:val="Normal"/>
    <w:next w:val="Body"/>
    <w:rsid w:val="00F95F12"/>
    <w:pPr>
      <w:keepNext/>
      <w:keepLines/>
      <w:numPr>
        <w:ilvl w:val="7"/>
        <w:numId w:val="8"/>
      </w:numPr>
      <w:spacing w:before="240" w:after="120"/>
      <w:outlineLvl w:val="7"/>
    </w:pPr>
    <w:rPr>
      <w:rFonts w:ascii="Sansation" w:hAnsi="Sansation"/>
      <w:i/>
      <w:sz w:val="20"/>
    </w:rPr>
  </w:style>
  <w:style w:type="paragraph" w:styleId="Heading9">
    <w:name w:val="heading 9"/>
    <w:basedOn w:val="Normal"/>
    <w:next w:val="Body"/>
    <w:rsid w:val="00F95F12"/>
    <w:pPr>
      <w:keepNext/>
      <w:keepLines/>
      <w:numPr>
        <w:ilvl w:val="8"/>
        <w:numId w:val="8"/>
      </w:numPr>
      <w:spacing w:before="240" w:after="120"/>
      <w:outlineLvl w:val="8"/>
    </w:pPr>
    <w:rPr>
      <w:rFonts w:ascii="Sansation" w:hAnsi="Sansation"/>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qFormat/>
    <w:rsid w:val="00784F9D"/>
    <w:pPr>
      <w:spacing w:before="240"/>
      <w:jc w:val="both"/>
    </w:pPr>
    <w:rPr>
      <w:szCs w:val="24"/>
    </w:rPr>
  </w:style>
  <w:style w:type="paragraph" w:styleId="TableofFigures">
    <w:name w:val="table of figures"/>
    <w:basedOn w:val="Normal"/>
    <w:next w:val="Normal"/>
    <w:uiPriority w:val="99"/>
    <w:rsid w:val="00DE20E6"/>
    <w:pPr>
      <w:ind w:left="480" w:hanging="480"/>
    </w:pPr>
    <w:rPr>
      <w:szCs w:val="24"/>
    </w:rPr>
  </w:style>
  <w:style w:type="paragraph" w:customStyle="1" w:styleId="Tableheading">
    <w:name w:val="Table heading"/>
    <w:basedOn w:val="Normal"/>
    <w:qFormat/>
    <w:rsid w:val="00F145FB"/>
    <w:pPr>
      <w:keepNext/>
    </w:pPr>
    <w:rPr>
      <w:b/>
    </w:rPr>
  </w:style>
  <w:style w:type="paragraph" w:customStyle="1" w:styleId="Tablecell">
    <w:name w:val="Table cell"/>
    <w:basedOn w:val="Normal"/>
    <w:qFormat/>
    <w:rsid w:val="00381013"/>
  </w:style>
  <w:style w:type="numbering" w:customStyle="1" w:styleId="Bullet">
    <w:name w:val="Bullet"/>
    <w:basedOn w:val="NoList"/>
    <w:rsid w:val="001200A4"/>
    <w:pPr>
      <w:numPr>
        <w:numId w:val="14"/>
      </w:numPr>
    </w:pPr>
  </w:style>
  <w:style w:type="paragraph" w:styleId="TOC1">
    <w:name w:val="toc 1"/>
    <w:basedOn w:val="Normal"/>
    <w:next w:val="Normal"/>
    <w:autoRedefine/>
    <w:uiPriority w:val="39"/>
    <w:rsid w:val="00D93F51"/>
    <w:pPr>
      <w:tabs>
        <w:tab w:val="left" w:pos="600"/>
        <w:tab w:val="right" w:leader="dot" w:pos="9350"/>
      </w:tabs>
      <w:spacing w:before="120" w:after="120"/>
    </w:pPr>
    <w:rPr>
      <w:b/>
      <w:bCs/>
      <w:szCs w:val="24"/>
    </w:rPr>
  </w:style>
  <w:style w:type="paragraph" w:styleId="TOC2">
    <w:name w:val="toc 2"/>
    <w:basedOn w:val="Normal"/>
    <w:next w:val="Normal"/>
    <w:autoRedefine/>
    <w:uiPriority w:val="39"/>
    <w:rsid w:val="00D70E82"/>
    <w:pPr>
      <w:tabs>
        <w:tab w:val="left" w:pos="800"/>
        <w:tab w:val="right" w:leader="dot" w:pos="9350"/>
      </w:tabs>
      <w:ind w:left="200"/>
    </w:pPr>
    <w:rPr>
      <w:noProof/>
      <w:szCs w:val="24"/>
    </w:rPr>
  </w:style>
  <w:style w:type="paragraph" w:styleId="TOC3">
    <w:name w:val="toc 3"/>
    <w:basedOn w:val="Normal"/>
    <w:next w:val="Normal"/>
    <w:autoRedefine/>
    <w:uiPriority w:val="39"/>
    <w:rsid w:val="00D70E82"/>
    <w:pPr>
      <w:tabs>
        <w:tab w:val="left" w:pos="1200"/>
        <w:tab w:val="right" w:leader="dot" w:pos="9350"/>
      </w:tabs>
      <w:ind w:left="400"/>
    </w:pPr>
    <w:rPr>
      <w:iCs/>
      <w:noProof/>
      <w:sz w:val="22"/>
    </w:rPr>
  </w:style>
  <w:style w:type="paragraph" w:styleId="Header">
    <w:name w:val="header"/>
    <w:basedOn w:val="Normal"/>
    <w:autoRedefine/>
    <w:rsid w:val="00CD5C0B"/>
    <w:pPr>
      <w:keepNext/>
      <w:keepLines/>
      <w:pBdr>
        <w:bottom w:val="single" w:sz="4" w:space="1" w:color="auto"/>
      </w:pBdr>
      <w:tabs>
        <w:tab w:val="right" w:pos="-3960"/>
        <w:tab w:val="center" w:pos="4680"/>
        <w:tab w:val="right" w:pos="9360"/>
      </w:tabs>
      <w:spacing w:after="120"/>
    </w:pPr>
    <w:rPr>
      <w:b/>
      <w:bCs/>
      <w:noProof/>
      <w:sz w:val="20"/>
    </w:rPr>
  </w:style>
  <w:style w:type="character" w:styleId="PageNumber">
    <w:name w:val="page number"/>
    <w:basedOn w:val="DefaultParagraphFont"/>
  </w:style>
  <w:style w:type="paragraph" w:styleId="Footer">
    <w:name w:val="footer"/>
    <w:basedOn w:val="Normal"/>
    <w:pPr>
      <w:keepNext/>
      <w:keepLines/>
      <w:pBdr>
        <w:top w:val="single" w:sz="2" w:space="0" w:color="auto"/>
      </w:pBdr>
      <w:tabs>
        <w:tab w:val="center" w:pos="4680"/>
        <w:tab w:val="right" w:pos="9360"/>
      </w:tabs>
      <w:spacing w:after="120"/>
    </w:pPr>
    <w:rPr>
      <w:b/>
      <w:sz w:val="20"/>
    </w:rPr>
  </w:style>
  <w:style w:type="paragraph" w:styleId="Caption">
    <w:name w:val="caption"/>
    <w:basedOn w:val="Normal"/>
    <w:next w:val="Body"/>
    <w:link w:val="CaptionChar"/>
    <w:qFormat/>
    <w:rsid w:val="00365D00"/>
    <w:pPr>
      <w:spacing w:before="120" w:after="120"/>
      <w:jc w:val="center"/>
    </w:pPr>
    <w:rPr>
      <w:b/>
      <w:bCs/>
    </w:rPr>
  </w:style>
  <w:style w:type="character" w:styleId="LineNumber">
    <w:name w:val="line number"/>
    <w:rsid w:val="00B77F74"/>
    <w:rPr>
      <w:sz w:val="18"/>
    </w:rPr>
  </w:style>
  <w:style w:type="character" w:styleId="Hyperlink">
    <w:name w:val="Hyperlink"/>
    <w:uiPriority w:val="99"/>
    <w:rPr>
      <w:color w:val="0000FF"/>
      <w:u w:val="single"/>
    </w:rPr>
  </w:style>
  <w:style w:type="numbering" w:customStyle="1" w:styleId="Numbered">
    <w:name w:val="Numbered"/>
    <w:basedOn w:val="NoList"/>
    <w:rsid w:val="00C016A5"/>
    <w:pPr>
      <w:numPr>
        <w:numId w:val="15"/>
      </w:numPr>
    </w:pPr>
  </w:style>
  <w:style w:type="paragraph" w:customStyle="1" w:styleId="DocumentTitle">
    <w:name w:val="Document Title"/>
    <w:basedOn w:val="Normal"/>
    <w:autoRedefine/>
    <w:rsid w:val="007F3A74"/>
    <w:pPr>
      <w:spacing w:before="120" w:after="120"/>
      <w:jc w:val="center"/>
    </w:pPr>
    <w:rPr>
      <w:rFonts w:ascii="Sansation" w:hAnsi="Sansation"/>
      <w:b/>
      <w:noProof/>
      <w:sz w:val="44"/>
      <w:szCs w:val="44"/>
    </w:rPr>
  </w:style>
  <w:style w:type="paragraph" w:styleId="TOC4">
    <w:name w:val="toc 4"/>
    <w:basedOn w:val="Normal"/>
    <w:next w:val="Normal"/>
    <w:autoRedefine/>
    <w:uiPriority w:val="39"/>
    <w:rsid w:val="001C29FC"/>
    <w:pPr>
      <w:tabs>
        <w:tab w:val="left" w:pos="1400"/>
        <w:tab w:val="right" w:leader="dot" w:pos="9350"/>
      </w:tabs>
      <w:ind w:left="600"/>
    </w:pPr>
    <w:rPr>
      <w:i/>
      <w:noProof/>
      <w:sz w:val="22"/>
      <w:szCs w:val="22"/>
    </w:rPr>
  </w:style>
  <w:style w:type="paragraph" w:styleId="TOC5">
    <w:name w:val="toc 5"/>
    <w:basedOn w:val="Normal"/>
    <w:next w:val="Normal"/>
    <w:autoRedefine/>
    <w:uiPriority w:val="39"/>
    <w:pPr>
      <w:ind w:left="800"/>
    </w:pPr>
    <w:rPr>
      <w:sz w:val="18"/>
      <w:szCs w:val="18"/>
    </w:rPr>
  </w:style>
  <w:style w:type="paragraph" w:styleId="TOC6">
    <w:name w:val="toc 6"/>
    <w:basedOn w:val="Normal"/>
    <w:next w:val="Normal"/>
    <w:autoRedefine/>
    <w:uiPriority w:val="39"/>
    <w:pPr>
      <w:ind w:left="1000"/>
    </w:pPr>
    <w:rPr>
      <w:sz w:val="18"/>
      <w:szCs w:val="18"/>
    </w:rPr>
  </w:style>
  <w:style w:type="paragraph" w:styleId="TOC7">
    <w:name w:val="toc 7"/>
    <w:basedOn w:val="Normal"/>
    <w:next w:val="Normal"/>
    <w:autoRedefine/>
    <w:uiPriority w:val="39"/>
    <w:rsid w:val="00C611EE"/>
    <w:pPr>
      <w:spacing w:before="120" w:after="120"/>
    </w:pPr>
    <w:rPr>
      <w:b/>
      <w:szCs w:val="18"/>
    </w:rPr>
  </w:style>
  <w:style w:type="paragraph" w:styleId="TOC8">
    <w:name w:val="toc 8"/>
    <w:basedOn w:val="TOC2"/>
    <w:next w:val="Normal"/>
    <w:autoRedefine/>
    <w:uiPriority w:val="39"/>
    <w:rsid w:val="00FB473E"/>
    <w:pPr>
      <w:ind w:left="202"/>
    </w:pPr>
    <w:rPr>
      <w:szCs w:val="18"/>
    </w:rPr>
  </w:style>
  <w:style w:type="paragraph" w:styleId="TOC9">
    <w:name w:val="toc 9"/>
    <w:basedOn w:val="TOC3"/>
    <w:next w:val="Normal"/>
    <w:autoRedefine/>
    <w:uiPriority w:val="39"/>
    <w:rsid w:val="00FB473E"/>
    <w:pPr>
      <w:ind w:left="403"/>
    </w:pPr>
    <w:rPr>
      <w:szCs w:val="18"/>
    </w:rPr>
  </w:style>
  <w:style w:type="character" w:styleId="FootnoteReference">
    <w:name w:val="footnote reference"/>
    <w:semiHidden/>
    <w:rPr>
      <w:vertAlign w:val="superscript"/>
    </w:rPr>
  </w:style>
  <w:style w:type="paragraph" w:styleId="FootnoteText">
    <w:name w:val="footnote text"/>
    <w:aliases w:val="Footnote Text Char2,Footnote Text Char Char1,Footnote Text Char1 Char Char,Footnote Text Char Char Char Char,Footnote Text Char1 Char Char Char Char,Footnote Text Char Char Char Char Char Char,Footnote Text Char1,Footnote Text Char Char"/>
    <w:basedOn w:val="Normal"/>
    <w:link w:val="FootnoteTextChar"/>
    <w:semiHidden/>
    <w:rPr>
      <w:sz w:val="20"/>
    </w:rPr>
  </w:style>
  <w:style w:type="character" w:customStyle="1" w:styleId="FootnoteTextChar">
    <w:name w:val="Footnote Text Char"/>
    <w:aliases w:val="Footnote Text Char2 Char,Footnote Text Char Char1 Char,Footnote Text Char1 Char Char Char,Footnote Text Char Char Char Char Char,Footnote Text Char1 Char Char Char Char Char,Footnote Text Char Char Char Char Char Char Char"/>
    <w:link w:val="FootnoteText"/>
    <w:rsid w:val="007444AC"/>
    <w:rPr>
      <w:lang w:val="en-US" w:eastAsia="en-US" w:bidi="ar-SA"/>
    </w:rPr>
  </w:style>
  <w:style w:type="paragraph" w:customStyle="1" w:styleId="referencelist">
    <w:name w:val="reference list"/>
    <w:basedOn w:val="Body"/>
    <w:qFormat/>
    <w:rsid w:val="00E27A70"/>
    <w:pPr>
      <w:numPr>
        <w:numId w:val="1"/>
      </w:numPr>
      <w:tabs>
        <w:tab w:val="clear" w:pos="720"/>
        <w:tab w:val="num" w:pos="900"/>
      </w:tabs>
      <w:ind w:left="900" w:hanging="540"/>
      <w:jc w:val="left"/>
    </w:pPr>
  </w:style>
  <w:style w:type="character" w:styleId="CommentReference">
    <w:name w:val="annotation reference"/>
    <w:semiHidden/>
    <w:rPr>
      <w:sz w:val="16"/>
      <w:szCs w:val="16"/>
    </w:rPr>
  </w:style>
  <w:style w:type="paragraph" w:styleId="CommentText">
    <w:name w:val="annotation text"/>
    <w:basedOn w:val="Normal"/>
    <w:semiHidden/>
    <w:rPr>
      <w:sz w:val="20"/>
    </w:rPr>
  </w:style>
  <w:style w:type="paragraph" w:styleId="BalloonText">
    <w:name w:val="Balloon Text"/>
    <w:basedOn w:val="Normal"/>
    <w:link w:val="BalloonTextChar"/>
    <w:semiHidden/>
    <w:rPr>
      <w:rFonts w:ascii="Tahoma" w:hAnsi="Tahoma" w:cs="Tahoma"/>
      <w:sz w:val="16"/>
      <w:szCs w:val="16"/>
    </w:rPr>
  </w:style>
  <w:style w:type="paragraph" w:styleId="CommentSubject">
    <w:name w:val="annotation subject"/>
    <w:basedOn w:val="CommentText"/>
    <w:next w:val="CommentText"/>
    <w:semiHidden/>
    <w:rPr>
      <w:b/>
      <w:bCs/>
    </w:rPr>
  </w:style>
  <w:style w:type="table" w:styleId="TableGrid">
    <w:name w:val="Table Grid"/>
    <w:basedOn w:val="TableNormal"/>
    <w:rsid w:val="00425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
    <w:name w:val="Heading"/>
    <w:basedOn w:val="Normal"/>
    <w:rsid w:val="007F3A74"/>
    <w:pPr>
      <w:keepNext/>
      <w:keepLines/>
      <w:spacing w:after="120"/>
      <w:jc w:val="center"/>
    </w:pPr>
    <w:rPr>
      <w:rFonts w:ascii="Sansation" w:hAnsi="Sansation"/>
      <w:b/>
      <w:sz w:val="28"/>
      <w:szCs w:val="28"/>
    </w:rPr>
  </w:style>
  <w:style w:type="paragraph" w:customStyle="1" w:styleId="TestCase">
    <w:name w:val="Test Case"/>
    <w:basedOn w:val="Body"/>
    <w:next w:val="Body"/>
    <w:autoRedefine/>
    <w:qFormat/>
    <w:rsid w:val="0054343D"/>
    <w:pPr>
      <w:numPr>
        <w:numId w:val="22"/>
      </w:numPr>
    </w:pPr>
  </w:style>
  <w:style w:type="paragraph" w:customStyle="1" w:styleId="OptionalRequirement">
    <w:name w:val="Optional Requirement"/>
    <w:basedOn w:val="Body"/>
    <w:next w:val="Body"/>
    <w:qFormat/>
    <w:rsid w:val="00505753"/>
    <w:pPr>
      <w:numPr>
        <w:numId w:val="3"/>
      </w:numPr>
      <w:tabs>
        <w:tab w:val="clear" w:pos="1800"/>
        <w:tab w:val="left" w:pos="1837"/>
      </w:tabs>
      <w:ind w:left="1832" w:hanging="930"/>
    </w:pPr>
  </w:style>
  <w:style w:type="paragraph" w:customStyle="1" w:styleId="DesirableRequirement">
    <w:name w:val="Desirable Requirement"/>
    <w:basedOn w:val="Body"/>
    <w:next w:val="Body"/>
    <w:qFormat/>
    <w:rsid w:val="00DA11C1"/>
    <w:pPr>
      <w:numPr>
        <w:numId w:val="4"/>
      </w:numPr>
      <w:tabs>
        <w:tab w:val="clear" w:pos="1800"/>
        <w:tab w:val="left" w:pos="1837"/>
      </w:tabs>
      <w:ind w:left="1838" w:hanging="936"/>
    </w:pPr>
  </w:style>
  <w:style w:type="paragraph" w:customStyle="1" w:styleId="Figure">
    <w:name w:val="Figure"/>
    <w:basedOn w:val="Normal"/>
    <w:next w:val="Caption"/>
    <w:qFormat/>
    <w:rsid w:val="003112F3"/>
    <w:pPr>
      <w:keepNext/>
      <w:spacing w:before="240"/>
      <w:jc w:val="center"/>
    </w:pPr>
  </w:style>
  <w:style w:type="paragraph" w:customStyle="1" w:styleId="EditorNote">
    <w:name w:val="Editor Note"/>
    <w:basedOn w:val="Body"/>
    <w:qFormat/>
    <w:rsid w:val="00F57A70"/>
    <w:pPr>
      <w:numPr>
        <w:numId w:val="5"/>
      </w:numPr>
    </w:pPr>
    <w:rPr>
      <w:i/>
    </w:rPr>
  </w:style>
  <w:style w:type="character" w:customStyle="1" w:styleId="CaptionChar">
    <w:name w:val="Caption Char"/>
    <w:link w:val="Caption"/>
    <w:locked/>
    <w:rsid w:val="00365D00"/>
    <w:rPr>
      <w:b/>
      <w:bCs/>
      <w:sz w:val="24"/>
    </w:rPr>
  </w:style>
  <w:style w:type="character" w:customStyle="1" w:styleId="Heading7Char">
    <w:name w:val="Heading 7 Char"/>
    <w:link w:val="Heading7"/>
    <w:rsid w:val="00F95F12"/>
    <w:rPr>
      <w:rFonts w:ascii="Sansation" w:hAnsi="Sansation"/>
    </w:rPr>
  </w:style>
  <w:style w:type="paragraph" w:styleId="HTMLPreformatted">
    <w:name w:val="HTML Preformatted"/>
    <w:aliases w:val="Preformatted"/>
    <w:basedOn w:val="Normal"/>
    <w:qFormat/>
    <w:rsid w:val="000E5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eading1Char">
    <w:name w:val="Heading 1 Char"/>
    <w:basedOn w:val="DefaultParagraphFont"/>
    <w:link w:val="Heading1"/>
    <w:uiPriority w:val="9"/>
    <w:locked/>
    <w:rsid w:val="007F3A74"/>
    <w:rPr>
      <w:rFonts w:ascii="Sansation" w:eastAsiaTheme="majorEastAsia" w:hAnsi="Sansation" w:cstheme="majorBidi"/>
      <w:b/>
      <w:bCs/>
      <w:sz w:val="28"/>
      <w:szCs w:val="28"/>
    </w:rPr>
  </w:style>
  <w:style w:type="character" w:customStyle="1" w:styleId="BalloonTextChar">
    <w:name w:val="Balloon Text Char"/>
    <w:link w:val="BalloonText"/>
    <w:semiHidden/>
    <w:locked/>
    <w:rsid w:val="00F64879"/>
    <w:rPr>
      <w:rFonts w:ascii="Tahoma" w:hAnsi="Tahoma" w:cs="Tahoma"/>
      <w:sz w:val="16"/>
      <w:szCs w:val="16"/>
      <w:lang w:val="en-US" w:eastAsia="en-US" w:bidi="ar-SA"/>
    </w:rPr>
  </w:style>
  <w:style w:type="paragraph" w:customStyle="1" w:styleId="ConditionalOptionalRequirement">
    <w:name w:val="Conditional Optional Requirement"/>
    <w:basedOn w:val="Body"/>
    <w:next w:val="Body"/>
    <w:qFormat/>
    <w:rsid w:val="002D4C7F"/>
    <w:pPr>
      <w:numPr>
        <w:ilvl w:val="1"/>
        <w:numId w:val="7"/>
      </w:numPr>
      <w:tabs>
        <w:tab w:val="left" w:pos="2552"/>
      </w:tabs>
      <w:ind w:left="2552" w:hanging="1650"/>
    </w:pPr>
  </w:style>
  <w:style w:type="paragraph" w:customStyle="1" w:styleId="ConditionalMandatoryRequirement">
    <w:name w:val="Conditional Mandatory Requirement"/>
    <w:basedOn w:val="Normal"/>
    <w:next w:val="Body"/>
    <w:qFormat/>
    <w:rsid w:val="002D4C7F"/>
    <w:pPr>
      <w:numPr>
        <w:numId w:val="10"/>
      </w:numPr>
      <w:tabs>
        <w:tab w:val="left" w:pos="2552"/>
      </w:tabs>
      <w:spacing w:before="240"/>
      <w:jc w:val="both"/>
    </w:pPr>
    <w:rPr>
      <w:szCs w:val="24"/>
    </w:rPr>
  </w:style>
  <w:style w:type="paragraph" w:customStyle="1" w:styleId="ConditionalDesirableRequirement">
    <w:name w:val="Conditional Desirable Requirement"/>
    <w:basedOn w:val="Body"/>
    <w:next w:val="Body"/>
    <w:qFormat/>
    <w:rsid w:val="002D4C7F"/>
    <w:pPr>
      <w:numPr>
        <w:numId w:val="7"/>
      </w:numPr>
      <w:tabs>
        <w:tab w:val="left" w:pos="2552"/>
      </w:tabs>
    </w:pPr>
  </w:style>
  <w:style w:type="character" w:customStyle="1" w:styleId="Heading2Char">
    <w:name w:val="Heading 2 Char"/>
    <w:basedOn w:val="DefaultParagraphFont"/>
    <w:link w:val="Heading2"/>
    <w:uiPriority w:val="9"/>
    <w:rsid w:val="007F3A74"/>
    <w:rPr>
      <w:rFonts w:ascii="Sansation" w:eastAsiaTheme="majorEastAsia" w:hAnsi="Sansation" w:cstheme="majorBidi"/>
      <w:b/>
      <w:bCs/>
      <w:sz w:val="24"/>
      <w:szCs w:val="26"/>
    </w:rPr>
  </w:style>
  <w:style w:type="character" w:customStyle="1" w:styleId="Heading3Char">
    <w:name w:val="Heading 3 Char"/>
    <w:basedOn w:val="DefaultParagraphFont"/>
    <w:link w:val="Heading3"/>
    <w:uiPriority w:val="9"/>
    <w:rsid w:val="007F3A74"/>
    <w:rPr>
      <w:rFonts w:ascii="Sansation" w:eastAsiaTheme="majorEastAsia" w:hAnsi="Sansation" w:cstheme="majorBidi"/>
      <w:b/>
      <w:bCs/>
      <w:sz w:val="22"/>
      <w:szCs w:val="22"/>
    </w:rPr>
  </w:style>
  <w:style w:type="character" w:customStyle="1" w:styleId="Heading4Char">
    <w:name w:val="Heading 4 Char"/>
    <w:basedOn w:val="DefaultParagraphFont"/>
    <w:link w:val="Heading4"/>
    <w:uiPriority w:val="9"/>
    <w:rsid w:val="00F95F12"/>
    <w:rPr>
      <w:rFonts w:ascii="Sansation" w:eastAsiaTheme="majorEastAsia" w:hAnsi="Sansation" w:cstheme="majorBidi"/>
      <w:b/>
      <w:bCs/>
      <w:i/>
      <w:iCs/>
      <w:sz w:val="22"/>
      <w:szCs w:val="22"/>
    </w:rPr>
  </w:style>
  <w:style w:type="character" w:customStyle="1" w:styleId="Heading5Char">
    <w:name w:val="Heading 5 Char"/>
    <w:basedOn w:val="DefaultParagraphFont"/>
    <w:link w:val="Heading5"/>
    <w:uiPriority w:val="9"/>
    <w:rsid w:val="00F95F12"/>
    <w:rPr>
      <w:rFonts w:ascii="Sansation" w:eastAsiaTheme="majorEastAsia" w:hAnsi="Sansation" w:cstheme="majorBidi"/>
      <w:sz w:val="22"/>
      <w:szCs w:val="22"/>
    </w:rPr>
  </w:style>
  <w:style w:type="character" w:customStyle="1" w:styleId="Heading6Char">
    <w:name w:val="Heading 6 Char"/>
    <w:basedOn w:val="DefaultParagraphFont"/>
    <w:link w:val="Heading6"/>
    <w:uiPriority w:val="9"/>
    <w:rsid w:val="00F95F12"/>
    <w:rPr>
      <w:rFonts w:ascii="Sansation" w:eastAsiaTheme="majorEastAsia" w:hAnsi="Sansation" w:cstheme="majorBidi"/>
      <w:i/>
      <w:iCs/>
      <w:sz w:val="22"/>
      <w:szCs w:val="22"/>
    </w:rPr>
  </w:style>
  <w:style w:type="numbering" w:customStyle="1" w:styleId="Style1">
    <w:name w:val="Style1"/>
    <w:uiPriority w:val="99"/>
    <w:rsid w:val="00104F78"/>
    <w:pPr>
      <w:numPr>
        <w:numId w:val="9"/>
      </w:numPr>
    </w:pPr>
  </w:style>
  <w:style w:type="paragraph" w:customStyle="1" w:styleId="AppendixH1">
    <w:name w:val="Appendix H1"/>
    <w:basedOn w:val="Body"/>
    <w:next w:val="Body"/>
    <w:qFormat/>
    <w:rsid w:val="007F3A74"/>
    <w:pPr>
      <w:numPr>
        <w:numId w:val="13"/>
      </w:numPr>
      <w:tabs>
        <w:tab w:val="clear" w:pos="1440"/>
        <w:tab w:val="num" w:pos="1980"/>
      </w:tabs>
      <w:ind w:left="1979" w:hanging="1979"/>
      <w:outlineLvl w:val="0"/>
    </w:pPr>
    <w:rPr>
      <w:rFonts w:ascii="Sansation" w:hAnsi="Sansation"/>
      <w:b/>
      <w:sz w:val="28"/>
    </w:rPr>
  </w:style>
  <w:style w:type="paragraph" w:customStyle="1" w:styleId="AppendixH2">
    <w:name w:val="Appendix H2"/>
    <w:basedOn w:val="Body"/>
    <w:next w:val="Body"/>
    <w:qFormat/>
    <w:rsid w:val="007F3A74"/>
    <w:pPr>
      <w:keepNext/>
      <w:numPr>
        <w:ilvl w:val="1"/>
        <w:numId w:val="13"/>
      </w:numPr>
      <w:outlineLvl w:val="1"/>
    </w:pPr>
    <w:rPr>
      <w:rFonts w:ascii="Sansation" w:hAnsi="Sansation"/>
      <w:b/>
    </w:rPr>
  </w:style>
  <w:style w:type="paragraph" w:customStyle="1" w:styleId="AppendixH3">
    <w:name w:val="Appendix H3"/>
    <w:basedOn w:val="Body"/>
    <w:next w:val="Body"/>
    <w:qFormat/>
    <w:rsid w:val="007F3A74"/>
    <w:pPr>
      <w:keepNext/>
      <w:numPr>
        <w:ilvl w:val="2"/>
        <w:numId w:val="13"/>
      </w:numPr>
      <w:tabs>
        <w:tab w:val="clear" w:pos="3960"/>
        <w:tab w:val="num" w:pos="720"/>
      </w:tabs>
      <w:ind w:left="720"/>
      <w:outlineLvl w:val="2"/>
    </w:pPr>
    <w:rPr>
      <w:rFonts w:ascii="Sansation" w:hAnsi="Sansation"/>
      <w:b/>
      <w:sz w:val="22"/>
    </w:rPr>
  </w:style>
  <w:style w:type="numbering" w:customStyle="1" w:styleId="AppendixHeadings">
    <w:name w:val="Appendix Headings"/>
    <w:uiPriority w:val="99"/>
    <w:rsid w:val="003C2347"/>
    <w:pPr>
      <w:numPr>
        <w:numId w:val="11"/>
      </w:numPr>
    </w:pPr>
  </w:style>
  <w:style w:type="numbering" w:customStyle="1" w:styleId="AppendixList">
    <w:name w:val="Appendix List"/>
    <w:uiPriority w:val="99"/>
    <w:rsid w:val="002A3048"/>
    <w:pPr>
      <w:numPr>
        <w:numId w:val="12"/>
      </w:numPr>
    </w:pPr>
  </w:style>
  <w:style w:type="character" w:styleId="FollowedHyperlink">
    <w:name w:val="FollowedHyperlink"/>
    <w:basedOn w:val="DefaultParagraphFont"/>
    <w:rsid w:val="005F31B0"/>
    <w:rPr>
      <w:color w:val="800080" w:themeColor="followedHyperlink"/>
      <w:u w:val="single"/>
    </w:rPr>
  </w:style>
  <w:style w:type="paragraph" w:styleId="ListParagraph">
    <w:name w:val="List Paragraph"/>
    <w:basedOn w:val="Normal"/>
    <w:uiPriority w:val="34"/>
    <w:qFormat/>
    <w:rsid w:val="003261DF"/>
    <w:pPr>
      <w:spacing w:before="240"/>
      <w:ind w:left="720"/>
      <w:contextualSpacing/>
    </w:pPr>
  </w:style>
  <w:style w:type="table" w:customStyle="1" w:styleId="TableGridMEF">
    <w:name w:val="Table Grid MEF"/>
    <w:basedOn w:val="TableNormal"/>
    <w:uiPriority w:val="99"/>
    <w:rsid w:val="00F46ADD"/>
    <w:tblPr>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rPr>
      <w:cantSplit/>
      <w:jc w:val="center"/>
    </w:trPr>
    <w:tblStylePr w:type="firstRow">
      <w:tblPr/>
      <w:tcPr>
        <w:tcBorders>
          <w:top w:val="single" w:sz="12" w:space="0" w:color="auto"/>
          <w:left w:val="single" w:sz="12" w:space="0" w:color="auto"/>
          <w:bottom w:val="single" w:sz="12" w:space="0" w:color="auto"/>
          <w:right w:val="single" w:sz="12" w:space="0" w:color="auto"/>
          <w:insideH w:val="nil"/>
          <w:insideV w:val="single" w:sz="4" w:space="0" w:color="auto"/>
          <w:tl2br w:val="nil"/>
          <w:tr2bl w:val="nil"/>
        </w:tcBorders>
      </w:tcPr>
    </w:tblStylePr>
  </w:style>
  <w:style w:type="character" w:styleId="PlaceholderText">
    <w:name w:val="Placeholder Text"/>
    <w:basedOn w:val="DefaultParagraphFont"/>
    <w:uiPriority w:val="99"/>
    <w:semiHidden/>
    <w:rsid w:val="00414F89"/>
    <w:rPr>
      <w:color w:val="808080"/>
    </w:rPr>
  </w:style>
  <w:style w:type="paragraph" w:styleId="Revision">
    <w:name w:val="Revision"/>
    <w:hidden/>
    <w:uiPriority w:val="99"/>
    <w:semiHidden/>
    <w:rsid w:val="00762040"/>
    <w:rPr>
      <w:sz w:val="24"/>
    </w:rPr>
  </w:style>
  <w:style w:type="paragraph" w:customStyle="1" w:styleId="AppendixH4">
    <w:name w:val="Appendix H4"/>
    <w:basedOn w:val="Body"/>
    <w:next w:val="Body"/>
    <w:qFormat/>
    <w:rsid w:val="00F95F12"/>
    <w:pPr>
      <w:numPr>
        <w:ilvl w:val="3"/>
        <w:numId w:val="17"/>
      </w:numPr>
      <w:outlineLvl w:val="3"/>
    </w:pPr>
    <w:rPr>
      <w:rFonts w:ascii="Sansation" w:hAnsi="Sansation"/>
      <w:b/>
      <w:i/>
      <w:sz w:val="22"/>
    </w:rPr>
  </w:style>
  <w:style w:type="numbering" w:customStyle="1" w:styleId="TableBullet1">
    <w:name w:val="Table Bullet 1"/>
    <w:basedOn w:val="NoList"/>
    <w:rsid w:val="00D20352"/>
    <w:pPr>
      <w:numPr>
        <w:numId w:val="18"/>
      </w:numPr>
    </w:pPr>
  </w:style>
  <w:style w:type="character" w:customStyle="1" w:styleId="Instructions">
    <w:name w:val="Instructions"/>
    <w:uiPriority w:val="1"/>
    <w:rsid w:val="0046109C"/>
    <w:rPr>
      <w:i/>
      <w:color w:val="76923C" w:themeColor="accent3" w:themeShade="BF"/>
    </w:rPr>
  </w:style>
  <w:style w:type="paragraph" w:customStyle="1" w:styleId="Default">
    <w:name w:val="Default"/>
    <w:rsid w:val="00C70064"/>
    <w:pPr>
      <w:autoSpaceDE w:val="0"/>
      <w:autoSpaceDN w:val="0"/>
      <w:adjustRightInd w:val="0"/>
    </w:pPr>
    <w:rPr>
      <w:color w:val="000000"/>
      <w:sz w:val="24"/>
      <w:szCs w:val="24"/>
    </w:rPr>
  </w:style>
  <w:style w:type="paragraph" w:customStyle="1" w:styleId="MandatoryRequirement">
    <w:name w:val="Mandatory Requirement"/>
    <w:basedOn w:val="Normal"/>
    <w:rsid w:val="00AC47E9"/>
    <w:pPr>
      <w:numPr>
        <w:numId w:val="2"/>
      </w:numPr>
    </w:pPr>
  </w:style>
  <w:style w:type="character" w:styleId="UnresolvedMention">
    <w:name w:val="Unresolved Mention"/>
    <w:basedOn w:val="DefaultParagraphFont"/>
    <w:uiPriority w:val="99"/>
    <w:semiHidden/>
    <w:unhideWhenUsed/>
    <w:rsid w:val="004D2C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9349">
      <w:bodyDiv w:val="1"/>
      <w:marLeft w:val="0"/>
      <w:marRight w:val="0"/>
      <w:marTop w:val="0"/>
      <w:marBottom w:val="0"/>
      <w:divBdr>
        <w:top w:val="none" w:sz="0" w:space="0" w:color="auto"/>
        <w:left w:val="none" w:sz="0" w:space="0" w:color="auto"/>
        <w:bottom w:val="none" w:sz="0" w:space="0" w:color="auto"/>
        <w:right w:val="none" w:sz="0" w:space="0" w:color="auto"/>
      </w:divBdr>
      <w:divsChild>
        <w:div w:id="158498141">
          <w:marLeft w:val="0"/>
          <w:marRight w:val="0"/>
          <w:marTop w:val="0"/>
          <w:marBottom w:val="0"/>
          <w:divBdr>
            <w:top w:val="none" w:sz="0" w:space="0" w:color="auto"/>
            <w:left w:val="none" w:sz="0" w:space="0" w:color="auto"/>
            <w:bottom w:val="none" w:sz="0" w:space="0" w:color="auto"/>
            <w:right w:val="none" w:sz="0" w:space="0" w:color="auto"/>
          </w:divBdr>
        </w:div>
      </w:divsChild>
    </w:div>
    <w:div w:id="15159190">
      <w:bodyDiv w:val="1"/>
      <w:marLeft w:val="0"/>
      <w:marRight w:val="0"/>
      <w:marTop w:val="0"/>
      <w:marBottom w:val="0"/>
      <w:divBdr>
        <w:top w:val="none" w:sz="0" w:space="0" w:color="auto"/>
        <w:left w:val="none" w:sz="0" w:space="0" w:color="auto"/>
        <w:bottom w:val="none" w:sz="0" w:space="0" w:color="auto"/>
        <w:right w:val="none" w:sz="0" w:space="0" w:color="auto"/>
      </w:divBdr>
    </w:div>
    <w:div w:id="29650888">
      <w:bodyDiv w:val="1"/>
      <w:marLeft w:val="0"/>
      <w:marRight w:val="0"/>
      <w:marTop w:val="0"/>
      <w:marBottom w:val="0"/>
      <w:divBdr>
        <w:top w:val="none" w:sz="0" w:space="0" w:color="auto"/>
        <w:left w:val="none" w:sz="0" w:space="0" w:color="auto"/>
        <w:bottom w:val="none" w:sz="0" w:space="0" w:color="auto"/>
        <w:right w:val="none" w:sz="0" w:space="0" w:color="auto"/>
      </w:divBdr>
      <w:divsChild>
        <w:div w:id="727143603">
          <w:marLeft w:val="0"/>
          <w:marRight w:val="0"/>
          <w:marTop w:val="0"/>
          <w:marBottom w:val="0"/>
          <w:divBdr>
            <w:top w:val="none" w:sz="0" w:space="0" w:color="auto"/>
            <w:left w:val="none" w:sz="0" w:space="0" w:color="auto"/>
            <w:bottom w:val="none" w:sz="0" w:space="0" w:color="auto"/>
            <w:right w:val="none" w:sz="0" w:space="0" w:color="auto"/>
          </w:divBdr>
        </w:div>
      </w:divsChild>
    </w:div>
    <w:div w:id="113908611">
      <w:bodyDiv w:val="1"/>
      <w:marLeft w:val="0"/>
      <w:marRight w:val="0"/>
      <w:marTop w:val="0"/>
      <w:marBottom w:val="0"/>
      <w:divBdr>
        <w:top w:val="none" w:sz="0" w:space="0" w:color="auto"/>
        <w:left w:val="none" w:sz="0" w:space="0" w:color="auto"/>
        <w:bottom w:val="none" w:sz="0" w:space="0" w:color="auto"/>
        <w:right w:val="none" w:sz="0" w:space="0" w:color="auto"/>
      </w:divBdr>
      <w:divsChild>
        <w:div w:id="1700086081">
          <w:marLeft w:val="0"/>
          <w:marRight w:val="0"/>
          <w:marTop w:val="0"/>
          <w:marBottom w:val="0"/>
          <w:divBdr>
            <w:top w:val="none" w:sz="0" w:space="0" w:color="auto"/>
            <w:left w:val="none" w:sz="0" w:space="0" w:color="auto"/>
            <w:bottom w:val="none" w:sz="0" w:space="0" w:color="auto"/>
            <w:right w:val="none" w:sz="0" w:space="0" w:color="auto"/>
          </w:divBdr>
        </w:div>
      </w:divsChild>
    </w:div>
    <w:div w:id="194584810">
      <w:bodyDiv w:val="1"/>
      <w:marLeft w:val="0"/>
      <w:marRight w:val="0"/>
      <w:marTop w:val="0"/>
      <w:marBottom w:val="0"/>
      <w:divBdr>
        <w:top w:val="none" w:sz="0" w:space="0" w:color="auto"/>
        <w:left w:val="none" w:sz="0" w:space="0" w:color="auto"/>
        <w:bottom w:val="none" w:sz="0" w:space="0" w:color="auto"/>
        <w:right w:val="none" w:sz="0" w:space="0" w:color="auto"/>
      </w:divBdr>
      <w:divsChild>
        <w:div w:id="2119983017">
          <w:marLeft w:val="0"/>
          <w:marRight w:val="0"/>
          <w:marTop w:val="0"/>
          <w:marBottom w:val="0"/>
          <w:divBdr>
            <w:top w:val="none" w:sz="0" w:space="0" w:color="auto"/>
            <w:left w:val="none" w:sz="0" w:space="0" w:color="auto"/>
            <w:bottom w:val="none" w:sz="0" w:space="0" w:color="auto"/>
            <w:right w:val="none" w:sz="0" w:space="0" w:color="auto"/>
          </w:divBdr>
        </w:div>
      </w:divsChild>
    </w:div>
    <w:div w:id="207227172">
      <w:bodyDiv w:val="1"/>
      <w:marLeft w:val="0"/>
      <w:marRight w:val="0"/>
      <w:marTop w:val="0"/>
      <w:marBottom w:val="0"/>
      <w:divBdr>
        <w:top w:val="none" w:sz="0" w:space="0" w:color="auto"/>
        <w:left w:val="none" w:sz="0" w:space="0" w:color="auto"/>
        <w:bottom w:val="none" w:sz="0" w:space="0" w:color="auto"/>
        <w:right w:val="none" w:sz="0" w:space="0" w:color="auto"/>
      </w:divBdr>
    </w:div>
    <w:div w:id="233585538">
      <w:bodyDiv w:val="1"/>
      <w:marLeft w:val="0"/>
      <w:marRight w:val="0"/>
      <w:marTop w:val="0"/>
      <w:marBottom w:val="0"/>
      <w:divBdr>
        <w:top w:val="none" w:sz="0" w:space="0" w:color="auto"/>
        <w:left w:val="none" w:sz="0" w:space="0" w:color="auto"/>
        <w:bottom w:val="none" w:sz="0" w:space="0" w:color="auto"/>
        <w:right w:val="none" w:sz="0" w:space="0" w:color="auto"/>
      </w:divBdr>
      <w:divsChild>
        <w:div w:id="943536893">
          <w:marLeft w:val="0"/>
          <w:marRight w:val="0"/>
          <w:marTop w:val="0"/>
          <w:marBottom w:val="0"/>
          <w:divBdr>
            <w:top w:val="none" w:sz="0" w:space="0" w:color="auto"/>
            <w:left w:val="none" w:sz="0" w:space="0" w:color="auto"/>
            <w:bottom w:val="none" w:sz="0" w:space="0" w:color="auto"/>
            <w:right w:val="none" w:sz="0" w:space="0" w:color="auto"/>
          </w:divBdr>
        </w:div>
      </w:divsChild>
    </w:div>
    <w:div w:id="348527520">
      <w:bodyDiv w:val="1"/>
      <w:marLeft w:val="0"/>
      <w:marRight w:val="0"/>
      <w:marTop w:val="0"/>
      <w:marBottom w:val="0"/>
      <w:divBdr>
        <w:top w:val="none" w:sz="0" w:space="0" w:color="auto"/>
        <w:left w:val="none" w:sz="0" w:space="0" w:color="auto"/>
        <w:bottom w:val="none" w:sz="0" w:space="0" w:color="auto"/>
        <w:right w:val="none" w:sz="0" w:space="0" w:color="auto"/>
      </w:divBdr>
    </w:div>
    <w:div w:id="357389142">
      <w:bodyDiv w:val="1"/>
      <w:marLeft w:val="0"/>
      <w:marRight w:val="0"/>
      <w:marTop w:val="0"/>
      <w:marBottom w:val="0"/>
      <w:divBdr>
        <w:top w:val="none" w:sz="0" w:space="0" w:color="auto"/>
        <w:left w:val="none" w:sz="0" w:space="0" w:color="auto"/>
        <w:bottom w:val="none" w:sz="0" w:space="0" w:color="auto"/>
        <w:right w:val="none" w:sz="0" w:space="0" w:color="auto"/>
      </w:divBdr>
      <w:divsChild>
        <w:div w:id="17513380">
          <w:marLeft w:val="0"/>
          <w:marRight w:val="0"/>
          <w:marTop w:val="0"/>
          <w:marBottom w:val="0"/>
          <w:divBdr>
            <w:top w:val="none" w:sz="0" w:space="0" w:color="auto"/>
            <w:left w:val="none" w:sz="0" w:space="0" w:color="auto"/>
            <w:bottom w:val="none" w:sz="0" w:space="0" w:color="auto"/>
            <w:right w:val="none" w:sz="0" w:space="0" w:color="auto"/>
          </w:divBdr>
        </w:div>
      </w:divsChild>
    </w:div>
    <w:div w:id="406608508">
      <w:bodyDiv w:val="1"/>
      <w:marLeft w:val="0"/>
      <w:marRight w:val="0"/>
      <w:marTop w:val="0"/>
      <w:marBottom w:val="0"/>
      <w:divBdr>
        <w:top w:val="none" w:sz="0" w:space="0" w:color="auto"/>
        <w:left w:val="none" w:sz="0" w:space="0" w:color="auto"/>
        <w:bottom w:val="none" w:sz="0" w:space="0" w:color="auto"/>
        <w:right w:val="none" w:sz="0" w:space="0" w:color="auto"/>
      </w:divBdr>
      <w:divsChild>
        <w:div w:id="1086146532">
          <w:marLeft w:val="0"/>
          <w:marRight w:val="0"/>
          <w:marTop w:val="0"/>
          <w:marBottom w:val="0"/>
          <w:divBdr>
            <w:top w:val="none" w:sz="0" w:space="0" w:color="auto"/>
            <w:left w:val="none" w:sz="0" w:space="0" w:color="auto"/>
            <w:bottom w:val="none" w:sz="0" w:space="0" w:color="auto"/>
            <w:right w:val="none" w:sz="0" w:space="0" w:color="auto"/>
          </w:divBdr>
        </w:div>
      </w:divsChild>
    </w:div>
    <w:div w:id="410615704">
      <w:bodyDiv w:val="1"/>
      <w:marLeft w:val="0"/>
      <w:marRight w:val="0"/>
      <w:marTop w:val="0"/>
      <w:marBottom w:val="0"/>
      <w:divBdr>
        <w:top w:val="none" w:sz="0" w:space="0" w:color="auto"/>
        <w:left w:val="none" w:sz="0" w:space="0" w:color="auto"/>
        <w:bottom w:val="none" w:sz="0" w:space="0" w:color="auto"/>
        <w:right w:val="none" w:sz="0" w:space="0" w:color="auto"/>
      </w:divBdr>
    </w:div>
    <w:div w:id="455680767">
      <w:bodyDiv w:val="1"/>
      <w:marLeft w:val="0"/>
      <w:marRight w:val="0"/>
      <w:marTop w:val="0"/>
      <w:marBottom w:val="0"/>
      <w:divBdr>
        <w:top w:val="none" w:sz="0" w:space="0" w:color="auto"/>
        <w:left w:val="none" w:sz="0" w:space="0" w:color="auto"/>
        <w:bottom w:val="none" w:sz="0" w:space="0" w:color="auto"/>
        <w:right w:val="none" w:sz="0" w:space="0" w:color="auto"/>
      </w:divBdr>
    </w:div>
    <w:div w:id="563033312">
      <w:bodyDiv w:val="1"/>
      <w:marLeft w:val="0"/>
      <w:marRight w:val="0"/>
      <w:marTop w:val="0"/>
      <w:marBottom w:val="0"/>
      <w:divBdr>
        <w:top w:val="none" w:sz="0" w:space="0" w:color="auto"/>
        <w:left w:val="none" w:sz="0" w:space="0" w:color="auto"/>
        <w:bottom w:val="none" w:sz="0" w:space="0" w:color="auto"/>
        <w:right w:val="none" w:sz="0" w:space="0" w:color="auto"/>
      </w:divBdr>
    </w:div>
    <w:div w:id="606691827">
      <w:bodyDiv w:val="1"/>
      <w:marLeft w:val="0"/>
      <w:marRight w:val="0"/>
      <w:marTop w:val="0"/>
      <w:marBottom w:val="0"/>
      <w:divBdr>
        <w:top w:val="none" w:sz="0" w:space="0" w:color="auto"/>
        <w:left w:val="none" w:sz="0" w:space="0" w:color="auto"/>
        <w:bottom w:val="none" w:sz="0" w:space="0" w:color="auto"/>
        <w:right w:val="none" w:sz="0" w:space="0" w:color="auto"/>
      </w:divBdr>
    </w:div>
    <w:div w:id="636834739">
      <w:bodyDiv w:val="1"/>
      <w:marLeft w:val="0"/>
      <w:marRight w:val="0"/>
      <w:marTop w:val="0"/>
      <w:marBottom w:val="0"/>
      <w:divBdr>
        <w:top w:val="none" w:sz="0" w:space="0" w:color="auto"/>
        <w:left w:val="none" w:sz="0" w:space="0" w:color="auto"/>
        <w:bottom w:val="none" w:sz="0" w:space="0" w:color="auto"/>
        <w:right w:val="none" w:sz="0" w:space="0" w:color="auto"/>
      </w:divBdr>
    </w:div>
    <w:div w:id="745031772">
      <w:bodyDiv w:val="1"/>
      <w:marLeft w:val="0"/>
      <w:marRight w:val="0"/>
      <w:marTop w:val="0"/>
      <w:marBottom w:val="0"/>
      <w:divBdr>
        <w:top w:val="none" w:sz="0" w:space="0" w:color="auto"/>
        <w:left w:val="none" w:sz="0" w:space="0" w:color="auto"/>
        <w:bottom w:val="none" w:sz="0" w:space="0" w:color="auto"/>
        <w:right w:val="none" w:sz="0" w:space="0" w:color="auto"/>
      </w:divBdr>
    </w:div>
    <w:div w:id="764544484">
      <w:bodyDiv w:val="1"/>
      <w:marLeft w:val="0"/>
      <w:marRight w:val="0"/>
      <w:marTop w:val="0"/>
      <w:marBottom w:val="0"/>
      <w:divBdr>
        <w:top w:val="none" w:sz="0" w:space="0" w:color="auto"/>
        <w:left w:val="none" w:sz="0" w:space="0" w:color="auto"/>
        <w:bottom w:val="none" w:sz="0" w:space="0" w:color="auto"/>
        <w:right w:val="none" w:sz="0" w:space="0" w:color="auto"/>
      </w:divBdr>
    </w:div>
    <w:div w:id="809248387">
      <w:bodyDiv w:val="1"/>
      <w:marLeft w:val="0"/>
      <w:marRight w:val="0"/>
      <w:marTop w:val="0"/>
      <w:marBottom w:val="0"/>
      <w:divBdr>
        <w:top w:val="none" w:sz="0" w:space="0" w:color="auto"/>
        <w:left w:val="none" w:sz="0" w:space="0" w:color="auto"/>
        <w:bottom w:val="none" w:sz="0" w:space="0" w:color="auto"/>
        <w:right w:val="none" w:sz="0" w:space="0" w:color="auto"/>
      </w:divBdr>
    </w:div>
    <w:div w:id="840660227">
      <w:bodyDiv w:val="1"/>
      <w:marLeft w:val="0"/>
      <w:marRight w:val="0"/>
      <w:marTop w:val="0"/>
      <w:marBottom w:val="0"/>
      <w:divBdr>
        <w:top w:val="none" w:sz="0" w:space="0" w:color="auto"/>
        <w:left w:val="none" w:sz="0" w:space="0" w:color="auto"/>
        <w:bottom w:val="none" w:sz="0" w:space="0" w:color="auto"/>
        <w:right w:val="none" w:sz="0" w:space="0" w:color="auto"/>
      </w:divBdr>
    </w:div>
    <w:div w:id="955867225">
      <w:bodyDiv w:val="1"/>
      <w:marLeft w:val="0"/>
      <w:marRight w:val="0"/>
      <w:marTop w:val="0"/>
      <w:marBottom w:val="0"/>
      <w:divBdr>
        <w:top w:val="none" w:sz="0" w:space="0" w:color="auto"/>
        <w:left w:val="none" w:sz="0" w:space="0" w:color="auto"/>
        <w:bottom w:val="none" w:sz="0" w:space="0" w:color="auto"/>
        <w:right w:val="none" w:sz="0" w:space="0" w:color="auto"/>
      </w:divBdr>
    </w:div>
    <w:div w:id="999846955">
      <w:bodyDiv w:val="1"/>
      <w:marLeft w:val="0"/>
      <w:marRight w:val="0"/>
      <w:marTop w:val="0"/>
      <w:marBottom w:val="0"/>
      <w:divBdr>
        <w:top w:val="none" w:sz="0" w:space="0" w:color="auto"/>
        <w:left w:val="none" w:sz="0" w:space="0" w:color="auto"/>
        <w:bottom w:val="none" w:sz="0" w:space="0" w:color="auto"/>
        <w:right w:val="none" w:sz="0" w:space="0" w:color="auto"/>
      </w:divBdr>
    </w:div>
    <w:div w:id="1022899106">
      <w:bodyDiv w:val="1"/>
      <w:marLeft w:val="0"/>
      <w:marRight w:val="0"/>
      <w:marTop w:val="0"/>
      <w:marBottom w:val="0"/>
      <w:divBdr>
        <w:top w:val="none" w:sz="0" w:space="0" w:color="auto"/>
        <w:left w:val="none" w:sz="0" w:space="0" w:color="auto"/>
        <w:bottom w:val="none" w:sz="0" w:space="0" w:color="auto"/>
        <w:right w:val="none" w:sz="0" w:space="0" w:color="auto"/>
      </w:divBdr>
      <w:divsChild>
        <w:div w:id="433785545">
          <w:marLeft w:val="0"/>
          <w:marRight w:val="0"/>
          <w:marTop w:val="0"/>
          <w:marBottom w:val="0"/>
          <w:divBdr>
            <w:top w:val="none" w:sz="0" w:space="0" w:color="auto"/>
            <w:left w:val="none" w:sz="0" w:space="0" w:color="auto"/>
            <w:bottom w:val="none" w:sz="0" w:space="0" w:color="auto"/>
            <w:right w:val="none" w:sz="0" w:space="0" w:color="auto"/>
          </w:divBdr>
        </w:div>
      </w:divsChild>
    </w:div>
    <w:div w:id="1084952330">
      <w:bodyDiv w:val="1"/>
      <w:marLeft w:val="0"/>
      <w:marRight w:val="0"/>
      <w:marTop w:val="0"/>
      <w:marBottom w:val="0"/>
      <w:divBdr>
        <w:top w:val="none" w:sz="0" w:space="0" w:color="auto"/>
        <w:left w:val="none" w:sz="0" w:space="0" w:color="auto"/>
        <w:bottom w:val="none" w:sz="0" w:space="0" w:color="auto"/>
        <w:right w:val="none" w:sz="0" w:space="0" w:color="auto"/>
      </w:divBdr>
      <w:divsChild>
        <w:div w:id="113526987">
          <w:marLeft w:val="0"/>
          <w:marRight w:val="0"/>
          <w:marTop w:val="0"/>
          <w:marBottom w:val="0"/>
          <w:divBdr>
            <w:top w:val="none" w:sz="0" w:space="0" w:color="auto"/>
            <w:left w:val="none" w:sz="0" w:space="0" w:color="auto"/>
            <w:bottom w:val="none" w:sz="0" w:space="0" w:color="auto"/>
            <w:right w:val="none" w:sz="0" w:space="0" w:color="auto"/>
          </w:divBdr>
        </w:div>
      </w:divsChild>
    </w:div>
    <w:div w:id="1088115828">
      <w:bodyDiv w:val="1"/>
      <w:marLeft w:val="0"/>
      <w:marRight w:val="0"/>
      <w:marTop w:val="0"/>
      <w:marBottom w:val="0"/>
      <w:divBdr>
        <w:top w:val="none" w:sz="0" w:space="0" w:color="auto"/>
        <w:left w:val="none" w:sz="0" w:space="0" w:color="auto"/>
        <w:bottom w:val="none" w:sz="0" w:space="0" w:color="auto"/>
        <w:right w:val="none" w:sz="0" w:space="0" w:color="auto"/>
      </w:divBdr>
      <w:divsChild>
        <w:div w:id="2070348979">
          <w:marLeft w:val="0"/>
          <w:marRight w:val="0"/>
          <w:marTop w:val="0"/>
          <w:marBottom w:val="0"/>
          <w:divBdr>
            <w:top w:val="none" w:sz="0" w:space="0" w:color="auto"/>
            <w:left w:val="none" w:sz="0" w:space="0" w:color="auto"/>
            <w:bottom w:val="none" w:sz="0" w:space="0" w:color="auto"/>
            <w:right w:val="none" w:sz="0" w:space="0" w:color="auto"/>
          </w:divBdr>
        </w:div>
      </w:divsChild>
    </w:div>
    <w:div w:id="1126895351">
      <w:bodyDiv w:val="1"/>
      <w:marLeft w:val="0"/>
      <w:marRight w:val="0"/>
      <w:marTop w:val="0"/>
      <w:marBottom w:val="0"/>
      <w:divBdr>
        <w:top w:val="none" w:sz="0" w:space="0" w:color="auto"/>
        <w:left w:val="none" w:sz="0" w:space="0" w:color="auto"/>
        <w:bottom w:val="none" w:sz="0" w:space="0" w:color="auto"/>
        <w:right w:val="none" w:sz="0" w:space="0" w:color="auto"/>
      </w:divBdr>
    </w:div>
    <w:div w:id="1130435378">
      <w:bodyDiv w:val="1"/>
      <w:marLeft w:val="0"/>
      <w:marRight w:val="0"/>
      <w:marTop w:val="0"/>
      <w:marBottom w:val="0"/>
      <w:divBdr>
        <w:top w:val="none" w:sz="0" w:space="0" w:color="auto"/>
        <w:left w:val="none" w:sz="0" w:space="0" w:color="auto"/>
        <w:bottom w:val="none" w:sz="0" w:space="0" w:color="auto"/>
        <w:right w:val="none" w:sz="0" w:space="0" w:color="auto"/>
      </w:divBdr>
    </w:div>
    <w:div w:id="1138568330">
      <w:bodyDiv w:val="1"/>
      <w:marLeft w:val="0"/>
      <w:marRight w:val="0"/>
      <w:marTop w:val="0"/>
      <w:marBottom w:val="0"/>
      <w:divBdr>
        <w:top w:val="none" w:sz="0" w:space="0" w:color="auto"/>
        <w:left w:val="none" w:sz="0" w:space="0" w:color="auto"/>
        <w:bottom w:val="none" w:sz="0" w:space="0" w:color="auto"/>
        <w:right w:val="none" w:sz="0" w:space="0" w:color="auto"/>
      </w:divBdr>
    </w:div>
    <w:div w:id="1328248679">
      <w:bodyDiv w:val="1"/>
      <w:marLeft w:val="0"/>
      <w:marRight w:val="0"/>
      <w:marTop w:val="0"/>
      <w:marBottom w:val="0"/>
      <w:divBdr>
        <w:top w:val="none" w:sz="0" w:space="0" w:color="auto"/>
        <w:left w:val="none" w:sz="0" w:space="0" w:color="auto"/>
        <w:bottom w:val="none" w:sz="0" w:space="0" w:color="auto"/>
        <w:right w:val="none" w:sz="0" w:space="0" w:color="auto"/>
      </w:divBdr>
      <w:divsChild>
        <w:div w:id="15812605">
          <w:marLeft w:val="0"/>
          <w:marRight w:val="0"/>
          <w:marTop w:val="0"/>
          <w:marBottom w:val="0"/>
          <w:divBdr>
            <w:top w:val="none" w:sz="0" w:space="0" w:color="auto"/>
            <w:left w:val="none" w:sz="0" w:space="0" w:color="auto"/>
            <w:bottom w:val="none" w:sz="0" w:space="0" w:color="auto"/>
            <w:right w:val="none" w:sz="0" w:space="0" w:color="auto"/>
          </w:divBdr>
        </w:div>
      </w:divsChild>
    </w:div>
    <w:div w:id="1403061318">
      <w:bodyDiv w:val="1"/>
      <w:marLeft w:val="0"/>
      <w:marRight w:val="0"/>
      <w:marTop w:val="0"/>
      <w:marBottom w:val="0"/>
      <w:divBdr>
        <w:top w:val="none" w:sz="0" w:space="0" w:color="auto"/>
        <w:left w:val="none" w:sz="0" w:space="0" w:color="auto"/>
        <w:bottom w:val="none" w:sz="0" w:space="0" w:color="auto"/>
        <w:right w:val="none" w:sz="0" w:space="0" w:color="auto"/>
      </w:divBdr>
    </w:div>
    <w:div w:id="1529247685">
      <w:bodyDiv w:val="1"/>
      <w:marLeft w:val="0"/>
      <w:marRight w:val="0"/>
      <w:marTop w:val="0"/>
      <w:marBottom w:val="0"/>
      <w:divBdr>
        <w:top w:val="none" w:sz="0" w:space="0" w:color="auto"/>
        <w:left w:val="none" w:sz="0" w:space="0" w:color="auto"/>
        <w:bottom w:val="none" w:sz="0" w:space="0" w:color="auto"/>
        <w:right w:val="none" w:sz="0" w:space="0" w:color="auto"/>
      </w:divBdr>
    </w:div>
    <w:div w:id="1599674880">
      <w:bodyDiv w:val="1"/>
      <w:marLeft w:val="0"/>
      <w:marRight w:val="0"/>
      <w:marTop w:val="0"/>
      <w:marBottom w:val="0"/>
      <w:divBdr>
        <w:top w:val="none" w:sz="0" w:space="0" w:color="auto"/>
        <w:left w:val="none" w:sz="0" w:space="0" w:color="auto"/>
        <w:bottom w:val="none" w:sz="0" w:space="0" w:color="auto"/>
        <w:right w:val="none" w:sz="0" w:space="0" w:color="auto"/>
      </w:divBdr>
      <w:divsChild>
        <w:div w:id="100075072">
          <w:marLeft w:val="0"/>
          <w:marRight w:val="0"/>
          <w:marTop w:val="0"/>
          <w:marBottom w:val="0"/>
          <w:divBdr>
            <w:top w:val="none" w:sz="0" w:space="0" w:color="auto"/>
            <w:left w:val="none" w:sz="0" w:space="0" w:color="auto"/>
            <w:bottom w:val="none" w:sz="0" w:space="0" w:color="auto"/>
            <w:right w:val="none" w:sz="0" w:space="0" w:color="auto"/>
          </w:divBdr>
          <w:divsChild>
            <w:div w:id="168574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09432">
      <w:bodyDiv w:val="1"/>
      <w:marLeft w:val="0"/>
      <w:marRight w:val="0"/>
      <w:marTop w:val="0"/>
      <w:marBottom w:val="0"/>
      <w:divBdr>
        <w:top w:val="none" w:sz="0" w:space="0" w:color="auto"/>
        <w:left w:val="none" w:sz="0" w:space="0" w:color="auto"/>
        <w:bottom w:val="none" w:sz="0" w:space="0" w:color="auto"/>
        <w:right w:val="none" w:sz="0" w:space="0" w:color="auto"/>
      </w:divBdr>
    </w:div>
    <w:div w:id="1721244512">
      <w:bodyDiv w:val="1"/>
      <w:marLeft w:val="0"/>
      <w:marRight w:val="0"/>
      <w:marTop w:val="0"/>
      <w:marBottom w:val="0"/>
      <w:divBdr>
        <w:top w:val="none" w:sz="0" w:space="0" w:color="auto"/>
        <w:left w:val="none" w:sz="0" w:space="0" w:color="auto"/>
        <w:bottom w:val="none" w:sz="0" w:space="0" w:color="auto"/>
        <w:right w:val="none" w:sz="0" w:space="0" w:color="auto"/>
      </w:divBdr>
    </w:div>
    <w:div w:id="1724479103">
      <w:bodyDiv w:val="1"/>
      <w:marLeft w:val="0"/>
      <w:marRight w:val="0"/>
      <w:marTop w:val="0"/>
      <w:marBottom w:val="0"/>
      <w:divBdr>
        <w:top w:val="none" w:sz="0" w:space="0" w:color="auto"/>
        <w:left w:val="none" w:sz="0" w:space="0" w:color="auto"/>
        <w:bottom w:val="none" w:sz="0" w:space="0" w:color="auto"/>
        <w:right w:val="none" w:sz="0" w:space="0" w:color="auto"/>
      </w:divBdr>
    </w:div>
    <w:div w:id="1776241486">
      <w:bodyDiv w:val="1"/>
      <w:marLeft w:val="0"/>
      <w:marRight w:val="0"/>
      <w:marTop w:val="0"/>
      <w:marBottom w:val="0"/>
      <w:divBdr>
        <w:top w:val="none" w:sz="0" w:space="0" w:color="auto"/>
        <w:left w:val="none" w:sz="0" w:space="0" w:color="auto"/>
        <w:bottom w:val="none" w:sz="0" w:space="0" w:color="auto"/>
        <w:right w:val="none" w:sz="0" w:space="0" w:color="auto"/>
      </w:divBdr>
    </w:div>
    <w:div w:id="1793281174">
      <w:bodyDiv w:val="1"/>
      <w:marLeft w:val="0"/>
      <w:marRight w:val="0"/>
      <w:marTop w:val="0"/>
      <w:marBottom w:val="0"/>
      <w:divBdr>
        <w:top w:val="none" w:sz="0" w:space="0" w:color="auto"/>
        <w:left w:val="none" w:sz="0" w:space="0" w:color="auto"/>
        <w:bottom w:val="none" w:sz="0" w:space="0" w:color="auto"/>
        <w:right w:val="none" w:sz="0" w:space="0" w:color="auto"/>
      </w:divBdr>
      <w:divsChild>
        <w:div w:id="1057507112">
          <w:marLeft w:val="0"/>
          <w:marRight w:val="0"/>
          <w:marTop w:val="0"/>
          <w:marBottom w:val="0"/>
          <w:divBdr>
            <w:top w:val="none" w:sz="0" w:space="0" w:color="auto"/>
            <w:left w:val="none" w:sz="0" w:space="0" w:color="auto"/>
            <w:bottom w:val="none" w:sz="0" w:space="0" w:color="auto"/>
            <w:right w:val="none" w:sz="0" w:space="0" w:color="auto"/>
          </w:divBdr>
          <w:divsChild>
            <w:div w:id="1060322007">
              <w:marLeft w:val="0"/>
              <w:marRight w:val="0"/>
              <w:marTop w:val="0"/>
              <w:marBottom w:val="0"/>
              <w:divBdr>
                <w:top w:val="none" w:sz="0" w:space="0" w:color="auto"/>
                <w:left w:val="none" w:sz="0" w:space="0" w:color="auto"/>
                <w:bottom w:val="none" w:sz="0" w:space="0" w:color="auto"/>
                <w:right w:val="none" w:sz="0" w:space="0" w:color="auto"/>
              </w:divBdr>
            </w:div>
            <w:div w:id="1624916982">
              <w:marLeft w:val="0"/>
              <w:marRight w:val="0"/>
              <w:marTop w:val="0"/>
              <w:marBottom w:val="0"/>
              <w:divBdr>
                <w:top w:val="none" w:sz="0" w:space="0" w:color="auto"/>
                <w:left w:val="none" w:sz="0" w:space="0" w:color="auto"/>
                <w:bottom w:val="none" w:sz="0" w:space="0" w:color="auto"/>
                <w:right w:val="none" w:sz="0" w:space="0" w:color="auto"/>
              </w:divBdr>
            </w:div>
            <w:div w:id="1772579520">
              <w:marLeft w:val="0"/>
              <w:marRight w:val="0"/>
              <w:marTop w:val="0"/>
              <w:marBottom w:val="0"/>
              <w:divBdr>
                <w:top w:val="none" w:sz="0" w:space="0" w:color="auto"/>
                <w:left w:val="none" w:sz="0" w:space="0" w:color="auto"/>
                <w:bottom w:val="none" w:sz="0" w:space="0" w:color="auto"/>
                <w:right w:val="none" w:sz="0" w:space="0" w:color="auto"/>
              </w:divBdr>
            </w:div>
            <w:div w:id="20054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43066">
      <w:bodyDiv w:val="1"/>
      <w:marLeft w:val="0"/>
      <w:marRight w:val="0"/>
      <w:marTop w:val="0"/>
      <w:marBottom w:val="0"/>
      <w:divBdr>
        <w:top w:val="none" w:sz="0" w:space="0" w:color="auto"/>
        <w:left w:val="none" w:sz="0" w:space="0" w:color="auto"/>
        <w:bottom w:val="none" w:sz="0" w:space="0" w:color="auto"/>
        <w:right w:val="none" w:sz="0" w:space="0" w:color="auto"/>
      </w:divBdr>
    </w:div>
    <w:div w:id="1957786500">
      <w:bodyDiv w:val="1"/>
      <w:marLeft w:val="0"/>
      <w:marRight w:val="0"/>
      <w:marTop w:val="0"/>
      <w:marBottom w:val="0"/>
      <w:divBdr>
        <w:top w:val="none" w:sz="0" w:space="0" w:color="auto"/>
        <w:left w:val="none" w:sz="0" w:space="0" w:color="auto"/>
        <w:bottom w:val="none" w:sz="0" w:space="0" w:color="auto"/>
        <w:right w:val="none" w:sz="0" w:space="0" w:color="auto"/>
      </w:divBdr>
    </w:div>
    <w:div w:id="2075739968">
      <w:bodyDiv w:val="1"/>
      <w:marLeft w:val="0"/>
      <w:marRight w:val="0"/>
      <w:marTop w:val="0"/>
      <w:marBottom w:val="0"/>
      <w:divBdr>
        <w:top w:val="none" w:sz="0" w:space="0" w:color="auto"/>
        <w:left w:val="none" w:sz="0" w:space="0" w:color="auto"/>
        <w:bottom w:val="none" w:sz="0" w:space="0" w:color="auto"/>
        <w:right w:val="none" w:sz="0" w:space="0" w:color="auto"/>
      </w:divBdr>
    </w:div>
    <w:div w:id="2089573253">
      <w:bodyDiv w:val="1"/>
      <w:marLeft w:val="0"/>
      <w:marRight w:val="0"/>
      <w:marTop w:val="0"/>
      <w:marBottom w:val="0"/>
      <w:divBdr>
        <w:top w:val="none" w:sz="0" w:space="0" w:color="auto"/>
        <w:left w:val="none" w:sz="0" w:space="0" w:color="auto"/>
        <w:bottom w:val="none" w:sz="0" w:space="0" w:color="auto"/>
        <w:right w:val="none" w:sz="0" w:space="0" w:color="auto"/>
      </w:divBdr>
      <w:divsChild>
        <w:div w:id="1617637426">
          <w:marLeft w:val="0"/>
          <w:marRight w:val="0"/>
          <w:marTop w:val="0"/>
          <w:marBottom w:val="0"/>
          <w:divBdr>
            <w:top w:val="none" w:sz="0" w:space="0" w:color="auto"/>
            <w:left w:val="none" w:sz="0" w:space="0" w:color="auto"/>
            <w:bottom w:val="none" w:sz="0" w:space="0" w:color="auto"/>
            <w:right w:val="none" w:sz="0" w:space="0" w:color="auto"/>
          </w:divBdr>
        </w:div>
      </w:divsChild>
    </w:div>
    <w:div w:id="2139839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AppData\Roaming\Microsoft\Templates\mef%20technical%20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4D0DC0-DFE7-4877-BD79-F017A7066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mef technical document</Template>
  <TotalTime>8324</TotalTime>
  <Pages>66</Pages>
  <Words>13140</Words>
  <Characters>74898</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MEF Specification - IP Subscriber Service Attributes</vt:lpstr>
    </vt:vector>
  </TitlesOfParts>
  <Company>Hewlett-Packard</Company>
  <LinksUpToDate>false</LinksUpToDate>
  <CharactersWithSpaces>87863</CharactersWithSpaces>
  <SharedDoc>false</SharedDoc>
  <HyperlinkBase/>
  <HLinks>
    <vt:vector size="138" baseType="variant">
      <vt:variant>
        <vt:i4>1769535</vt:i4>
      </vt:variant>
      <vt:variant>
        <vt:i4>161</vt:i4>
      </vt:variant>
      <vt:variant>
        <vt:i4>0</vt:i4>
      </vt:variant>
      <vt:variant>
        <vt:i4>5</vt:i4>
      </vt:variant>
      <vt:variant>
        <vt:lpwstr/>
      </vt:variant>
      <vt:variant>
        <vt:lpwstr>_Toc370289405</vt:lpwstr>
      </vt:variant>
      <vt:variant>
        <vt:i4>1769535</vt:i4>
      </vt:variant>
      <vt:variant>
        <vt:i4>155</vt:i4>
      </vt:variant>
      <vt:variant>
        <vt:i4>0</vt:i4>
      </vt:variant>
      <vt:variant>
        <vt:i4>5</vt:i4>
      </vt:variant>
      <vt:variant>
        <vt:lpwstr/>
      </vt:variant>
      <vt:variant>
        <vt:lpwstr>_Toc370289404</vt:lpwstr>
      </vt:variant>
      <vt:variant>
        <vt:i4>1769535</vt:i4>
      </vt:variant>
      <vt:variant>
        <vt:i4>149</vt:i4>
      </vt:variant>
      <vt:variant>
        <vt:i4>0</vt:i4>
      </vt:variant>
      <vt:variant>
        <vt:i4>5</vt:i4>
      </vt:variant>
      <vt:variant>
        <vt:lpwstr/>
      </vt:variant>
      <vt:variant>
        <vt:lpwstr>_Toc370289403</vt:lpwstr>
      </vt:variant>
      <vt:variant>
        <vt:i4>1769535</vt:i4>
      </vt:variant>
      <vt:variant>
        <vt:i4>140</vt:i4>
      </vt:variant>
      <vt:variant>
        <vt:i4>0</vt:i4>
      </vt:variant>
      <vt:variant>
        <vt:i4>5</vt:i4>
      </vt:variant>
      <vt:variant>
        <vt:lpwstr/>
      </vt:variant>
      <vt:variant>
        <vt:lpwstr>_Toc370289402</vt:lpwstr>
      </vt:variant>
      <vt:variant>
        <vt:i4>1769535</vt:i4>
      </vt:variant>
      <vt:variant>
        <vt:i4>134</vt:i4>
      </vt:variant>
      <vt:variant>
        <vt:i4>0</vt:i4>
      </vt:variant>
      <vt:variant>
        <vt:i4>5</vt:i4>
      </vt:variant>
      <vt:variant>
        <vt:lpwstr/>
      </vt:variant>
      <vt:variant>
        <vt:lpwstr>_Toc370289401</vt:lpwstr>
      </vt:variant>
      <vt:variant>
        <vt:i4>1769535</vt:i4>
      </vt:variant>
      <vt:variant>
        <vt:i4>125</vt:i4>
      </vt:variant>
      <vt:variant>
        <vt:i4>0</vt:i4>
      </vt:variant>
      <vt:variant>
        <vt:i4>5</vt:i4>
      </vt:variant>
      <vt:variant>
        <vt:lpwstr/>
      </vt:variant>
      <vt:variant>
        <vt:lpwstr>_Toc370289400</vt:lpwstr>
      </vt:variant>
      <vt:variant>
        <vt:i4>1179704</vt:i4>
      </vt:variant>
      <vt:variant>
        <vt:i4>119</vt:i4>
      </vt:variant>
      <vt:variant>
        <vt:i4>0</vt:i4>
      </vt:variant>
      <vt:variant>
        <vt:i4>5</vt:i4>
      </vt:variant>
      <vt:variant>
        <vt:lpwstr/>
      </vt:variant>
      <vt:variant>
        <vt:lpwstr>_Toc370289399</vt:lpwstr>
      </vt:variant>
      <vt:variant>
        <vt:i4>1179704</vt:i4>
      </vt:variant>
      <vt:variant>
        <vt:i4>113</vt:i4>
      </vt:variant>
      <vt:variant>
        <vt:i4>0</vt:i4>
      </vt:variant>
      <vt:variant>
        <vt:i4>5</vt:i4>
      </vt:variant>
      <vt:variant>
        <vt:lpwstr/>
      </vt:variant>
      <vt:variant>
        <vt:lpwstr>_Toc370289398</vt:lpwstr>
      </vt:variant>
      <vt:variant>
        <vt:i4>1179704</vt:i4>
      </vt:variant>
      <vt:variant>
        <vt:i4>107</vt:i4>
      </vt:variant>
      <vt:variant>
        <vt:i4>0</vt:i4>
      </vt:variant>
      <vt:variant>
        <vt:i4>5</vt:i4>
      </vt:variant>
      <vt:variant>
        <vt:lpwstr/>
      </vt:variant>
      <vt:variant>
        <vt:lpwstr>_Toc370289397</vt:lpwstr>
      </vt:variant>
      <vt:variant>
        <vt:i4>1179704</vt:i4>
      </vt:variant>
      <vt:variant>
        <vt:i4>101</vt:i4>
      </vt:variant>
      <vt:variant>
        <vt:i4>0</vt:i4>
      </vt:variant>
      <vt:variant>
        <vt:i4>5</vt:i4>
      </vt:variant>
      <vt:variant>
        <vt:lpwstr/>
      </vt:variant>
      <vt:variant>
        <vt:lpwstr>_Toc370289396</vt:lpwstr>
      </vt:variant>
      <vt:variant>
        <vt:i4>1179704</vt:i4>
      </vt:variant>
      <vt:variant>
        <vt:i4>95</vt:i4>
      </vt:variant>
      <vt:variant>
        <vt:i4>0</vt:i4>
      </vt:variant>
      <vt:variant>
        <vt:i4>5</vt:i4>
      </vt:variant>
      <vt:variant>
        <vt:lpwstr/>
      </vt:variant>
      <vt:variant>
        <vt:lpwstr>_Toc370289395</vt:lpwstr>
      </vt:variant>
      <vt:variant>
        <vt:i4>1179704</vt:i4>
      </vt:variant>
      <vt:variant>
        <vt:i4>89</vt:i4>
      </vt:variant>
      <vt:variant>
        <vt:i4>0</vt:i4>
      </vt:variant>
      <vt:variant>
        <vt:i4>5</vt:i4>
      </vt:variant>
      <vt:variant>
        <vt:lpwstr/>
      </vt:variant>
      <vt:variant>
        <vt:lpwstr>_Toc370289394</vt:lpwstr>
      </vt:variant>
      <vt:variant>
        <vt:i4>1179704</vt:i4>
      </vt:variant>
      <vt:variant>
        <vt:i4>83</vt:i4>
      </vt:variant>
      <vt:variant>
        <vt:i4>0</vt:i4>
      </vt:variant>
      <vt:variant>
        <vt:i4>5</vt:i4>
      </vt:variant>
      <vt:variant>
        <vt:lpwstr/>
      </vt:variant>
      <vt:variant>
        <vt:lpwstr>_Toc370289393</vt:lpwstr>
      </vt:variant>
      <vt:variant>
        <vt:i4>1179704</vt:i4>
      </vt:variant>
      <vt:variant>
        <vt:i4>77</vt:i4>
      </vt:variant>
      <vt:variant>
        <vt:i4>0</vt:i4>
      </vt:variant>
      <vt:variant>
        <vt:i4>5</vt:i4>
      </vt:variant>
      <vt:variant>
        <vt:lpwstr/>
      </vt:variant>
      <vt:variant>
        <vt:lpwstr>_Toc370289392</vt:lpwstr>
      </vt:variant>
      <vt:variant>
        <vt:i4>1179704</vt:i4>
      </vt:variant>
      <vt:variant>
        <vt:i4>71</vt:i4>
      </vt:variant>
      <vt:variant>
        <vt:i4>0</vt:i4>
      </vt:variant>
      <vt:variant>
        <vt:i4>5</vt:i4>
      </vt:variant>
      <vt:variant>
        <vt:lpwstr/>
      </vt:variant>
      <vt:variant>
        <vt:lpwstr>_Toc370289391</vt:lpwstr>
      </vt:variant>
      <vt:variant>
        <vt:i4>1179704</vt:i4>
      </vt:variant>
      <vt:variant>
        <vt:i4>65</vt:i4>
      </vt:variant>
      <vt:variant>
        <vt:i4>0</vt:i4>
      </vt:variant>
      <vt:variant>
        <vt:i4>5</vt:i4>
      </vt:variant>
      <vt:variant>
        <vt:lpwstr/>
      </vt:variant>
      <vt:variant>
        <vt:lpwstr>_Toc370289390</vt:lpwstr>
      </vt:variant>
      <vt:variant>
        <vt:i4>1245240</vt:i4>
      </vt:variant>
      <vt:variant>
        <vt:i4>59</vt:i4>
      </vt:variant>
      <vt:variant>
        <vt:i4>0</vt:i4>
      </vt:variant>
      <vt:variant>
        <vt:i4>5</vt:i4>
      </vt:variant>
      <vt:variant>
        <vt:lpwstr/>
      </vt:variant>
      <vt:variant>
        <vt:lpwstr>_Toc370289389</vt:lpwstr>
      </vt:variant>
      <vt:variant>
        <vt:i4>1245240</vt:i4>
      </vt:variant>
      <vt:variant>
        <vt:i4>53</vt:i4>
      </vt:variant>
      <vt:variant>
        <vt:i4>0</vt:i4>
      </vt:variant>
      <vt:variant>
        <vt:i4>5</vt:i4>
      </vt:variant>
      <vt:variant>
        <vt:lpwstr/>
      </vt:variant>
      <vt:variant>
        <vt:lpwstr>_Toc370289388</vt:lpwstr>
      </vt:variant>
      <vt:variant>
        <vt:i4>1245240</vt:i4>
      </vt:variant>
      <vt:variant>
        <vt:i4>47</vt:i4>
      </vt:variant>
      <vt:variant>
        <vt:i4>0</vt:i4>
      </vt:variant>
      <vt:variant>
        <vt:i4>5</vt:i4>
      </vt:variant>
      <vt:variant>
        <vt:lpwstr/>
      </vt:variant>
      <vt:variant>
        <vt:lpwstr>_Toc370289387</vt:lpwstr>
      </vt:variant>
      <vt:variant>
        <vt:i4>1245240</vt:i4>
      </vt:variant>
      <vt:variant>
        <vt:i4>41</vt:i4>
      </vt:variant>
      <vt:variant>
        <vt:i4>0</vt:i4>
      </vt:variant>
      <vt:variant>
        <vt:i4>5</vt:i4>
      </vt:variant>
      <vt:variant>
        <vt:lpwstr/>
      </vt:variant>
      <vt:variant>
        <vt:lpwstr>_Toc370289386</vt:lpwstr>
      </vt:variant>
      <vt:variant>
        <vt:i4>1245240</vt:i4>
      </vt:variant>
      <vt:variant>
        <vt:i4>35</vt:i4>
      </vt:variant>
      <vt:variant>
        <vt:i4>0</vt:i4>
      </vt:variant>
      <vt:variant>
        <vt:i4>5</vt:i4>
      </vt:variant>
      <vt:variant>
        <vt:lpwstr/>
      </vt:variant>
      <vt:variant>
        <vt:lpwstr>_Toc370289385</vt:lpwstr>
      </vt:variant>
      <vt:variant>
        <vt:i4>1245240</vt:i4>
      </vt:variant>
      <vt:variant>
        <vt:i4>29</vt:i4>
      </vt:variant>
      <vt:variant>
        <vt:i4>0</vt:i4>
      </vt:variant>
      <vt:variant>
        <vt:i4>5</vt:i4>
      </vt:variant>
      <vt:variant>
        <vt:lpwstr/>
      </vt:variant>
      <vt:variant>
        <vt:lpwstr>_Toc370289384</vt:lpwstr>
      </vt:variant>
      <vt:variant>
        <vt:i4>1245240</vt:i4>
      </vt:variant>
      <vt:variant>
        <vt:i4>23</vt:i4>
      </vt:variant>
      <vt:variant>
        <vt:i4>0</vt:i4>
      </vt:variant>
      <vt:variant>
        <vt:i4>5</vt:i4>
      </vt:variant>
      <vt:variant>
        <vt:lpwstr/>
      </vt:variant>
      <vt:variant>
        <vt:lpwstr>_Toc370289383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MEF Specification - IP Subscriber Service Attributes</dc:title>
  <dc:subject>MEF Document Template</dc:subject>
  <dc:creator>David Ball</dc:creator>
  <cp:keywords/>
  <dc:description/>
  <cp:lastModifiedBy>Mike Bencheck</cp:lastModifiedBy>
  <cp:revision>23</cp:revision>
  <cp:lastPrinted>2020-12-10T19:37:00Z</cp:lastPrinted>
  <dcterms:created xsi:type="dcterms:W3CDTF">2020-11-06T18:34:00Z</dcterms:created>
  <dcterms:modified xsi:type="dcterms:W3CDTF">2020-12-15T17:55:00Z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9c568a3-8637-42ee-a65c-3dcd5fe35721_Enabled">
    <vt:lpwstr>true</vt:lpwstr>
  </property>
  <property fmtid="{D5CDD505-2E9C-101B-9397-08002B2CF9AE}" pid="3" name="MSIP_Label_49c568a3-8637-42ee-a65c-3dcd5fe35721_SetDate">
    <vt:lpwstr>2020-12-11T17:57:13Z</vt:lpwstr>
  </property>
  <property fmtid="{D5CDD505-2E9C-101B-9397-08002B2CF9AE}" pid="4" name="MSIP_Label_49c568a3-8637-42ee-a65c-3dcd5fe35721_Method">
    <vt:lpwstr>Standard</vt:lpwstr>
  </property>
  <property fmtid="{D5CDD505-2E9C-101B-9397-08002B2CF9AE}" pid="5" name="MSIP_Label_49c568a3-8637-42ee-a65c-3dcd5fe35721_Name">
    <vt:lpwstr>49c568a3-8637-42ee-a65c-3dcd5fe35721</vt:lpwstr>
  </property>
  <property fmtid="{D5CDD505-2E9C-101B-9397-08002B2CF9AE}" pid="6" name="MSIP_Label_49c568a3-8637-42ee-a65c-3dcd5fe35721_SiteId">
    <vt:lpwstr>e7ab81b2-1e84-4bf7-9dcb-b6fec01ed138</vt:lpwstr>
  </property>
  <property fmtid="{D5CDD505-2E9C-101B-9397-08002B2CF9AE}" pid="7" name="MSIP_Label_49c568a3-8637-42ee-a65c-3dcd5fe35721_ActionId">
    <vt:lpwstr>4c558968-eb0d-4bf7-aa24-85ccce4bda71</vt:lpwstr>
  </property>
  <property fmtid="{D5CDD505-2E9C-101B-9397-08002B2CF9AE}" pid="8" name="MSIP_Label_49c568a3-8637-42ee-a65c-3dcd5fe35721_ContentBits">
    <vt:lpwstr>2</vt:lpwstr>
  </property>
</Properties>
</file>